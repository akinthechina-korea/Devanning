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33760" w14:textId="77777777" w:rsidR="00B539BF" w:rsidRDefault="00511A07" w:rsidP="003841AA">
      <w:pPr>
        <w:pStyle w:val="9"/>
        <w:numPr>
          <w:ilvl w:val="0"/>
          <w:numId w:val="0"/>
        </w:numPr>
      </w:pPr>
      <w:bookmarkStart w:id="0" w:name="_Toc426631354"/>
      <w:bookmarkStart w:id="1" w:name="_Toc426645814"/>
      <w:bookmarkStart w:id="2" w:name="_Toc426645913"/>
      <w:bookmarkStart w:id="3" w:name="_Toc430115947"/>
      <w:bookmarkStart w:id="4" w:name="_Toc430621301"/>
      <w:bookmarkStart w:id="5" w:name="_Toc433382800"/>
      <w:bookmarkStart w:id="6" w:name="_Toc433386478"/>
      <w:bookmarkStart w:id="7" w:name="_Toc477340448"/>
      <w:r w:rsidRPr="00644887">
        <w:rPr>
          <w:noProof/>
        </w:rPr>
        <w:drawing>
          <wp:inline distT="0" distB="0" distL="0" distR="0" wp14:anchorId="6BF6AF8C" wp14:editId="71B98F2F">
            <wp:extent cx="1724025" cy="714375"/>
            <wp:effectExtent l="19050" t="0" r="9525" b="0"/>
            <wp:docPr id="1" name="그림 1" descr="D:\00장한나\자료\로고\관세청\관세청로고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D:\00장한나\자료\로고\관세청\관세청로고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D405887" w14:textId="77777777" w:rsidR="00030C60" w:rsidRDefault="00030C60" w:rsidP="00511A07">
      <w:pPr>
        <w:pStyle w:val="-1"/>
        <w:jc w:val="left"/>
        <w:rPr>
          <w:rFonts w:asciiTheme="majorHAnsi" w:eastAsiaTheme="majorHAnsi" w:hAnsiTheme="majorHAnsi"/>
        </w:rPr>
      </w:pPr>
    </w:p>
    <w:p w14:paraId="28914096" w14:textId="77777777" w:rsidR="00511A07" w:rsidRDefault="00511A07" w:rsidP="00511A07">
      <w:pPr>
        <w:pStyle w:val="-1"/>
        <w:jc w:val="left"/>
        <w:rPr>
          <w:rFonts w:asciiTheme="majorHAnsi" w:eastAsiaTheme="majorHAnsi" w:hAnsiTheme="majorHAnsi"/>
        </w:rPr>
      </w:pPr>
    </w:p>
    <w:p w14:paraId="6767729D" w14:textId="77777777" w:rsidR="009911F5" w:rsidRPr="00644887" w:rsidRDefault="009911F5" w:rsidP="0093345C">
      <w:pPr>
        <w:pStyle w:val="-1"/>
        <w:jc w:val="left"/>
        <w:rPr>
          <w:rFonts w:asciiTheme="majorHAnsi" w:eastAsiaTheme="majorHAnsi" w:hAnsiTheme="majorHAnsi"/>
        </w:rPr>
      </w:pPr>
    </w:p>
    <w:p w14:paraId="06A4CCC0" w14:textId="77777777" w:rsidR="009911F5" w:rsidRPr="00644887" w:rsidRDefault="009911F5" w:rsidP="009911F5">
      <w:pPr>
        <w:pStyle w:val="-1"/>
        <w:jc w:val="left"/>
        <w:rPr>
          <w:rFonts w:asciiTheme="majorHAnsi" w:eastAsiaTheme="majorHAnsi" w:hAnsiTheme="majorHAnsi"/>
          <w:szCs w:val="40"/>
        </w:rPr>
      </w:pPr>
      <w:r w:rsidRPr="00644887">
        <w:rPr>
          <w:rFonts w:asciiTheme="majorHAnsi" w:eastAsiaTheme="majorHAnsi" w:hAnsiTheme="majorHAnsi"/>
        </w:rPr>
        <w:fldChar w:fldCharType="begin"/>
      </w:r>
      <w:r w:rsidRPr="00644887">
        <w:rPr>
          <w:rFonts w:asciiTheme="majorHAnsi" w:eastAsiaTheme="majorHAnsi" w:hAnsiTheme="majorHAnsi"/>
        </w:rPr>
        <w:instrText xml:space="preserve"> SUBJECT   \* MERGEFORMAT </w:instrText>
      </w:r>
      <w:r w:rsidRPr="00644887">
        <w:rPr>
          <w:rFonts w:asciiTheme="majorHAnsi" w:eastAsiaTheme="majorHAnsi" w:hAnsiTheme="majorHAnsi"/>
        </w:rPr>
        <w:fldChar w:fldCharType="separate"/>
      </w:r>
      <w:r w:rsidRPr="00644887">
        <w:rPr>
          <w:rFonts w:asciiTheme="majorHAnsi" w:eastAsiaTheme="majorHAnsi" w:hAnsiTheme="majorHAnsi"/>
          <w:szCs w:val="40"/>
        </w:rPr>
        <w:t>4세대 국가관세종합정보망</w:t>
      </w:r>
      <w:r w:rsidRPr="00644887">
        <w:rPr>
          <w:rFonts w:asciiTheme="majorHAnsi" w:eastAsiaTheme="majorHAnsi" w:hAnsiTheme="majorHAnsi"/>
          <w:szCs w:val="40"/>
        </w:rPr>
        <w:fldChar w:fldCharType="end"/>
      </w:r>
    </w:p>
    <w:p w14:paraId="7B4FA1CF" w14:textId="77777777" w:rsidR="00B539BF" w:rsidRPr="0093345C" w:rsidRDefault="00B539BF" w:rsidP="0093345C">
      <w:pPr>
        <w:pStyle w:val="-1"/>
        <w:jc w:val="left"/>
        <w:rPr>
          <w:rFonts w:asciiTheme="majorHAnsi" w:eastAsiaTheme="majorHAnsi" w:hAnsiTheme="majorHAnsi"/>
        </w:rPr>
      </w:pPr>
    </w:p>
    <w:p w14:paraId="38FF8E04" w14:textId="77777777" w:rsidR="00B539BF" w:rsidRPr="00644887" w:rsidRDefault="00B539BF" w:rsidP="0093345C">
      <w:pPr>
        <w:pStyle w:val="-1"/>
        <w:jc w:val="left"/>
        <w:rPr>
          <w:rFonts w:asciiTheme="majorHAnsi" w:eastAsiaTheme="majorHAnsi" w:hAnsiTheme="majorHAnsi"/>
        </w:rPr>
      </w:pPr>
    </w:p>
    <w:p w14:paraId="3EF80732" w14:textId="50B8129D" w:rsidR="00B539BF" w:rsidRPr="00644887" w:rsidRDefault="009572B3" w:rsidP="002704F1">
      <w:pPr>
        <w:pStyle w:val="-2"/>
        <w:jc w:val="left"/>
        <w:rPr>
          <w:rFonts w:asciiTheme="majorHAnsi" w:eastAsiaTheme="majorHAnsi" w:hAnsiTheme="majorHAnsi"/>
        </w:rPr>
      </w:pPr>
      <w:r w:rsidRPr="00644887">
        <w:rPr>
          <w:rFonts w:asciiTheme="majorHAnsi" w:eastAsiaTheme="majorHAnsi" w:hAnsiTheme="majorHAnsi" w:hint="eastAsia"/>
        </w:rPr>
        <w:t xml:space="preserve">OPEN API </w:t>
      </w:r>
      <w:r w:rsidR="000666FC">
        <w:rPr>
          <w:rFonts w:asciiTheme="majorHAnsi" w:eastAsiaTheme="majorHAnsi" w:hAnsiTheme="majorHAnsi" w:hint="eastAsia"/>
        </w:rPr>
        <w:t>연계</w:t>
      </w:r>
      <w:r w:rsidR="00843D3C" w:rsidRPr="00644887">
        <w:rPr>
          <w:rFonts w:asciiTheme="majorHAnsi" w:eastAsiaTheme="majorHAnsi" w:hAnsiTheme="majorHAnsi" w:hint="eastAsia"/>
        </w:rPr>
        <w:t xml:space="preserve"> 가이드</w:t>
      </w:r>
      <w:r w:rsidR="00C76977">
        <w:rPr>
          <w:rFonts w:asciiTheme="majorHAnsi" w:eastAsiaTheme="majorHAnsi" w:hAnsiTheme="majorHAnsi" w:hint="eastAsia"/>
        </w:rPr>
        <w:t>_v</w:t>
      </w:r>
      <w:r w:rsidR="00944052">
        <w:rPr>
          <w:rFonts w:asciiTheme="majorHAnsi" w:eastAsiaTheme="majorHAnsi" w:hAnsiTheme="majorHAnsi" w:hint="eastAsia"/>
        </w:rPr>
        <w:t>3</w:t>
      </w:r>
      <w:r w:rsidR="00C76977">
        <w:rPr>
          <w:rFonts w:asciiTheme="majorHAnsi" w:eastAsiaTheme="majorHAnsi" w:hAnsiTheme="majorHAnsi" w:hint="eastAsia"/>
        </w:rPr>
        <w:t>.</w:t>
      </w:r>
      <w:r w:rsidR="00420664">
        <w:rPr>
          <w:rFonts w:asciiTheme="majorHAnsi" w:eastAsiaTheme="majorHAnsi" w:hAnsiTheme="majorHAnsi"/>
        </w:rPr>
        <w:t>4</w:t>
      </w:r>
      <w:bookmarkStart w:id="8" w:name="_GoBack"/>
      <w:bookmarkEnd w:id="8"/>
      <w:r w:rsidR="008A5903" w:rsidRPr="00644887">
        <w:rPr>
          <w:rFonts w:asciiTheme="majorHAnsi" w:eastAsiaTheme="majorHAnsi" w:hAnsiTheme="majorHAnsi"/>
        </w:rPr>
        <w:fldChar w:fldCharType="begin"/>
      </w:r>
      <w:r w:rsidR="00B539BF" w:rsidRPr="00644887">
        <w:rPr>
          <w:rFonts w:asciiTheme="majorHAnsi" w:eastAsiaTheme="majorHAnsi" w:hAnsiTheme="majorHAnsi"/>
        </w:rPr>
        <w:instrText xml:space="preserve"> </w:instrText>
      </w:r>
      <w:r w:rsidR="008A5903" w:rsidRPr="00644887">
        <w:rPr>
          <w:rFonts w:asciiTheme="majorHAnsi" w:eastAsiaTheme="majorHAnsi" w:hAnsiTheme="majorHAnsi"/>
        </w:rPr>
        <w:fldChar w:fldCharType="begin"/>
      </w:r>
      <w:r w:rsidR="00B539BF" w:rsidRPr="00644887">
        <w:rPr>
          <w:rFonts w:asciiTheme="majorHAnsi" w:eastAsiaTheme="majorHAnsi" w:hAnsiTheme="majorHAnsi"/>
        </w:rPr>
        <w:instrText xml:space="preserve"> </w:instrText>
      </w:r>
      <w:r w:rsidR="008A5903" w:rsidRPr="00644887">
        <w:rPr>
          <w:rFonts w:asciiTheme="majorHAnsi" w:eastAsiaTheme="majorHAnsi" w:hAnsiTheme="majorHAnsi"/>
        </w:rPr>
        <w:fldChar w:fldCharType="begin"/>
      </w:r>
      <w:r w:rsidR="00B539BF" w:rsidRPr="00644887">
        <w:rPr>
          <w:rFonts w:asciiTheme="majorHAnsi" w:eastAsiaTheme="majorHAnsi" w:hAnsiTheme="majorHAnsi"/>
        </w:rPr>
        <w:instrText xml:space="preserve">  </w:instrText>
      </w:r>
      <w:r w:rsidR="008A5903" w:rsidRPr="00644887">
        <w:rPr>
          <w:rFonts w:asciiTheme="majorHAnsi" w:eastAsiaTheme="majorHAnsi" w:hAnsiTheme="majorHAnsi"/>
        </w:rPr>
        <w:fldChar w:fldCharType="end"/>
      </w:r>
      <w:r w:rsidR="00B539BF" w:rsidRPr="00644887">
        <w:rPr>
          <w:rFonts w:asciiTheme="majorHAnsi" w:eastAsiaTheme="majorHAnsi" w:hAnsiTheme="majorHAnsi"/>
        </w:rPr>
        <w:instrText xml:space="preserve"> </w:instrText>
      </w:r>
      <w:r w:rsidR="008A5903" w:rsidRPr="00644887">
        <w:rPr>
          <w:rFonts w:asciiTheme="majorHAnsi" w:eastAsiaTheme="majorHAnsi" w:hAnsiTheme="majorHAnsi"/>
        </w:rPr>
        <w:fldChar w:fldCharType="end"/>
      </w:r>
      <w:r w:rsidRPr="00644887">
        <w:rPr>
          <w:rFonts w:asciiTheme="majorHAnsi" w:eastAsiaTheme="majorHAnsi" w:hAnsiTheme="majorHAnsi"/>
        </w:rPr>
        <w:fldChar w:fldCharType="begin"/>
      </w:r>
      <w:r w:rsidRPr="00644887">
        <w:rPr>
          <w:rFonts w:asciiTheme="majorHAnsi" w:eastAsiaTheme="majorHAnsi" w:hAnsiTheme="majorHAnsi"/>
        </w:rPr>
        <w:instrText xml:space="preserve"> TITLE  \* MERGEFORMAT </w:instrText>
      </w:r>
      <w:r w:rsidRPr="00644887">
        <w:rPr>
          <w:rFonts w:asciiTheme="majorHAnsi" w:eastAsiaTheme="majorHAnsi" w:hAnsiTheme="majorHAnsi"/>
        </w:rPr>
        <w:fldChar w:fldCharType="separate"/>
      </w:r>
      <w:r w:rsidR="00B539BF" w:rsidRPr="00644887">
        <w:rPr>
          <w:rFonts w:asciiTheme="majorHAnsi" w:eastAsiaTheme="majorHAnsi" w:hAnsiTheme="majorHAnsi"/>
        </w:rPr>
        <w:instrText>현행시스템 분석서</w:instrText>
      </w:r>
      <w:r w:rsidRPr="00644887">
        <w:rPr>
          <w:rFonts w:asciiTheme="majorHAnsi" w:eastAsiaTheme="majorHAnsi" w:hAnsiTheme="majorHAnsi"/>
        </w:rPr>
        <w:fldChar w:fldCharType="end"/>
      </w:r>
      <w:r w:rsidR="00B539BF" w:rsidRPr="00644887">
        <w:rPr>
          <w:rFonts w:asciiTheme="majorHAnsi" w:eastAsiaTheme="majorHAnsi" w:hAnsiTheme="majorHAnsi"/>
        </w:rPr>
        <w:instrText xml:space="preserve"> </w:instrText>
      </w:r>
      <w:r w:rsidR="008A5903" w:rsidRPr="00644887">
        <w:rPr>
          <w:rFonts w:asciiTheme="majorHAnsi" w:eastAsiaTheme="majorHAnsi" w:hAnsiTheme="majorHAnsi"/>
        </w:rPr>
        <w:fldChar w:fldCharType="end"/>
      </w:r>
    </w:p>
    <w:p w14:paraId="4C38D78A" w14:textId="77777777" w:rsidR="00B539BF" w:rsidRPr="00644887" w:rsidRDefault="00B539BF" w:rsidP="002704F1">
      <w:pPr>
        <w:pStyle w:val="-3"/>
        <w:jc w:val="left"/>
        <w:rPr>
          <w:rFonts w:asciiTheme="majorHAnsi" w:eastAsiaTheme="majorHAnsi" w:hAnsiTheme="majorHAnsi"/>
        </w:rPr>
      </w:pPr>
    </w:p>
    <w:p w14:paraId="3BB1A2D3" w14:textId="77777777" w:rsidR="00B539BF" w:rsidRPr="00644887" w:rsidRDefault="00B539BF" w:rsidP="002704F1">
      <w:pPr>
        <w:pStyle w:val="-3"/>
        <w:jc w:val="left"/>
        <w:rPr>
          <w:rFonts w:asciiTheme="majorHAnsi" w:eastAsiaTheme="majorHAnsi" w:hAnsiTheme="majorHAnsi"/>
        </w:rPr>
      </w:pPr>
    </w:p>
    <w:p w14:paraId="28C03C64" w14:textId="77777777" w:rsidR="00B539BF" w:rsidRPr="00644887" w:rsidRDefault="00B539BF" w:rsidP="0093345C">
      <w:pPr>
        <w:pStyle w:val="-4"/>
        <w:jc w:val="left"/>
        <w:rPr>
          <w:rFonts w:asciiTheme="majorHAnsi" w:eastAsiaTheme="majorHAnsi" w:hAnsiTheme="majorHAnsi"/>
        </w:rPr>
      </w:pPr>
    </w:p>
    <w:p w14:paraId="71D98398" w14:textId="77777777" w:rsidR="00B539BF" w:rsidRPr="00644887" w:rsidRDefault="00B539BF" w:rsidP="002704F1">
      <w:pPr>
        <w:pStyle w:val="-4"/>
        <w:jc w:val="left"/>
        <w:rPr>
          <w:rFonts w:asciiTheme="majorHAnsi" w:eastAsiaTheme="majorHAnsi" w:hAnsiTheme="majorHAnsi"/>
        </w:rPr>
      </w:pPr>
    </w:p>
    <w:p w14:paraId="409A520F" w14:textId="77777777" w:rsidR="00B539BF" w:rsidRPr="00644887" w:rsidRDefault="00B539BF" w:rsidP="002704F1">
      <w:pPr>
        <w:pStyle w:val="-4"/>
        <w:jc w:val="left"/>
        <w:rPr>
          <w:rFonts w:asciiTheme="majorHAnsi" w:eastAsiaTheme="majorHAnsi" w:hAnsiTheme="majorHAnsi"/>
        </w:rPr>
      </w:pPr>
    </w:p>
    <w:p w14:paraId="7B4ADC64" w14:textId="77777777" w:rsidR="00B539BF" w:rsidRPr="00644887" w:rsidRDefault="00B539BF" w:rsidP="002704F1">
      <w:pPr>
        <w:pStyle w:val="-4"/>
        <w:jc w:val="left"/>
        <w:rPr>
          <w:rFonts w:asciiTheme="majorHAnsi" w:eastAsiaTheme="majorHAnsi" w:hAnsiTheme="majorHAnsi"/>
        </w:rPr>
      </w:pPr>
    </w:p>
    <w:p w14:paraId="01F5EB75" w14:textId="77777777" w:rsidR="00B539BF" w:rsidRPr="00644887" w:rsidRDefault="00B539BF" w:rsidP="002704F1">
      <w:pPr>
        <w:pStyle w:val="-4"/>
        <w:jc w:val="left"/>
        <w:rPr>
          <w:rFonts w:asciiTheme="majorHAnsi" w:eastAsiaTheme="majorHAnsi" w:hAnsiTheme="majorHAnsi"/>
        </w:rPr>
      </w:pPr>
    </w:p>
    <w:p w14:paraId="5256962F" w14:textId="77777777" w:rsidR="00B539BF" w:rsidRDefault="00B539BF" w:rsidP="002704F1">
      <w:pPr>
        <w:pStyle w:val="-4"/>
        <w:jc w:val="left"/>
        <w:rPr>
          <w:rFonts w:asciiTheme="majorHAnsi" w:eastAsiaTheme="majorHAnsi" w:hAnsiTheme="majorHAnsi"/>
        </w:rPr>
      </w:pPr>
    </w:p>
    <w:p w14:paraId="5ECC6922" w14:textId="77777777" w:rsidR="0093345C" w:rsidRDefault="0093345C" w:rsidP="002704F1">
      <w:pPr>
        <w:pStyle w:val="-4"/>
        <w:jc w:val="left"/>
        <w:rPr>
          <w:rFonts w:asciiTheme="majorHAnsi" w:eastAsiaTheme="majorHAnsi" w:hAnsiTheme="majorHAnsi"/>
        </w:rPr>
      </w:pPr>
    </w:p>
    <w:p w14:paraId="62EA28F2" w14:textId="77777777" w:rsidR="001B2DCB" w:rsidRDefault="001B2DCB" w:rsidP="002704F1">
      <w:pPr>
        <w:pStyle w:val="-4"/>
        <w:jc w:val="left"/>
        <w:rPr>
          <w:rFonts w:asciiTheme="majorHAnsi" w:eastAsiaTheme="majorHAnsi" w:hAnsiTheme="majorHAnsi"/>
        </w:rPr>
      </w:pPr>
    </w:p>
    <w:p w14:paraId="4C31C5D2" w14:textId="77777777" w:rsidR="001B2DCB" w:rsidRPr="00644887" w:rsidRDefault="001B2DCB" w:rsidP="002704F1">
      <w:pPr>
        <w:pStyle w:val="-4"/>
        <w:jc w:val="left"/>
        <w:rPr>
          <w:rFonts w:asciiTheme="majorHAnsi" w:eastAsiaTheme="majorHAnsi" w:hAnsiTheme="majorHAnsi"/>
        </w:rPr>
      </w:pPr>
    </w:p>
    <w:p w14:paraId="2C7EF76F" w14:textId="77777777" w:rsidR="001B2DCB" w:rsidRDefault="001B2DCB" w:rsidP="002704F1">
      <w:pPr>
        <w:pStyle w:val="--"/>
        <w:jc w:val="left"/>
        <w:rPr>
          <w:rFonts w:asciiTheme="majorHAnsi" w:eastAsiaTheme="majorHAnsi" w:hAnsiTheme="majorHAnsi"/>
        </w:rPr>
      </w:pPr>
    </w:p>
    <w:p w14:paraId="1DE7379D" w14:textId="77777777" w:rsidR="0093345C" w:rsidRDefault="0093345C" w:rsidP="002704F1">
      <w:pPr>
        <w:pStyle w:val="--"/>
        <w:jc w:val="left"/>
        <w:rPr>
          <w:rFonts w:asciiTheme="majorHAnsi" w:eastAsiaTheme="majorHAnsi" w:hAnsiTheme="majorHAnsi"/>
        </w:rPr>
      </w:pPr>
    </w:p>
    <w:p w14:paraId="4A4D5727" w14:textId="77777777" w:rsidR="0093345C" w:rsidRDefault="0093345C" w:rsidP="002704F1">
      <w:pPr>
        <w:pStyle w:val="--"/>
        <w:jc w:val="left"/>
        <w:rPr>
          <w:rFonts w:asciiTheme="majorHAnsi" w:eastAsiaTheme="majorHAnsi" w:hAnsiTheme="majorHAnsi"/>
        </w:rPr>
      </w:pPr>
    </w:p>
    <w:p w14:paraId="14155A33" w14:textId="77777777" w:rsidR="0093345C" w:rsidRPr="00644887" w:rsidRDefault="0093345C" w:rsidP="002704F1">
      <w:pPr>
        <w:pStyle w:val="--"/>
        <w:jc w:val="left"/>
        <w:rPr>
          <w:rFonts w:asciiTheme="majorHAnsi" w:eastAsiaTheme="majorHAnsi" w:hAnsiTheme="majorHAnsi"/>
        </w:rPr>
      </w:pPr>
    </w:p>
    <w:p w14:paraId="123200A4" w14:textId="77777777" w:rsidR="007D4F02" w:rsidRPr="00644887" w:rsidRDefault="007469F8" w:rsidP="002704F1">
      <w:pPr>
        <w:pStyle w:val="--"/>
        <w:jc w:val="left"/>
        <w:rPr>
          <w:rFonts w:asciiTheme="majorHAnsi" w:eastAsiaTheme="majorHAnsi" w:hAnsiTheme="majorHAnsi"/>
          <w:u w:val="none"/>
        </w:rPr>
      </w:pPr>
      <w:r>
        <w:rPr>
          <w:rFonts w:asciiTheme="majorHAnsi" w:eastAsiaTheme="majorHAnsi" w:hAnsiTheme="majorHAnsi" w:cs="굴림" w:hint="eastAsia"/>
          <w:b w:val="0"/>
          <w:sz w:val="18"/>
          <w:szCs w:val="16"/>
          <w:u w:val="none"/>
        </w:rPr>
        <w:t xml:space="preserve">관세청의 </w:t>
      </w:r>
      <w:r w:rsidR="007D4F02" w:rsidRPr="00644887">
        <w:rPr>
          <w:rFonts w:asciiTheme="majorHAnsi" w:eastAsiaTheme="majorHAnsi" w:hAnsiTheme="majorHAnsi" w:cs="굴림" w:hint="eastAsia"/>
          <w:b w:val="0"/>
          <w:sz w:val="18"/>
          <w:szCs w:val="16"/>
          <w:u w:val="none"/>
        </w:rPr>
        <w:t>사전 승인 없이 본 내용의 전부 또는 일부에 대한 복사, 전재, 배포, 사용을 금합니다</w:t>
      </w:r>
      <w:r w:rsidR="007D4F02" w:rsidRPr="00644887">
        <w:rPr>
          <w:rFonts w:asciiTheme="majorHAnsi" w:eastAsiaTheme="majorHAnsi" w:hAnsiTheme="majorHAnsi" w:cs="굴림" w:hint="eastAsia"/>
          <w:sz w:val="18"/>
          <w:szCs w:val="16"/>
          <w:u w:val="none"/>
        </w:rPr>
        <w:t>.</w:t>
      </w:r>
    </w:p>
    <w:p w14:paraId="234F4A34" w14:textId="77777777" w:rsidR="007D4F02" w:rsidRPr="00644887" w:rsidRDefault="007D4F02" w:rsidP="002704F1">
      <w:pPr>
        <w:pStyle w:val="--"/>
        <w:jc w:val="left"/>
        <w:rPr>
          <w:rFonts w:asciiTheme="majorHAnsi" w:eastAsiaTheme="majorHAnsi" w:hAnsiTheme="majorHAnsi"/>
          <w:vanish/>
        </w:rPr>
        <w:sectPr w:rsidR="007D4F02" w:rsidRPr="00644887">
          <w:footerReference w:type="even" r:id="rId9"/>
          <w:footerReference w:type="default" r:id="rId10"/>
          <w:footerReference w:type="first" r:id="rId11"/>
          <w:pgSz w:w="11907" w:h="16840" w:code="9"/>
          <w:pgMar w:top="1701" w:right="1134" w:bottom="1134" w:left="1418" w:header="992" w:footer="851" w:gutter="0"/>
          <w:pgNumType w:start="1"/>
          <w:cols w:space="425"/>
          <w:docGrid w:linePitch="326"/>
        </w:sectPr>
      </w:pPr>
    </w:p>
    <w:p w14:paraId="33DE7054" w14:textId="77777777" w:rsidR="00B539BF" w:rsidRPr="00644887" w:rsidRDefault="00B539BF" w:rsidP="00B716BC">
      <w:pPr>
        <w:pStyle w:val="--"/>
        <w:rPr>
          <w:rFonts w:asciiTheme="majorHAnsi" w:eastAsiaTheme="majorHAnsi" w:hAnsiTheme="majorHAnsi"/>
        </w:rPr>
      </w:pPr>
      <w:r w:rsidRPr="00644887">
        <w:rPr>
          <w:rFonts w:asciiTheme="majorHAnsi" w:eastAsiaTheme="majorHAnsi" w:hAnsiTheme="majorHAnsi" w:hint="eastAsia"/>
        </w:rPr>
        <w:lastRenderedPageBreak/>
        <w:t>목</w:t>
      </w:r>
      <w:r w:rsidRPr="00644887">
        <w:rPr>
          <w:rFonts w:asciiTheme="majorHAnsi" w:eastAsiaTheme="majorHAnsi" w:hAnsiTheme="majorHAnsi"/>
        </w:rPr>
        <w:t xml:space="preserve">   </w:t>
      </w:r>
      <w:r w:rsidRPr="00644887">
        <w:rPr>
          <w:rFonts w:asciiTheme="majorHAnsi" w:eastAsiaTheme="majorHAnsi" w:hAnsiTheme="majorHAnsi" w:hint="eastAsia"/>
        </w:rPr>
        <w:t>차</w:t>
      </w:r>
    </w:p>
    <w:bookmarkStart w:id="9" w:name="_Toc32050659"/>
    <w:bookmarkStart w:id="10" w:name="_Toc535136540"/>
    <w:bookmarkStart w:id="11" w:name="_Toc24797207"/>
    <w:p w14:paraId="535AE760" w14:textId="4CD20C87" w:rsidR="00BA502B" w:rsidRDefault="0084275D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  <w:szCs w:val="22"/>
        </w:rPr>
      </w:pPr>
      <w:r>
        <w:rPr>
          <w:rFonts w:asciiTheme="majorHAnsi" w:eastAsiaTheme="majorHAnsi" w:hAnsiTheme="majorHAnsi"/>
          <w:b w:val="0"/>
          <w:sz w:val="20"/>
        </w:rPr>
        <w:fldChar w:fldCharType="begin"/>
      </w:r>
      <w:r>
        <w:rPr>
          <w:rFonts w:asciiTheme="majorHAnsi" w:eastAsiaTheme="majorHAnsi" w:hAnsiTheme="majorHAnsi"/>
          <w:b w:val="0"/>
          <w:sz w:val="20"/>
        </w:rPr>
        <w:instrText xml:space="preserve"> TOC \o "1-3" \h \z \u </w:instrText>
      </w:r>
      <w:r>
        <w:rPr>
          <w:rFonts w:asciiTheme="majorHAnsi" w:eastAsiaTheme="majorHAnsi" w:hAnsiTheme="majorHAnsi"/>
          <w:b w:val="0"/>
          <w:sz w:val="20"/>
        </w:rPr>
        <w:fldChar w:fldCharType="separate"/>
      </w:r>
      <w:hyperlink w:anchor="_Toc161922293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1. 서비스 개요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_Toc161922293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</w:t>
        </w:r>
        <w:r w:rsidR="00BA502B">
          <w:rPr>
            <w:noProof/>
            <w:webHidden/>
          </w:rPr>
          <w:fldChar w:fldCharType="end"/>
        </w:r>
      </w:hyperlink>
    </w:p>
    <w:p w14:paraId="616B3918" w14:textId="4DE20BC3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294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1.1 OPEN API 서비스 개요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_Toc161922294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</w:t>
        </w:r>
        <w:r w:rsidR="00BA502B">
          <w:rPr>
            <w:noProof/>
            <w:webHidden/>
          </w:rPr>
          <w:fldChar w:fldCharType="end"/>
        </w:r>
      </w:hyperlink>
    </w:p>
    <w:p w14:paraId="697A4B26" w14:textId="76280CB5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295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1.2 기대효과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_Toc161922295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</w:t>
        </w:r>
        <w:r w:rsidR="00BA502B">
          <w:rPr>
            <w:noProof/>
            <w:webHidden/>
          </w:rPr>
          <w:fldChar w:fldCharType="end"/>
        </w:r>
      </w:hyperlink>
    </w:p>
    <w:p w14:paraId="13A1CD32" w14:textId="35EBCBED" w:rsidR="00BA502B" w:rsidRDefault="00420664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  <w:szCs w:val="22"/>
        </w:rPr>
      </w:pPr>
      <w:hyperlink w:anchor="_Toc161922296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2. 서비스 사용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_Toc161922296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2</w:t>
        </w:r>
        <w:r w:rsidR="00BA502B">
          <w:rPr>
            <w:noProof/>
            <w:webHidden/>
          </w:rPr>
          <w:fldChar w:fldCharType="end"/>
        </w:r>
      </w:hyperlink>
    </w:p>
    <w:p w14:paraId="4149A937" w14:textId="092A7985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297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2.1 서비스 신청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_Toc161922297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2</w:t>
        </w:r>
        <w:r w:rsidR="00BA502B">
          <w:rPr>
            <w:noProof/>
            <w:webHidden/>
          </w:rPr>
          <w:fldChar w:fldCharType="end"/>
        </w:r>
      </w:hyperlink>
    </w:p>
    <w:p w14:paraId="41ED89B5" w14:textId="21C504FD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298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2.2 서비스 활용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_Toc161922298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4</w:t>
        </w:r>
        <w:r w:rsidR="00BA502B">
          <w:rPr>
            <w:noProof/>
            <w:webHidden/>
          </w:rPr>
          <w:fldChar w:fldCharType="end"/>
        </w:r>
      </w:hyperlink>
    </w:p>
    <w:p w14:paraId="50C8BFB7" w14:textId="78D4968F" w:rsidR="00BA502B" w:rsidRDefault="00420664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  <w:szCs w:val="22"/>
        </w:rPr>
      </w:pPr>
      <w:hyperlink w:anchor="_Toc161922299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3. 서비스 사용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_Toc161922299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6</w:t>
        </w:r>
        <w:r w:rsidR="00BA502B">
          <w:rPr>
            <w:noProof/>
            <w:webHidden/>
          </w:rPr>
          <w:fldChar w:fldCharType="end"/>
        </w:r>
      </w:hyperlink>
    </w:p>
    <w:p w14:paraId="406FBCF3" w14:textId="4B434BF0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300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3.1 서비스 목록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_Toc161922300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6</w:t>
        </w:r>
        <w:r w:rsidR="00BA502B">
          <w:rPr>
            <w:noProof/>
            <w:webHidden/>
          </w:rPr>
          <w:fldChar w:fldCharType="end"/>
        </w:r>
      </w:hyperlink>
    </w:p>
    <w:p w14:paraId="19B09E95" w14:textId="74979EA3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301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3.2 서비스 명세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_Toc161922301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9</w:t>
        </w:r>
        <w:r w:rsidR="00BA502B">
          <w:rPr>
            <w:noProof/>
            <w:webHidden/>
          </w:rPr>
          <w:fldChar w:fldCharType="end"/>
        </w:r>
      </w:hyperlink>
    </w:p>
    <w:p w14:paraId="27C0679D" w14:textId="607819E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2" w:history="1">
        <w:r w:rsidR="00BA502B" w:rsidRPr="001B6BD4">
          <w:rPr>
            <w:rStyle w:val="a5"/>
            <w:rFonts w:asciiTheme="majorHAnsi" w:eastAsiaTheme="majorHAnsi" w:hAnsiTheme="majorHAnsi"/>
          </w:rPr>
          <w:t>3.2.1</w:t>
        </w:r>
        <w:r w:rsidR="00BA502B" w:rsidRPr="001B6BD4">
          <w:rPr>
            <w:rStyle w:val="a5"/>
            <w:rFonts w:asciiTheme="majorEastAsia" w:eastAsiaTheme="majorEastAsia" w:hAnsiTheme="majorEastAsia"/>
          </w:rPr>
          <w:t xml:space="preserve"> 화물통관 진행정보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_Toc161922302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9</w:t>
        </w:r>
        <w:r w:rsidR="00BA502B">
          <w:rPr>
            <w:webHidden/>
          </w:rPr>
          <w:fldChar w:fldCharType="end"/>
        </w:r>
      </w:hyperlink>
    </w:p>
    <w:p w14:paraId="1B53AF54" w14:textId="412D5855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3" w:history="1">
        <w:r w:rsidR="00BA502B" w:rsidRPr="001B6BD4">
          <w:rPr>
            <w:rStyle w:val="a5"/>
            <w:rFonts w:asciiTheme="majorHAnsi" w:eastAsiaTheme="majorHAnsi" w:hAnsiTheme="majorHAnsi"/>
          </w:rPr>
          <w:t>3.2.2</w:t>
        </w:r>
        <w:r w:rsidR="00BA502B" w:rsidRPr="001B6BD4">
          <w:rPr>
            <w:rStyle w:val="a5"/>
          </w:rPr>
          <w:t xml:space="preserve"> 수출신고번호별 수출이행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13</w:t>
        </w:r>
        <w:r w:rsidR="00BA502B">
          <w:rPr>
            <w:webHidden/>
          </w:rPr>
          <w:fldChar w:fldCharType="end"/>
        </w:r>
      </w:hyperlink>
    </w:p>
    <w:p w14:paraId="7479F351" w14:textId="0D1F07F8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4" w:history="1">
        <w:r w:rsidR="00BA502B" w:rsidRPr="001B6BD4">
          <w:rPr>
            <w:rStyle w:val="a5"/>
            <w:rFonts w:asciiTheme="majorHAnsi" w:eastAsiaTheme="majorHAnsi" w:hAnsiTheme="majorHAnsi"/>
          </w:rPr>
          <w:t>3.2.3 수출입요건 승인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17</w:t>
        </w:r>
        <w:r w:rsidR="00BA502B">
          <w:rPr>
            <w:webHidden/>
          </w:rPr>
          <w:fldChar w:fldCharType="end"/>
        </w:r>
      </w:hyperlink>
    </w:p>
    <w:p w14:paraId="05786769" w14:textId="5281301B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5" w:history="1">
        <w:r w:rsidR="00BA502B" w:rsidRPr="001B6BD4">
          <w:rPr>
            <w:rStyle w:val="a5"/>
            <w:rFonts w:asciiTheme="majorHAnsi" w:eastAsiaTheme="majorHAnsi" w:hAnsiTheme="majorHAnsi"/>
          </w:rPr>
          <w:t>3.2.4 검사검역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_Toc161922305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22</w:t>
        </w:r>
        <w:r w:rsidR="00BA502B">
          <w:rPr>
            <w:webHidden/>
          </w:rPr>
          <w:fldChar w:fldCharType="end"/>
        </w:r>
      </w:hyperlink>
    </w:p>
    <w:p w14:paraId="7723D9B8" w14:textId="6B2E0714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6" w:history="1">
        <w:r w:rsidR="00BA502B" w:rsidRPr="001B6BD4">
          <w:rPr>
            <w:rStyle w:val="a5"/>
            <w:rFonts w:asciiTheme="majorHAnsi" w:eastAsiaTheme="majorHAnsi" w:hAnsiTheme="majorHAnsi"/>
          </w:rPr>
          <w:t>3.2.5 장치장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_Toc161922306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25</w:t>
        </w:r>
        <w:r w:rsidR="00BA502B">
          <w:rPr>
            <w:webHidden/>
          </w:rPr>
          <w:fldChar w:fldCharType="end"/>
        </w:r>
      </w:hyperlink>
    </w:p>
    <w:p w14:paraId="356458FD" w14:textId="25F26A93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7" w:history="1">
        <w:r w:rsidR="00BA502B" w:rsidRPr="001B6BD4">
          <w:rPr>
            <w:rStyle w:val="a5"/>
            <w:rFonts w:asciiTheme="majorHAnsi" w:eastAsiaTheme="majorHAnsi" w:hAnsiTheme="majorHAnsi"/>
          </w:rPr>
          <w:t>3.2.6 화물운송주선업자 목록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_Toc161922307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27</w:t>
        </w:r>
        <w:r w:rsidR="00BA502B">
          <w:rPr>
            <w:webHidden/>
          </w:rPr>
          <w:fldChar w:fldCharType="end"/>
        </w:r>
      </w:hyperlink>
    </w:p>
    <w:p w14:paraId="65B6A006" w14:textId="7A1E9CF7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8" w:history="1">
        <w:r w:rsidR="00BA502B" w:rsidRPr="001B6BD4">
          <w:rPr>
            <w:rStyle w:val="a5"/>
            <w:rFonts w:asciiTheme="majorHAnsi" w:eastAsiaTheme="majorHAnsi" w:hAnsiTheme="majorHAnsi"/>
          </w:rPr>
          <w:t>3.2.7 화물운송주선업자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_Toc161922308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29</w:t>
        </w:r>
        <w:r w:rsidR="00BA502B">
          <w:rPr>
            <w:webHidden/>
          </w:rPr>
          <w:fldChar w:fldCharType="end"/>
        </w:r>
      </w:hyperlink>
    </w:p>
    <w:p w14:paraId="2A25F646" w14:textId="46336A78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09" w:history="1">
        <w:r w:rsidR="00BA502B" w:rsidRPr="001B6BD4">
          <w:rPr>
            <w:rStyle w:val="a5"/>
            <w:rFonts w:asciiTheme="majorHAnsi" w:eastAsiaTheme="majorHAnsi" w:hAnsiTheme="majorHAnsi"/>
          </w:rPr>
          <w:t>3.2.8 항공사 목록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_Toc161922309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31</w:t>
        </w:r>
        <w:r w:rsidR="00BA502B">
          <w:rPr>
            <w:webHidden/>
          </w:rPr>
          <w:fldChar w:fldCharType="end"/>
        </w:r>
      </w:hyperlink>
    </w:p>
    <w:p w14:paraId="0D65AB15" w14:textId="3086C668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0" w:history="1">
        <w:r w:rsidR="00BA502B" w:rsidRPr="001B6BD4">
          <w:rPr>
            <w:rStyle w:val="a5"/>
            <w:rFonts w:asciiTheme="majorHAnsi" w:eastAsiaTheme="majorHAnsi" w:hAnsiTheme="majorHAnsi"/>
          </w:rPr>
          <w:t>3.2.9 항공사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_Toc161922310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33</w:t>
        </w:r>
        <w:r w:rsidR="00BA502B">
          <w:rPr>
            <w:webHidden/>
          </w:rPr>
          <w:fldChar w:fldCharType="end"/>
        </w:r>
      </w:hyperlink>
    </w:p>
    <w:p w14:paraId="1060FB54" w14:textId="7DADF410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1" w:history="1">
        <w:r w:rsidR="00BA502B" w:rsidRPr="001B6BD4">
          <w:rPr>
            <w:rStyle w:val="a5"/>
            <w:rFonts w:asciiTheme="majorHAnsi" w:eastAsiaTheme="majorHAnsi" w:hAnsiTheme="majorHAnsi"/>
          </w:rPr>
          <w:t>3.2.10 통관고유부호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_Toc161922311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35</w:t>
        </w:r>
        <w:r w:rsidR="00BA502B">
          <w:rPr>
            <w:webHidden/>
          </w:rPr>
          <w:fldChar w:fldCharType="end"/>
        </w:r>
      </w:hyperlink>
    </w:p>
    <w:p w14:paraId="73968FEB" w14:textId="60EF1CD9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2" w:history="1">
        <w:r w:rsidR="00BA502B" w:rsidRPr="001B6BD4">
          <w:rPr>
            <w:rStyle w:val="a5"/>
            <w:rFonts w:asciiTheme="majorHAnsi" w:eastAsiaTheme="majorHAnsi" w:hAnsiTheme="majorHAnsi"/>
          </w:rPr>
          <w:t>3.2.11 해외공급자부호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_Toc161922312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37</w:t>
        </w:r>
        <w:r w:rsidR="00BA502B">
          <w:rPr>
            <w:webHidden/>
          </w:rPr>
          <w:fldChar w:fldCharType="end"/>
        </w:r>
      </w:hyperlink>
    </w:p>
    <w:p w14:paraId="721C125E" w14:textId="42122B36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3" w:history="1">
        <w:r w:rsidR="00BA502B" w:rsidRPr="001B6BD4">
          <w:rPr>
            <w:rStyle w:val="a5"/>
            <w:rFonts w:asciiTheme="majorHAnsi" w:eastAsiaTheme="majorHAnsi" w:hAnsiTheme="majorHAnsi"/>
          </w:rPr>
          <w:t>3.2.12 관세환율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39</w:t>
        </w:r>
        <w:r w:rsidR="00BA502B">
          <w:rPr>
            <w:webHidden/>
          </w:rPr>
          <w:fldChar w:fldCharType="end"/>
        </w:r>
      </w:hyperlink>
    </w:p>
    <w:p w14:paraId="39F9A4D9" w14:textId="6C7A0A90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4" w:history="1">
        <w:r w:rsidR="00BA502B" w:rsidRPr="001B6BD4">
          <w:rPr>
            <w:rStyle w:val="a5"/>
            <w:rFonts w:asciiTheme="majorHAnsi" w:eastAsiaTheme="majorHAnsi" w:hAnsiTheme="majorHAnsi"/>
          </w:rPr>
          <w:t>3.2.13 관세사 목록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41</w:t>
        </w:r>
        <w:r w:rsidR="00BA502B">
          <w:rPr>
            <w:webHidden/>
          </w:rPr>
          <w:fldChar w:fldCharType="end"/>
        </w:r>
      </w:hyperlink>
    </w:p>
    <w:p w14:paraId="3935E6AF" w14:textId="4FE5856D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5" w:history="1">
        <w:r w:rsidR="00BA502B" w:rsidRPr="001B6BD4">
          <w:rPr>
            <w:rStyle w:val="a5"/>
            <w:rFonts w:asciiTheme="majorHAnsi" w:eastAsiaTheme="majorHAnsi" w:hAnsiTheme="majorHAnsi"/>
          </w:rPr>
          <w:t>3.2.14 관세사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_Toc161922315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43</w:t>
        </w:r>
        <w:r w:rsidR="00BA502B">
          <w:rPr>
            <w:webHidden/>
          </w:rPr>
          <w:fldChar w:fldCharType="end"/>
        </w:r>
      </w:hyperlink>
    </w:p>
    <w:p w14:paraId="63DF96D9" w14:textId="34A7A862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6" w:history="1">
        <w:r w:rsidR="00BA502B" w:rsidRPr="001B6BD4">
          <w:rPr>
            <w:rStyle w:val="a5"/>
            <w:rFonts w:asciiTheme="majorHAnsi" w:eastAsiaTheme="majorHAnsi" w:hAnsiTheme="majorHAnsi"/>
          </w:rPr>
          <w:t>3.2.15 간이정액 환급율표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_Toc161922316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45</w:t>
        </w:r>
        <w:r w:rsidR="00BA502B">
          <w:rPr>
            <w:webHidden/>
          </w:rPr>
          <w:fldChar w:fldCharType="end"/>
        </w:r>
      </w:hyperlink>
    </w:p>
    <w:p w14:paraId="13AAE36B" w14:textId="0172C9FA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7" w:history="1">
        <w:r w:rsidR="00BA502B" w:rsidRPr="001B6BD4">
          <w:rPr>
            <w:rStyle w:val="a5"/>
            <w:rFonts w:asciiTheme="majorHAnsi" w:eastAsiaTheme="majorHAnsi" w:hAnsiTheme="majorHAnsi"/>
          </w:rPr>
          <w:t>3.2.16 간이정액 적용/비적용 업체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_Toc161922317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47</w:t>
        </w:r>
        <w:r w:rsidR="00BA502B">
          <w:rPr>
            <w:webHidden/>
          </w:rPr>
          <w:fldChar w:fldCharType="end"/>
        </w:r>
      </w:hyperlink>
    </w:p>
    <w:p w14:paraId="1DE33885" w14:textId="465770B0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8" w:history="1">
        <w:r w:rsidR="00BA502B" w:rsidRPr="001B6BD4">
          <w:rPr>
            <w:rStyle w:val="a5"/>
            <w:rFonts w:asciiTheme="majorHAnsi" w:eastAsiaTheme="majorHAnsi" w:hAnsiTheme="majorHAnsi"/>
          </w:rPr>
          <w:t>3.2.17 수출이행기간 단축대상 품목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_Toc161922318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49</w:t>
        </w:r>
        <w:r w:rsidR="00BA502B">
          <w:rPr>
            <w:webHidden/>
          </w:rPr>
          <w:fldChar w:fldCharType="end"/>
        </w:r>
      </w:hyperlink>
    </w:p>
    <w:p w14:paraId="30FC0615" w14:textId="24C56705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19" w:history="1">
        <w:r w:rsidR="00BA502B" w:rsidRPr="001B6BD4">
          <w:rPr>
            <w:rStyle w:val="a5"/>
            <w:rFonts w:asciiTheme="majorHAnsi" w:eastAsiaTheme="majorHAnsi" w:hAnsiTheme="majorHAnsi"/>
          </w:rPr>
          <w:t>3.2.18 HS부호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_Toc161922319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51</w:t>
        </w:r>
        <w:r w:rsidR="00BA502B">
          <w:rPr>
            <w:webHidden/>
          </w:rPr>
          <w:fldChar w:fldCharType="end"/>
        </w:r>
      </w:hyperlink>
    </w:p>
    <w:p w14:paraId="4F821D35" w14:textId="6332739F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0" w:history="1">
        <w:r w:rsidR="00BA502B" w:rsidRPr="001B6BD4">
          <w:rPr>
            <w:rStyle w:val="a5"/>
            <w:rFonts w:asciiTheme="majorHAnsi" w:eastAsiaTheme="majorHAnsi" w:hAnsiTheme="majorHAnsi"/>
          </w:rPr>
          <w:t>3.2.19 통계부호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_Toc161922320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53</w:t>
        </w:r>
        <w:r w:rsidR="00BA502B">
          <w:rPr>
            <w:webHidden/>
          </w:rPr>
          <w:fldChar w:fldCharType="end"/>
        </w:r>
      </w:hyperlink>
    </w:p>
    <w:p w14:paraId="4DA76254" w14:textId="5CE94D17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1" w:history="1">
        <w:r w:rsidR="00BA502B" w:rsidRPr="001B6BD4">
          <w:rPr>
            <w:rStyle w:val="a5"/>
            <w:rFonts w:asciiTheme="majorHAnsi" w:eastAsiaTheme="majorHAnsi" w:hAnsiTheme="majorHAnsi"/>
          </w:rPr>
          <w:t>3.2.20 컨테이너내역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_Toc161922321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56</w:t>
        </w:r>
        <w:r w:rsidR="00BA502B">
          <w:rPr>
            <w:webHidden/>
          </w:rPr>
          <w:fldChar w:fldCharType="end"/>
        </w:r>
      </w:hyperlink>
    </w:p>
    <w:p w14:paraId="297415D2" w14:textId="036A7182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2" w:history="1">
        <w:r w:rsidR="00BA502B" w:rsidRPr="001B6BD4">
          <w:rPr>
            <w:rStyle w:val="a5"/>
            <w:rFonts w:asciiTheme="majorHAnsi" w:eastAsiaTheme="majorHAnsi" w:hAnsiTheme="majorHAnsi"/>
          </w:rPr>
          <w:t>3.2.21 입항보고내역(해상)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_Toc161922322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58</w:t>
        </w:r>
        <w:r w:rsidR="00BA502B">
          <w:rPr>
            <w:webHidden/>
          </w:rPr>
          <w:fldChar w:fldCharType="end"/>
        </w:r>
      </w:hyperlink>
    </w:p>
    <w:p w14:paraId="6575E2F1" w14:textId="4DC94FCA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3" w:history="1">
        <w:r w:rsidR="00BA502B" w:rsidRPr="001B6BD4">
          <w:rPr>
            <w:rStyle w:val="a5"/>
            <w:rFonts w:asciiTheme="majorHAnsi" w:eastAsiaTheme="majorHAnsi" w:hAnsiTheme="majorHAnsi"/>
          </w:rPr>
          <w:t>3.2.22 수입신고필증검증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60</w:t>
        </w:r>
        <w:r w:rsidR="00BA502B">
          <w:rPr>
            <w:webHidden/>
          </w:rPr>
          <w:fldChar w:fldCharType="end"/>
        </w:r>
      </w:hyperlink>
    </w:p>
    <w:p w14:paraId="76902697" w14:textId="03EF640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4" w:history="1">
        <w:r w:rsidR="00BA502B" w:rsidRPr="001B6BD4">
          <w:rPr>
            <w:rStyle w:val="a5"/>
            <w:rFonts w:asciiTheme="majorHAnsi" w:eastAsiaTheme="majorHAnsi" w:hAnsiTheme="majorHAnsi"/>
          </w:rPr>
          <w:t>3.2.23 보세운송차량등록내역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62</w:t>
        </w:r>
        <w:r w:rsidR="00BA502B">
          <w:rPr>
            <w:webHidden/>
          </w:rPr>
          <w:fldChar w:fldCharType="end"/>
        </w:r>
      </w:hyperlink>
    </w:p>
    <w:p w14:paraId="13257667" w14:textId="11E4825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5" w:history="1">
        <w:r w:rsidR="00BA502B" w:rsidRPr="001B6BD4">
          <w:rPr>
            <w:rStyle w:val="a5"/>
            <w:rFonts w:asciiTheme="majorHAnsi" w:eastAsiaTheme="majorHAnsi" w:hAnsiTheme="majorHAnsi"/>
          </w:rPr>
          <w:t>3.2.24 입출항보고내역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_Toc161922325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64</w:t>
        </w:r>
        <w:r w:rsidR="00BA502B">
          <w:rPr>
            <w:webHidden/>
          </w:rPr>
          <w:fldChar w:fldCharType="end"/>
        </w:r>
      </w:hyperlink>
    </w:p>
    <w:p w14:paraId="1F3C1786" w14:textId="2BFD2417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6" w:history="1">
        <w:r w:rsidR="00BA502B" w:rsidRPr="001B6BD4">
          <w:rPr>
            <w:rStyle w:val="a5"/>
            <w:rFonts w:asciiTheme="majorHAnsi" w:eastAsiaTheme="majorHAnsi" w:hAnsiTheme="majorHAnsi"/>
          </w:rPr>
          <w:t>3.2.25 통관단일창구 처리이력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_Toc161922326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67</w:t>
        </w:r>
        <w:r w:rsidR="00BA502B">
          <w:rPr>
            <w:webHidden/>
          </w:rPr>
          <w:fldChar w:fldCharType="end"/>
        </w:r>
      </w:hyperlink>
    </w:p>
    <w:p w14:paraId="5F5F3BCE" w14:textId="24F92BB3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7" w:history="1">
        <w:r w:rsidR="00BA502B" w:rsidRPr="001B6BD4">
          <w:rPr>
            <w:rStyle w:val="a5"/>
            <w:rFonts w:asciiTheme="majorHAnsi" w:eastAsiaTheme="majorHAnsi" w:hAnsiTheme="majorHAnsi"/>
          </w:rPr>
          <w:t>3.2.26 선박회사 목록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_Toc161922327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69</w:t>
        </w:r>
        <w:r w:rsidR="00BA502B">
          <w:rPr>
            <w:webHidden/>
          </w:rPr>
          <w:fldChar w:fldCharType="end"/>
        </w:r>
      </w:hyperlink>
    </w:p>
    <w:p w14:paraId="63863CA7" w14:textId="6AEC3310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8" w:history="1">
        <w:r w:rsidR="00BA502B" w:rsidRPr="001B6BD4">
          <w:rPr>
            <w:rStyle w:val="a5"/>
            <w:rFonts w:asciiTheme="majorHAnsi" w:eastAsiaTheme="majorHAnsi" w:hAnsiTheme="majorHAnsi"/>
          </w:rPr>
          <w:t>3.2.27 선박회사 내역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_Toc161922328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71</w:t>
        </w:r>
        <w:r w:rsidR="00BA502B">
          <w:rPr>
            <w:webHidden/>
          </w:rPr>
          <w:fldChar w:fldCharType="end"/>
        </w:r>
      </w:hyperlink>
    </w:p>
    <w:p w14:paraId="2FD1C54F" w14:textId="19241861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29" w:history="1">
        <w:r w:rsidR="00BA502B" w:rsidRPr="001B6BD4">
          <w:rPr>
            <w:rStyle w:val="a5"/>
            <w:rFonts w:asciiTheme="majorHAnsi" w:eastAsiaTheme="majorHAnsi" w:hAnsiTheme="majorHAnsi"/>
          </w:rPr>
          <w:t xml:space="preserve">3.2.28 </w:t>
        </w:r>
        <w:r w:rsidR="006F5A54" w:rsidRPr="006F5A54">
          <w:rPr>
            <w:rStyle w:val="a5"/>
            <w:rFonts w:asciiTheme="majorHAnsi" w:eastAsiaTheme="majorHAnsi" w:hAnsiTheme="majorHAnsi" w:hint="eastAsia"/>
          </w:rPr>
          <w:t>수입신고 개인통관고유부호 검증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_Toc161922329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73</w:t>
        </w:r>
        <w:r w:rsidR="00BA502B">
          <w:rPr>
            <w:webHidden/>
          </w:rPr>
          <w:fldChar w:fldCharType="end"/>
        </w:r>
      </w:hyperlink>
    </w:p>
    <w:p w14:paraId="1D8B3E18" w14:textId="49999DF1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0" w:history="1">
        <w:r w:rsidR="00BA502B" w:rsidRPr="001B6BD4">
          <w:rPr>
            <w:rStyle w:val="a5"/>
            <w:rFonts w:asciiTheme="majorHAnsi" w:eastAsiaTheme="majorHAnsi" w:hAnsiTheme="majorHAnsi"/>
          </w:rPr>
          <w:t>3.2.29 세관장확인대상 물품 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_Toc161922330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75</w:t>
        </w:r>
        <w:r w:rsidR="00BA502B">
          <w:rPr>
            <w:webHidden/>
          </w:rPr>
          <w:fldChar w:fldCharType="end"/>
        </w:r>
      </w:hyperlink>
    </w:p>
    <w:p w14:paraId="01D9E2C2" w14:textId="1482601C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1" w:history="1">
        <w:r w:rsidR="00BA502B" w:rsidRPr="001B6BD4">
          <w:rPr>
            <w:rStyle w:val="a5"/>
            <w:rFonts w:asciiTheme="majorHAnsi" w:eastAsiaTheme="majorHAnsi" w:hAnsiTheme="majorHAnsi"/>
          </w:rPr>
          <w:t>3.2.30 관세율 기본 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_Toc161922331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77</w:t>
        </w:r>
        <w:r w:rsidR="00BA502B">
          <w:rPr>
            <w:webHidden/>
          </w:rPr>
          <w:fldChar w:fldCharType="end"/>
        </w:r>
      </w:hyperlink>
    </w:p>
    <w:p w14:paraId="1EDCDD42" w14:textId="6DAC812A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2" w:history="1">
        <w:r w:rsidR="00BA502B" w:rsidRPr="001B6BD4">
          <w:rPr>
            <w:rStyle w:val="a5"/>
            <w:rFonts w:asciiTheme="majorHAnsi" w:eastAsiaTheme="majorHAnsi" w:hAnsiTheme="majorHAnsi"/>
          </w:rPr>
          <w:t>3.2.31 우편번호별 관할세관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_Toc161922332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79</w:t>
        </w:r>
        <w:r w:rsidR="00BA502B">
          <w:rPr>
            <w:webHidden/>
          </w:rPr>
          <w:fldChar w:fldCharType="end"/>
        </w:r>
      </w:hyperlink>
    </w:p>
    <w:p w14:paraId="1A20E9F9" w14:textId="01FA2AC3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3" w:history="1">
        <w:r w:rsidR="00BA502B" w:rsidRPr="001B6BD4">
          <w:rPr>
            <w:rStyle w:val="a5"/>
            <w:rFonts w:asciiTheme="majorHAnsi" w:eastAsiaTheme="majorHAnsi" w:hAnsiTheme="majorHAnsi"/>
          </w:rPr>
          <w:t>3.2.32 수출입신고 전자첨부서류 제출 완료 유무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81</w:t>
        </w:r>
        <w:r w:rsidR="00BA502B">
          <w:rPr>
            <w:webHidden/>
          </w:rPr>
          <w:fldChar w:fldCharType="end"/>
        </w:r>
      </w:hyperlink>
    </w:p>
    <w:p w14:paraId="7BBCBA63" w14:textId="4413EA44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4" w:history="1">
        <w:r w:rsidR="00BA502B" w:rsidRPr="001B6BD4">
          <w:rPr>
            <w:rStyle w:val="a5"/>
            <w:rFonts w:asciiTheme="majorHAnsi" w:eastAsiaTheme="majorHAnsi" w:hAnsiTheme="majorHAnsi"/>
          </w:rPr>
          <w:t>3.2.33 농림축산검역본부 동축산물 업체코드 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83</w:t>
        </w:r>
        <w:r w:rsidR="00BA502B">
          <w:rPr>
            <w:webHidden/>
          </w:rPr>
          <w:fldChar w:fldCharType="end"/>
        </w:r>
      </w:hyperlink>
    </w:p>
    <w:p w14:paraId="12476C5E" w14:textId="1E1E629D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5" w:history="1">
        <w:r w:rsidR="00BA502B" w:rsidRPr="001B6BD4">
          <w:rPr>
            <w:rStyle w:val="a5"/>
            <w:rFonts w:asciiTheme="majorHAnsi" w:eastAsiaTheme="majorHAnsi" w:hAnsiTheme="majorHAnsi"/>
          </w:rPr>
          <w:t>3.2.34</w:t>
        </w:r>
        <w:r w:rsidR="00BA502B" w:rsidRPr="001B6BD4">
          <w:rPr>
            <w:rStyle w:val="a5"/>
            <w:rFonts w:asciiTheme="majorEastAsia" w:eastAsiaTheme="majorEastAsia" w:hAnsiTheme="majorEastAsia"/>
          </w:rPr>
          <w:t xml:space="preserve"> 재수입조건부 수출 잔량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_Toc161922335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85</w:t>
        </w:r>
        <w:r w:rsidR="00BA502B">
          <w:rPr>
            <w:webHidden/>
          </w:rPr>
          <w:fldChar w:fldCharType="end"/>
        </w:r>
      </w:hyperlink>
    </w:p>
    <w:p w14:paraId="59150420" w14:textId="0E9283CB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6" w:history="1">
        <w:r w:rsidR="00BA502B" w:rsidRPr="001B6BD4">
          <w:rPr>
            <w:rStyle w:val="a5"/>
            <w:rFonts w:asciiTheme="majorHAnsi" w:eastAsiaTheme="majorHAnsi" w:hAnsiTheme="majorHAnsi"/>
          </w:rPr>
          <w:t>3.2.35 수출신고필증검증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_Toc161922336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87</w:t>
        </w:r>
        <w:r w:rsidR="00BA502B">
          <w:rPr>
            <w:webHidden/>
          </w:rPr>
          <w:fldChar w:fldCharType="end"/>
        </w:r>
      </w:hyperlink>
    </w:p>
    <w:p w14:paraId="164C1F63" w14:textId="3A726ADC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7" w:history="1">
        <w:r w:rsidR="00BA502B" w:rsidRPr="001B6BD4">
          <w:rPr>
            <w:rStyle w:val="a5"/>
            <w:rFonts w:asciiTheme="majorHAnsi" w:eastAsiaTheme="majorHAnsi" w:hAnsiTheme="majorHAnsi"/>
          </w:rPr>
          <w:t>3.2.36 수출이행내역(차대번호)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_Toc161922337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89</w:t>
        </w:r>
        <w:r w:rsidR="00BA502B">
          <w:rPr>
            <w:webHidden/>
          </w:rPr>
          <w:fldChar w:fldCharType="end"/>
        </w:r>
      </w:hyperlink>
    </w:p>
    <w:p w14:paraId="015CD1B1" w14:textId="3A7BEB0C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8" w:history="1">
        <w:r w:rsidR="00BA502B" w:rsidRPr="001B6BD4">
          <w:rPr>
            <w:rStyle w:val="a5"/>
            <w:rFonts w:asciiTheme="majorHAnsi" w:eastAsiaTheme="majorHAnsi" w:hAnsiTheme="majorHAnsi"/>
          </w:rPr>
          <w:t>3.2.37 우편물통관 진행정보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_Toc161922338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91</w:t>
        </w:r>
        <w:r w:rsidR="00BA502B">
          <w:rPr>
            <w:webHidden/>
          </w:rPr>
          <w:fldChar w:fldCharType="end"/>
        </w:r>
      </w:hyperlink>
    </w:p>
    <w:p w14:paraId="60E513AB" w14:textId="56A1E08C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39" w:history="1">
        <w:r w:rsidR="00BA502B" w:rsidRPr="001B6BD4">
          <w:rPr>
            <w:rStyle w:val="a5"/>
            <w:rFonts w:asciiTheme="majorHAnsi" w:eastAsiaTheme="majorHAnsi" w:hAnsiTheme="majorHAnsi"/>
          </w:rPr>
          <w:t>3.2.38 하선신고 목록조회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_Toc161922339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93</w:t>
        </w:r>
        <w:r w:rsidR="00BA502B">
          <w:rPr>
            <w:webHidden/>
          </w:rPr>
          <w:fldChar w:fldCharType="end"/>
        </w:r>
      </w:hyperlink>
    </w:p>
    <w:p w14:paraId="4F3072F2" w14:textId="23A1C5DB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0" w:history="1">
        <w:r w:rsidR="00BA502B" w:rsidRPr="001B6BD4">
          <w:rPr>
            <w:rStyle w:val="a5"/>
            <w:rFonts w:asciiTheme="majorHAnsi" w:eastAsiaTheme="majorHAnsi" w:hAnsiTheme="majorHAnsi"/>
          </w:rPr>
          <w:t>3.2.39 출항허가(해상)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_Toc161922340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95</w:t>
        </w:r>
        <w:r w:rsidR="00BA502B">
          <w:rPr>
            <w:webHidden/>
          </w:rPr>
          <w:fldChar w:fldCharType="end"/>
        </w:r>
      </w:hyperlink>
    </w:p>
    <w:p w14:paraId="10B67B78" w14:textId="2361FF8F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1" w:history="1">
        <w:r w:rsidR="00BA502B" w:rsidRPr="001B6BD4">
          <w:rPr>
            <w:rStyle w:val="a5"/>
            <w:rFonts w:asciiTheme="majorHAnsi" w:eastAsiaTheme="majorHAnsi" w:hAnsiTheme="majorHAnsi"/>
          </w:rPr>
          <w:t>3.2.40 출항허가(항공)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_Toc161922341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98</w:t>
        </w:r>
        <w:r w:rsidR="00BA502B">
          <w:rPr>
            <w:webHidden/>
          </w:rPr>
          <w:fldChar w:fldCharType="end"/>
        </w:r>
      </w:hyperlink>
    </w:p>
    <w:p w14:paraId="43AB5DFF" w14:textId="6D23F2A9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3" w:history="1">
        <w:r w:rsidR="00BA502B" w:rsidRPr="001B6BD4">
          <w:rPr>
            <w:rStyle w:val="a5"/>
            <w:rFonts w:asciiTheme="majorHAnsi" w:eastAsiaTheme="majorHAnsi" w:hAnsiTheme="majorHAnsi"/>
          </w:rPr>
          <w:t>3.2.42</w:t>
        </w:r>
        <w:r w:rsidR="00BA502B" w:rsidRPr="001B6BD4">
          <w:rPr>
            <w:rStyle w:val="a5"/>
            <w:rFonts w:asciiTheme="majorEastAsia" w:eastAsiaTheme="majorEastAsia" w:hAnsiTheme="majorEastAsia"/>
          </w:rPr>
          <w:t xml:space="preserve"> 재수출면세 이행잔량 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101</w:t>
        </w:r>
        <w:r w:rsidR="00BA502B">
          <w:rPr>
            <w:webHidden/>
          </w:rPr>
          <w:fldChar w:fldCharType="end"/>
        </w:r>
      </w:hyperlink>
    </w:p>
    <w:p w14:paraId="2041CA58" w14:textId="6D00A502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4" w:history="1">
        <w:r w:rsidR="00BA502B" w:rsidRPr="001B6BD4">
          <w:rPr>
            <w:rStyle w:val="a5"/>
            <w:rFonts w:asciiTheme="majorHAnsi" w:eastAsiaTheme="majorHAnsi" w:hAnsiTheme="majorHAnsi"/>
          </w:rPr>
          <w:t>3.2.43</w:t>
        </w:r>
        <w:r w:rsidR="00BA502B" w:rsidRPr="001B6BD4">
          <w:rPr>
            <w:rStyle w:val="a5"/>
            <w:rFonts w:asciiTheme="majorEastAsia" w:eastAsiaTheme="majorEastAsia" w:hAnsiTheme="majorEastAsia"/>
          </w:rPr>
          <w:t xml:space="preserve"> HS CODE 내비게이션 조회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103</w:t>
        </w:r>
        <w:r w:rsidR="00BA502B">
          <w:rPr>
            <w:webHidden/>
          </w:rPr>
          <w:fldChar w:fldCharType="end"/>
        </w:r>
      </w:hyperlink>
    </w:p>
    <w:p w14:paraId="16FC491E" w14:textId="12690798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5" w:history="1">
        <w:r w:rsidR="00BA502B" w:rsidRPr="001B6BD4">
          <w:rPr>
            <w:rStyle w:val="a5"/>
            <w:rFonts w:asciiTheme="majorHAnsi" w:eastAsiaTheme="majorHAnsi" w:hAnsiTheme="majorHAnsi"/>
          </w:rPr>
          <w:t>3.2.44 입항보고내역(항공)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_Toc161922345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105</w:t>
        </w:r>
        <w:r w:rsidR="00BA502B">
          <w:rPr>
            <w:webHidden/>
          </w:rPr>
          <w:fldChar w:fldCharType="end"/>
        </w:r>
      </w:hyperlink>
    </w:p>
    <w:p w14:paraId="678DD1BF" w14:textId="72F36D65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6" w:history="1">
        <w:r w:rsidR="00BA502B" w:rsidRPr="001B6BD4">
          <w:rPr>
            <w:rStyle w:val="a5"/>
            <w:rFonts w:asciiTheme="majorHAnsi" w:eastAsiaTheme="majorHAnsi" w:hAnsiTheme="majorHAnsi"/>
          </w:rPr>
          <w:t>3.2.45 재수출 조건부 수입의 수출이행 기한 정보제공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_Toc161922346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107</w:t>
        </w:r>
        <w:r w:rsidR="00BA502B">
          <w:rPr>
            <w:webHidden/>
          </w:rPr>
          <w:fldChar w:fldCharType="end"/>
        </w:r>
      </w:hyperlink>
    </w:p>
    <w:p w14:paraId="46B48206" w14:textId="69781B1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7" w:history="1">
        <w:r w:rsidR="00BA502B" w:rsidRPr="001B6BD4">
          <w:rPr>
            <w:rStyle w:val="a5"/>
            <w:rFonts w:asciiTheme="majorHAnsi" w:eastAsiaTheme="majorHAnsi" w:hAnsiTheme="majorHAnsi"/>
          </w:rPr>
          <w:t>3.2.46 재수출 이행 완료보고 처리정보 제공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_Toc161922347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109</w:t>
        </w:r>
        <w:r w:rsidR="00BA502B">
          <w:rPr>
            <w:webHidden/>
          </w:rPr>
          <w:fldChar w:fldCharType="end"/>
        </w:r>
      </w:hyperlink>
    </w:p>
    <w:p w14:paraId="15ED00C4" w14:textId="253DBE43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8" w:history="1">
        <w:r w:rsidR="00BA502B" w:rsidRPr="001B6BD4">
          <w:rPr>
            <w:rStyle w:val="a5"/>
            <w:rFonts w:asciiTheme="majorHAnsi" w:eastAsiaTheme="majorHAnsi" w:hAnsiTheme="majorHAnsi"/>
          </w:rPr>
          <w:t>3.2.47 보세구역별 외국물품 장치기간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_Toc161922348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111</w:t>
        </w:r>
        <w:r w:rsidR="00BA502B">
          <w:rPr>
            <w:webHidden/>
          </w:rPr>
          <w:fldChar w:fldCharType="end"/>
        </w:r>
      </w:hyperlink>
    </w:p>
    <w:p w14:paraId="404317D9" w14:textId="6BE3050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49" w:history="1">
        <w:r w:rsidR="00BA502B" w:rsidRPr="001B6BD4">
          <w:rPr>
            <w:rStyle w:val="a5"/>
            <w:rFonts w:asciiTheme="majorHAnsi" w:eastAsiaTheme="majorHAnsi" w:hAnsiTheme="majorHAnsi"/>
          </w:rPr>
          <w:t>3.2.48 수입물품 보세구역 반출신고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_Toc161922349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113</w:t>
        </w:r>
        <w:r w:rsidR="00BA502B">
          <w:rPr>
            <w:webHidden/>
          </w:rPr>
          <w:fldChar w:fldCharType="end"/>
        </w:r>
      </w:hyperlink>
    </w:p>
    <w:p w14:paraId="68F6C5F5" w14:textId="35710AB4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50" w:history="1">
        <w:r w:rsidR="00BA502B" w:rsidRPr="001B6BD4">
          <w:rPr>
            <w:rStyle w:val="a5"/>
            <w:rFonts w:asciiTheme="majorHAnsi" w:eastAsiaTheme="majorHAnsi" w:hAnsiTheme="majorHAnsi"/>
          </w:rPr>
          <w:t>3.2.49 수입 제세의 납부여부 및 납부일자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_Toc161922350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115</w:t>
        </w:r>
        <w:r w:rsidR="00BA502B">
          <w:rPr>
            <w:webHidden/>
          </w:rPr>
          <w:fldChar w:fldCharType="end"/>
        </w:r>
      </w:hyperlink>
    </w:p>
    <w:p w14:paraId="5E1537F2" w14:textId="40EE3685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51" w:history="1">
        <w:r w:rsidR="00BA502B" w:rsidRPr="001B6BD4">
          <w:rPr>
            <w:rStyle w:val="a5"/>
            <w:rFonts w:asciiTheme="majorHAnsi" w:eastAsiaTheme="majorHAnsi" w:hAnsiTheme="majorHAnsi"/>
          </w:rPr>
          <w:t>3.2.50 담보해제 신청 처리현황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_Toc161922351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117</w:t>
        </w:r>
        <w:r w:rsidR="00BA502B">
          <w:rPr>
            <w:webHidden/>
          </w:rPr>
          <w:fldChar w:fldCharType="end"/>
        </w:r>
      </w:hyperlink>
    </w:p>
    <w:p w14:paraId="6F1026FD" w14:textId="784C8A49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52" w:history="1">
        <w:r w:rsidR="00BA502B" w:rsidRPr="001B6BD4">
          <w:rPr>
            <w:rStyle w:val="a5"/>
            <w:rFonts w:asciiTheme="majorHAnsi" w:eastAsiaTheme="majorHAnsi" w:hAnsiTheme="majorHAnsi"/>
          </w:rPr>
          <w:t>3.2.51 전자상거래수출 적재 이행 정보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_Toc161922352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119</w:t>
        </w:r>
        <w:r w:rsidR="00BA502B">
          <w:rPr>
            <w:webHidden/>
          </w:rPr>
          <w:fldChar w:fldCharType="end"/>
        </w:r>
      </w:hyperlink>
    </w:p>
    <w:p w14:paraId="59B49D36" w14:textId="6944B9AE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53" w:history="1">
        <w:r w:rsidR="00BA502B" w:rsidRPr="001B6BD4">
          <w:rPr>
            <w:rStyle w:val="a5"/>
            <w:rFonts w:asciiTheme="majorHAnsi" w:eastAsiaTheme="majorHAnsi" w:hAnsiTheme="majorHAnsi"/>
          </w:rPr>
          <w:t>3.2.52 수출입신고서 정정신청 처리상태 제공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_Toc161922353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121</w:t>
        </w:r>
        <w:r w:rsidR="00BA502B">
          <w:rPr>
            <w:webHidden/>
          </w:rPr>
          <w:fldChar w:fldCharType="end"/>
        </w:r>
      </w:hyperlink>
    </w:p>
    <w:p w14:paraId="010010A4" w14:textId="2DD09185" w:rsidR="00BA502B" w:rsidRDefault="00420664">
      <w:pPr>
        <w:pStyle w:val="31"/>
        <w:rPr>
          <w:rFonts w:eastAsiaTheme="minorEastAsia" w:cstheme="minorBidi"/>
          <w:b w:val="0"/>
          <w:kern w:val="2"/>
          <w:szCs w:val="22"/>
        </w:rPr>
      </w:pPr>
      <w:hyperlink w:anchor="_Toc161922354" w:history="1">
        <w:r w:rsidR="00BA502B" w:rsidRPr="001B6BD4">
          <w:rPr>
            <w:rStyle w:val="a5"/>
            <w:rFonts w:asciiTheme="majorHAnsi" w:eastAsiaTheme="majorHAnsi" w:hAnsiTheme="majorHAnsi"/>
          </w:rPr>
          <w:t>3.2.53 적재지 검사정보 제공</w:t>
        </w:r>
        <w:r w:rsidR="00BA502B">
          <w:rPr>
            <w:webHidden/>
          </w:rPr>
          <w:tab/>
        </w:r>
        <w:r w:rsidR="00BA502B">
          <w:rPr>
            <w:webHidden/>
          </w:rPr>
          <w:fldChar w:fldCharType="begin"/>
        </w:r>
        <w:r w:rsidR="00BA502B">
          <w:rPr>
            <w:webHidden/>
          </w:rPr>
          <w:instrText xml:space="preserve"> PAGEREF _Toc161922354 \h </w:instrText>
        </w:r>
        <w:r w:rsidR="00BA502B">
          <w:rPr>
            <w:webHidden/>
          </w:rPr>
        </w:r>
        <w:r w:rsidR="00BA502B">
          <w:rPr>
            <w:webHidden/>
          </w:rPr>
          <w:fldChar w:fldCharType="separate"/>
        </w:r>
        <w:r w:rsidR="0056104F">
          <w:rPr>
            <w:webHidden/>
          </w:rPr>
          <w:t>123</w:t>
        </w:r>
        <w:r w:rsidR="00BA502B">
          <w:rPr>
            <w:webHidden/>
          </w:rPr>
          <w:fldChar w:fldCharType="end"/>
        </w:r>
      </w:hyperlink>
    </w:p>
    <w:p w14:paraId="7A8B05E4" w14:textId="74D3C436" w:rsidR="00BA502B" w:rsidRDefault="00420664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  <w:szCs w:val="22"/>
        </w:rPr>
      </w:pPr>
      <w:hyperlink w:anchor="_Toc161922355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4. 오류 메시지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_Toc161922355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125</w:t>
        </w:r>
        <w:r w:rsidR="00BA502B">
          <w:rPr>
            <w:noProof/>
            <w:webHidden/>
          </w:rPr>
          <w:fldChar w:fldCharType="end"/>
        </w:r>
      </w:hyperlink>
    </w:p>
    <w:p w14:paraId="426E0360" w14:textId="5FF3B7B9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356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4.1 오류 메시지 구조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_Toc161922356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125</w:t>
        </w:r>
        <w:r w:rsidR="00BA502B">
          <w:rPr>
            <w:noProof/>
            <w:webHidden/>
          </w:rPr>
          <w:fldChar w:fldCharType="end"/>
        </w:r>
      </w:hyperlink>
    </w:p>
    <w:p w14:paraId="11844F5F" w14:textId="4EE81371" w:rsidR="00BA502B" w:rsidRDefault="00420664">
      <w:pPr>
        <w:pStyle w:val="21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161922357" w:history="1">
        <w:r w:rsidR="00BA502B" w:rsidRPr="001B6BD4">
          <w:rPr>
            <w:rStyle w:val="a5"/>
            <w:rFonts w:asciiTheme="majorHAnsi" w:eastAsiaTheme="majorHAnsi" w:hAnsiTheme="majorHAnsi"/>
            <w:noProof/>
          </w:rPr>
          <w:t>4.2 오류 메시지 예시</w:t>
        </w:r>
        <w:r w:rsidR="00BA502B">
          <w:rPr>
            <w:noProof/>
            <w:webHidden/>
          </w:rPr>
          <w:tab/>
        </w:r>
        <w:r w:rsidR="00BA502B">
          <w:rPr>
            <w:noProof/>
            <w:webHidden/>
          </w:rPr>
          <w:fldChar w:fldCharType="begin"/>
        </w:r>
        <w:r w:rsidR="00BA502B">
          <w:rPr>
            <w:noProof/>
            <w:webHidden/>
          </w:rPr>
          <w:instrText xml:space="preserve"> PAGEREF _Toc161922357 \h </w:instrText>
        </w:r>
        <w:r w:rsidR="00BA502B">
          <w:rPr>
            <w:noProof/>
            <w:webHidden/>
          </w:rPr>
        </w:r>
        <w:r w:rsidR="00BA502B">
          <w:rPr>
            <w:noProof/>
            <w:webHidden/>
          </w:rPr>
          <w:fldChar w:fldCharType="separate"/>
        </w:r>
        <w:r w:rsidR="0056104F">
          <w:rPr>
            <w:noProof/>
            <w:webHidden/>
          </w:rPr>
          <w:t>125</w:t>
        </w:r>
        <w:r w:rsidR="00BA502B">
          <w:rPr>
            <w:noProof/>
            <w:webHidden/>
          </w:rPr>
          <w:fldChar w:fldCharType="end"/>
        </w:r>
      </w:hyperlink>
    </w:p>
    <w:p w14:paraId="78E590F6" w14:textId="4C6858BF" w:rsidR="00C34887" w:rsidRPr="00C76977" w:rsidRDefault="0084275D" w:rsidP="002704F1">
      <w:pPr>
        <w:jc w:val="left"/>
        <w:rPr>
          <w:rFonts w:asciiTheme="majorHAnsi" w:eastAsiaTheme="majorHAnsi" w:hAnsiTheme="majorHAnsi"/>
          <w:b/>
          <w:sz w:val="20"/>
        </w:rPr>
        <w:sectPr w:rsidR="00C34887" w:rsidRPr="00C76977">
          <w:headerReference w:type="even" r:id="rId12"/>
          <w:headerReference w:type="default" r:id="rId13"/>
          <w:footerReference w:type="default" r:id="rId14"/>
          <w:pgSz w:w="11906" w:h="16838" w:code="9"/>
          <w:pgMar w:top="1701" w:right="1134" w:bottom="1134" w:left="1418" w:header="977" w:footer="335" w:gutter="0"/>
          <w:pgNumType w:fmt="lowerRoman" w:start="1"/>
          <w:cols w:space="425"/>
          <w:docGrid w:linePitch="272"/>
        </w:sectPr>
      </w:pPr>
      <w:r>
        <w:rPr>
          <w:rFonts w:asciiTheme="majorHAnsi" w:eastAsiaTheme="majorHAnsi" w:hAnsiTheme="majorHAnsi"/>
          <w:b/>
          <w:sz w:val="20"/>
        </w:rPr>
        <w:fldChar w:fldCharType="end"/>
      </w:r>
    </w:p>
    <w:p w14:paraId="19F71E96" w14:textId="77777777" w:rsidR="00C34887" w:rsidRPr="00E83505" w:rsidRDefault="009572B3" w:rsidP="002704F1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2" w:name="_Toc161922293"/>
      <w:bookmarkEnd w:id="9"/>
      <w:r w:rsidRPr="00E83505">
        <w:rPr>
          <w:rFonts w:asciiTheme="majorHAnsi" w:eastAsiaTheme="majorHAnsi" w:hAnsiTheme="majorHAnsi" w:hint="eastAsia"/>
          <w:sz w:val="32"/>
          <w:szCs w:val="32"/>
        </w:rPr>
        <w:lastRenderedPageBreak/>
        <w:t>서비스</w:t>
      </w:r>
      <w:r w:rsidR="00C34887" w:rsidRPr="00E83505">
        <w:rPr>
          <w:rFonts w:asciiTheme="majorHAnsi" w:eastAsiaTheme="majorHAnsi" w:hAnsiTheme="majorHAnsi" w:hint="eastAsia"/>
          <w:sz w:val="32"/>
          <w:szCs w:val="32"/>
        </w:rPr>
        <w:t xml:space="preserve"> 개요</w:t>
      </w:r>
      <w:bookmarkEnd w:id="12"/>
    </w:p>
    <w:p w14:paraId="385D25A7" w14:textId="77777777" w:rsidR="00C34887" w:rsidRPr="00E83505" w:rsidRDefault="009572B3" w:rsidP="002704F1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3" w:name="_Toc161922294"/>
      <w:r w:rsidRPr="00E83505">
        <w:rPr>
          <w:rFonts w:asciiTheme="majorHAnsi" w:eastAsiaTheme="majorHAnsi" w:hAnsiTheme="majorHAnsi" w:hint="eastAsia"/>
          <w:sz w:val="28"/>
          <w:szCs w:val="28"/>
        </w:rPr>
        <w:t>OPEN API 서비스 개요</w:t>
      </w:r>
      <w:bookmarkEnd w:id="13"/>
    </w:p>
    <w:p w14:paraId="687A443E" w14:textId="77777777" w:rsidR="005024F2" w:rsidRPr="00E63729" w:rsidRDefault="005024F2" w:rsidP="00E63729">
      <w:pPr>
        <w:pStyle w:val="afd"/>
        <w:snapToGrid/>
        <w:ind w:left="240" w:hangingChars="100" w:hanging="240"/>
        <w:jc w:val="left"/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</w:pPr>
      <w:r w:rsidRPr="00FD2D53"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 w:rsidR="002436E9">
        <w:rPr>
          <w:rFonts w:asciiTheme="majorHAnsi" w:eastAsiaTheme="majorHAnsi" w:hAnsiTheme="majorHAnsi" w:hint="eastAsia"/>
          <w:sz w:val="24"/>
          <w:szCs w:val="24"/>
          <w:shd w:val="clear" w:color="auto" w:fill="FFFFFF"/>
        </w:rPr>
        <w:t xml:space="preserve">관세청 </w:t>
      </w:r>
      <w:r w:rsidRPr="00FD2D53">
        <w:rPr>
          <w:rFonts w:asciiTheme="majorHAnsi" w:eastAsiaTheme="majorHAnsi" w:hAnsiTheme="majorHAnsi" w:hint="eastAsia"/>
          <w:sz w:val="24"/>
          <w:szCs w:val="24"/>
          <w:shd w:val="clear" w:color="auto" w:fill="FFFFFF"/>
        </w:rPr>
        <w:t>4</w:t>
      </w:r>
      <w:r w:rsidRPr="00FD2D53"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세대 </w:t>
      </w:r>
      <w:r w:rsidR="001B2DCB">
        <w:rPr>
          <w:rFonts w:asciiTheme="majorHAnsi" w:eastAsiaTheme="majorHAnsi" w:hAnsiTheme="majorHAnsi" w:hint="eastAsia"/>
          <w:sz w:val="24"/>
          <w:szCs w:val="24"/>
          <w:shd w:val="clear" w:color="auto" w:fill="FFFFFF"/>
        </w:rPr>
        <w:t>인터넷 통관포털 (UNI-PASS)</w:t>
      </w:r>
      <w:r w:rsidRPr="00FD2D53"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에서는 </w:t>
      </w:r>
      <w:r w:rsidR="00334F62">
        <w:rPr>
          <w:rFonts w:asciiTheme="majorHAnsi" w:eastAsiaTheme="majorHAnsi" w:hAnsiTheme="majorHAnsi" w:hint="eastAsia"/>
          <w:sz w:val="24"/>
          <w:szCs w:val="24"/>
          <w:shd w:val="clear" w:color="auto" w:fill="FFFFFF"/>
        </w:rPr>
        <w:t>업체나 개인이 수출입 업무를</w:t>
      </w:r>
      <w:r w:rsidR="000F51C5">
        <w:rPr>
          <w:rFonts w:asciiTheme="majorHAnsi" w:eastAsiaTheme="majorHAnsi" w:hAnsiTheme="majorHAnsi"/>
          <w:sz w:val="24"/>
          <w:szCs w:val="24"/>
          <w:shd w:val="clear" w:color="auto" w:fill="FFFFFF"/>
        </w:rPr>
        <w:br/>
      </w:r>
      <w:r w:rsidR="00334F62">
        <w:rPr>
          <w:rFonts w:asciiTheme="majorHAnsi" w:eastAsiaTheme="majorHAnsi" w:hAnsiTheme="majorHAnsi" w:hint="eastAsia"/>
          <w:sz w:val="24"/>
          <w:szCs w:val="24"/>
          <w:shd w:val="clear" w:color="auto" w:fill="FFFFFF"/>
        </w:rPr>
        <w:t xml:space="preserve">처리함에 있어 </w:t>
      </w:r>
      <w:r w:rsidRPr="00FD2D53">
        <w:rPr>
          <w:rFonts w:asciiTheme="majorHAnsi" w:eastAsiaTheme="majorHAnsi" w:hAnsiTheme="majorHAnsi"/>
          <w:sz w:val="24"/>
          <w:szCs w:val="24"/>
          <w:shd w:val="clear" w:color="auto" w:fill="FFFFFF"/>
        </w:rPr>
        <w:t>필요한 정보를 신속하고 편리하게</w:t>
      </w:r>
      <w:r w:rsidRPr="00FD2D53">
        <w:rPr>
          <w:rFonts w:asciiTheme="majorHAnsi" w:eastAsiaTheme="majorHAnsi" w:hAnsiTheme="majorHAnsi" w:hint="eastAsia"/>
          <w:spacing w:val="6"/>
          <w:sz w:val="24"/>
          <w:szCs w:val="24"/>
          <w:shd w:val="clear" w:color="auto" w:fill="FFFFFF"/>
        </w:rPr>
        <w:t xml:space="preserve"> </w:t>
      </w:r>
      <w:r w:rsidRPr="00FD2D53">
        <w:rPr>
          <w:rFonts w:asciiTheme="majorHAnsi" w:eastAsiaTheme="majorHAnsi" w:hAnsiTheme="majorHAnsi"/>
          <w:spacing w:val="6"/>
          <w:sz w:val="24"/>
          <w:szCs w:val="24"/>
          <w:shd w:val="clear" w:color="auto" w:fill="FFFFFF"/>
        </w:rPr>
        <w:t>활용할 수 있</w:t>
      </w:r>
      <w:r w:rsidR="002436E9">
        <w:rPr>
          <w:rFonts w:asciiTheme="majorHAnsi" w:eastAsiaTheme="majorHAnsi" w:hAnsiTheme="majorHAnsi" w:hint="eastAsia"/>
          <w:spacing w:val="6"/>
          <w:sz w:val="24"/>
          <w:szCs w:val="24"/>
          <w:shd w:val="clear" w:color="auto" w:fill="FFFFFF"/>
        </w:rPr>
        <w:t>도록</w:t>
      </w:r>
      <w:r w:rsidR="00E63729">
        <w:rPr>
          <w:rFonts w:asciiTheme="majorHAnsi" w:eastAsiaTheme="majorHAnsi" w:hAnsiTheme="majorHAnsi" w:hint="eastAsia"/>
          <w:spacing w:val="6"/>
          <w:sz w:val="24"/>
          <w:szCs w:val="24"/>
          <w:shd w:val="clear" w:color="auto" w:fill="FFFFFF"/>
        </w:rPr>
        <w:t xml:space="preserve"> </w:t>
      </w:r>
      <w:r w:rsidRPr="00E63729"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t>정보제공</w:t>
      </w:r>
      <w:r w:rsidR="00E63729">
        <w:rPr>
          <w:rFonts w:asciiTheme="majorHAnsi" w:eastAsiaTheme="majorHAnsi" w:hAnsiTheme="majorHAnsi" w:hint="eastAsia"/>
          <w:bCs/>
          <w:spacing w:val="6"/>
          <w:sz w:val="24"/>
          <w:szCs w:val="24"/>
          <w:shd w:val="clear" w:color="auto" w:fill="FFFFFF"/>
        </w:rPr>
        <w:br/>
      </w:r>
      <w:r w:rsidRPr="00E63729">
        <w:rPr>
          <w:rFonts w:asciiTheme="majorHAnsi" w:eastAsiaTheme="majorHAnsi" w:hAnsiTheme="majorHAnsi"/>
          <w:bCs/>
          <w:spacing w:val="6"/>
          <w:sz w:val="24"/>
          <w:szCs w:val="24"/>
          <w:shd w:val="clear" w:color="auto" w:fill="FFFFFF"/>
        </w:rPr>
        <w:t>채널</w:t>
      </w:r>
      <w:r w:rsidRPr="00E63729">
        <w:rPr>
          <w:rFonts w:asciiTheme="majorHAnsi" w:eastAsiaTheme="majorHAnsi" w:hAnsiTheme="majorHAnsi" w:hint="eastAsia"/>
          <w:bCs/>
          <w:spacing w:val="6"/>
          <w:sz w:val="24"/>
          <w:szCs w:val="24"/>
          <w:shd w:val="clear" w:color="auto" w:fill="FFFFFF"/>
        </w:rPr>
        <w:t>(OPEN</w:t>
      </w:r>
      <w:r w:rsidR="00B277D9">
        <w:rPr>
          <w:rFonts w:asciiTheme="majorHAnsi" w:eastAsiaTheme="majorHAnsi" w:hAnsiTheme="majorHAnsi" w:hint="eastAsia"/>
          <w:bCs/>
          <w:spacing w:val="6"/>
          <w:sz w:val="24"/>
          <w:szCs w:val="24"/>
          <w:shd w:val="clear" w:color="auto" w:fill="FFFFFF"/>
        </w:rPr>
        <w:t xml:space="preserve"> </w:t>
      </w:r>
      <w:r w:rsidRPr="00E63729">
        <w:rPr>
          <w:rFonts w:asciiTheme="majorHAnsi" w:eastAsiaTheme="majorHAnsi" w:hAnsiTheme="majorHAnsi" w:hint="eastAsia"/>
          <w:bCs/>
          <w:spacing w:val="6"/>
          <w:sz w:val="24"/>
          <w:szCs w:val="24"/>
          <w:shd w:val="clear" w:color="auto" w:fill="FFFFFF"/>
        </w:rPr>
        <w:t>API)</w:t>
      </w:r>
      <w:r w:rsidR="000666FC">
        <w:rPr>
          <w:rFonts w:asciiTheme="majorHAnsi" w:eastAsiaTheme="majorHAnsi" w:hAnsiTheme="majorHAnsi" w:hint="eastAsia"/>
          <w:bCs/>
          <w:spacing w:val="6"/>
          <w:sz w:val="24"/>
          <w:szCs w:val="24"/>
          <w:shd w:val="clear" w:color="auto" w:fill="FFFFFF"/>
        </w:rPr>
        <w:t>을 신설</w:t>
      </w:r>
    </w:p>
    <w:p w14:paraId="3598F0CA" w14:textId="77777777" w:rsidR="00644887" w:rsidRPr="00334F62" w:rsidRDefault="005024F2" w:rsidP="00FD2D53">
      <w:pPr>
        <w:pStyle w:val="afd"/>
        <w:snapToGrid/>
        <w:ind w:left="310" w:hangingChars="129" w:hanging="310"/>
        <w:jc w:val="left"/>
        <w:rPr>
          <w:rFonts w:asciiTheme="majorHAnsi" w:eastAsiaTheme="majorHAnsi" w:hAnsiTheme="majorHAnsi"/>
          <w:sz w:val="24"/>
          <w:szCs w:val="24"/>
          <w:shd w:val="clear" w:color="auto" w:fill="FFFFFF"/>
        </w:rPr>
      </w:pPr>
      <w:r w:rsidRPr="00334F62"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 w:rsidR="00B277D9">
        <w:rPr>
          <w:rFonts w:asciiTheme="majorHAnsi" w:eastAsiaTheme="majorHAnsi" w:hAnsiTheme="majorHAnsi" w:hint="eastAsia"/>
          <w:spacing w:val="-6"/>
          <w:sz w:val="24"/>
          <w:szCs w:val="24"/>
          <w:shd w:val="clear" w:color="auto" w:fill="FFFFFF"/>
        </w:rPr>
        <w:t xml:space="preserve">OPEN </w:t>
      </w:r>
      <w:r w:rsidRPr="00334F62">
        <w:rPr>
          <w:rFonts w:asciiTheme="majorHAnsi" w:eastAsiaTheme="majorHAnsi" w:hAnsiTheme="majorHAnsi" w:hint="eastAsia"/>
          <w:spacing w:val="-6"/>
          <w:sz w:val="24"/>
          <w:szCs w:val="24"/>
          <w:shd w:val="clear" w:color="auto" w:fill="FFFFFF"/>
        </w:rPr>
        <w:t>API</w:t>
      </w:r>
      <w:r w:rsidRPr="00334F62">
        <w:rPr>
          <w:rFonts w:asciiTheme="majorHAnsi" w:eastAsiaTheme="majorHAnsi" w:hAnsiTheme="majorHAnsi" w:hint="eastAsia"/>
          <w:spacing w:val="-2"/>
          <w:sz w:val="24"/>
          <w:szCs w:val="24"/>
          <w:shd w:val="clear" w:color="auto" w:fill="FFFFFF"/>
          <w:vertAlign w:val="superscript"/>
        </w:rPr>
        <w:t>*</w:t>
      </w:r>
      <w:r w:rsidR="00334F62" w:rsidRPr="00334F62">
        <w:rPr>
          <w:rFonts w:asciiTheme="majorHAnsi" w:eastAsiaTheme="majorHAnsi" w:hAnsiTheme="majorHAnsi" w:hint="eastAsia"/>
          <w:spacing w:val="-6"/>
          <w:sz w:val="24"/>
          <w:szCs w:val="24"/>
          <w:shd w:val="clear" w:color="auto" w:fill="FFFFFF"/>
        </w:rPr>
        <w:t>를</w:t>
      </w:r>
      <w:r w:rsidRPr="00334F62"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 통해 </w:t>
      </w:r>
      <w:r w:rsidRPr="00334F62"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제공</w:t>
      </w:r>
      <w:r w:rsidR="00334F62" w:rsidRPr="00334F62">
        <w:rPr>
          <w:rFonts w:asciiTheme="majorHAnsi" w:eastAsiaTheme="majorHAnsi" w:hAnsiTheme="majorHAnsi" w:hint="eastAsia"/>
          <w:spacing w:val="-6"/>
          <w:sz w:val="24"/>
          <w:szCs w:val="24"/>
          <w:shd w:val="clear" w:color="auto" w:fill="FFFFFF"/>
        </w:rPr>
        <w:t>하는</w:t>
      </w:r>
      <w:r w:rsidRPr="00334F62">
        <w:rPr>
          <w:rFonts w:asciiTheme="majorHAnsi" w:eastAsiaTheme="majorHAnsi" w:hAnsiTheme="majorHAnsi"/>
          <w:spacing w:val="-6"/>
          <w:sz w:val="24"/>
          <w:szCs w:val="24"/>
          <w:shd w:val="clear" w:color="auto" w:fill="FFFFFF"/>
        </w:rPr>
        <w:t xml:space="preserve"> </w:t>
      </w:r>
      <w:r w:rsidRPr="00334F62"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>정보</w:t>
      </w:r>
      <w:r w:rsidR="002436E9" w:rsidRPr="00334F62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>를</w:t>
      </w:r>
      <w:r w:rsidRPr="00334F62">
        <w:rPr>
          <w:rFonts w:asciiTheme="majorHAnsi" w:eastAsiaTheme="majorHAnsi" w:hAnsiTheme="majorHAnsi"/>
          <w:bCs/>
          <w:spacing w:val="-6"/>
          <w:sz w:val="24"/>
          <w:szCs w:val="24"/>
          <w:shd w:val="clear" w:color="auto" w:fill="FFFFFF"/>
        </w:rPr>
        <w:t xml:space="preserve"> 명확</w:t>
      </w:r>
      <w:r w:rsidR="00A940F9" w:rsidRPr="00334F62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 xml:space="preserve">히 </w:t>
      </w:r>
      <w:r w:rsidR="00334F62" w:rsidRPr="00334F62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 xml:space="preserve">이해하고 활용할 수 있도록 </w:t>
      </w:r>
      <w:r w:rsidR="00304603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 xml:space="preserve">연계 </w:t>
      </w:r>
      <w:r w:rsidR="00334F62" w:rsidRPr="00334F62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>가이드</w:t>
      </w:r>
      <w:r w:rsidR="00334F62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 xml:space="preserve"> </w:t>
      </w:r>
      <w:r w:rsidR="00CA59F5">
        <w:rPr>
          <w:rFonts w:asciiTheme="majorHAnsi" w:eastAsiaTheme="majorHAnsi" w:hAnsiTheme="majorHAnsi" w:hint="eastAsia"/>
          <w:bCs/>
          <w:spacing w:val="-6"/>
          <w:sz w:val="24"/>
          <w:szCs w:val="24"/>
          <w:shd w:val="clear" w:color="auto" w:fill="FFFFFF"/>
        </w:rPr>
        <w:t>제공</w:t>
      </w:r>
    </w:p>
    <w:p w14:paraId="475A4F4C" w14:textId="77777777" w:rsidR="00334F62" w:rsidRDefault="005024F2" w:rsidP="0093345C">
      <w:pPr>
        <w:pStyle w:val="afd"/>
        <w:snapToGrid/>
        <w:ind w:leftChars="95" w:left="281" w:hangingChars="36" w:hanging="72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  <w:r w:rsidRPr="00644887">
        <w:rPr>
          <w:rFonts w:asciiTheme="majorHAnsi" w:eastAsiaTheme="majorHAnsi" w:hAnsiTheme="majorHAnsi" w:hint="eastAsia"/>
          <w:szCs w:val="22"/>
          <w:shd w:val="clear" w:color="auto" w:fill="FFFFFF"/>
          <w:vertAlign w:val="superscript"/>
        </w:rPr>
        <w:t xml:space="preserve">* </w:t>
      </w:r>
      <w:r w:rsidRPr="00644887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t xml:space="preserve">Open API(Application Programming Interface) : </w:t>
      </w:r>
      <w:r w:rsidRPr="00644887"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기상청</w:t>
      </w:r>
      <w:r w:rsidR="00334F62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t>에서 제공하는 날씨 정보</w:t>
      </w:r>
      <w:r w:rsidR="001B2DCB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t xml:space="preserve">, </w:t>
      </w:r>
      <w:r w:rsidRPr="00644887"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버스</w:t>
      </w:r>
      <w:r w:rsidR="001B2DCB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t>/</w:t>
      </w:r>
      <w:r w:rsidRPr="00644887"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  <w:t>지하철 노선</w:t>
      </w:r>
      <w:r w:rsidR="001B2DCB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br/>
      </w:r>
      <w:r w:rsidR="009D59C6">
        <w:rPr>
          <w:rFonts w:asciiTheme="majorHAnsi" w:eastAsiaTheme="majorHAnsi" w:hAnsiTheme="majorHAnsi" w:hint="eastAsia"/>
          <w:color w:val="0D0D0D"/>
          <w:spacing w:val="-2"/>
          <w:kern w:val="2"/>
          <w:szCs w:val="22"/>
          <w:shd w:val="clear" w:color="auto" w:fill="FFFFFF"/>
        </w:rPr>
        <w:t>정보와 같이 공개된 정보를 일반인이 응용 프로그램과 서비스 개발에 활용할 수 있도록 제공하는 프로그램 인터페이스</w:t>
      </w:r>
    </w:p>
    <w:p w14:paraId="6EA0EF3F" w14:textId="77777777" w:rsidR="0093345C" w:rsidRPr="0093345C" w:rsidRDefault="0093345C" w:rsidP="0093345C">
      <w:pPr>
        <w:pStyle w:val="afd"/>
        <w:snapToGrid/>
        <w:ind w:leftChars="95" w:left="280" w:hangingChars="36" w:hanging="71"/>
        <w:jc w:val="left"/>
        <w:rPr>
          <w:rFonts w:asciiTheme="majorHAnsi" w:eastAsiaTheme="majorHAnsi" w:hAnsiTheme="majorHAnsi"/>
          <w:color w:val="0D0D0D"/>
          <w:spacing w:val="-2"/>
          <w:kern w:val="2"/>
          <w:szCs w:val="22"/>
          <w:shd w:val="clear" w:color="auto" w:fill="FFFFFF"/>
        </w:rPr>
      </w:pPr>
    </w:p>
    <w:p w14:paraId="2F073F85" w14:textId="77777777" w:rsidR="00C34887" w:rsidRPr="00E83505" w:rsidRDefault="005024F2" w:rsidP="002704F1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r w:rsidRPr="00E83505">
        <w:rPr>
          <w:rFonts w:asciiTheme="majorHAnsi" w:eastAsiaTheme="majorHAnsi" w:hAnsiTheme="majorHAnsi" w:hint="eastAsia"/>
          <w:sz w:val="28"/>
          <w:szCs w:val="28"/>
        </w:rPr>
        <w:t xml:space="preserve"> </w:t>
      </w:r>
      <w:bookmarkStart w:id="14" w:name="_Toc161922295"/>
      <w:r w:rsidRPr="00E83505">
        <w:rPr>
          <w:rFonts w:asciiTheme="majorHAnsi" w:eastAsiaTheme="majorHAnsi" w:hAnsiTheme="majorHAnsi" w:hint="eastAsia"/>
          <w:sz w:val="28"/>
          <w:szCs w:val="28"/>
        </w:rPr>
        <w:t>기대효과</w:t>
      </w:r>
      <w:bookmarkEnd w:id="14"/>
    </w:p>
    <w:p w14:paraId="441CA011" w14:textId="77777777" w:rsidR="00C34887" w:rsidRPr="00FD2D53" w:rsidRDefault="00C9713A" w:rsidP="002704F1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 xml:space="preserve">수출입 업무를 위한 업체 또는 개인의 프로그램에 Open API를 적용함으로써 필요 정보를 </w:t>
      </w:r>
      <w:r w:rsidR="00644887" w:rsidRPr="00FD2D53">
        <w:rPr>
          <w:rFonts w:asciiTheme="majorHAnsi" w:eastAsiaTheme="majorHAnsi" w:hAnsiTheme="majorHAnsi" w:hint="eastAsia"/>
          <w:sz w:val="24"/>
          <w:szCs w:val="24"/>
        </w:rPr>
        <w:t xml:space="preserve">빠르고 </w:t>
      </w:r>
      <w:r w:rsidR="001749CA">
        <w:rPr>
          <w:rFonts w:asciiTheme="majorHAnsi" w:eastAsiaTheme="majorHAnsi" w:hAnsiTheme="majorHAnsi" w:hint="eastAsia"/>
          <w:sz w:val="24"/>
          <w:szCs w:val="24"/>
        </w:rPr>
        <w:t xml:space="preserve">쉽게 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활용할 수 있으며 이를 통한 업무처리 효율성 제고 </w:t>
      </w:r>
    </w:p>
    <w:p w14:paraId="19358259" w14:textId="77777777" w:rsidR="006D313F" w:rsidRPr="00FD2D53" w:rsidRDefault="006D313F" w:rsidP="002704F1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sz w:val="24"/>
          <w:szCs w:val="24"/>
        </w:rPr>
      </w:pPr>
      <w:r w:rsidRPr="00FD2D53">
        <w:rPr>
          <w:rFonts w:asciiTheme="majorHAnsi" w:eastAsiaTheme="majorHAnsi" w:hAnsiTheme="majorHAnsi"/>
          <w:sz w:val="24"/>
          <w:szCs w:val="24"/>
        </w:rPr>
        <w:br w:type="page"/>
      </w:r>
    </w:p>
    <w:p w14:paraId="34D63F77" w14:textId="77777777" w:rsidR="00C34887" w:rsidRPr="00E83505" w:rsidRDefault="00644887" w:rsidP="002704F1"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5" w:name="_Toc161922296"/>
      <w:r w:rsidRPr="00E83505">
        <w:rPr>
          <w:rFonts w:asciiTheme="majorHAnsi" w:eastAsiaTheme="majorHAnsi" w:hAnsiTheme="majorHAnsi" w:hint="eastAsia"/>
          <w:sz w:val="32"/>
          <w:szCs w:val="32"/>
        </w:rPr>
        <w:lastRenderedPageBreak/>
        <w:t>서비스 사용</w:t>
      </w:r>
      <w:bookmarkEnd w:id="15"/>
    </w:p>
    <w:p w14:paraId="1A4D7560" w14:textId="77777777" w:rsidR="00DE05A0" w:rsidRPr="00B3111D" w:rsidRDefault="00644887" w:rsidP="00B3111D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6" w:name="_Toc161922297"/>
      <w:bookmarkStart w:id="17" w:name="_Toc46146071"/>
      <w:bookmarkStart w:id="18" w:name="_Toc46545802"/>
      <w:bookmarkStart w:id="19" w:name="_Toc46545880"/>
      <w:bookmarkStart w:id="20" w:name="_Toc46545920"/>
      <w:r w:rsidRPr="00E83505">
        <w:rPr>
          <w:rFonts w:asciiTheme="majorHAnsi" w:eastAsiaTheme="majorHAnsi" w:hAnsiTheme="majorHAnsi" w:hint="eastAsia"/>
          <w:sz w:val="28"/>
          <w:szCs w:val="28"/>
        </w:rPr>
        <w:t>서비스 신청</w:t>
      </w:r>
      <w:bookmarkStart w:id="21" w:name="_Toc109643801"/>
      <w:bookmarkStart w:id="22" w:name="_Toc72403090"/>
      <w:bookmarkStart w:id="23" w:name="_Toc72405638"/>
      <w:bookmarkEnd w:id="16"/>
    </w:p>
    <w:p w14:paraId="289C9FBF" w14:textId="77777777" w:rsidR="00644887" w:rsidRPr="00E83505" w:rsidRDefault="00DE05A0" w:rsidP="004C42C7">
      <w:pPr>
        <w:pStyle w:val="afc"/>
        <w:numPr>
          <w:ilvl w:val="0"/>
          <w:numId w:val="1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OPEN API 서비스 신청</w:t>
      </w:r>
      <w:r w:rsidR="00B01F17">
        <w:rPr>
          <w:rFonts w:asciiTheme="majorHAnsi" w:eastAsiaTheme="majorHAnsi" w:hAnsiTheme="majorHAnsi"/>
          <w:b/>
          <w:sz w:val="24"/>
        </w:rPr>
        <w:br/>
      </w:r>
    </w:p>
    <w:p w14:paraId="1BA91AE3" w14:textId="77777777" w:rsidR="004218F9" w:rsidRDefault="004218F9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Open API를 사용하기 위해서는 </w:t>
      </w:r>
      <w:r w:rsidR="00B01F17">
        <w:rPr>
          <w:rFonts w:asciiTheme="majorHAnsi" w:eastAsiaTheme="majorHAnsi" w:hAnsiTheme="majorHAnsi" w:hint="eastAsia"/>
        </w:rPr>
        <w:t>UNI-PASS</w:t>
      </w:r>
      <w:r>
        <w:rPr>
          <w:rFonts w:asciiTheme="majorHAnsi" w:eastAsiaTheme="majorHAnsi" w:hAnsiTheme="majorHAnsi" w:hint="eastAsia"/>
        </w:rPr>
        <w:t xml:space="preserve">회원으로 가입되어 있어야 </w:t>
      </w:r>
      <w:r w:rsidR="001E4ACD">
        <w:rPr>
          <w:rFonts w:asciiTheme="majorHAnsi" w:eastAsiaTheme="majorHAnsi" w:hAnsiTheme="majorHAnsi" w:hint="eastAsia"/>
        </w:rPr>
        <w:t xml:space="preserve">하며, </w:t>
      </w:r>
    </w:p>
    <w:p w14:paraId="4179284B" w14:textId="77777777" w:rsidR="00FA4667" w:rsidRDefault="00FA4667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로그인 후 </w:t>
      </w:r>
      <w:r w:rsidR="004218F9">
        <w:rPr>
          <w:rFonts w:asciiTheme="majorHAnsi" w:eastAsiaTheme="majorHAnsi" w:hAnsiTheme="majorHAnsi" w:hint="eastAsia"/>
        </w:rPr>
        <w:t xml:space="preserve">아래 메뉴에서 </w:t>
      </w:r>
      <w:r>
        <w:rPr>
          <w:rFonts w:asciiTheme="majorHAnsi" w:eastAsiaTheme="majorHAnsi" w:hAnsiTheme="majorHAnsi" w:hint="eastAsia"/>
        </w:rPr>
        <w:t>Op</w:t>
      </w:r>
      <w:r w:rsidR="00E51C0F">
        <w:rPr>
          <w:rFonts w:asciiTheme="majorHAnsi" w:eastAsiaTheme="majorHAnsi" w:hAnsiTheme="majorHAnsi" w:hint="eastAsia"/>
        </w:rPr>
        <w:t>en</w:t>
      </w:r>
      <w:r>
        <w:rPr>
          <w:rFonts w:asciiTheme="majorHAnsi" w:eastAsiaTheme="majorHAnsi" w:hAnsiTheme="majorHAnsi" w:hint="eastAsia"/>
        </w:rPr>
        <w:t xml:space="preserve"> API 서비스를 신청할 수 있다</w:t>
      </w:r>
    </w:p>
    <w:p w14:paraId="600B9711" w14:textId="77777777" w:rsidR="000921AB" w:rsidRDefault="000921AB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</w:p>
    <w:p w14:paraId="37AF4E81" w14:textId="77777777" w:rsidR="00DE05A0" w:rsidRDefault="002436E9" w:rsidP="00953B03">
      <w:pPr>
        <w:pStyle w:val="afc"/>
        <w:numPr>
          <w:ilvl w:val="0"/>
          <w:numId w:val="39"/>
        </w:numPr>
        <w:ind w:leftChars="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</w:t>
      </w:r>
      <w:r w:rsidR="00B3111D">
        <w:rPr>
          <w:rFonts w:asciiTheme="majorHAnsi" w:eastAsiaTheme="majorHAnsi" w:hAnsiTheme="majorHAnsi" w:hint="eastAsia"/>
        </w:rPr>
        <w:t xml:space="preserve">Home &gt; </w:t>
      </w:r>
      <w:r w:rsidR="002239AC">
        <w:rPr>
          <w:rFonts w:asciiTheme="majorHAnsi" w:eastAsiaTheme="majorHAnsi" w:hAnsiTheme="majorHAnsi" w:hint="eastAsia"/>
        </w:rPr>
        <w:t>My메뉴</w:t>
      </w:r>
      <w:r w:rsidR="00DE05A0">
        <w:rPr>
          <w:rFonts w:asciiTheme="majorHAnsi" w:eastAsiaTheme="majorHAnsi" w:hAnsiTheme="majorHAnsi" w:hint="eastAsia"/>
        </w:rPr>
        <w:t xml:space="preserve"> &gt; </w:t>
      </w:r>
      <w:r w:rsidR="00B3111D">
        <w:rPr>
          <w:rFonts w:asciiTheme="majorHAnsi" w:eastAsiaTheme="majorHAnsi" w:hAnsiTheme="majorHAnsi" w:hint="eastAsia"/>
        </w:rPr>
        <w:t>서비스관리 &gt; OpenAPI사용관리</w:t>
      </w:r>
      <w:r>
        <w:rPr>
          <w:rFonts w:asciiTheme="majorHAnsi" w:eastAsiaTheme="majorHAnsi" w:hAnsiTheme="majorHAnsi"/>
        </w:rPr>
        <w:t>’</w:t>
      </w:r>
    </w:p>
    <w:p w14:paraId="5B6370D8" w14:textId="77777777" w:rsidR="00E83505" w:rsidRDefault="00E83505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</w:p>
    <w:p w14:paraId="10ED0156" w14:textId="77777777" w:rsidR="000921AB" w:rsidRDefault="004433DE" w:rsidP="002704F1">
      <w:pPr>
        <w:pStyle w:val="afc"/>
        <w:ind w:leftChars="0" w:left="760"/>
        <w:jc w:val="left"/>
        <w:rPr>
          <w:rFonts w:asciiTheme="majorHAnsi" w:eastAsiaTheme="majorHAnsi" w:hAnsiTheme="majorHAnsi"/>
          <w:sz w:val="24"/>
        </w:rPr>
      </w:pPr>
      <w:r w:rsidRPr="00E83505">
        <w:rPr>
          <w:rFonts w:asciiTheme="majorHAnsi" w:eastAsiaTheme="majorHAnsi" w:hAnsiTheme="majorHAnsi"/>
          <w:b/>
          <w:sz w:val="24"/>
        </w:rPr>
        <w:t>①</w:t>
      </w:r>
      <w:r w:rsidRPr="00E83505">
        <w:rPr>
          <w:rFonts w:asciiTheme="majorHAnsi" w:eastAsiaTheme="majorHAnsi" w:hAnsiTheme="majorHAnsi" w:hint="eastAsia"/>
          <w:b/>
          <w:sz w:val="24"/>
        </w:rPr>
        <w:t xml:space="preserve"> </w:t>
      </w:r>
      <w:r w:rsidR="00FA4667">
        <w:rPr>
          <w:rFonts w:asciiTheme="majorHAnsi" w:eastAsiaTheme="majorHAnsi" w:hAnsiTheme="majorHAnsi" w:hint="eastAsia"/>
          <w:b/>
          <w:sz w:val="24"/>
        </w:rPr>
        <w:t>조회</w:t>
      </w:r>
    </w:p>
    <w:p w14:paraId="6F59052C" w14:textId="77777777" w:rsidR="000921AB" w:rsidRDefault="000921AB" w:rsidP="00953B03">
      <w:pPr>
        <w:pStyle w:val="afc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szCs w:val="22"/>
        </w:rPr>
      </w:pPr>
      <w:r w:rsidRPr="000921AB">
        <w:rPr>
          <w:rFonts w:asciiTheme="majorHAnsi" w:eastAsiaTheme="majorHAnsi" w:hAnsiTheme="majorHAnsi" w:hint="eastAsia"/>
          <w:szCs w:val="22"/>
        </w:rPr>
        <w:t>신청기간</w:t>
      </w:r>
      <w:r>
        <w:rPr>
          <w:rFonts w:asciiTheme="majorHAnsi" w:eastAsiaTheme="majorHAnsi" w:hAnsiTheme="majorHAnsi" w:hint="eastAsia"/>
          <w:szCs w:val="22"/>
        </w:rPr>
        <w:t xml:space="preserve">: 전체, 서비스명: 전체, 처리상태: 전체 선택 후 </w:t>
      </w:r>
      <w:r w:rsidR="00EC2C30">
        <w:rPr>
          <w:rFonts w:asciiTheme="majorHAnsi" w:eastAsiaTheme="majorHAnsi" w:hAnsiTheme="majorHAnsi"/>
          <w:szCs w:val="22"/>
        </w:rPr>
        <w:t>“</w:t>
      </w:r>
      <w:r>
        <w:rPr>
          <w:rFonts w:asciiTheme="majorHAnsi" w:eastAsiaTheme="majorHAnsi" w:hAnsiTheme="majorHAnsi" w:hint="eastAsia"/>
          <w:szCs w:val="22"/>
        </w:rPr>
        <w:t>조회</w:t>
      </w:r>
      <w:r w:rsidR="00EC2C30">
        <w:rPr>
          <w:rFonts w:asciiTheme="majorHAnsi" w:eastAsiaTheme="majorHAnsi" w:hAnsiTheme="majorHAnsi"/>
          <w:szCs w:val="22"/>
        </w:rPr>
        <w:t>”</w:t>
      </w:r>
      <w:r w:rsidR="00EC2C30">
        <w:rPr>
          <w:rFonts w:asciiTheme="majorHAnsi" w:eastAsiaTheme="majorHAnsi" w:hAnsiTheme="majorHAnsi" w:hint="eastAsia"/>
          <w:szCs w:val="22"/>
        </w:rPr>
        <w:t xml:space="preserve"> </w:t>
      </w:r>
      <w:r w:rsidR="00AC0BDA">
        <w:rPr>
          <w:rFonts w:asciiTheme="majorHAnsi" w:eastAsiaTheme="majorHAnsi" w:hAnsiTheme="majorHAnsi" w:hint="eastAsia"/>
          <w:szCs w:val="22"/>
        </w:rPr>
        <w:t>버튼을</w:t>
      </w:r>
      <w:r>
        <w:rPr>
          <w:rFonts w:asciiTheme="majorHAnsi" w:eastAsiaTheme="majorHAnsi" w:hAnsiTheme="majorHAnsi" w:hint="eastAsia"/>
          <w:szCs w:val="22"/>
        </w:rPr>
        <w:t xml:space="preserve"> 클릭</w:t>
      </w:r>
      <w:r w:rsidR="00AC0BDA">
        <w:rPr>
          <w:rFonts w:asciiTheme="majorHAnsi" w:eastAsiaTheme="majorHAnsi" w:hAnsiTheme="majorHAnsi" w:hint="eastAsia"/>
          <w:szCs w:val="22"/>
        </w:rPr>
        <w:t>한다</w:t>
      </w:r>
    </w:p>
    <w:p w14:paraId="45286D62" w14:textId="53C8D0B9" w:rsidR="000921AB" w:rsidRPr="008D290D" w:rsidRDefault="00BD3F37" w:rsidP="008D290D">
      <w:pPr>
        <w:pStyle w:val="afc"/>
        <w:numPr>
          <w:ilvl w:val="0"/>
          <w:numId w:val="40"/>
        </w:numPr>
        <w:ind w:leftChars="0"/>
        <w:jc w:val="left"/>
        <w:rPr>
          <w:rFonts w:asciiTheme="majorHAnsi" w:eastAsiaTheme="majorHAnsi" w:hAnsiTheme="majorHAnsi"/>
          <w:szCs w:val="22"/>
        </w:rPr>
      </w:pPr>
      <w:r w:rsidRPr="00D86C10">
        <w:rPr>
          <w:rFonts w:asciiTheme="majorHAnsi" w:eastAsiaTheme="majorHAnsi" w:hAnsiTheme="majorHAnsi"/>
          <w:szCs w:val="22"/>
        </w:rPr>
        <w:t>‘</w:t>
      </w:r>
      <w:r w:rsidR="0017389E">
        <w:rPr>
          <w:rFonts w:asciiTheme="majorHAnsi" w:eastAsiaTheme="majorHAnsi" w:hAnsiTheme="majorHAnsi" w:hint="eastAsia"/>
          <w:szCs w:val="22"/>
        </w:rPr>
        <w:t>2</w:t>
      </w:r>
      <w:r w:rsidR="007268CE">
        <w:rPr>
          <w:rFonts w:asciiTheme="majorHAnsi" w:eastAsiaTheme="majorHAnsi" w:hAnsiTheme="majorHAnsi" w:hint="eastAsia"/>
          <w:szCs w:val="22"/>
        </w:rPr>
        <w:t>3</w:t>
      </w:r>
      <w:r w:rsidRPr="00D86C10">
        <w:rPr>
          <w:rFonts w:asciiTheme="majorHAnsi" w:eastAsiaTheme="majorHAnsi" w:hAnsiTheme="majorHAnsi" w:hint="eastAsia"/>
          <w:szCs w:val="22"/>
        </w:rPr>
        <w:t>년</w:t>
      </w:r>
      <w:r w:rsidR="00AF6F8C">
        <w:rPr>
          <w:rFonts w:asciiTheme="majorHAnsi" w:eastAsiaTheme="majorHAnsi" w:hAnsiTheme="majorHAnsi" w:hint="eastAsia"/>
          <w:szCs w:val="22"/>
        </w:rPr>
        <w:t xml:space="preserve"> </w:t>
      </w:r>
      <w:r w:rsidR="00AF6F8C">
        <w:rPr>
          <w:rFonts w:asciiTheme="majorHAnsi" w:eastAsiaTheme="majorHAnsi" w:hAnsiTheme="majorHAnsi"/>
          <w:szCs w:val="22"/>
        </w:rPr>
        <w:t>10</w:t>
      </w:r>
      <w:r w:rsidRPr="00D86C10">
        <w:rPr>
          <w:rFonts w:asciiTheme="majorHAnsi" w:eastAsiaTheme="majorHAnsi" w:hAnsiTheme="majorHAnsi" w:hint="eastAsia"/>
          <w:szCs w:val="22"/>
        </w:rPr>
        <w:t xml:space="preserve">월 현재 총 </w:t>
      </w:r>
      <w:r w:rsidR="006B58AC">
        <w:rPr>
          <w:rFonts w:asciiTheme="majorHAnsi" w:eastAsiaTheme="majorHAnsi" w:hAnsiTheme="majorHAnsi" w:hint="eastAsia"/>
          <w:szCs w:val="22"/>
        </w:rPr>
        <w:t>53</w:t>
      </w:r>
      <w:r w:rsidR="000921AB" w:rsidRPr="00D86C10">
        <w:rPr>
          <w:rFonts w:asciiTheme="majorHAnsi" w:eastAsiaTheme="majorHAnsi" w:hAnsiTheme="majorHAnsi" w:hint="eastAsia"/>
          <w:szCs w:val="22"/>
        </w:rPr>
        <w:t xml:space="preserve">종의 </w:t>
      </w:r>
      <w:r w:rsidR="000921AB" w:rsidRPr="000921AB">
        <w:rPr>
          <w:rFonts w:asciiTheme="majorHAnsi" w:eastAsiaTheme="majorHAnsi" w:hAnsiTheme="majorHAnsi" w:hint="eastAsia"/>
          <w:szCs w:val="22"/>
        </w:rPr>
        <w:t>Open API를 제공하고 있으며, 이미 신청한 서비스는 신청일자 등이 기입되어</w:t>
      </w:r>
      <w:r w:rsidR="00B654DE">
        <w:rPr>
          <w:rFonts w:asciiTheme="majorHAnsi" w:eastAsiaTheme="majorHAnsi" w:hAnsiTheme="majorHAnsi" w:hint="eastAsia"/>
          <w:szCs w:val="22"/>
        </w:rPr>
        <w:t xml:space="preserve"> 있음을 알 수</w:t>
      </w:r>
      <w:r w:rsidR="000921AB" w:rsidRPr="000921AB">
        <w:rPr>
          <w:rFonts w:asciiTheme="majorHAnsi" w:eastAsiaTheme="majorHAnsi" w:hAnsiTheme="majorHAnsi" w:hint="eastAsia"/>
          <w:szCs w:val="22"/>
        </w:rPr>
        <w:t xml:space="preserve"> 있</w:t>
      </w:r>
      <w:r w:rsidR="000921AB">
        <w:rPr>
          <w:rFonts w:asciiTheme="majorHAnsi" w:eastAsiaTheme="majorHAnsi" w:hAnsiTheme="majorHAnsi" w:hint="eastAsia"/>
          <w:szCs w:val="22"/>
        </w:rPr>
        <w:t>다.</w:t>
      </w:r>
      <w:r w:rsidR="008D290D">
        <w:rPr>
          <w:rFonts w:asciiTheme="majorHAnsi" w:eastAsiaTheme="majorHAnsi" w:hAnsiTheme="majorHAnsi"/>
          <w:szCs w:val="22"/>
        </w:rPr>
        <w:br/>
      </w:r>
    </w:p>
    <w:p w14:paraId="3AF920F1" w14:textId="77777777" w:rsidR="004B7E9D" w:rsidRDefault="008D290D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76B6EBB1" wp14:editId="627CDB9C">
            <wp:extent cx="5400000" cy="2677852"/>
            <wp:effectExtent l="0" t="0" r="0" b="8255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D50" w14:textId="77777777" w:rsidR="00B3111D" w:rsidRDefault="00AC0BDA" w:rsidP="002239A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5BACBEC8" w14:textId="77777777" w:rsidR="004433DE" w:rsidRDefault="004433DE" w:rsidP="002704F1">
      <w:pPr>
        <w:pStyle w:val="afc"/>
        <w:ind w:leftChars="0" w:left="76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/>
          <w:b/>
          <w:sz w:val="24"/>
        </w:rPr>
        <w:lastRenderedPageBreak/>
        <w:t>②</w:t>
      </w:r>
      <w:r w:rsidRPr="00E83505">
        <w:rPr>
          <w:rFonts w:asciiTheme="majorHAnsi" w:eastAsiaTheme="majorHAnsi" w:hAnsiTheme="majorHAnsi" w:hint="eastAsia"/>
          <w:b/>
          <w:sz w:val="24"/>
        </w:rPr>
        <w:t xml:space="preserve"> </w:t>
      </w:r>
      <w:r w:rsidR="004B7E9D" w:rsidRPr="00E83505">
        <w:rPr>
          <w:rFonts w:asciiTheme="majorHAnsi" w:eastAsiaTheme="majorHAnsi" w:hAnsiTheme="majorHAnsi" w:hint="eastAsia"/>
          <w:b/>
          <w:sz w:val="24"/>
        </w:rPr>
        <w:t xml:space="preserve">신청 </w:t>
      </w:r>
    </w:p>
    <w:p w14:paraId="0D1FEBC2" w14:textId="77777777" w:rsidR="008D290D" w:rsidRDefault="000921AB" w:rsidP="008D290D">
      <w:pPr>
        <w:pStyle w:val="afc"/>
        <w:numPr>
          <w:ilvl w:val="0"/>
          <w:numId w:val="40"/>
        </w:numPr>
        <w:ind w:leftChars="0" w:left="760" w:firstLineChars="50" w:firstLine="110"/>
        <w:jc w:val="left"/>
        <w:rPr>
          <w:rFonts w:asciiTheme="majorHAnsi" w:eastAsiaTheme="majorHAnsi" w:hAnsiTheme="majorHAnsi"/>
        </w:rPr>
      </w:pPr>
      <w:r w:rsidRPr="00AC0BDA">
        <w:rPr>
          <w:rFonts w:asciiTheme="majorHAnsi" w:eastAsiaTheme="majorHAnsi" w:hAnsiTheme="majorHAnsi" w:hint="eastAsia"/>
          <w:szCs w:val="22"/>
        </w:rPr>
        <w:t xml:space="preserve">신규 서비스를 신청하고자 할 경우, </w:t>
      </w:r>
      <w:r w:rsidRPr="00AC0BDA">
        <w:rPr>
          <w:rFonts w:asciiTheme="majorHAnsi" w:eastAsiaTheme="majorHAnsi" w:hAnsiTheme="majorHAnsi"/>
          <w:szCs w:val="22"/>
        </w:rPr>
        <w:t>해</w:t>
      </w:r>
      <w:r w:rsidRPr="00AC0BDA">
        <w:rPr>
          <w:rFonts w:asciiTheme="majorHAnsi" w:eastAsiaTheme="majorHAnsi" w:hAnsiTheme="majorHAnsi" w:hint="eastAsia"/>
          <w:szCs w:val="22"/>
        </w:rPr>
        <w:t>당 서비스명</w:t>
      </w:r>
      <w:r w:rsidR="00EC2C30">
        <w:rPr>
          <w:rFonts w:asciiTheme="majorHAnsi" w:eastAsiaTheme="majorHAnsi" w:hAnsiTheme="majorHAnsi" w:hint="eastAsia"/>
          <w:szCs w:val="22"/>
        </w:rPr>
        <w:t xml:space="preserve"> 왼쪽 박스를 </w:t>
      </w:r>
      <w:r w:rsidR="00FB0540">
        <w:rPr>
          <w:rFonts w:asciiTheme="majorHAnsi" w:eastAsiaTheme="majorHAnsi" w:hAnsiTheme="majorHAnsi" w:hint="eastAsia"/>
          <w:szCs w:val="22"/>
        </w:rPr>
        <w:t xml:space="preserve">체크한 </w:t>
      </w:r>
      <w:r w:rsidR="00EC2C30">
        <w:rPr>
          <w:rFonts w:asciiTheme="majorHAnsi" w:eastAsiaTheme="majorHAnsi" w:hAnsiTheme="majorHAnsi" w:hint="eastAsia"/>
          <w:szCs w:val="22"/>
        </w:rPr>
        <w:t xml:space="preserve">후 </w:t>
      </w:r>
      <w:r w:rsidR="00EC2C30">
        <w:rPr>
          <w:rFonts w:asciiTheme="majorHAnsi" w:eastAsiaTheme="majorHAnsi" w:hAnsiTheme="majorHAnsi"/>
          <w:szCs w:val="22"/>
        </w:rPr>
        <w:br/>
      </w:r>
      <w:r w:rsidR="004D7953">
        <w:rPr>
          <w:rFonts w:asciiTheme="majorHAnsi" w:eastAsiaTheme="majorHAnsi" w:hAnsiTheme="majorHAnsi" w:hint="eastAsia"/>
          <w:szCs w:val="22"/>
        </w:rPr>
        <w:t xml:space="preserve">   </w:t>
      </w:r>
      <w:r w:rsidRPr="00AC0BDA">
        <w:rPr>
          <w:rFonts w:asciiTheme="majorHAnsi" w:eastAsiaTheme="majorHAnsi" w:hAnsiTheme="majorHAnsi" w:hint="eastAsia"/>
          <w:szCs w:val="22"/>
        </w:rPr>
        <w:t xml:space="preserve">하단에 </w:t>
      </w:r>
      <w:r w:rsidR="0093345C">
        <w:rPr>
          <w:rFonts w:asciiTheme="majorHAnsi" w:eastAsiaTheme="majorHAnsi" w:hAnsiTheme="majorHAnsi"/>
          <w:szCs w:val="22"/>
        </w:rPr>
        <w:t>“</w:t>
      </w:r>
      <w:r w:rsidR="00AC0BDA" w:rsidRPr="00AC0BDA">
        <w:rPr>
          <w:rFonts w:asciiTheme="majorHAnsi" w:eastAsiaTheme="majorHAnsi" w:hAnsiTheme="majorHAnsi" w:hint="eastAsia"/>
        </w:rPr>
        <w:t>O</w:t>
      </w:r>
      <w:r w:rsidR="00663DC1">
        <w:rPr>
          <w:rFonts w:asciiTheme="majorHAnsi" w:eastAsiaTheme="majorHAnsi" w:hAnsiTheme="majorHAnsi" w:hint="eastAsia"/>
        </w:rPr>
        <w:t>PEN</w:t>
      </w:r>
      <w:r w:rsidR="00AC0BDA" w:rsidRPr="00AC0BDA">
        <w:rPr>
          <w:rFonts w:asciiTheme="majorHAnsi" w:eastAsiaTheme="majorHAnsi" w:hAnsiTheme="majorHAnsi" w:hint="eastAsia"/>
        </w:rPr>
        <w:t xml:space="preserve"> API 신청</w:t>
      </w:r>
      <w:r w:rsidR="0093345C">
        <w:rPr>
          <w:rFonts w:asciiTheme="majorHAnsi" w:eastAsiaTheme="majorHAnsi" w:hAnsiTheme="majorHAnsi"/>
        </w:rPr>
        <w:t>”</w:t>
      </w:r>
      <w:r w:rsidR="00AC0BDA" w:rsidRPr="00AC0BDA">
        <w:rPr>
          <w:rFonts w:asciiTheme="majorHAnsi" w:eastAsiaTheme="majorHAnsi" w:hAnsiTheme="majorHAnsi" w:hint="eastAsia"/>
        </w:rPr>
        <w:t xml:space="preserve"> 버튼을 클릭한다</w:t>
      </w:r>
    </w:p>
    <w:p w14:paraId="1CA42794" w14:textId="77777777" w:rsidR="004B7E9D" w:rsidRPr="008D290D" w:rsidRDefault="008D290D" w:rsidP="008D290D">
      <w:pPr>
        <w:pStyle w:val="afc"/>
        <w:ind w:leftChars="0" w:left="87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6B01E8AE" wp14:editId="43484276">
            <wp:extent cx="5400000" cy="2683904"/>
            <wp:effectExtent l="0" t="0" r="0" b="254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11C9" w14:textId="77777777" w:rsidR="00E83505" w:rsidRDefault="00E83505" w:rsidP="002704F1">
      <w:pPr>
        <w:pStyle w:val="afc"/>
        <w:ind w:leftChars="0" w:left="760" w:firstLine="210"/>
        <w:jc w:val="left"/>
        <w:rPr>
          <w:rFonts w:asciiTheme="majorHAnsi" w:eastAsiaTheme="majorHAnsi" w:hAnsiTheme="majorHAnsi"/>
        </w:rPr>
      </w:pPr>
    </w:p>
    <w:p w14:paraId="6BAA2E9F" w14:textId="77777777" w:rsidR="008D290D" w:rsidRDefault="00FB0540" w:rsidP="008D290D">
      <w:pPr>
        <w:pStyle w:val="afc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아래와 같은 메시지가 보이면 정상적으로 </w:t>
      </w:r>
      <w:r w:rsidR="008F6BB6">
        <w:rPr>
          <w:rFonts w:asciiTheme="majorHAnsi" w:eastAsiaTheme="majorHAnsi" w:hAnsiTheme="majorHAnsi" w:hint="eastAsia"/>
        </w:rPr>
        <w:t>신청된</w:t>
      </w:r>
      <w:r>
        <w:rPr>
          <w:rFonts w:asciiTheme="majorHAnsi" w:eastAsiaTheme="majorHAnsi" w:hAnsiTheme="majorHAnsi" w:hint="eastAsia"/>
        </w:rPr>
        <w:t xml:space="preserve"> 것이다</w:t>
      </w:r>
    </w:p>
    <w:p w14:paraId="7ACB8B76" w14:textId="77777777" w:rsidR="00FF43FF" w:rsidRPr="008D290D" w:rsidRDefault="008D290D" w:rsidP="008D290D">
      <w:pPr>
        <w:pStyle w:val="afc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462A8E65" wp14:editId="69A59740">
            <wp:extent cx="5400000" cy="2689932"/>
            <wp:effectExtent l="0" t="0" r="0" b="0"/>
            <wp:docPr id="5" name="그림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17E3" w14:textId="77777777" w:rsidR="0027113E" w:rsidRPr="0093345C" w:rsidRDefault="0027113E" w:rsidP="0093345C">
      <w:pPr>
        <w:jc w:val="left"/>
        <w:rPr>
          <w:rFonts w:asciiTheme="majorHAnsi" w:eastAsiaTheme="majorHAnsi" w:hAnsiTheme="majorHAnsi"/>
        </w:rPr>
      </w:pPr>
    </w:p>
    <w:p w14:paraId="644B6090" w14:textId="77777777" w:rsidR="000F3B3C" w:rsidRPr="0093345C" w:rsidRDefault="000F3B3C" w:rsidP="0093345C">
      <w:pPr>
        <w:jc w:val="left"/>
        <w:rPr>
          <w:rFonts w:asciiTheme="majorHAnsi" w:eastAsiaTheme="majorHAnsi" w:hAnsiTheme="majorHAnsi"/>
        </w:rPr>
      </w:pPr>
    </w:p>
    <w:p w14:paraId="3AC47351" w14:textId="77777777" w:rsidR="008D290D" w:rsidRPr="0093345C" w:rsidRDefault="008D290D" w:rsidP="0093345C">
      <w:pPr>
        <w:jc w:val="left"/>
        <w:rPr>
          <w:rFonts w:asciiTheme="majorHAnsi" w:eastAsiaTheme="majorHAnsi" w:hAnsiTheme="majorHAnsi"/>
        </w:rPr>
      </w:pPr>
    </w:p>
    <w:p w14:paraId="1D88BFB2" w14:textId="77777777" w:rsidR="008D290D" w:rsidRPr="0093345C" w:rsidRDefault="008D290D" w:rsidP="0093345C">
      <w:pPr>
        <w:jc w:val="left"/>
        <w:rPr>
          <w:rFonts w:asciiTheme="majorHAnsi" w:eastAsiaTheme="majorHAnsi" w:hAnsiTheme="majorHAnsi"/>
        </w:rPr>
      </w:pPr>
    </w:p>
    <w:p w14:paraId="222EDE44" w14:textId="77777777" w:rsidR="002E36AB" w:rsidRPr="0093345C" w:rsidRDefault="002E36AB" w:rsidP="0093345C">
      <w:pPr>
        <w:jc w:val="left"/>
        <w:rPr>
          <w:rFonts w:asciiTheme="majorHAnsi" w:eastAsiaTheme="majorHAnsi" w:hAnsiTheme="majorHAnsi"/>
        </w:rPr>
      </w:pPr>
    </w:p>
    <w:p w14:paraId="7B119EEE" w14:textId="77777777" w:rsidR="002E36AB" w:rsidRPr="0093345C" w:rsidRDefault="002E36AB" w:rsidP="0093345C">
      <w:pPr>
        <w:jc w:val="left"/>
        <w:rPr>
          <w:rFonts w:asciiTheme="majorHAnsi" w:eastAsiaTheme="majorHAnsi" w:hAnsiTheme="majorHAnsi"/>
        </w:rPr>
      </w:pPr>
    </w:p>
    <w:p w14:paraId="6E0B148F" w14:textId="77777777" w:rsidR="000F3B3C" w:rsidRPr="0093345C" w:rsidRDefault="000F3B3C" w:rsidP="0093345C">
      <w:pPr>
        <w:jc w:val="left"/>
        <w:rPr>
          <w:rFonts w:asciiTheme="majorHAnsi" w:eastAsiaTheme="majorHAnsi" w:hAnsiTheme="majorHAnsi"/>
        </w:rPr>
      </w:pPr>
    </w:p>
    <w:p w14:paraId="3A2094C8" w14:textId="77777777" w:rsidR="002239AC" w:rsidRPr="0093345C" w:rsidRDefault="002239AC" w:rsidP="0093345C">
      <w:pPr>
        <w:jc w:val="left"/>
        <w:rPr>
          <w:rFonts w:asciiTheme="majorHAnsi" w:eastAsiaTheme="majorHAnsi" w:hAnsiTheme="majorHAnsi"/>
        </w:rPr>
      </w:pPr>
    </w:p>
    <w:p w14:paraId="0EF8869D" w14:textId="77777777" w:rsidR="00DE05A0" w:rsidRPr="00E83505" w:rsidRDefault="004433DE" w:rsidP="004C42C7">
      <w:pPr>
        <w:pStyle w:val="afc"/>
        <w:numPr>
          <w:ilvl w:val="0"/>
          <w:numId w:val="1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lastRenderedPageBreak/>
        <w:t>OPEN API 서비스 신청 처리 결과 확인</w:t>
      </w:r>
    </w:p>
    <w:p w14:paraId="6F50F339" w14:textId="77777777" w:rsidR="00E411BD" w:rsidRDefault="004433DE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서비스</w:t>
      </w:r>
      <w:r w:rsidR="00E411BD">
        <w:rPr>
          <w:rFonts w:asciiTheme="majorHAnsi" w:eastAsiaTheme="majorHAnsi" w:hAnsiTheme="majorHAnsi" w:hint="eastAsia"/>
        </w:rPr>
        <w:t>에 대한 승인은 신청 즉시 이루어지며 다시</w:t>
      </w:r>
      <w:r w:rsidR="005166F2">
        <w:rPr>
          <w:rFonts w:asciiTheme="majorHAnsi" w:eastAsiaTheme="majorHAnsi" w:hAnsiTheme="majorHAnsi" w:hint="eastAsia"/>
        </w:rPr>
        <w:t xml:space="preserve">한번 조회를 해보면 </w:t>
      </w:r>
      <w:r w:rsidR="00E411BD">
        <w:rPr>
          <w:rFonts w:asciiTheme="majorHAnsi" w:eastAsiaTheme="majorHAnsi" w:hAnsiTheme="majorHAnsi" w:hint="eastAsia"/>
        </w:rPr>
        <w:t>처리상태</w:t>
      </w:r>
      <w:r w:rsidR="005166F2">
        <w:rPr>
          <w:rFonts w:asciiTheme="majorHAnsi" w:eastAsiaTheme="majorHAnsi" w:hAnsiTheme="majorHAnsi" w:hint="eastAsia"/>
        </w:rPr>
        <w:t xml:space="preserve">가 </w:t>
      </w:r>
      <w:r w:rsidR="00E411BD">
        <w:rPr>
          <w:rFonts w:asciiTheme="majorHAnsi" w:eastAsiaTheme="majorHAnsi" w:hAnsiTheme="majorHAnsi"/>
        </w:rPr>
        <w:t>“</w:t>
      </w:r>
      <w:r w:rsidR="00E411BD">
        <w:rPr>
          <w:rFonts w:asciiTheme="majorHAnsi" w:eastAsiaTheme="majorHAnsi" w:hAnsiTheme="majorHAnsi" w:hint="eastAsia"/>
        </w:rPr>
        <w:t>승인</w:t>
      </w:r>
      <w:r w:rsidR="00E411BD">
        <w:rPr>
          <w:rFonts w:asciiTheme="majorHAnsi" w:eastAsiaTheme="majorHAnsi" w:hAnsiTheme="majorHAnsi"/>
        </w:rPr>
        <w:t>”</w:t>
      </w:r>
      <w:r w:rsidR="00A54A1E">
        <w:rPr>
          <w:rFonts w:asciiTheme="majorHAnsi" w:eastAsiaTheme="majorHAnsi" w:hAnsiTheme="majorHAnsi" w:hint="eastAsia"/>
        </w:rPr>
        <w:t xml:space="preserve">으로 변경되어 있음을 </w:t>
      </w:r>
      <w:r w:rsidR="00E411BD">
        <w:rPr>
          <w:rFonts w:asciiTheme="majorHAnsi" w:eastAsiaTheme="majorHAnsi" w:hAnsiTheme="majorHAnsi" w:hint="eastAsia"/>
        </w:rPr>
        <w:t>확인할 수 있다</w:t>
      </w:r>
    </w:p>
    <w:p w14:paraId="0F8FC8C5" w14:textId="77777777" w:rsidR="00E411BD" w:rsidRDefault="00E411BD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</w:p>
    <w:p w14:paraId="1A15F92C" w14:textId="77777777" w:rsidR="005166F2" w:rsidRDefault="00810E57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또한 서비스</w:t>
      </w:r>
      <w:r w:rsidR="00267B0B">
        <w:rPr>
          <w:rFonts w:asciiTheme="majorHAnsi" w:eastAsiaTheme="majorHAnsi" w:hAnsiTheme="majorHAnsi" w:hint="eastAsia"/>
        </w:rPr>
        <w:t xml:space="preserve">를 활용하기 위해서는 본인에게 발급된 </w:t>
      </w:r>
      <w:r w:rsidR="00267B0B" w:rsidRPr="000F23D1">
        <w:rPr>
          <w:rFonts w:asciiTheme="majorHAnsi" w:eastAsiaTheme="majorHAnsi" w:hAnsiTheme="majorHAnsi" w:hint="eastAsia"/>
          <w:b/>
          <w:u w:val="single"/>
        </w:rPr>
        <w:t>인증키</w:t>
      </w:r>
      <w:r w:rsidR="00267B0B">
        <w:rPr>
          <w:rFonts w:asciiTheme="majorHAnsi" w:eastAsiaTheme="majorHAnsi" w:hAnsiTheme="majorHAnsi" w:hint="eastAsia"/>
        </w:rPr>
        <w:t>가 반드시 필요하므로 이를 확인해야 한다</w:t>
      </w:r>
    </w:p>
    <w:p w14:paraId="5804CB06" w14:textId="77777777" w:rsidR="00267B0B" w:rsidRPr="005166F2" w:rsidRDefault="00267B0B" w:rsidP="002704F1">
      <w:pPr>
        <w:pStyle w:val="afc"/>
        <w:ind w:leftChars="0" w:left="760"/>
        <w:jc w:val="left"/>
        <w:rPr>
          <w:rFonts w:asciiTheme="majorHAnsi" w:eastAsiaTheme="majorHAnsi" w:hAnsiTheme="majorHAnsi"/>
        </w:rPr>
      </w:pPr>
    </w:p>
    <w:p w14:paraId="4AED8E4E" w14:textId="77777777" w:rsidR="003A0F08" w:rsidRDefault="008D290D" w:rsidP="002704F1">
      <w:pPr>
        <w:ind w:leftChars="322" w:left="708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10A854EF" wp14:editId="24CF10C5">
            <wp:extent cx="5354595" cy="3623973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"/>
                    <a:stretch/>
                  </pic:blipFill>
                  <pic:spPr bwMode="auto">
                    <a:xfrm>
                      <a:off x="0" y="0"/>
                      <a:ext cx="5358779" cy="3626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91A1C" w14:textId="77777777" w:rsidR="005166F2" w:rsidRDefault="005166F2" w:rsidP="0093345C">
      <w:pPr>
        <w:jc w:val="left"/>
        <w:rPr>
          <w:rFonts w:asciiTheme="majorHAnsi" w:eastAsiaTheme="majorHAnsi" w:hAnsiTheme="majorHAnsi"/>
        </w:rPr>
      </w:pPr>
    </w:p>
    <w:bookmarkEnd w:id="21"/>
    <w:p w14:paraId="3EEB5A7F" w14:textId="77777777" w:rsidR="00267B0B" w:rsidRDefault="00267B0B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8"/>
          <w:szCs w:val="28"/>
        </w:rPr>
      </w:pPr>
    </w:p>
    <w:p w14:paraId="65FB880F" w14:textId="77777777" w:rsidR="003B2098" w:rsidRPr="00E83505" w:rsidRDefault="0015211F" w:rsidP="002704F1"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24" w:name="_Toc161922298"/>
      <w:r w:rsidRPr="00E83505">
        <w:rPr>
          <w:rFonts w:asciiTheme="majorHAnsi" w:eastAsiaTheme="majorHAnsi" w:hAnsiTheme="majorHAnsi" w:hint="eastAsia"/>
          <w:sz w:val="28"/>
          <w:szCs w:val="28"/>
        </w:rPr>
        <w:t>서비스 활용</w:t>
      </w:r>
      <w:bookmarkEnd w:id="24"/>
    </w:p>
    <w:p w14:paraId="7D9FA40D" w14:textId="77777777" w:rsidR="00725FE3" w:rsidRPr="00E83505" w:rsidRDefault="0015211F" w:rsidP="004C42C7">
      <w:pPr>
        <w:pStyle w:val="afc"/>
        <w:numPr>
          <w:ilvl w:val="0"/>
          <w:numId w:val="1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REST 방식의 인증키 활용</w:t>
      </w:r>
    </w:p>
    <w:p w14:paraId="7065898B" w14:textId="77777777" w:rsidR="0015211F" w:rsidRDefault="00606E26" w:rsidP="002704F1">
      <w:pPr>
        <w:pStyle w:val="afc"/>
        <w:ind w:leftChars="257" w:left="56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https://unipass.customs.go.kr:38010</w:t>
      </w:r>
      <w:r w:rsidR="00430E86" w:rsidRPr="00430E86">
        <w:rPr>
          <w:rFonts w:asciiTheme="majorHAnsi" w:eastAsiaTheme="majorHAnsi" w:hAnsiTheme="majorHAnsi"/>
        </w:rPr>
        <w:t>/ext/rest/statsSgnQry/retrieveStatsSgnBrkd?crkyCn=00</w:t>
      </w:r>
      <w:r w:rsidR="00430E86">
        <w:rPr>
          <w:rFonts w:asciiTheme="majorHAnsi" w:eastAsiaTheme="majorHAnsi" w:hAnsiTheme="majorHAnsi" w:hint="eastAsia"/>
        </w:rPr>
        <w:t>인증키</w:t>
      </w:r>
      <w:r w:rsidR="00430E86" w:rsidRPr="00430E86">
        <w:rPr>
          <w:rFonts w:asciiTheme="majorHAnsi" w:eastAsiaTheme="majorHAnsi" w:hAnsiTheme="majorHAnsi"/>
        </w:rPr>
        <w:t>&amp;statsSgnTp=</w:t>
      </w:r>
      <w:r w:rsidR="00430E86">
        <w:rPr>
          <w:rFonts w:asciiTheme="majorHAnsi" w:eastAsiaTheme="majorHAnsi" w:hAnsiTheme="majorHAnsi" w:hint="eastAsia"/>
        </w:rPr>
        <w:t>부호코드</w:t>
      </w:r>
    </w:p>
    <w:p w14:paraId="025A9F66" w14:textId="77777777" w:rsidR="00430E86" w:rsidRPr="00430E86" w:rsidRDefault="00430E86" w:rsidP="002704F1">
      <w:pPr>
        <w:pStyle w:val="afc"/>
        <w:ind w:leftChars="257" w:left="565"/>
        <w:jc w:val="left"/>
        <w:rPr>
          <w:rFonts w:asciiTheme="majorHAnsi" w:eastAsiaTheme="majorHAnsi" w:hAnsiTheme="majorHAnsi"/>
        </w:rPr>
      </w:pPr>
    </w:p>
    <w:p w14:paraId="69A1AFF1" w14:textId="77777777" w:rsidR="0015211F" w:rsidRPr="00E83505" w:rsidRDefault="00FB5313" w:rsidP="004C42C7">
      <w:pPr>
        <w:pStyle w:val="afc"/>
        <w:numPr>
          <w:ilvl w:val="0"/>
          <w:numId w:val="1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OPEN API 호출 예시</w:t>
      </w:r>
    </w:p>
    <w:p w14:paraId="7AE7B0FA" w14:textId="77777777" w:rsidR="00B07FF8" w:rsidRDefault="00420664" w:rsidP="008D290D">
      <w:pPr>
        <w:pStyle w:val="afc"/>
        <w:ind w:leftChars="0" w:left="585"/>
        <w:jc w:val="left"/>
        <w:rPr>
          <w:rStyle w:val="a5"/>
          <w:rFonts w:asciiTheme="majorHAnsi" w:eastAsiaTheme="majorHAnsi" w:hAnsiTheme="majorHAnsi"/>
        </w:rPr>
      </w:pPr>
      <w:hyperlink r:id="rId19" w:history="1">
        <w:r w:rsidR="00606E26">
          <w:rPr>
            <w:rStyle w:val="a5"/>
            <w:rFonts w:asciiTheme="majorHAnsi" w:eastAsiaTheme="majorHAnsi" w:hAnsiTheme="majorHAnsi"/>
          </w:rPr>
          <w:t>https://unipass.customs.go.kr:38010</w:t>
        </w:r>
        <w:r w:rsidR="00E83505" w:rsidRPr="00F538D9">
          <w:rPr>
            <w:rStyle w:val="a5"/>
            <w:rFonts w:asciiTheme="majorHAnsi" w:eastAsiaTheme="majorHAnsi" w:hAnsiTheme="majorHAnsi"/>
          </w:rPr>
          <w:t>/ext/rest/cargCsclPrgsInfoQry/retrieveCargCsclPrgsInfo?crkyCn=0000000000042&amp;blNo=11111111111111111111</w:t>
        </w:r>
      </w:hyperlink>
    </w:p>
    <w:p w14:paraId="257D6467" w14:textId="77777777" w:rsidR="002E36AB" w:rsidRPr="00000254" w:rsidRDefault="002E36AB" w:rsidP="00563F3E">
      <w:pPr>
        <w:ind w:firstLineChars="100" w:firstLine="220"/>
        <w:jc w:val="left"/>
        <w:rPr>
          <w:rFonts w:asciiTheme="majorHAnsi" w:eastAsiaTheme="majorHAnsi" w:hAnsiTheme="majorHAnsi"/>
          <w:b/>
        </w:rPr>
      </w:pPr>
    </w:p>
    <w:p w14:paraId="56818760" w14:textId="77777777" w:rsidR="0062660F" w:rsidRPr="00E83505" w:rsidRDefault="0062660F" w:rsidP="004C42C7">
      <w:pPr>
        <w:pStyle w:val="afc"/>
        <w:numPr>
          <w:ilvl w:val="0"/>
          <w:numId w:val="1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lastRenderedPageBreak/>
        <w:t>메시지 구조</w:t>
      </w:r>
    </w:p>
    <w:p w14:paraId="42336469" w14:textId="77777777" w:rsidR="00E83505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&lt;응답메세지명&gt;</w:t>
      </w:r>
    </w:p>
    <w:p w14:paraId="489FF79F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&lt;ntceInfo/&gt;</w:t>
      </w:r>
    </w:p>
    <w:p w14:paraId="3BEB62AF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&lt;응답정보명&gt;</w:t>
      </w:r>
    </w:p>
    <w:p w14:paraId="503597D5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    </w:t>
      </w:r>
      <w:r>
        <w:rPr>
          <w:rFonts w:asciiTheme="majorHAnsi" w:eastAsiaTheme="majorHAnsi" w:hAnsiTheme="majorHAnsi"/>
        </w:rPr>
        <w:t>……</w:t>
      </w:r>
      <w:r>
        <w:rPr>
          <w:rFonts w:asciiTheme="majorHAnsi" w:eastAsiaTheme="majorHAnsi" w:hAnsiTheme="majorHAnsi" w:hint="eastAsia"/>
        </w:rPr>
        <w:t>..</w:t>
      </w:r>
    </w:p>
    <w:p w14:paraId="330EB26D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&lt;/응답정보명&gt;</w:t>
      </w:r>
    </w:p>
    <w:p w14:paraId="55DFD697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&lt;tCnt&gt; 응답</w:t>
      </w:r>
      <w:r w:rsidR="005F04CB">
        <w:rPr>
          <w:rFonts w:asciiTheme="majorHAnsi" w:eastAsiaTheme="majorHAnsi" w:hAnsiTheme="majorHAnsi" w:hint="eastAsia"/>
        </w:rPr>
        <w:t xml:space="preserve"> 레코드</w:t>
      </w:r>
      <w:r>
        <w:rPr>
          <w:rFonts w:asciiTheme="majorHAnsi" w:eastAsiaTheme="majorHAnsi" w:hAnsiTheme="majorHAnsi" w:hint="eastAsia"/>
        </w:rPr>
        <w:t xml:space="preserve"> 수 &lt;/tCnt&gt;</w:t>
      </w:r>
    </w:p>
    <w:p w14:paraId="07383447" w14:textId="77777777" w:rsidR="0062660F" w:rsidRDefault="0062660F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&lt;/응답메세지명&gt;</w:t>
      </w:r>
    </w:p>
    <w:tbl>
      <w:tblPr>
        <w:tblStyle w:val="afb"/>
        <w:tblW w:w="0" w:type="auto"/>
        <w:tblInd w:w="585" w:type="dxa"/>
        <w:tblLook w:val="04A0" w:firstRow="1" w:lastRow="0" w:firstColumn="1" w:lastColumn="0" w:noHBand="0" w:noVBand="1"/>
      </w:tblPr>
      <w:tblGrid>
        <w:gridCol w:w="8985"/>
      </w:tblGrid>
      <w:tr w:rsidR="005F04CB" w14:paraId="70769D73" w14:textId="77777777" w:rsidTr="005F04CB">
        <w:tc>
          <w:tcPr>
            <w:tcW w:w="9552" w:type="dxa"/>
          </w:tcPr>
          <w:p w14:paraId="123A3DF8" w14:textId="77777777" w:rsidR="005F04CB" w:rsidRPr="00563F3E" w:rsidRDefault="005F04CB" w:rsidP="00563F3E">
            <w:pPr>
              <w:jc w:val="left"/>
              <w:rPr>
                <w:rFonts w:asciiTheme="majorHAnsi" w:eastAsiaTheme="majorHAnsi" w:hAnsiTheme="majorHAnsi"/>
              </w:rPr>
            </w:pPr>
            <w:r w:rsidRPr="00563F3E">
              <w:rPr>
                <w:rFonts w:asciiTheme="majorHAnsi" w:eastAsiaTheme="majorHAnsi" w:hAnsiTheme="majorHAnsi"/>
              </w:rPr>
              <w:t>&lt;expDclrNoPrExpFfmnBrkdQryRtnVo&gt;</w:t>
            </w:r>
          </w:p>
          <w:p w14:paraId="5F681315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&lt;ntceInfo/&gt;</w:t>
            </w:r>
          </w:p>
          <w:p w14:paraId="36B0EB1D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&lt;expDclrNoPrExpFfmnBrkdQryRsltVo&gt;</w:t>
            </w:r>
          </w:p>
          <w:p w14:paraId="3C38933F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&lt;acptDt&gt;20091229&lt;/acptDt&gt;</w:t>
            </w:r>
          </w:p>
          <w:p w14:paraId="6175BE50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&lt;lcaSgn&gt;122&lt;/lcaSgn&gt;</w:t>
            </w:r>
          </w:p>
          <w:p w14:paraId="7D12E883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&lt;loadDtyTmlm&gt;20100128&lt;/loadDtyTmlm&gt;</w:t>
            </w:r>
          </w:p>
          <w:p w14:paraId="596EE78B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&lt;tkofDt&gt;20100107&lt;/tkofDt&gt;</w:t>
            </w:r>
          </w:p>
          <w:p w14:paraId="0EB5A660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&lt;csclPckKndSgn&gt;BE&lt;/csclPckKndSgn&gt;</w:t>
            </w:r>
          </w:p>
          <w:p w14:paraId="69BC7369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&lt;shpmPckKndSgn&gt;GT&lt;/shpmPckKndSgn&gt;</w:t>
            </w:r>
          </w:p>
          <w:p w14:paraId="7DA4685F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&lt;mrn&gt;10HDMUGG0182&lt;/mrn&gt;</w:t>
            </w:r>
          </w:p>
          <w:p w14:paraId="2744ED90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&lt;shpmPckGcnt&gt;61&lt;/shpmPckGcnt&gt;</w:t>
            </w:r>
          </w:p>
          <w:p w14:paraId="1A5A7A44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&lt;expConsrBrno&gt;5058507989&lt;/expConsrBrno&gt;</w:t>
            </w:r>
          </w:p>
          <w:p w14:paraId="1C114B16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&lt;ldnp&gt;KRKPO&lt;/ldnp&gt;</w:t>
            </w:r>
          </w:p>
          <w:p w14:paraId="5E7A504D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&lt;blNO&gt;HDMUPGOHS9311600&lt;/blNO&gt;</w:t>
            </w:r>
          </w:p>
          <w:p w14:paraId="1567747D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&lt;shpmCmplYn&gt;N&lt;/shpmCmplYn&gt;</w:t>
            </w:r>
          </w:p>
          <w:p w14:paraId="3CECA312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 w:hint="eastAsia"/>
              </w:rPr>
              <w:t>&lt;mnurEcm&gt;티지에스1001026&lt;/mnurEcm&gt;</w:t>
            </w:r>
          </w:p>
          <w:p w14:paraId="5D38C433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&lt;shpmWght&gt;60678&lt;/shpmWght&gt;</w:t>
            </w:r>
          </w:p>
          <w:p w14:paraId="65CBD07C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 w:hint="eastAsia"/>
              </w:rPr>
              <w:t>&lt;owr&gt;티지에스파이프(주)&lt;/owr&gt;</w:t>
            </w:r>
          </w:p>
          <w:p w14:paraId="570A1DD5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&lt;dvdeShpmWdrw&gt;0&lt;/dvdeShpmWdrw&gt;</w:t>
            </w:r>
          </w:p>
          <w:p w14:paraId="3A2746BA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&lt;expDclrNo&gt;122100900340033&lt;/expDclrNo&gt;</w:t>
            </w:r>
          </w:p>
          <w:p w14:paraId="0FD118F4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&lt;csclWght&gt;60678.0&lt;/csclWght&gt;</w:t>
            </w:r>
          </w:p>
          <w:p w14:paraId="63B6F1C6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&lt;trbsPermNo/&gt;</w:t>
            </w:r>
          </w:p>
          <w:p w14:paraId="7C662E6A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&lt;csclPckGcnt&gt;61&lt;/csclPckGcnt&gt;</w:t>
            </w:r>
          </w:p>
          <w:p w14:paraId="770F9184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&lt;/expDclrNoPrExpFfmnBrkdQryRsltVo&gt;</w:t>
            </w:r>
          </w:p>
          <w:p w14:paraId="2B4E5C48" w14:textId="77777777" w:rsidR="005F04CB" w:rsidRPr="005F04CB" w:rsidRDefault="005F04CB" w:rsidP="002704F1">
            <w:pPr>
              <w:pStyle w:val="afc"/>
              <w:ind w:left="88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&lt;tCnt&gt;1&lt;/tCnt&gt;</w:t>
            </w:r>
          </w:p>
          <w:p w14:paraId="7836FC36" w14:textId="77777777" w:rsidR="005F04CB" w:rsidRDefault="005F04CB" w:rsidP="002704F1">
            <w:pPr>
              <w:pStyle w:val="afc"/>
              <w:ind w:leftChars="0" w:left="0"/>
              <w:jc w:val="left"/>
              <w:rPr>
                <w:rFonts w:asciiTheme="majorHAnsi" w:eastAsiaTheme="majorHAnsi" w:hAnsiTheme="majorHAnsi"/>
              </w:rPr>
            </w:pPr>
            <w:r w:rsidRPr="005F04CB">
              <w:rPr>
                <w:rFonts w:asciiTheme="majorHAnsi" w:eastAsiaTheme="majorHAnsi" w:hAnsiTheme="majorHAnsi"/>
              </w:rPr>
              <w:t>&lt;/expDclrNoPrExpFfmnBrkdQryRtnVo&gt;</w:t>
            </w:r>
          </w:p>
        </w:tc>
      </w:tr>
    </w:tbl>
    <w:p w14:paraId="11832C1B" w14:textId="77777777" w:rsidR="005F04CB" w:rsidRPr="0062660F" w:rsidRDefault="005F04CB" w:rsidP="002704F1">
      <w:pPr>
        <w:pStyle w:val="afc"/>
        <w:ind w:leftChars="0" w:left="585"/>
        <w:jc w:val="left"/>
        <w:rPr>
          <w:rFonts w:asciiTheme="majorHAnsi" w:eastAsiaTheme="majorHAnsi" w:hAnsiTheme="majorHAnsi"/>
        </w:rPr>
      </w:pPr>
    </w:p>
    <w:p w14:paraId="703FCDDD" w14:textId="77777777" w:rsidR="004E5E0F" w:rsidRPr="00E83505" w:rsidRDefault="004E5E0F" w:rsidP="002704F1">
      <w:pPr>
        <w:pStyle w:val="1"/>
        <w:jc w:val="left"/>
        <w:rPr>
          <w:rFonts w:asciiTheme="majorHAnsi" w:eastAsiaTheme="majorHAnsi" w:hAnsiTheme="majorHAnsi"/>
          <w:sz w:val="32"/>
        </w:rPr>
      </w:pPr>
      <w:bookmarkStart w:id="25" w:name="_Toc161922299"/>
      <w:r w:rsidRPr="00E83505">
        <w:rPr>
          <w:rFonts w:asciiTheme="majorHAnsi" w:eastAsiaTheme="majorHAnsi" w:hAnsiTheme="majorHAnsi" w:hint="eastAsia"/>
          <w:sz w:val="32"/>
        </w:rPr>
        <w:t>서비스 사용</w:t>
      </w:r>
      <w:bookmarkEnd w:id="25"/>
    </w:p>
    <w:p w14:paraId="5AC9911E" w14:textId="77777777" w:rsidR="00140E23" w:rsidRPr="00E83505" w:rsidRDefault="004E5E0F" w:rsidP="002704F1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26" w:name="_Toc161922300"/>
      <w:r w:rsidRPr="00E83505">
        <w:rPr>
          <w:rFonts w:asciiTheme="majorHAnsi" w:eastAsiaTheme="majorHAnsi" w:hAnsiTheme="majorHAnsi" w:hint="eastAsia"/>
          <w:sz w:val="28"/>
        </w:rPr>
        <w:t>서비스 목록</w:t>
      </w:r>
      <w:bookmarkEnd w:id="10"/>
      <w:bookmarkEnd w:id="11"/>
      <w:bookmarkEnd w:id="17"/>
      <w:bookmarkEnd w:id="18"/>
      <w:bookmarkEnd w:id="19"/>
      <w:bookmarkEnd w:id="20"/>
      <w:bookmarkEnd w:id="22"/>
      <w:bookmarkEnd w:id="23"/>
      <w:bookmarkEnd w:id="26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10"/>
        <w:gridCol w:w="3308"/>
        <w:gridCol w:w="5126"/>
      </w:tblGrid>
      <w:tr w:rsidR="00140E23" w14:paraId="142D7BCC" w14:textId="77777777" w:rsidTr="00E41C21">
        <w:trPr>
          <w:trHeight w:val="567"/>
        </w:trPr>
        <w:tc>
          <w:tcPr>
            <w:tcW w:w="910" w:type="dxa"/>
            <w:shd w:val="clear" w:color="auto" w:fill="C6D9F1" w:themeFill="text2" w:themeFillTint="33"/>
            <w:vAlign w:val="center"/>
          </w:tcPr>
          <w:p w14:paraId="01D1133B" w14:textId="77777777" w:rsidR="00140E23" w:rsidRPr="00140E23" w:rsidRDefault="00173469" w:rsidP="002436E9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ID</w:t>
            </w:r>
          </w:p>
        </w:tc>
        <w:tc>
          <w:tcPr>
            <w:tcW w:w="3308" w:type="dxa"/>
            <w:shd w:val="clear" w:color="auto" w:fill="C6D9F1" w:themeFill="text2" w:themeFillTint="33"/>
            <w:vAlign w:val="center"/>
          </w:tcPr>
          <w:p w14:paraId="4CDB5E0E" w14:textId="77777777" w:rsidR="00140E23" w:rsidRPr="00140E23" w:rsidRDefault="00140E23" w:rsidP="002436E9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서비스명(국문)</w:t>
            </w:r>
          </w:p>
        </w:tc>
        <w:tc>
          <w:tcPr>
            <w:tcW w:w="5126" w:type="dxa"/>
            <w:shd w:val="clear" w:color="auto" w:fill="C6D9F1" w:themeFill="text2" w:themeFillTint="33"/>
            <w:vAlign w:val="center"/>
          </w:tcPr>
          <w:p w14:paraId="16B40B98" w14:textId="77777777" w:rsidR="00140E23" w:rsidRPr="00140E23" w:rsidRDefault="00140E23" w:rsidP="002436E9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서비스</w:t>
            </w:r>
            <w:r w:rsidR="00FF176B">
              <w:rPr>
                <w:rFonts w:asciiTheme="majorHAnsi" w:eastAsiaTheme="majorHAnsi" w:hAnsiTheme="majorHAnsi" w:hint="eastAsia"/>
                <w:b/>
              </w:rPr>
              <w:t xml:space="preserve"> 설명</w:t>
            </w:r>
          </w:p>
        </w:tc>
      </w:tr>
      <w:tr w:rsidR="00140E23" w14:paraId="5E42D55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FF2EFB7" w14:textId="77777777" w:rsidR="00140E23" w:rsidRDefault="00173469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API001</w:t>
            </w:r>
          </w:p>
        </w:tc>
        <w:tc>
          <w:tcPr>
            <w:tcW w:w="3308" w:type="dxa"/>
            <w:vAlign w:val="center"/>
          </w:tcPr>
          <w:p w14:paraId="15E31893" w14:textId="77777777" w:rsidR="00140E23" w:rsidRDefault="000765CF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화물통관</w:t>
            </w:r>
            <w:r w:rsidR="001D5A2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진행정보</w:t>
            </w:r>
          </w:p>
        </w:tc>
        <w:tc>
          <w:tcPr>
            <w:tcW w:w="5126" w:type="dxa"/>
            <w:vAlign w:val="center"/>
          </w:tcPr>
          <w:p w14:paraId="443271C1" w14:textId="77777777" w:rsidR="00140E23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수입화물의 일반정보와 진행상태별 정보 제공</w:t>
            </w:r>
          </w:p>
        </w:tc>
      </w:tr>
      <w:tr w:rsidR="00140E23" w14:paraId="045D9FB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4FFA82D" w14:textId="77777777" w:rsidR="00140E23" w:rsidRDefault="00173469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</w:t>
            </w:r>
            <w:r w:rsidR="000765CF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3308" w:type="dxa"/>
            <w:vAlign w:val="center"/>
          </w:tcPr>
          <w:p w14:paraId="1EE38EF5" w14:textId="77777777" w:rsidR="00140E23" w:rsidRDefault="000765CF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수출신고번호별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수출이행</w:t>
            </w:r>
            <w:r w:rsidR="001D5A2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내역</w:t>
            </w:r>
          </w:p>
        </w:tc>
        <w:tc>
          <w:tcPr>
            <w:tcW w:w="5126" w:type="dxa"/>
            <w:vAlign w:val="center"/>
          </w:tcPr>
          <w:p w14:paraId="1AF000DB" w14:textId="77777777" w:rsidR="00140E23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수출신고번호별 수출이행내역 및 잔량 정보 제공</w:t>
            </w:r>
          </w:p>
        </w:tc>
      </w:tr>
      <w:tr w:rsidR="00173469" w14:paraId="0680096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6C4CDE7" w14:textId="77777777" w:rsidR="00173469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API003</w:t>
            </w:r>
          </w:p>
        </w:tc>
        <w:tc>
          <w:tcPr>
            <w:tcW w:w="3308" w:type="dxa"/>
            <w:vAlign w:val="center"/>
          </w:tcPr>
          <w:p w14:paraId="171BE705" w14:textId="77777777" w:rsidR="00173469" w:rsidRDefault="00173469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수출입요건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승인</w:t>
            </w:r>
            <w:r w:rsidR="001D5A2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내역</w:t>
            </w:r>
          </w:p>
        </w:tc>
        <w:tc>
          <w:tcPr>
            <w:tcW w:w="5126" w:type="dxa"/>
            <w:vAlign w:val="center"/>
          </w:tcPr>
          <w:p w14:paraId="247A64F6" w14:textId="77777777" w:rsidR="00173469" w:rsidRDefault="00FF176B" w:rsidP="00D92A6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수출입화물의 요건승인내역 정보 제공</w:t>
            </w:r>
          </w:p>
        </w:tc>
      </w:tr>
      <w:tr w:rsidR="00173469" w14:paraId="4D6E76FB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78F5C507" w14:textId="77777777" w:rsidR="00173469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API004</w:t>
            </w:r>
          </w:p>
        </w:tc>
        <w:tc>
          <w:tcPr>
            <w:tcW w:w="3308" w:type="dxa"/>
            <w:vAlign w:val="center"/>
          </w:tcPr>
          <w:p w14:paraId="07948D1D" w14:textId="77777777" w:rsidR="00173469" w:rsidRDefault="009964FA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검사검역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 w:rsidR="00173469">
              <w:rPr>
                <w:rFonts w:asciiTheme="majorHAnsi" w:eastAsiaTheme="majorHAnsi" w:hAnsiTheme="majorHAnsi" w:hint="eastAsia"/>
              </w:rPr>
              <w:t>내역</w:t>
            </w:r>
          </w:p>
        </w:tc>
        <w:tc>
          <w:tcPr>
            <w:tcW w:w="5126" w:type="dxa"/>
            <w:vAlign w:val="center"/>
          </w:tcPr>
          <w:p w14:paraId="68F656D7" w14:textId="77777777" w:rsidR="00173469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수출입 화물의 검사/검역 정보 제공</w:t>
            </w:r>
          </w:p>
        </w:tc>
      </w:tr>
      <w:tr w:rsidR="00C37DA5" w14:paraId="5E244083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1D76536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API005</w:t>
            </w:r>
          </w:p>
        </w:tc>
        <w:tc>
          <w:tcPr>
            <w:tcW w:w="3308" w:type="dxa"/>
            <w:vAlign w:val="center"/>
          </w:tcPr>
          <w:p w14:paraId="5F527CEA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장치장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정보</w:t>
            </w:r>
          </w:p>
        </w:tc>
        <w:tc>
          <w:tcPr>
            <w:tcW w:w="5126" w:type="dxa"/>
            <w:vAlign w:val="center"/>
          </w:tcPr>
          <w:p w14:paraId="7A8F14F7" w14:textId="77777777" w:rsidR="00C37DA5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보세구역 부호 및 주소 정보 제공</w:t>
            </w:r>
          </w:p>
        </w:tc>
      </w:tr>
      <w:tr w:rsidR="00C37DA5" w14:paraId="6210E84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FCBDA4D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API006</w:t>
            </w:r>
          </w:p>
        </w:tc>
        <w:tc>
          <w:tcPr>
            <w:tcW w:w="3308" w:type="dxa"/>
            <w:vAlign w:val="center"/>
          </w:tcPr>
          <w:p w14:paraId="3A82875A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화물운송주선업자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목록</w:t>
            </w:r>
          </w:p>
        </w:tc>
        <w:tc>
          <w:tcPr>
            <w:tcW w:w="5126" w:type="dxa"/>
            <w:vAlign w:val="center"/>
          </w:tcPr>
          <w:p w14:paraId="3C8F5732" w14:textId="77777777" w:rsidR="00C37DA5" w:rsidRDefault="00FF176B" w:rsidP="0061379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화물운송주선업자 부호 및 상호 정보 제공</w:t>
            </w:r>
          </w:p>
        </w:tc>
      </w:tr>
      <w:tr w:rsidR="00C37DA5" w14:paraId="46B7CBBF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3DAC3187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API007</w:t>
            </w:r>
          </w:p>
        </w:tc>
        <w:tc>
          <w:tcPr>
            <w:tcW w:w="3308" w:type="dxa"/>
            <w:vAlign w:val="center"/>
          </w:tcPr>
          <w:p w14:paraId="11F4EF4C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화물운송주선업자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내역</w:t>
            </w:r>
          </w:p>
        </w:tc>
        <w:tc>
          <w:tcPr>
            <w:tcW w:w="5126" w:type="dxa"/>
            <w:vAlign w:val="center"/>
          </w:tcPr>
          <w:p w14:paraId="7C8CF59F" w14:textId="77777777" w:rsidR="00C37DA5" w:rsidRDefault="003A6356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화물운송주선업자</w:t>
            </w:r>
            <w:r w:rsidR="00FF176B">
              <w:rPr>
                <w:rFonts w:asciiTheme="majorHAnsi" w:eastAsiaTheme="majorHAnsi" w:hAnsiTheme="majorHAnsi" w:hint="eastAsia"/>
              </w:rPr>
              <w:t xml:space="preserve"> 주소,</w:t>
            </w:r>
            <w:r w:rsidR="0061379E">
              <w:rPr>
                <w:rFonts w:asciiTheme="majorHAnsi" w:eastAsiaTheme="majorHAnsi" w:hAnsiTheme="majorHAnsi" w:hint="eastAsia"/>
              </w:rPr>
              <w:t xml:space="preserve"> </w:t>
            </w:r>
            <w:r w:rsidR="00FF176B">
              <w:rPr>
                <w:rFonts w:asciiTheme="majorHAnsi" w:eastAsiaTheme="majorHAnsi" w:hAnsiTheme="majorHAnsi" w:hint="eastAsia"/>
              </w:rPr>
              <w:t>전화번호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FF176B">
              <w:rPr>
                <w:rFonts w:asciiTheme="majorHAnsi" w:eastAsiaTheme="majorHAnsi" w:hAnsiTheme="majorHAnsi" w:hint="eastAsia"/>
              </w:rPr>
              <w:t>등 정보 제공</w:t>
            </w:r>
          </w:p>
        </w:tc>
      </w:tr>
      <w:tr w:rsidR="00C37DA5" w14:paraId="663112F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4104950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API008</w:t>
            </w:r>
          </w:p>
        </w:tc>
        <w:tc>
          <w:tcPr>
            <w:tcW w:w="3308" w:type="dxa"/>
            <w:vAlign w:val="center"/>
          </w:tcPr>
          <w:p w14:paraId="4FD93D41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항공사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목록</w:t>
            </w:r>
          </w:p>
        </w:tc>
        <w:tc>
          <w:tcPr>
            <w:tcW w:w="5126" w:type="dxa"/>
            <w:vAlign w:val="center"/>
          </w:tcPr>
          <w:p w14:paraId="5C0FD37C" w14:textId="77777777" w:rsidR="00C37DA5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항공사 부호 정보 제공</w:t>
            </w:r>
          </w:p>
        </w:tc>
      </w:tr>
      <w:tr w:rsidR="00C37DA5" w14:paraId="4194B2A2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3B15C2F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API009</w:t>
            </w:r>
          </w:p>
        </w:tc>
        <w:tc>
          <w:tcPr>
            <w:tcW w:w="3308" w:type="dxa"/>
            <w:vAlign w:val="center"/>
          </w:tcPr>
          <w:p w14:paraId="462A315E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항공사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내역</w:t>
            </w:r>
          </w:p>
        </w:tc>
        <w:tc>
          <w:tcPr>
            <w:tcW w:w="5126" w:type="dxa"/>
            <w:vAlign w:val="center"/>
          </w:tcPr>
          <w:p w14:paraId="5BB4C920" w14:textId="77777777" w:rsidR="00C37DA5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항공사 부호, 상호, 주소 등 상세 정보 제공</w:t>
            </w:r>
          </w:p>
        </w:tc>
      </w:tr>
      <w:tr w:rsidR="00C37DA5" w14:paraId="00251994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095BACF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API010</w:t>
            </w:r>
          </w:p>
        </w:tc>
        <w:tc>
          <w:tcPr>
            <w:tcW w:w="3308" w:type="dxa"/>
            <w:vAlign w:val="center"/>
          </w:tcPr>
          <w:p w14:paraId="0B2C5565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통관고유부호</w:t>
            </w:r>
          </w:p>
        </w:tc>
        <w:tc>
          <w:tcPr>
            <w:tcW w:w="5126" w:type="dxa"/>
            <w:vAlign w:val="center"/>
          </w:tcPr>
          <w:p w14:paraId="3ED4AE07" w14:textId="77777777" w:rsidR="00C37DA5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통관고유부호 및 상호 정보 제공</w:t>
            </w:r>
          </w:p>
        </w:tc>
      </w:tr>
      <w:tr w:rsidR="00C37DA5" w14:paraId="623E1B6F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A52E216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API011</w:t>
            </w:r>
          </w:p>
        </w:tc>
        <w:tc>
          <w:tcPr>
            <w:tcW w:w="3308" w:type="dxa"/>
            <w:vAlign w:val="center"/>
          </w:tcPr>
          <w:p w14:paraId="48B83CFC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해외공급자부호</w:t>
            </w:r>
          </w:p>
        </w:tc>
        <w:tc>
          <w:tcPr>
            <w:tcW w:w="5126" w:type="dxa"/>
            <w:vAlign w:val="center"/>
          </w:tcPr>
          <w:p w14:paraId="5F08735A" w14:textId="77777777" w:rsidR="00C37DA5" w:rsidRDefault="00FF176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해외공급자 부호 및 상호 정보 제공</w:t>
            </w:r>
          </w:p>
        </w:tc>
      </w:tr>
      <w:tr w:rsidR="00C37DA5" w14:paraId="66F4FC3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3AF6611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API012</w:t>
            </w:r>
          </w:p>
        </w:tc>
        <w:tc>
          <w:tcPr>
            <w:tcW w:w="3308" w:type="dxa"/>
            <w:vAlign w:val="center"/>
          </w:tcPr>
          <w:p w14:paraId="7AEB4D80" w14:textId="77777777" w:rsidR="00C37DA5" w:rsidRDefault="00C37DA5" w:rsidP="00FE19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관세환율 정보</w:t>
            </w:r>
          </w:p>
        </w:tc>
        <w:tc>
          <w:tcPr>
            <w:tcW w:w="5126" w:type="dxa"/>
            <w:vAlign w:val="center"/>
          </w:tcPr>
          <w:p w14:paraId="3009119A" w14:textId="77777777" w:rsidR="00C37DA5" w:rsidRDefault="00CD1234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</w:t>
            </w:r>
            <w:r w:rsidR="00D25EDD">
              <w:rPr>
                <w:rFonts w:asciiTheme="majorHAnsi" w:eastAsiaTheme="majorHAnsi" w:hAnsiTheme="majorHAnsi" w:hint="eastAsia"/>
              </w:rPr>
              <w:t>환율 정보 제공</w:t>
            </w:r>
          </w:p>
        </w:tc>
      </w:tr>
      <w:tr w:rsidR="00C37DA5" w14:paraId="517ECD3F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F7C9774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API013</w:t>
            </w:r>
          </w:p>
        </w:tc>
        <w:tc>
          <w:tcPr>
            <w:tcW w:w="3308" w:type="dxa"/>
            <w:vAlign w:val="center"/>
          </w:tcPr>
          <w:p w14:paraId="49CB364D" w14:textId="77777777" w:rsidR="00C37DA5" w:rsidRDefault="00C37DA5" w:rsidP="00D92A6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목록</w:t>
            </w:r>
          </w:p>
        </w:tc>
        <w:tc>
          <w:tcPr>
            <w:tcW w:w="5126" w:type="dxa"/>
            <w:vAlign w:val="center"/>
          </w:tcPr>
          <w:p w14:paraId="13EEF6CD" w14:textId="77777777" w:rsidR="00C37DA5" w:rsidRDefault="00D25EDD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부호 및 상호 정보 제공</w:t>
            </w:r>
          </w:p>
        </w:tc>
      </w:tr>
      <w:tr w:rsidR="00C37DA5" w14:paraId="4F9CF752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894BB43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API014</w:t>
            </w:r>
          </w:p>
        </w:tc>
        <w:tc>
          <w:tcPr>
            <w:tcW w:w="3308" w:type="dxa"/>
            <w:vAlign w:val="center"/>
          </w:tcPr>
          <w:p w14:paraId="4CE0B6DB" w14:textId="77777777" w:rsidR="00C37DA5" w:rsidRDefault="00C37DA5" w:rsidP="00D92A6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내역</w:t>
            </w:r>
          </w:p>
        </w:tc>
        <w:tc>
          <w:tcPr>
            <w:tcW w:w="5126" w:type="dxa"/>
            <w:vAlign w:val="center"/>
          </w:tcPr>
          <w:p w14:paraId="63D3CE44" w14:textId="77777777" w:rsidR="00C37DA5" w:rsidRDefault="00D25EDD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부호 및 전화번호등 상세 정보 제공</w:t>
            </w:r>
          </w:p>
        </w:tc>
      </w:tr>
      <w:tr w:rsidR="00C37DA5" w14:paraId="7B9F4D5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3C8DEDA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API015</w:t>
            </w:r>
          </w:p>
        </w:tc>
        <w:tc>
          <w:tcPr>
            <w:tcW w:w="3308" w:type="dxa"/>
            <w:vAlign w:val="center"/>
          </w:tcPr>
          <w:p w14:paraId="5C1A37C5" w14:textId="77777777" w:rsidR="00C37DA5" w:rsidRDefault="00C37DA5" w:rsidP="00D92A6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환급율표</w:t>
            </w:r>
          </w:p>
        </w:tc>
        <w:tc>
          <w:tcPr>
            <w:tcW w:w="5126" w:type="dxa"/>
            <w:vAlign w:val="center"/>
          </w:tcPr>
          <w:p w14:paraId="74DA73F4" w14:textId="77777777" w:rsidR="00C37DA5" w:rsidRDefault="00D25EDD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간이정액환급율 정보 제공</w:t>
            </w:r>
          </w:p>
        </w:tc>
      </w:tr>
      <w:tr w:rsidR="00C37DA5" w14:paraId="225FE0A1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9675D53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API016</w:t>
            </w:r>
          </w:p>
        </w:tc>
        <w:tc>
          <w:tcPr>
            <w:tcW w:w="3308" w:type="dxa"/>
            <w:vAlign w:val="center"/>
          </w:tcPr>
          <w:p w14:paraId="7D73F4B8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적용/비적용 업체</w:t>
            </w:r>
          </w:p>
        </w:tc>
        <w:tc>
          <w:tcPr>
            <w:tcW w:w="5126" w:type="dxa"/>
            <w:vAlign w:val="center"/>
          </w:tcPr>
          <w:p w14:paraId="64802031" w14:textId="77777777" w:rsidR="00C37DA5" w:rsidRDefault="00D25EDD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 환급 적용/비적용 업체 정보 제공</w:t>
            </w:r>
          </w:p>
        </w:tc>
      </w:tr>
      <w:tr w:rsidR="00C37DA5" w14:paraId="520FB363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3393862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API017</w:t>
            </w:r>
          </w:p>
        </w:tc>
        <w:tc>
          <w:tcPr>
            <w:tcW w:w="3308" w:type="dxa"/>
            <w:vAlign w:val="center"/>
          </w:tcPr>
          <w:p w14:paraId="5534F4C5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수출이행기간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단축대상 품목</w:t>
            </w:r>
          </w:p>
        </w:tc>
        <w:tc>
          <w:tcPr>
            <w:tcW w:w="5126" w:type="dxa"/>
            <w:vAlign w:val="center"/>
          </w:tcPr>
          <w:p w14:paraId="6B9F1C5B" w14:textId="77777777" w:rsidR="00C37DA5" w:rsidRDefault="00D25EDD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수출이행기간</w:t>
            </w:r>
            <w:r w:rsidR="00D92A6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단축대상 품목 정보 제공</w:t>
            </w:r>
          </w:p>
        </w:tc>
      </w:tr>
      <w:tr w:rsidR="00C37DA5" w14:paraId="2F13D45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3F61BF32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API018</w:t>
            </w:r>
          </w:p>
        </w:tc>
        <w:tc>
          <w:tcPr>
            <w:tcW w:w="3308" w:type="dxa"/>
            <w:vAlign w:val="center"/>
          </w:tcPr>
          <w:p w14:paraId="23F0C006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HS부호</w:t>
            </w:r>
          </w:p>
        </w:tc>
        <w:tc>
          <w:tcPr>
            <w:tcW w:w="5126" w:type="dxa"/>
            <w:vAlign w:val="center"/>
          </w:tcPr>
          <w:p w14:paraId="66037E5E" w14:textId="77777777" w:rsidR="00C37DA5" w:rsidRDefault="00D25EDD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HS 정보 제공</w:t>
            </w:r>
          </w:p>
        </w:tc>
      </w:tr>
      <w:tr w:rsidR="00C37DA5" w14:paraId="703965B0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6C5A835" w14:textId="77777777" w:rsidR="00C37DA5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API019</w:t>
            </w:r>
          </w:p>
        </w:tc>
        <w:tc>
          <w:tcPr>
            <w:tcW w:w="3308" w:type="dxa"/>
            <w:vAlign w:val="center"/>
          </w:tcPr>
          <w:p w14:paraId="07D2BF3E" w14:textId="77777777" w:rsidR="00C37DA5" w:rsidRPr="000765CF" w:rsidRDefault="00C37DA5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통계부호</w:t>
            </w:r>
          </w:p>
        </w:tc>
        <w:tc>
          <w:tcPr>
            <w:tcW w:w="5126" w:type="dxa"/>
            <w:vAlign w:val="center"/>
          </w:tcPr>
          <w:p w14:paraId="3AFF53AA" w14:textId="77777777" w:rsidR="00C37DA5" w:rsidRDefault="00D25EDD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내국세율,</w:t>
            </w:r>
            <w:r w:rsidR="005C3CFE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관세</w:t>
            </w:r>
            <w:r w:rsidR="005C3CFE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감면/분납부호</w:t>
            </w:r>
            <w:r w:rsidR="008672A6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등 통계부호 제공</w:t>
            </w:r>
          </w:p>
        </w:tc>
      </w:tr>
      <w:tr w:rsidR="000D3EBB" w14:paraId="0C30A68D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4FF1555" w14:textId="77777777" w:rsidR="000D3EBB" w:rsidRDefault="000D3EB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API020</w:t>
            </w:r>
          </w:p>
        </w:tc>
        <w:tc>
          <w:tcPr>
            <w:tcW w:w="3308" w:type="dxa"/>
            <w:vAlign w:val="center"/>
          </w:tcPr>
          <w:p w14:paraId="28E25C96" w14:textId="77777777" w:rsidR="000D3EBB" w:rsidRDefault="000D3EBB" w:rsidP="002436E9">
            <w:pPr>
              <w:rPr>
                <w:rFonts w:asciiTheme="majorHAnsi" w:eastAsiaTheme="majorHAnsi" w:hAnsiTheme="majorHAnsi"/>
              </w:rPr>
            </w:pPr>
            <w:r w:rsidRPr="000D3EBB">
              <w:rPr>
                <w:rFonts w:asciiTheme="majorHAnsi" w:eastAsiaTheme="majorHAnsi" w:hAnsiTheme="majorHAnsi"/>
              </w:rPr>
              <w:t>컨테이너내역조회</w:t>
            </w:r>
          </w:p>
        </w:tc>
        <w:tc>
          <w:tcPr>
            <w:tcW w:w="5126" w:type="dxa"/>
            <w:vAlign w:val="center"/>
          </w:tcPr>
          <w:p w14:paraId="0F069FE4" w14:textId="77777777" w:rsidR="000D3EBB" w:rsidRDefault="000D3EBB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컨테이너번호, 규격, 봉인번호 제공</w:t>
            </w:r>
          </w:p>
        </w:tc>
      </w:tr>
      <w:tr w:rsidR="000D3EBB" w14:paraId="15A9453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17235F5" w14:textId="77777777" w:rsidR="000D3EBB" w:rsidRDefault="000D3EBB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API021</w:t>
            </w:r>
          </w:p>
        </w:tc>
        <w:tc>
          <w:tcPr>
            <w:tcW w:w="3308" w:type="dxa"/>
            <w:vAlign w:val="center"/>
          </w:tcPr>
          <w:p w14:paraId="558CBD76" w14:textId="77777777" w:rsidR="000D3EBB" w:rsidRDefault="000D3EBB" w:rsidP="002436E9">
            <w:pPr>
              <w:rPr>
                <w:rFonts w:asciiTheme="majorHAnsi" w:eastAsiaTheme="majorHAnsi" w:hAnsiTheme="majorHAnsi"/>
              </w:rPr>
            </w:pPr>
            <w:r w:rsidRPr="000D3EBB">
              <w:rPr>
                <w:rFonts w:asciiTheme="majorHAnsi" w:eastAsiaTheme="majorHAnsi" w:hAnsiTheme="majorHAnsi"/>
              </w:rPr>
              <w:t>입항보고내역조회</w:t>
            </w:r>
            <w:r w:rsidR="007268CE">
              <w:rPr>
                <w:rFonts w:asciiTheme="majorHAnsi" w:eastAsiaTheme="majorHAnsi" w:hAnsiTheme="majorHAnsi" w:hint="eastAsia"/>
              </w:rPr>
              <w:t>(해상)</w:t>
            </w:r>
          </w:p>
        </w:tc>
        <w:tc>
          <w:tcPr>
            <w:tcW w:w="5126" w:type="dxa"/>
            <w:vAlign w:val="center"/>
          </w:tcPr>
          <w:p w14:paraId="134D4052" w14:textId="77777777" w:rsidR="000D3EBB" w:rsidRDefault="000D3EBB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적하목록관리번호, 호출번호 등 </w:t>
            </w:r>
            <w:r w:rsidR="007268CE">
              <w:rPr>
                <w:rFonts w:asciiTheme="majorHAnsi" w:eastAsiaTheme="majorHAnsi" w:hAnsiTheme="majorHAnsi" w:hint="eastAsia"/>
              </w:rPr>
              <w:t>해상</w:t>
            </w:r>
            <w:r>
              <w:rPr>
                <w:rFonts w:asciiTheme="majorHAnsi" w:eastAsiaTheme="majorHAnsi" w:hAnsiTheme="majorHAnsi" w:hint="eastAsia"/>
              </w:rPr>
              <w:t>입항정보 제공</w:t>
            </w:r>
          </w:p>
        </w:tc>
      </w:tr>
      <w:tr w:rsidR="00F257E4" w14:paraId="503EDC7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9D0DDAB" w14:textId="77777777" w:rsidR="00F257E4" w:rsidRDefault="00F257E4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API022</w:t>
            </w:r>
          </w:p>
        </w:tc>
        <w:tc>
          <w:tcPr>
            <w:tcW w:w="3308" w:type="dxa"/>
            <w:vAlign w:val="center"/>
          </w:tcPr>
          <w:p w14:paraId="7CD4B3AC" w14:textId="77777777" w:rsidR="00F257E4" w:rsidRPr="000D3EBB" w:rsidRDefault="00F37A81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수입신고필증검증</w:t>
            </w:r>
          </w:p>
        </w:tc>
        <w:tc>
          <w:tcPr>
            <w:tcW w:w="5126" w:type="dxa"/>
            <w:vAlign w:val="center"/>
          </w:tcPr>
          <w:p w14:paraId="06FDC36D" w14:textId="77777777" w:rsidR="00F257E4" w:rsidRDefault="00F37A81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수입신고필증 검증 여부 제공</w:t>
            </w:r>
          </w:p>
        </w:tc>
      </w:tr>
      <w:tr w:rsidR="00505FDE" w14:paraId="05888180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69D10C9" w14:textId="77777777" w:rsidR="00505FDE" w:rsidRDefault="00505FDE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API023</w:t>
            </w:r>
          </w:p>
        </w:tc>
        <w:tc>
          <w:tcPr>
            <w:tcW w:w="3308" w:type="dxa"/>
            <w:vAlign w:val="center"/>
          </w:tcPr>
          <w:p w14:paraId="2299A80B" w14:textId="77777777" w:rsidR="00505FDE" w:rsidRDefault="00505FDE" w:rsidP="002436E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보세운송차량등록내역</w:t>
            </w:r>
          </w:p>
        </w:tc>
        <w:tc>
          <w:tcPr>
            <w:tcW w:w="5126" w:type="dxa"/>
            <w:vAlign w:val="center"/>
          </w:tcPr>
          <w:p w14:paraId="7BD06A3C" w14:textId="77777777" w:rsidR="00505FDE" w:rsidRDefault="00505FDE" w:rsidP="008672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보세운송차량등록내역 조회 제공</w:t>
            </w:r>
          </w:p>
        </w:tc>
      </w:tr>
      <w:tr w:rsidR="005472B1" w14:paraId="1821F24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0DCCF29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API024</w:t>
            </w:r>
          </w:p>
        </w:tc>
        <w:tc>
          <w:tcPr>
            <w:tcW w:w="3308" w:type="dxa"/>
            <w:vAlign w:val="center"/>
          </w:tcPr>
          <w:p w14:paraId="12043290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입출항보고내역조회</w:t>
            </w:r>
          </w:p>
        </w:tc>
        <w:tc>
          <w:tcPr>
            <w:tcW w:w="5126" w:type="dxa"/>
            <w:vAlign w:val="center"/>
          </w:tcPr>
          <w:p w14:paraId="4614698C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입출항보고내역 조회 제공</w:t>
            </w:r>
          </w:p>
        </w:tc>
      </w:tr>
      <w:tr w:rsidR="005472B1" w14:paraId="4734E54E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9588680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API025</w:t>
            </w:r>
          </w:p>
        </w:tc>
        <w:tc>
          <w:tcPr>
            <w:tcW w:w="3308" w:type="dxa"/>
            <w:vAlign w:val="center"/>
          </w:tcPr>
          <w:p w14:paraId="042CCE3F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통관단일창구 처리이력</w:t>
            </w:r>
          </w:p>
        </w:tc>
        <w:tc>
          <w:tcPr>
            <w:tcW w:w="5126" w:type="dxa"/>
            <w:vAlign w:val="center"/>
          </w:tcPr>
          <w:p w14:paraId="45F0F006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통관단일창구 처리이력 조회</w:t>
            </w:r>
          </w:p>
        </w:tc>
      </w:tr>
      <w:tr w:rsidR="005472B1" w14:paraId="5665F803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34DB3FB" w14:textId="77777777" w:rsidR="005472B1" w:rsidRDefault="005472B1" w:rsidP="005472B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API026</w:t>
            </w:r>
          </w:p>
        </w:tc>
        <w:tc>
          <w:tcPr>
            <w:tcW w:w="3308" w:type="dxa"/>
            <w:vAlign w:val="center"/>
          </w:tcPr>
          <w:p w14:paraId="66FE8B6F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 목록</w:t>
            </w:r>
          </w:p>
        </w:tc>
        <w:tc>
          <w:tcPr>
            <w:tcW w:w="5126" w:type="dxa"/>
            <w:vAlign w:val="center"/>
          </w:tcPr>
          <w:p w14:paraId="4E3806B4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 부호 정보 제공</w:t>
            </w:r>
          </w:p>
        </w:tc>
      </w:tr>
      <w:tr w:rsidR="005472B1" w14:paraId="51B2927B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0E87604" w14:textId="77777777" w:rsidR="005472B1" w:rsidRDefault="005472B1" w:rsidP="005472B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API027</w:t>
            </w:r>
          </w:p>
        </w:tc>
        <w:tc>
          <w:tcPr>
            <w:tcW w:w="3308" w:type="dxa"/>
            <w:vAlign w:val="center"/>
          </w:tcPr>
          <w:p w14:paraId="110432A6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 내역</w:t>
            </w:r>
          </w:p>
        </w:tc>
        <w:tc>
          <w:tcPr>
            <w:tcW w:w="5126" w:type="dxa"/>
            <w:vAlign w:val="center"/>
          </w:tcPr>
          <w:p w14:paraId="6917D0CF" w14:textId="77777777" w:rsidR="005472B1" w:rsidRDefault="005472B1" w:rsidP="003F589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 부호, 상호, 주소 등 상세 정보 제공</w:t>
            </w:r>
          </w:p>
        </w:tc>
      </w:tr>
      <w:tr w:rsidR="0066524E" w14:paraId="331BE96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AAA4722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API028</w:t>
            </w:r>
          </w:p>
        </w:tc>
        <w:tc>
          <w:tcPr>
            <w:tcW w:w="3308" w:type="dxa"/>
            <w:vAlign w:val="center"/>
          </w:tcPr>
          <w:p w14:paraId="0177C403" w14:textId="52EE0D3B" w:rsidR="0066524E" w:rsidRPr="00684626" w:rsidRDefault="006F5A54" w:rsidP="001B5DB0">
            <w:pPr>
              <w:rPr>
                <w:rFonts w:asciiTheme="majorHAnsi" w:eastAsiaTheme="majorHAnsi" w:hAnsiTheme="majorHAnsi"/>
                <w:spacing w:val="-20"/>
              </w:rPr>
            </w:pPr>
            <w:r w:rsidRPr="00684626">
              <w:rPr>
                <w:rFonts w:asciiTheme="majorHAnsi" w:eastAsiaTheme="majorHAnsi" w:hAnsiTheme="majorHAnsi" w:hint="eastAsia"/>
                <w:spacing w:val="-20"/>
              </w:rPr>
              <w:t>수입신고</w:t>
            </w:r>
            <w:r w:rsidR="00684626" w:rsidRPr="00684626">
              <w:rPr>
                <w:rFonts w:asciiTheme="majorHAnsi" w:eastAsiaTheme="majorHAnsi" w:hAnsiTheme="majorHAnsi" w:hint="eastAsia"/>
                <w:spacing w:val="-20"/>
              </w:rPr>
              <w:t xml:space="preserve"> </w:t>
            </w:r>
            <w:r w:rsidRPr="00684626">
              <w:rPr>
                <w:rFonts w:asciiTheme="majorHAnsi" w:eastAsiaTheme="majorHAnsi" w:hAnsiTheme="majorHAnsi" w:hint="eastAsia"/>
                <w:spacing w:val="-20"/>
              </w:rPr>
              <w:t>개인통관고유부호 검증</w:t>
            </w:r>
          </w:p>
        </w:tc>
        <w:tc>
          <w:tcPr>
            <w:tcW w:w="5126" w:type="dxa"/>
            <w:vAlign w:val="center"/>
          </w:tcPr>
          <w:p w14:paraId="6AA766B4" w14:textId="65FBA7DC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개인통관고유부호 </w:t>
            </w:r>
            <w:r w:rsidR="004959DF">
              <w:rPr>
                <w:rFonts w:asciiTheme="majorHAnsi" w:eastAsiaTheme="majorHAnsi" w:hAnsiTheme="majorHAnsi" w:hint="eastAsia"/>
              </w:rPr>
              <w:t>유효성</w:t>
            </w:r>
            <w:r>
              <w:rPr>
                <w:rFonts w:asciiTheme="majorHAnsi" w:eastAsiaTheme="majorHAnsi" w:hAnsiTheme="majorHAnsi" w:hint="eastAsia"/>
              </w:rPr>
              <w:t>검증 제공</w:t>
            </w:r>
          </w:p>
        </w:tc>
      </w:tr>
      <w:tr w:rsidR="0066524E" w14:paraId="29AD8F1C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0D5C379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API029</w:t>
            </w:r>
          </w:p>
        </w:tc>
        <w:tc>
          <w:tcPr>
            <w:tcW w:w="3308" w:type="dxa"/>
            <w:vAlign w:val="center"/>
          </w:tcPr>
          <w:p w14:paraId="33B8D57F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세관장확인대상 물품조회</w:t>
            </w:r>
          </w:p>
        </w:tc>
        <w:tc>
          <w:tcPr>
            <w:tcW w:w="5126" w:type="dxa"/>
            <w:vAlign w:val="center"/>
          </w:tcPr>
          <w:p w14:paraId="54E32920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세관장확인대상 물품조회 제공</w:t>
            </w:r>
          </w:p>
        </w:tc>
      </w:tr>
      <w:tr w:rsidR="0066524E" w14:paraId="470C7AB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25800E3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API030</w:t>
            </w:r>
          </w:p>
        </w:tc>
        <w:tc>
          <w:tcPr>
            <w:tcW w:w="3308" w:type="dxa"/>
            <w:vAlign w:val="center"/>
          </w:tcPr>
          <w:p w14:paraId="0526C488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관세율 기본 조회</w:t>
            </w:r>
          </w:p>
        </w:tc>
        <w:tc>
          <w:tcPr>
            <w:tcW w:w="5126" w:type="dxa"/>
            <w:vAlign w:val="center"/>
          </w:tcPr>
          <w:p w14:paraId="3B4E5480" w14:textId="77777777" w:rsidR="0066524E" w:rsidRDefault="0066524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관세율 기본조회 제공</w:t>
            </w:r>
          </w:p>
        </w:tc>
      </w:tr>
      <w:tr w:rsidR="008D290D" w14:paraId="24B37605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4CCD9A8" w14:textId="77777777" w:rsidR="008D290D" w:rsidRDefault="008D290D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API031</w:t>
            </w:r>
          </w:p>
        </w:tc>
        <w:tc>
          <w:tcPr>
            <w:tcW w:w="3308" w:type="dxa"/>
            <w:vAlign w:val="center"/>
          </w:tcPr>
          <w:p w14:paraId="01C6E2B1" w14:textId="77777777" w:rsidR="008D290D" w:rsidRDefault="008D290D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우편번호별 관할세관 정보</w:t>
            </w:r>
          </w:p>
        </w:tc>
        <w:tc>
          <w:tcPr>
            <w:tcW w:w="5126" w:type="dxa"/>
            <w:vAlign w:val="center"/>
          </w:tcPr>
          <w:p w14:paraId="45F35FEA" w14:textId="77777777" w:rsidR="008D290D" w:rsidRDefault="00C81B55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전자상거래 수출신고 시 물품소재지에 따른 관할 세관부호 정보 제공</w:t>
            </w:r>
          </w:p>
        </w:tc>
      </w:tr>
      <w:tr w:rsidR="008D290D" w14:paraId="0EA32D55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3C3586A" w14:textId="77777777" w:rsidR="008D290D" w:rsidRDefault="008D290D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API032</w:t>
            </w:r>
          </w:p>
        </w:tc>
        <w:tc>
          <w:tcPr>
            <w:tcW w:w="3308" w:type="dxa"/>
            <w:vAlign w:val="center"/>
          </w:tcPr>
          <w:p w14:paraId="48238FA2" w14:textId="77777777" w:rsidR="008D290D" w:rsidRDefault="008D290D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수출입신고 전자첨부서류 제출</w:t>
            </w:r>
            <w:r w:rsidR="00C81B55">
              <w:rPr>
                <w:rFonts w:asciiTheme="majorHAnsi" w:eastAsiaTheme="majorHAnsi" w:hAnsiTheme="majorHAnsi" w:hint="eastAsia"/>
              </w:rPr>
              <w:t xml:space="preserve"> 완료 유무</w:t>
            </w:r>
          </w:p>
        </w:tc>
        <w:tc>
          <w:tcPr>
            <w:tcW w:w="5126" w:type="dxa"/>
            <w:vAlign w:val="center"/>
          </w:tcPr>
          <w:p w14:paraId="174A0B60" w14:textId="77777777" w:rsidR="008D290D" w:rsidRDefault="00C81B55" w:rsidP="005B27B5">
            <w:pPr>
              <w:rPr>
                <w:rFonts w:asciiTheme="majorHAnsi" w:eastAsiaTheme="majorHAnsi" w:hAnsiTheme="majorHAnsi"/>
              </w:rPr>
            </w:pPr>
            <w:r w:rsidRPr="006E507B">
              <w:rPr>
                <w:rFonts w:asciiTheme="majorHAnsi" w:eastAsiaTheme="majorHAnsi" w:hAnsiTheme="majorHAnsi" w:hint="eastAsia"/>
              </w:rPr>
              <w:t>수출입신고번호에 대한 전자 첨부서류 제출 완료 확인 여부</w:t>
            </w:r>
            <w:r>
              <w:rPr>
                <w:rFonts w:asciiTheme="majorHAnsi" w:eastAsiaTheme="majorHAnsi" w:hAnsiTheme="majorHAnsi" w:hint="eastAsia"/>
              </w:rPr>
              <w:t xml:space="preserve"> 제공</w:t>
            </w:r>
          </w:p>
        </w:tc>
      </w:tr>
      <w:tr w:rsidR="00EF63D3" w14:paraId="0B047377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50EC5FC" w14:textId="77777777" w:rsidR="00EF63D3" w:rsidRDefault="00EF63D3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API033</w:t>
            </w:r>
          </w:p>
        </w:tc>
        <w:tc>
          <w:tcPr>
            <w:tcW w:w="3308" w:type="dxa"/>
            <w:vAlign w:val="center"/>
          </w:tcPr>
          <w:p w14:paraId="42CE1F8D" w14:textId="77777777" w:rsidR="0064606D" w:rsidRDefault="00EF63D3" w:rsidP="005B27B5">
            <w:pPr>
              <w:rPr>
                <w:rFonts w:asciiTheme="majorHAnsi" w:eastAsiaTheme="majorHAnsi" w:hAnsiTheme="majorHAnsi"/>
              </w:rPr>
            </w:pPr>
            <w:r w:rsidRPr="00EF63D3">
              <w:rPr>
                <w:rFonts w:asciiTheme="majorHAnsi" w:eastAsiaTheme="majorHAnsi" w:hAnsiTheme="majorHAnsi" w:hint="eastAsia"/>
              </w:rPr>
              <w:t>농림축산검역본부</w:t>
            </w:r>
            <w:r w:rsidR="0064606D">
              <w:rPr>
                <w:rFonts w:asciiTheme="majorHAnsi" w:eastAsiaTheme="majorHAnsi" w:hAnsiTheme="majorHAnsi" w:hint="eastAsia"/>
              </w:rPr>
              <w:t xml:space="preserve"> </w:t>
            </w:r>
            <w:r w:rsidRPr="00EF63D3">
              <w:rPr>
                <w:rFonts w:asciiTheme="majorHAnsi" w:eastAsiaTheme="majorHAnsi" w:hAnsiTheme="majorHAnsi" w:hint="eastAsia"/>
              </w:rPr>
              <w:t>동축산물</w:t>
            </w:r>
          </w:p>
          <w:p w14:paraId="789D373D" w14:textId="77777777" w:rsidR="00EF63D3" w:rsidRDefault="00EF63D3" w:rsidP="005B27B5">
            <w:pPr>
              <w:rPr>
                <w:rFonts w:asciiTheme="majorHAnsi" w:eastAsiaTheme="majorHAnsi" w:hAnsiTheme="majorHAnsi"/>
              </w:rPr>
            </w:pPr>
            <w:r w:rsidRPr="00EF63D3">
              <w:rPr>
                <w:rFonts w:asciiTheme="majorHAnsi" w:eastAsiaTheme="majorHAnsi" w:hAnsiTheme="majorHAnsi" w:hint="eastAsia"/>
              </w:rPr>
              <w:t>업체코드 조회</w:t>
            </w:r>
          </w:p>
        </w:tc>
        <w:tc>
          <w:tcPr>
            <w:tcW w:w="5126" w:type="dxa"/>
            <w:vAlign w:val="center"/>
          </w:tcPr>
          <w:p w14:paraId="425D2941" w14:textId="77777777" w:rsidR="00EF63D3" w:rsidRPr="006E507B" w:rsidRDefault="00EF63D3" w:rsidP="005B27B5">
            <w:pPr>
              <w:rPr>
                <w:rFonts w:asciiTheme="majorHAnsi" w:eastAsiaTheme="majorHAnsi" w:hAnsiTheme="majorHAnsi"/>
              </w:rPr>
            </w:pPr>
            <w:r w:rsidRPr="00EF63D3">
              <w:rPr>
                <w:rFonts w:asciiTheme="majorHAnsi" w:eastAsiaTheme="majorHAnsi" w:hAnsiTheme="majorHAnsi" w:hint="eastAsia"/>
              </w:rPr>
              <w:t xml:space="preserve">농림축산검역본부 동축산물 업체코드 </w:t>
            </w:r>
            <w:r>
              <w:rPr>
                <w:rFonts w:asciiTheme="majorHAnsi" w:eastAsiaTheme="majorHAnsi" w:hAnsiTheme="majorHAnsi" w:hint="eastAsia"/>
              </w:rPr>
              <w:t>제공</w:t>
            </w:r>
          </w:p>
        </w:tc>
      </w:tr>
      <w:tr w:rsidR="00D6527E" w14:paraId="7A2BA11E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4CE4F55" w14:textId="77777777" w:rsidR="00D6527E" w:rsidRDefault="00D6527E" w:rsidP="00D6527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API034</w:t>
            </w:r>
          </w:p>
        </w:tc>
        <w:tc>
          <w:tcPr>
            <w:tcW w:w="3308" w:type="dxa"/>
            <w:vAlign w:val="center"/>
          </w:tcPr>
          <w:p w14:paraId="39C64513" w14:textId="77777777" w:rsidR="00D6527E" w:rsidRDefault="00D6527E" w:rsidP="00D6527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재수입조건부 수출 잔량 정보</w:t>
            </w:r>
          </w:p>
        </w:tc>
        <w:tc>
          <w:tcPr>
            <w:tcW w:w="5126" w:type="dxa"/>
            <w:vAlign w:val="center"/>
          </w:tcPr>
          <w:p w14:paraId="0654B18A" w14:textId="77777777" w:rsidR="00D6527E" w:rsidRDefault="00D6527E" w:rsidP="00D6527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재수입조건부 수출 잔량 정보</w:t>
            </w:r>
          </w:p>
        </w:tc>
      </w:tr>
      <w:tr w:rsidR="00D6527E" w14:paraId="6636E54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76D0FF9F" w14:textId="77777777" w:rsidR="00D6527E" w:rsidRDefault="00D6527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API035</w:t>
            </w:r>
          </w:p>
        </w:tc>
        <w:tc>
          <w:tcPr>
            <w:tcW w:w="3308" w:type="dxa"/>
            <w:vAlign w:val="center"/>
          </w:tcPr>
          <w:p w14:paraId="4AEB5D30" w14:textId="77777777" w:rsidR="00D6527E" w:rsidRDefault="00D6527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수출신고필증검증</w:t>
            </w:r>
          </w:p>
        </w:tc>
        <w:tc>
          <w:tcPr>
            <w:tcW w:w="5126" w:type="dxa"/>
            <w:vAlign w:val="center"/>
          </w:tcPr>
          <w:p w14:paraId="4262DFF7" w14:textId="77777777" w:rsidR="00D6527E" w:rsidRDefault="00D6527E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수출신고필증 검증 내역 조회</w:t>
            </w:r>
          </w:p>
        </w:tc>
      </w:tr>
      <w:tr w:rsidR="00C03B44" w14:paraId="54516424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3072A90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API036</w:t>
            </w:r>
          </w:p>
        </w:tc>
        <w:tc>
          <w:tcPr>
            <w:tcW w:w="3308" w:type="dxa"/>
            <w:vAlign w:val="center"/>
          </w:tcPr>
          <w:p w14:paraId="24F8B89F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수출이행내역(차대번호)</w:t>
            </w:r>
          </w:p>
        </w:tc>
        <w:tc>
          <w:tcPr>
            <w:tcW w:w="5126" w:type="dxa"/>
            <w:vAlign w:val="center"/>
          </w:tcPr>
          <w:p w14:paraId="74CF6B39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중고차에 대한 수출신고(수리)취하 여부 조회</w:t>
            </w:r>
          </w:p>
        </w:tc>
      </w:tr>
      <w:tr w:rsidR="00C03B44" w14:paraId="4A405DE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517B8B6C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API037</w:t>
            </w:r>
          </w:p>
        </w:tc>
        <w:tc>
          <w:tcPr>
            <w:tcW w:w="3308" w:type="dxa"/>
            <w:vAlign w:val="center"/>
          </w:tcPr>
          <w:p w14:paraId="0BA09FFB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 w:rsidRPr="00C03B44">
              <w:rPr>
                <w:rFonts w:asciiTheme="majorHAnsi" w:eastAsiaTheme="majorHAnsi" w:hAnsiTheme="majorHAnsi" w:hint="eastAsia"/>
              </w:rPr>
              <w:t>우편물통관 진행정보</w:t>
            </w:r>
          </w:p>
        </w:tc>
        <w:tc>
          <w:tcPr>
            <w:tcW w:w="5126" w:type="dxa"/>
            <w:vAlign w:val="center"/>
          </w:tcPr>
          <w:p w14:paraId="2C260952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 w:rsidRPr="00C03B44">
              <w:rPr>
                <w:rFonts w:asciiTheme="majorHAnsi" w:eastAsiaTheme="majorHAnsi" w:hAnsiTheme="majorHAnsi" w:hint="eastAsia"/>
              </w:rPr>
              <w:t>우편물통관 진행정보</w:t>
            </w:r>
            <w:r>
              <w:rPr>
                <w:rFonts w:asciiTheme="majorHAnsi" w:eastAsiaTheme="majorHAnsi" w:hAnsiTheme="majorHAnsi" w:hint="eastAsia"/>
              </w:rPr>
              <w:t xml:space="preserve"> 조회</w:t>
            </w:r>
          </w:p>
        </w:tc>
      </w:tr>
      <w:tr w:rsidR="00C03B44" w14:paraId="71CA335F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25FACA8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API038</w:t>
            </w:r>
          </w:p>
        </w:tc>
        <w:tc>
          <w:tcPr>
            <w:tcW w:w="3308" w:type="dxa"/>
            <w:vAlign w:val="center"/>
          </w:tcPr>
          <w:p w14:paraId="4B6F69EB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하선신고 목록조회</w:t>
            </w:r>
          </w:p>
        </w:tc>
        <w:tc>
          <w:tcPr>
            <w:tcW w:w="5126" w:type="dxa"/>
            <w:vAlign w:val="center"/>
          </w:tcPr>
          <w:p w14:paraId="0C3F41C1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하선신고 목록조회 정보제공</w:t>
            </w:r>
          </w:p>
        </w:tc>
      </w:tr>
      <w:tr w:rsidR="00C03B44" w14:paraId="2A32565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7521AE6E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API039</w:t>
            </w:r>
          </w:p>
        </w:tc>
        <w:tc>
          <w:tcPr>
            <w:tcW w:w="3308" w:type="dxa"/>
            <w:vAlign w:val="center"/>
          </w:tcPr>
          <w:p w14:paraId="282DB9F5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출항허가(해상)</w:t>
            </w:r>
          </w:p>
        </w:tc>
        <w:tc>
          <w:tcPr>
            <w:tcW w:w="5126" w:type="dxa"/>
            <w:vAlign w:val="center"/>
          </w:tcPr>
          <w:p w14:paraId="7D43B98D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해상 출항허가 정보 제공</w:t>
            </w:r>
          </w:p>
        </w:tc>
      </w:tr>
      <w:tr w:rsidR="00C03B44" w14:paraId="104A81B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827858C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API040</w:t>
            </w:r>
          </w:p>
        </w:tc>
        <w:tc>
          <w:tcPr>
            <w:tcW w:w="3308" w:type="dxa"/>
            <w:vAlign w:val="center"/>
          </w:tcPr>
          <w:p w14:paraId="4F3B374E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출항허가(항공)</w:t>
            </w:r>
          </w:p>
        </w:tc>
        <w:tc>
          <w:tcPr>
            <w:tcW w:w="5126" w:type="dxa"/>
            <w:vAlign w:val="center"/>
          </w:tcPr>
          <w:p w14:paraId="2DC5974F" w14:textId="77777777" w:rsidR="00C03B44" w:rsidRDefault="00C03B44" w:rsidP="005B27B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 출항허가 정보 제공</w:t>
            </w:r>
          </w:p>
        </w:tc>
      </w:tr>
      <w:tr w:rsidR="00587655" w14:paraId="2D468B0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55F6FC0" w14:textId="77777777" w:rsidR="00587655" w:rsidRDefault="00587655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API042</w:t>
            </w:r>
          </w:p>
        </w:tc>
        <w:tc>
          <w:tcPr>
            <w:tcW w:w="3308" w:type="dxa"/>
            <w:vAlign w:val="center"/>
          </w:tcPr>
          <w:p w14:paraId="094ECE8D" w14:textId="77777777" w:rsidR="00587655" w:rsidRDefault="00587655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재수출면세 이행잔량 조회</w:t>
            </w:r>
          </w:p>
        </w:tc>
        <w:tc>
          <w:tcPr>
            <w:tcW w:w="5126" w:type="dxa"/>
            <w:vAlign w:val="center"/>
          </w:tcPr>
          <w:p w14:paraId="2F56BABC" w14:textId="77777777" w:rsidR="00587655" w:rsidRDefault="00587655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재수출면세 이행잔량 정보 제공</w:t>
            </w:r>
          </w:p>
        </w:tc>
      </w:tr>
      <w:tr w:rsidR="004C08E6" w14:paraId="6C52C4C7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06503F06" w14:textId="77777777" w:rsidR="004C08E6" w:rsidRDefault="004C08E6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API043</w:t>
            </w:r>
          </w:p>
        </w:tc>
        <w:tc>
          <w:tcPr>
            <w:tcW w:w="3308" w:type="dxa"/>
            <w:vAlign w:val="center"/>
          </w:tcPr>
          <w:p w14:paraId="4F8E747D" w14:textId="77777777" w:rsidR="004C08E6" w:rsidRDefault="004C08E6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HS CODE 내비게이션</w:t>
            </w:r>
          </w:p>
        </w:tc>
        <w:tc>
          <w:tcPr>
            <w:tcW w:w="5126" w:type="dxa"/>
            <w:vAlign w:val="center"/>
          </w:tcPr>
          <w:p w14:paraId="2717B8CD" w14:textId="77777777" w:rsidR="005264BC" w:rsidRDefault="00657828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무역통계의 HS10단위부호로 신고한 내역을</w:t>
            </w:r>
          </w:p>
          <w:p w14:paraId="54195EB2" w14:textId="77777777" w:rsidR="004C08E6" w:rsidRDefault="00657828" w:rsidP="00455A7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건수별로 순위를 집계한 정보를 제공</w:t>
            </w:r>
          </w:p>
        </w:tc>
      </w:tr>
      <w:tr w:rsidR="007268CE" w14:paraId="7BF87259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3E53F8A2" w14:textId="77777777" w:rsidR="007268CE" w:rsidRDefault="007268CE" w:rsidP="007268C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API044</w:t>
            </w:r>
          </w:p>
        </w:tc>
        <w:tc>
          <w:tcPr>
            <w:tcW w:w="3308" w:type="dxa"/>
            <w:vAlign w:val="center"/>
          </w:tcPr>
          <w:p w14:paraId="36763FE2" w14:textId="77777777" w:rsidR="007268CE" w:rsidRDefault="007268CE" w:rsidP="00CA4657">
            <w:pPr>
              <w:rPr>
                <w:rFonts w:asciiTheme="majorHAnsi" w:eastAsiaTheme="majorHAnsi" w:hAnsiTheme="majorHAnsi"/>
              </w:rPr>
            </w:pPr>
            <w:r w:rsidRPr="007268CE">
              <w:rPr>
                <w:rFonts w:asciiTheme="majorHAnsi" w:eastAsiaTheme="majorHAnsi" w:hAnsiTheme="majorHAnsi" w:hint="eastAsia"/>
              </w:rPr>
              <w:t>입항보고내역조회(항공)</w:t>
            </w:r>
          </w:p>
        </w:tc>
        <w:tc>
          <w:tcPr>
            <w:tcW w:w="5126" w:type="dxa"/>
            <w:vAlign w:val="center"/>
          </w:tcPr>
          <w:p w14:paraId="717DA38E" w14:textId="32A6B0F5" w:rsidR="006972D8" w:rsidRDefault="007268CE" w:rsidP="007268C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적하목록관리번호, 호출번호 등 항공입항정보 제공</w:t>
            </w:r>
          </w:p>
        </w:tc>
      </w:tr>
      <w:tr w:rsidR="006972D8" w14:paraId="79486A28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5F980A7" w14:textId="721DC269" w:rsidR="006972D8" w:rsidRPr="00F6351D" w:rsidRDefault="006972D8" w:rsidP="007268CE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  <w:shd w:val="clear" w:color="auto" w:fill="FFFFFF"/>
              </w:rPr>
              <w:t>API045</w:t>
            </w:r>
          </w:p>
        </w:tc>
        <w:tc>
          <w:tcPr>
            <w:tcW w:w="3308" w:type="dxa"/>
            <w:vAlign w:val="center"/>
          </w:tcPr>
          <w:p w14:paraId="1FC93AAC" w14:textId="109FEF36" w:rsidR="006972D8" w:rsidRPr="00F6351D" w:rsidRDefault="006972D8" w:rsidP="006972D8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 w:val="20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</w:rPr>
              <w:t>재수출 조건부 수입의 수출이행 기한 정보</w:t>
            </w:r>
          </w:p>
        </w:tc>
        <w:tc>
          <w:tcPr>
            <w:tcW w:w="5126" w:type="dxa"/>
            <w:vAlign w:val="center"/>
          </w:tcPr>
          <w:p w14:paraId="05DC8E36" w14:textId="068BE1B9" w:rsidR="006972D8" w:rsidRDefault="006972D8" w:rsidP="007268C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 조건부 수입의 수출이행 기한 정보 제공</w:t>
            </w:r>
          </w:p>
        </w:tc>
      </w:tr>
      <w:tr w:rsidR="006972D8" w14:paraId="34F44E44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4D476CF0" w14:textId="03D056D2" w:rsidR="006972D8" w:rsidRPr="00F6351D" w:rsidRDefault="006972D8" w:rsidP="007268CE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 w:rsidRPr="00F6351D"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PI046</w:t>
            </w:r>
          </w:p>
        </w:tc>
        <w:tc>
          <w:tcPr>
            <w:tcW w:w="3308" w:type="dxa"/>
            <w:vAlign w:val="center"/>
          </w:tcPr>
          <w:p w14:paraId="482B16B1" w14:textId="6AF115ED" w:rsidR="006972D8" w:rsidRPr="00F6351D" w:rsidRDefault="006972D8" w:rsidP="006972D8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재수출 이행 완료보고 처리정보 제공</w:t>
            </w:r>
          </w:p>
        </w:tc>
        <w:tc>
          <w:tcPr>
            <w:tcW w:w="5126" w:type="dxa"/>
            <w:vAlign w:val="center"/>
          </w:tcPr>
          <w:p w14:paraId="38126688" w14:textId="691834DB" w:rsidR="006972D8" w:rsidRPr="006972D8" w:rsidRDefault="006972D8" w:rsidP="007268CE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재수출 이행 완료보고 처리정보 서비스 제공</w:t>
            </w:r>
          </w:p>
        </w:tc>
      </w:tr>
      <w:tr w:rsidR="006972D8" w14:paraId="58442BB1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0B4D1DC" w14:textId="14654471" w:rsidR="006972D8" w:rsidRPr="00F6351D" w:rsidRDefault="006972D8" w:rsidP="007268CE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 w:rsidRPr="00F6351D"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PI047</w:t>
            </w:r>
          </w:p>
        </w:tc>
        <w:tc>
          <w:tcPr>
            <w:tcW w:w="3308" w:type="dxa"/>
            <w:vAlign w:val="center"/>
          </w:tcPr>
          <w:p w14:paraId="03E39687" w14:textId="4C9475E7" w:rsidR="006972D8" w:rsidRPr="00F6351D" w:rsidRDefault="006972D8" w:rsidP="006972D8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F6351D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보세구역별 외국물품 장치기간 정보</w:t>
            </w:r>
          </w:p>
        </w:tc>
        <w:tc>
          <w:tcPr>
            <w:tcW w:w="5126" w:type="dxa"/>
            <w:vAlign w:val="center"/>
          </w:tcPr>
          <w:p w14:paraId="4D1275F6" w14:textId="6E1BA189" w:rsidR="006972D8" w:rsidRPr="006972D8" w:rsidRDefault="006972D8" w:rsidP="007268CE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보세구역별 외국물품 장치기간 정보 제공</w:t>
            </w:r>
          </w:p>
        </w:tc>
      </w:tr>
      <w:tr w:rsidR="00CA2667" w14:paraId="5F088D6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43BE042" w14:textId="5F652BCB" w:rsidR="00CA2667" w:rsidRPr="00F6351D" w:rsidRDefault="00CA2667" w:rsidP="007268CE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PI048</w:t>
            </w:r>
          </w:p>
        </w:tc>
        <w:tc>
          <w:tcPr>
            <w:tcW w:w="3308" w:type="dxa"/>
            <w:vAlign w:val="center"/>
          </w:tcPr>
          <w:p w14:paraId="6817271B" w14:textId="3DDB5F23" w:rsidR="00CA2667" w:rsidRPr="00F6351D" w:rsidRDefault="00CA2667" w:rsidP="006972D8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수입</w:t>
            </w:r>
            <w:r w:rsidR="00D607C9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물품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 xml:space="preserve"> 보세구역 반출신고 정보</w:t>
            </w:r>
          </w:p>
        </w:tc>
        <w:tc>
          <w:tcPr>
            <w:tcW w:w="5126" w:type="dxa"/>
            <w:vAlign w:val="center"/>
          </w:tcPr>
          <w:p w14:paraId="5B441C8F" w14:textId="245604AD" w:rsidR="00CA2667" w:rsidRDefault="00CA2667" w:rsidP="007268CE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수입</w:t>
            </w:r>
            <w:r w:rsidR="00D607C9">
              <w:rPr>
                <w:rFonts w:asciiTheme="majorHAnsi" w:eastAsiaTheme="majorHAnsi" w:hAnsiTheme="majorHAnsi" w:hint="eastAsia"/>
                <w:szCs w:val="22"/>
              </w:rPr>
              <w:t>물품</w:t>
            </w:r>
            <w:r>
              <w:rPr>
                <w:rFonts w:asciiTheme="majorHAnsi" w:eastAsiaTheme="majorHAnsi" w:hAnsiTheme="majorHAnsi" w:hint="eastAsia"/>
                <w:szCs w:val="22"/>
              </w:rPr>
              <w:t>의 보세구역 반출신고 정보 제공</w:t>
            </w:r>
          </w:p>
        </w:tc>
      </w:tr>
      <w:tr w:rsidR="00E41C21" w14:paraId="302B56A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78F82488" w14:textId="3E43DF10" w:rsidR="00E41C21" w:rsidRDefault="00E41C21" w:rsidP="00E41C21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PI04</w:t>
            </w:r>
            <w:r w:rsidR="00E237C1"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9</w:t>
            </w:r>
          </w:p>
        </w:tc>
        <w:tc>
          <w:tcPr>
            <w:tcW w:w="3308" w:type="dxa"/>
            <w:vAlign w:val="center"/>
          </w:tcPr>
          <w:p w14:paraId="629E6BB7" w14:textId="7E2AD588" w:rsidR="00E41C21" w:rsidRDefault="00CA1206" w:rsidP="00E41C21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CA1206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수입 제세의 납부여부 및 납부일자 정보</w:t>
            </w:r>
          </w:p>
        </w:tc>
        <w:tc>
          <w:tcPr>
            <w:tcW w:w="5126" w:type="dxa"/>
            <w:vAlign w:val="center"/>
          </w:tcPr>
          <w:p w14:paraId="7297447D" w14:textId="4E487E68" w:rsidR="00E41C21" w:rsidRDefault="00CA1206" w:rsidP="00E41C21">
            <w:pPr>
              <w:rPr>
                <w:rFonts w:asciiTheme="majorHAnsi" w:eastAsiaTheme="majorHAnsi" w:hAnsiTheme="majorHAnsi"/>
                <w:szCs w:val="22"/>
              </w:rPr>
            </w:pPr>
            <w:r w:rsidRPr="00CA1206">
              <w:rPr>
                <w:rFonts w:asciiTheme="majorHAnsi" w:eastAsiaTheme="majorHAnsi" w:hAnsiTheme="majorHAnsi" w:hint="eastAsia"/>
                <w:szCs w:val="22"/>
              </w:rPr>
              <w:t>수입 제세의 납부여부 및 납부일자 정보 제공</w:t>
            </w:r>
          </w:p>
        </w:tc>
      </w:tr>
      <w:tr w:rsidR="007A7175" w14:paraId="18B6202A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8CDA562" w14:textId="2969D9AA" w:rsidR="007A7175" w:rsidRDefault="007A7175" w:rsidP="007A7175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</w:t>
            </w:r>
            <w:r w:rsidR="00E237C1"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50</w:t>
            </w:r>
          </w:p>
        </w:tc>
        <w:tc>
          <w:tcPr>
            <w:tcW w:w="3308" w:type="dxa"/>
            <w:vAlign w:val="center"/>
          </w:tcPr>
          <w:p w14:paraId="244E6371" w14:textId="58E6EE45" w:rsidR="007A7175" w:rsidRDefault="00CA1206" w:rsidP="007A7175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CA1206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 xml:space="preserve">담보해제 신청 처리현황 정보 </w:t>
            </w:r>
          </w:p>
        </w:tc>
        <w:tc>
          <w:tcPr>
            <w:tcW w:w="5126" w:type="dxa"/>
            <w:vAlign w:val="center"/>
          </w:tcPr>
          <w:p w14:paraId="6E499A6C" w14:textId="11300590" w:rsidR="007A7175" w:rsidRDefault="00CA1206" w:rsidP="007A7175">
            <w:pPr>
              <w:rPr>
                <w:rFonts w:asciiTheme="majorHAnsi" w:eastAsiaTheme="majorHAnsi" w:hAnsiTheme="majorHAnsi"/>
                <w:szCs w:val="22"/>
              </w:rPr>
            </w:pPr>
            <w:r w:rsidRPr="00CA1206">
              <w:rPr>
                <w:rFonts w:asciiTheme="majorHAnsi" w:eastAsiaTheme="majorHAnsi" w:hAnsiTheme="majorHAnsi" w:hint="eastAsia"/>
                <w:szCs w:val="22"/>
              </w:rPr>
              <w:t>담보해제 신청 처리현황 정보 제공</w:t>
            </w:r>
          </w:p>
        </w:tc>
      </w:tr>
      <w:tr w:rsidR="0034696F" w14:paraId="572D6812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69A80AC8" w14:textId="7941FB88" w:rsidR="0034696F" w:rsidRDefault="0034696F" w:rsidP="007A7175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1</w:t>
            </w:r>
          </w:p>
        </w:tc>
        <w:tc>
          <w:tcPr>
            <w:tcW w:w="3308" w:type="dxa"/>
            <w:vAlign w:val="center"/>
          </w:tcPr>
          <w:p w14:paraId="6EB29250" w14:textId="1771A672" w:rsidR="0034696F" w:rsidRPr="00CA1206" w:rsidRDefault="0034696F" w:rsidP="007A7175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전자상거래수출</w:t>
            </w:r>
            <w:r w:rsidRPr="00CA1206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적재</w:t>
            </w:r>
            <w:r w:rsidRPr="00CA1206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이행</w:t>
            </w:r>
            <w:r w:rsidRPr="00CA1206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 xml:space="preserve"> 정보 </w:t>
            </w:r>
          </w:p>
        </w:tc>
        <w:tc>
          <w:tcPr>
            <w:tcW w:w="5126" w:type="dxa"/>
            <w:vAlign w:val="center"/>
          </w:tcPr>
          <w:p w14:paraId="53A40A56" w14:textId="0CAD6128" w:rsidR="0034696F" w:rsidRPr="00CA1206" w:rsidRDefault="0034696F" w:rsidP="007A7175"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 w:hint="eastAsia"/>
                <w:szCs w:val="22"/>
              </w:rPr>
              <w:t>전자상거래수출의 적재 이행</w:t>
            </w:r>
            <w:r w:rsidRPr="00CA1206">
              <w:rPr>
                <w:rFonts w:asciiTheme="majorHAnsi" w:eastAsiaTheme="majorHAnsi" w:hAnsiTheme="majorHAnsi" w:hint="eastAsia"/>
                <w:szCs w:val="22"/>
              </w:rPr>
              <w:t xml:space="preserve"> 정보 제공</w:t>
            </w:r>
          </w:p>
        </w:tc>
      </w:tr>
      <w:tr w:rsidR="00A05C6A" w14:paraId="57A2FC36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1391E869" w14:textId="5237271F" w:rsidR="00A05C6A" w:rsidRDefault="00A05C6A" w:rsidP="007A7175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2</w:t>
            </w:r>
          </w:p>
        </w:tc>
        <w:tc>
          <w:tcPr>
            <w:tcW w:w="3308" w:type="dxa"/>
            <w:vAlign w:val="center"/>
          </w:tcPr>
          <w:p w14:paraId="5F8DD152" w14:textId="0549103A" w:rsidR="00A05C6A" w:rsidRDefault="00C5163E" w:rsidP="007A7175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C5163E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수출입신고서 정정신청 처리상태 제공</w:t>
            </w:r>
          </w:p>
        </w:tc>
        <w:tc>
          <w:tcPr>
            <w:tcW w:w="5126" w:type="dxa"/>
            <w:vAlign w:val="center"/>
          </w:tcPr>
          <w:p w14:paraId="5EA41413" w14:textId="2B563C9A" w:rsidR="00A05C6A" w:rsidRDefault="00387ACE" w:rsidP="007A7175">
            <w:pPr>
              <w:rPr>
                <w:rFonts w:asciiTheme="majorHAnsi" w:eastAsiaTheme="majorHAnsi" w:hAnsiTheme="majorHAnsi"/>
                <w:szCs w:val="22"/>
              </w:rPr>
            </w:pPr>
            <w:r w:rsidRPr="00C5163E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수출입신고서 정정신청 처리상태 제공</w:t>
            </w:r>
          </w:p>
        </w:tc>
      </w:tr>
      <w:tr w:rsidR="00A05C6A" w14:paraId="08EB5C62" w14:textId="77777777" w:rsidTr="00E41C21">
        <w:trPr>
          <w:trHeight w:val="567"/>
        </w:trPr>
        <w:tc>
          <w:tcPr>
            <w:tcW w:w="910" w:type="dxa"/>
            <w:vAlign w:val="center"/>
          </w:tcPr>
          <w:p w14:paraId="28439BC1" w14:textId="518E3F4B" w:rsidR="00A05C6A" w:rsidRDefault="00A05C6A" w:rsidP="007A7175">
            <w:pP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 w:themeColor="text1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2"/>
                <w:shd w:val="clear" w:color="auto" w:fill="FFFFFF"/>
              </w:rPr>
              <w:t>3</w:t>
            </w:r>
          </w:p>
        </w:tc>
        <w:tc>
          <w:tcPr>
            <w:tcW w:w="3308" w:type="dxa"/>
            <w:vAlign w:val="center"/>
          </w:tcPr>
          <w:p w14:paraId="44BAFF13" w14:textId="03FEF096" w:rsidR="00A05C6A" w:rsidRDefault="00C5163E" w:rsidP="007A7175">
            <w:pPr>
              <w:wordWrap w:val="0"/>
              <w:adjustRightInd/>
              <w:spacing w:line="345" w:lineRule="atLeast"/>
              <w:textAlignment w:val="auto"/>
              <w:rPr>
                <w:rFonts w:ascii="맑은 고딕" w:eastAsia="맑은 고딕" w:hAnsi="맑은 고딕"/>
                <w:color w:val="000000" w:themeColor="text1"/>
                <w:szCs w:val="22"/>
              </w:rPr>
            </w:pPr>
            <w:r w:rsidRPr="00C5163E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적재지 검사정보 제공</w:t>
            </w:r>
          </w:p>
        </w:tc>
        <w:tc>
          <w:tcPr>
            <w:tcW w:w="5126" w:type="dxa"/>
            <w:vAlign w:val="center"/>
          </w:tcPr>
          <w:p w14:paraId="54D84C13" w14:textId="689AD0BE" w:rsidR="00A05C6A" w:rsidRDefault="00387ACE" w:rsidP="007A7175">
            <w:pPr>
              <w:rPr>
                <w:rFonts w:asciiTheme="majorHAnsi" w:eastAsiaTheme="majorHAnsi" w:hAnsiTheme="majorHAnsi"/>
                <w:szCs w:val="22"/>
              </w:rPr>
            </w:pPr>
            <w:r w:rsidRPr="00C5163E">
              <w:rPr>
                <w:rFonts w:ascii="맑은 고딕" w:eastAsia="맑은 고딕" w:hAnsi="맑은 고딕" w:hint="eastAsia"/>
                <w:color w:val="000000" w:themeColor="text1"/>
                <w:szCs w:val="22"/>
              </w:rPr>
              <w:t>적재지 검사정보 제공</w:t>
            </w:r>
          </w:p>
        </w:tc>
      </w:tr>
    </w:tbl>
    <w:p w14:paraId="0547B29A" w14:textId="77777777" w:rsidR="00216FA9" w:rsidRDefault="00216FA9" w:rsidP="00216FA9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A9B7193" w14:textId="77777777" w:rsidR="00923A8A" w:rsidRDefault="00295389" w:rsidP="002704F1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27" w:name="_Toc161922301"/>
      <w:r w:rsidRPr="00E83505">
        <w:rPr>
          <w:rFonts w:asciiTheme="majorHAnsi" w:eastAsiaTheme="majorHAnsi" w:hAnsiTheme="majorHAnsi" w:hint="eastAsia"/>
          <w:sz w:val="28"/>
        </w:rPr>
        <w:t>서비스 명세</w:t>
      </w:r>
      <w:bookmarkEnd w:id="27"/>
    </w:p>
    <w:p w14:paraId="2860CDA6" w14:textId="77777777" w:rsidR="00E83505" w:rsidRPr="005C5166" w:rsidRDefault="000765CF" w:rsidP="002704F1">
      <w:pPr>
        <w:pStyle w:val="3"/>
        <w:jc w:val="left"/>
        <w:rPr>
          <w:rFonts w:asciiTheme="majorEastAsia" w:eastAsiaTheme="majorEastAsia" w:hAnsiTheme="majorEastAsia"/>
          <w:b/>
          <w:sz w:val="26"/>
          <w:szCs w:val="26"/>
        </w:rPr>
      </w:pPr>
      <w:bookmarkStart w:id="28" w:name="_Toc161922302"/>
      <w:r w:rsidRPr="00923A8A">
        <w:rPr>
          <w:rFonts w:asciiTheme="majorEastAsia" w:eastAsiaTheme="majorEastAsia" w:hAnsiTheme="majorEastAsia" w:hint="eastAsia"/>
          <w:b/>
          <w:sz w:val="26"/>
          <w:szCs w:val="26"/>
        </w:rPr>
        <w:t>화물통관</w:t>
      </w:r>
      <w:r w:rsidR="001D5A26">
        <w:rPr>
          <w:rFonts w:asciiTheme="majorEastAsia" w:eastAsiaTheme="majorEastAsia" w:hAnsiTheme="majorEastAsia" w:hint="eastAsia"/>
          <w:b/>
          <w:sz w:val="26"/>
          <w:szCs w:val="26"/>
        </w:rPr>
        <w:t xml:space="preserve"> </w:t>
      </w:r>
      <w:r w:rsidRPr="00923A8A">
        <w:rPr>
          <w:rFonts w:asciiTheme="majorEastAsia" w:eastAsiaTheme="majorEastAsia" w:hAnsiTheme="majorEastAsia" w:hint="eastAsia"/>
          <w:b/>
          <w:sz w:val="26"/>
          <w:szCs w:val="26"/>
        </w:rPr>
        <w:t>진행정보</w:t>
      </w:r>
      <w:bookmarkEnd w:id="28"/>
    </w:p>
    <w:p w14:paraId="24BE2A74" w14:textId="77777777" w:rsidR="00E83505" w:rsidRPr="00E83505" w:rsidRDefault="00D4696F" w:rsidP="004C42C7">
      <w:pPr>
        <w:pStyle w:val="afc"/>
        <w:numPr>
          <w:ilvl w:val="0"/>
          <w:numId w:val="14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5"/>
        <w:gridCol w:w="2266"/>
        <w:gridCol w:w="1971"/>
        <w:gridCol w:w="1862"/>
        <w:gridCol w:w="2086"/>
      </w:tblGrid>
      <w:tr w:rsidR="00D4696F" w:rsidRPr="006777DC" w14:paraId="146E5C1B" w14:textId="77777777" w:rsidTr="007124CF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E6F731E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4A00A9D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AC3CBCE" w14:textId="77777777" w:rsidR="00D4696F" w:rsidRPr="0081418F" w:rsidRDefault="00AF534A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="00FB5313" w:rsidRPr="0081418F">
              <w:rPr>
                <w:rFonts w:asciiTheme="majorHAnsi" w:eastAsiaTheme="majorHAnsi" w:hAnsiTheme="majorHAnsi" w:hint="eastAsia"/>
              </w:rPr>
              <w:t>001</w:t>
            </w:r>
          </w:p>
        </w:tc>
      </w:tr>
      <w:tr w:rsidR="00D4696F" w:rsidRPr="006777DC" w14:paraId="3D950625" w14:textId="77777777" w:rsidTr="007124C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8D0291C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C604F2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BB86F5D" w14:textId="77777777" w:rsidR="00D4696F" w:rsidRPr="0081418F" w:rsidRDefault="00FB5313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화물통관</w:t>
            </w:r>
            <w:r w:rsidR="00300ECC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진행정보</w:t>
            </w:r>
          </w:p>
        </w:tc>
      </w:tr>
      <w:tr w:rsidR="00D4696F" w:rsidRPr="006777DC" w14:paraId="0518AAA1" w14:textId="77777777" w:rsidTr="007124C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9199E99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E60F4E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2E5CDE5" w14:textId="77777777" w:rsidR="00D4696F" w:rsidRPr="0081418F" w:rsidRDefault="007661F8" w:rsidP="002704F1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795232">
              <w:rPr>
                <w:rFonts w:asciiTheme="majorHAnsi" w:eastAsiaTheme="majorHAnsi" w:hAnsiTheme="majorHAnsi"/>
              </w:rPr>
              <w:t>retrieveCargCsclPrgsInfo</w:t>
            </w:r>
          </w:p>
        </w:tc>
      </w:tr>
      <w:tr w:rsidR="00D4696F" w:rsidRPr="006777DC" w14:paraId="3FBB79B3" w14:textId="77777777" w:rsidTr="007124CF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E568D33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73A588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4A24199" w14:textId="77777777" w:rsidR="00D4696F" w:rsidRPr="0081418F" w:rsidRDefault="00300EC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300ECC">
              <w:rPr>
                <w:rFonts w:asciiTheme="majorHAnsi" w:eastAsiaTheme="majorHAnsi" w:hAnsiTheme="majorHAnsi" w:hint="eastAsia"/>
              </w:rPr>
              <w:t>수입화물의 일반정보와 진행상태별 정보 제공</w:t>
            </w:r>
          </w:p>
        </w:tc>
      </w:tr>
      <w:tr w:rsidR="00D4696F" w:rsidRPr="006777DC" w14:paraId="6DDBA287" w14:textId="77777777" w:rsidTr="007124CF">
        <w:tc>
          <w:tcPr>
            <w:tcW w:w="723" w:type="pct"/>
            <w:vMerge w:val="restart"/>
            <w:shd w:val="pct10" w:color="auto" w:fill="auto"/>
            <w:vAlign w:val="center"/>
          </w:tcPr>
          <w:p w14:paraId="1638B02E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7CB9A9F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8F78B4B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4BA7ABAA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3B0322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A71767D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D4696F" w:rsidRPr="006777DC" w14:paraId="54459029" w14:textId="77777777" w:rsidTr="007124CF">
        <w:tc>
          <w:tcPr>
            <w:tcW w:w="723" w:type="pct"/>
            <w:vMerge/>
            <w:shd w:val="pct10" w:color="auto" w:fill="auto"/>
            <w:vAlign w:val="center"/>
          </w:tcPr>
          <w:p w14:paraId="1DF6FE78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8D0AF3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8E9DF72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F2E0A14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D4696F" w:rsidRPr="006777DC" w14:paraId="2102136E" w14:textId="77777777" w:rsidTr="007124CF">
        <w:tc>
          <w:tcPr>
            <w:tcW w:w="723" w:type="pct"/>
            <w:vMerge/>
            <w:shd w:val="pct10" w:color="auto" w:fill="auto"/>
            <w:vAlign w:val="center"/>
          </w:tcPr>
          <w:p w14:paraId="0BB84825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B45F5A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DBAC41B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15F98">
              <w:rPr>
                <w:rFonts w:asciiTheme="majorHAnsi" w:eastAsiaTheme="majorHAnsi" w:hAnsiTheme="majorHAnsi" w:hint="eastAsia"/>
              </w:rPr>
              <w:t xml:space="preserve"> </w:t>
            </w:r>
            <w:r w:rsidR="00E15F98" w:rsidRPr="0081418F">
              <w:rPr>
                <w:rFonts w:asciiTheme="majorHAnsi" w:eastAsiaTheme="majorHAnsi" w:hAnsiTheme="majorHAnsi" w:hint="eastAsia"/>
              </w:rPr>
              <w:t>O</w:t>
            </w:r>
            <w:r w:rsidR="003B0322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="00FB5313" w:rsidRPr="0081418F">
              <w:rPr>
                <w:rFonts w:asciiTheme="majorHAnsi" w:eastAsiaTheme="majorHAnsi" w:hAnsiTheme="majorHAnsi"/>
              </w:rPr>
              <w:tab/>
              <w:t>[</w:t>
            </w:r>
            <w:r w:rsidR="003B0322">
              <w:rPr>
                <w:rFonts w:asciiTheme="majorHAnsi" w:eastAsiaTheme="majorHAnsi" w:hAnsiTheme="majorHAnsi" w:hint="eastAsia"/>
              </w:rPr>
              <w:t xml:space="preserve"> </w:t>
            </w:r>
            <w:r w:rsidR="00FB5313"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D4696F" w:rsidRPr="006777DC" w14:paraId="39842B80" w14:textId="77777777" w:rsidTr="007124CF">
        <w:tc>
          <w:tcPr>
            <w:tcW w:w="723" w:type="pct"/>
            <w:vMerge w:val="restart"/>
            <w:shd w:val="pct10" w:color="auto" w:fill="auto"/>
            <w:vAlign w:val="center"/>
          </w:tcPr>
          <w:p w14:paraId="67B031B5" w14:textId="77777777" w:rsidR="00D4696F" w:rsidRPr="0081418F" w:rsidRDefault="00D4696F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6FE948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9556B02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CF735AB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2D2CA66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BAB6666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D4696F" w:rsidRPr="006777DC" w14:paraId="6ECFCA16" w14:textId="77777777" w:rsidTr="007124CF">
        <w:tc>
          <w:tcPr>
            <w:tcW w:w="723" w:type="pct"/>
            <w:vMerge/>
            <w:shd w:val="pct10" w:color="auto" w:fill="auto"/>
            <w:vAlign w:val="center"/>
          </w:tcPr>
          <w:p w14:paraId="1E859C2D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C5398D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73D8979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D4696F" w:rsidRPr="006777DC" w14:paraId="74160A68" w14:textId="77777777" w:rsidTr="007124CF">
        <w:tc>
          <w:tcPr>
            <w:tcW w:w="723" w:type="pct"/>
            <w:vMerge w:val="restart"/>
            <w:shd w:val="pct10" w:color="auto" w:fill="auto"/>
            <w:vAlign w:val="center"/>
          </w:tcPr>
          <w:p w14:paraId="348893BF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98D3A3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FFBF878" w14:textId="77777777" w:rsidR="008E11E3" w:rsidRDefault="008E11E3" w:rsidP="008E11E3">
            <w:pPr>
              <w:jc w:val="left"/>
              <w:rPr>
                <w:rFonts w:asciiTheme="majorHAnsi" w:eastAsiaTheme="majorHAnsi" w:hAnsiTheme="majorHAnsi"/>
              </w:rPr>
            </w:pPr>
            <w:r w:rsidRPr="008E11E3">
              <w:rPr>
                <w:rFonts w:asciiTheme="majorHAnsi" w:eastAsiaTheme="majorHAnsi" w:hAnsiTheme="majorHAnsi"/>
              </w:rPr>
              <w:t>https://</w:t>
            </w:r>
            <w:r w:rsidRPr="008E11E3">
              <w:rPr>
                <w:rFonts w:asciiTheme="majorHAnsi" w:eastAsiaTheme="majorHAnsi" w:hAnsiTheme="majorHAnsi" w:hint="eastAsia"/>
              </w:rPr>
              <w:t>t</w:t>
            </w:r>
            <w:r w:rsidRPr="008E11E3">
              <w:rPr>
                <w:rFonts w:asciiTheme="majorHAnsi" w:eastAsiaTheme="majorHAnsi" w:hAnsiTheme="majorHAnsi"/>
              </w:rPr>
              <w:t>unipass.customs.go.kr:38010/ext/rest/</w:t>
            </w:r>
          </w:p>
          <w:p w14:paraId="6077EEEE" w14:textId="77777777" w:rsidR="00D4696F" w:rsidRPr="003B0322" w:rsidRDefault="003907DF" w:rsidP="008E11E3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54100B"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D4696F" w:rsidRPr="006777DC" w14:paraId="7809BB73" w14:textId="77777777" w:rsidTr="007124CF">
        <w:tc>
          <w:tcPr>
            <w:tcW w:w="723" w:type="pct"/>
            <w:vMerge/>
            <w:shd w:val="pct10" w:color="auto" w:fill="auto"/>
            <w:vAlign w:val="center"/>
          </w:tcPr>
          <w:p w14:paraId="0C9A31D8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76DAE7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4B88291" w14:textId="77777777" w:rsidR="008E11E3" w:rsidRDefault="008E11E3" w:rsidP="00563F3E">
            <w:pPr>
              <w:jc w:val="left"/>
              <w:rPr>
                <w:rFonts w:asciiTheme="majorHAnsi" w:eastAsiaTheme="majorHAnsi" w:hAnsiTheme="majorHAnsi"/>
              </w:rPr>
            </w:pPr>
            <w:r w:rsidRPr="008E11E3">
              <w:rPr>
                <w:rFonts w:asciiTheme="majorHAnsi" w:eastAsiaTheme="majorHAnsi" w:hAnsiTheme="majorHAnsi"/>
              </w:rPr>
              <w:t>https://unipass.customs.go.kr:38010/ext/rest/</w:t>
            </w:r>
          </w:p>
          <w:p w14:paraId="6575ECC9" w14:textId="77777777" w:rsidR="00D4696F" w:rsidRPr="0081418F" w:rsidRDefault="00563F3E" w:rsidP="00563F3E">
            <w:pPr>
              <w:jc w:val="left"/>
              <w:rPr>
                <w:rFonts w:asciiTheme="majorHAnsi" w:eastAsiaTheme="majorHAnsi" w:hAnsiTheme="majorHAnsi"/>
              </w:rPr>
            </w:pPr>
            <w:r w:rsidRPr="0054100B">
              <w:rPr>
                <w:rFonts w:asciiTheme="majorHAnsi" w:eastAsiaTheme="majorHAnsi" w:hAnsiTheme="majorHAnsi"/>
              </w:rPr>
              <w:t>cargCsclPrgsInfoQry</w:t>
            </w:r>
          </w:p>
        </w:tc>
      </w:tr>
      <w:tr w:rsidR="00D4696F" w:rsidRPr="006777DC" w14:paraId="555C568F" w14:textId="77777777" w:rsidTr="007124CF">
        <w:tc>
          <w:tcPr>
            <w:tcW w:w="723" w:type="pct"/>
            <w:vMerge w:val="restart"/>
            <w:shd w:val="pct10" w:color="auto" w:fill="auto"/>
            <w:vAlign w:val="center"/>
          </w:tcPr>
          <w:p w14:paraId="28692237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4526022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73EF57B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D4696F" w:rsidRPr="006777DC" w14:paraId="204BB136" w14:textId="77777777" w:rsidTr="007124CF">
        <w:tc>
          <w:tcPr>
            <w:tcW w:w="723" w:type="pct"/>
            <w:vMerge/>
            <w:shd w:val="pct10" w:color="auto" w:fill="auto"/>
            <w:vAlign w:val="center"/>
          </w:tcPr>
          <w:p w14:paraId="527194D9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682E0F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9BBDE80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753A14C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E5FE7C7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D4696F" w:rsidRPr="006777DC" w14:paraId="0FBE23DF" w14:textId="77777777" w:rsidTr="007124CF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2DA1805" w14:textId="77777777" w:rsidR="00D4696F" w:rsidRPr="0081418F" w:rsidRDefault="00D4696F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D84285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A7CC5D4" w14:textId="77777777" w:rsidR="00D4696F" w:rsidRPr="0081418F" w:rsidRDefault="00D4696F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D4696F" w:rsidRPr="006777DC" w14:paraId="4C33E273" w14:textId="77777777" w:rsidTr="007124CF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0C72CAED" w14:textId="77777777" w:rsidR="00D4696F" w:rsidRPr="0081418F" w:rsidRDefault="00D4696F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ADFA052" w14:textId="77777777" w:rsidR="00276DEC" w:rsidRDefault="005F70D3" w:rsidP="005F70D3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="00276DEC"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016226F" w14:textId="77777777" w:rsidR="00D4696F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D8345B7" w14:textId="77777777" w:rsidR="009D5459" w:rsidRPr="005F70D3" w:rsidRDefault="009D5459" w:rsidP="002704F1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30168BEC" w14:textId="77777777" w:rsidR="004E5E0F" w:rsidRPr="00E83505" w:rsidRDefault="00D4696F" w:rsidP="004C42C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4"/>
        <w:gridCol w:w="1128"/>
        <w:gridCol w:w="1147"/>
        <w:gridCol w:w="4451"/>
      </w:tblGrid>
      <w:tr w:rsidR="00247118" w:rsidRPr="00795232" w14:paraId="05DB5E98" w14:textId="77777777" w:rsidTr="004C73B9">
        <w:tc>
          <w:tcPr>
            <w:tcW w:w="788" w:type="pct"/>
            <w:shd w:val="pct10" w:color="auto" w:fill="auto"/>
            <w:vAlign w:val="center"/>
          </w:tcPr>
          <w:p w14:paraId="6C029BBF" w14:textId="77777777" w:rsidR="00247118" w:rsidRPr="00795232" w:rsidRDefault="0024711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3B1DE560" w14:textId="77777777" w:rsidR="00247118" w:rsidRPr="00795232" w:rsidRDefault="0024711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4F55870" w14:textId="77777777" w:rsidR="00247118" w:rsidRPr="00795232" w:rsidRDefault="0024711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534E7BE1" w14:textId="77777777" w:rsidR="00247118" w:rsidRPr="00795232" w:rsidRDefault="0024711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04F3539D" w14:textId="77777777" w:rsidR="00247118" w:rsidRPr="00795232" w:rsidRDefault="0024711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47118" w:rsidRPr="00795232" w14:paraId="4A5FB804" w14:textId="77777777" w:rsidTr="004C73B9">
        <w:tc>
          <w:tcPr>
            <w:tcW w:w="788" w:type="pct"/>
            <w:shd w:val="clear" w:color="auto" w:fill="auto"/>
            <w:vAlign w:val="center"/>
          </w:tcPr>
          <w:p w14:paraId="4BC8954E" w14:textId="77777777" w:rsidR="00247118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4C73B9"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914B1FE" w14:textId="77777777" w:rsidR="00247118" w:rsidRPr="000E55DF" w:rsidRDefault="0024711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9FD4340" w14:textId="77777777" w:rsidR="00247118" w:rsidRPr="000E55DF" w:rsidRDefault="0024711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6409D041" w14:textId="77777777" w:rsidR="00247118" w:rsidRPr="000E55DF" w:rsidRDefault="0024711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67873DEE" w14:textId="77777777" w:rsidR="00247118" w:rsidRPr="00B359BF" w:rsidRDefault="00247118" w:rsidP="002704F1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화물관리번호 15 ~ 19자리</w:t>
            </w:r>
          </w:p>
        </w:tc>
      </w:tr>
      <w:tr w:rsidR="00247118" w:rsidRPr="00795232" w14:paraId="5191DADA" w14:textId="77777777" w:rsidTr="004C73B9">
        <w:tc>
          <w:tcPr>
            <w:tcW w:w="788" w:type="pct"/>
            <w:shd w:val="clear" w:color="auto" w:fill="auto"/>
            <w:vAlign w:val="center"/>
          </w:tcPr>
          <w:p w14:paraId="55234226" w14:textId="77777777" w:rsidR="00247118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4C73B9">
              <w:rPr>
                <w:rFonts w:asciiTheme="majorHAnsi" w:eastAsiaTheme="majorHAnsi" w:hAnsiTheme="majorHAnsi"/>
                <w:sz w:val="20"/>
              </w:rPr>
              <w:t>mblNo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4AD9DB2" w14:textId="77777777" w:rsidR="00247118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MB</w:t>
            </w:r>
            <w:r w:rsidR="00247118" w:rsidRPr="000E55DF">
              <w:rPr>
                <w:rFonts w:asciiTheme="majorHAnsi" w:eastAsiaTheme="majorHAnsi" w:hAnsiTheme="majorHAnsi" w:hint="eastAsia"/>
                <w:sz w:val="20"/>
              </w:rPr>
              <w:t>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3879319" w14:textId="77777777" w:rsidR="00247118" w:rsidRPr="000E55DF" w:rsidRDefault="0024711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3231355" w14:textId="77777777" w:rsidR="00247118" w:rsidRPr="000E55DF" w:rsidRDefault="0024711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43A950E9" w14:textId="77777777" w:rsidR="00247118" w:rsidRPr="00B359BF" w:rsidRDefault="004C73B9" w:rsidP="002704F1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 xml:space="preserve">Master </w:t>
            </w:r>
            <w:r w:rsidR="00247118" w:rsidRPr="00B359BF">
              <w:rPr>
                <w:rFonts w:asciiTheme="majorHAnsi" w:eastAsiaTheme="majorHAnsi" w:hAnsiTheme="majorHAnsi" w:hint="eastAsia"/>
                <w:sz w:val="18"/>
              </w:rPr>
              <w:t>BL No</w:t>
            </w:r>
          </w:p>
        </w:tc>
      </w:tr>
      <w:tr w:rsidR="004C73B9" w:rsidRPr="00795232" w14:paraId="3205557C" w14:textId="77777777" w:rsidTr="004C73B9">
        <w:tc>
          <w:tcPr>
            <w:tcW w:w="788" w:type="pct"/>
            <w:shd w:val="clear" w:color="auto" w:fill="auto"/>
            <w:vAlign w:val="center"/>
          </w:tcPr>
          <w:p w14:paraId="6385BFB9" w14:textId="77777777" w:rsidR="004C73B9" w:rsidRPr="000E55DF" w:rsidRDefault="004C73B9" w:rsidP="00195362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4C73B9">
              <w:rPr>
                <w:rFonts w:asciiTheme="majorHAnsi" w:eastAsiaTheme="majorHAnsi" w:hAnsiTheme="majorHAnsi"/>
                <w:sz w:val="20"/>
              </w:rPr>
              <w:t>hblNo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D1916F1" w14:textId="77777777" w:rsidR="004C73B9" w:rsidRPr="000E55DF" w:rsidRDefault="004C73B9" w:rsidP="00195362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HB</w:t>
            </w:r>
            <w:r w:rsidRPr="000E55DF">
              <w:rPr>
                <w:rFonts w:asciiTheme="majorHAnsi" w:eastAsiaTheme="majorHAnsi" w:hAnsiTheme="majorHAnsi" w:hint="eastAsia"/>
                <w:sz w:val="20"/>
              </w:rPr>
              <w:t>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691E341" w14:textId="77777777" w:rsidR="004C73B9" w:rsidRPr="000E55DF" w:rsidRDefault="004C73B9" w:rsidP="00195362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05C82E4D" w14:textId="77777777" w:rsidR="004C73B9" w:rsidRPr="000E55DF" w:rsidRDefault="004C73B9" w:rsidP="00195362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6BA4F2D9" w14:textId="77777777" w:rsidR="004C73B9" w:rsidRPr="00B359BF" w:rsidRDefault="004C73B9" w:rsidP="00195362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359BF">
              <w:rPr>
                <w:rFonts w:asciiTheme="majorHAnsi" w:eastAsiaTheme="majorHAnsi" w:hAnsiTheme="majorHAnsi" w:hint="eastAsia"/>
                <w:sz w:val="18"/>
              </w:rPr>
              <w:t>House BL No</w:t>
            </w:r>
          </w:p>
        </w:tc>
      </w:tr>
      <w:tr w:rsidR="004C73B9" w:rsidRPr="00795232" w14:paraId="7267C144" w14:textId="77777777" w:rsidTr="004C73B9">
        <w:tc>
          <w:tcPr>
            <w:tcW w:w="788" w:type="pct"/>
            <w:shd w:val="clear" w:color="auto" w:fill="auto"/>
            <w:vAlign w:val="center"/>
          </w:tcPr>
          <w:p w14:paraId="11AD4A32" w14:textId="77777777" w:rsidR="004C73B9" w:rsidRPr="004C73B9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4C73B9">
              <w:rPr>
                <w:rFonts w:asciiTheme="majorHAnsi" w:eastAsiaTheme="majorHAnsi" w:hAnsiTheme="majorHAnsi"/>
                <w:sz w:val="20"/>
              </w:rPr>
              <w:t>blYy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00412F7" w14:textId="77777777" w:rsidR="004C73B9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BL 년도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7586D69" w14:textId="77777777" w:rsidR="004C73B9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4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66A53A0" w14:textId="77777777" w:rsidR="004C73B9" w:rsidRPr="000E55DF" w:rsidRDefault="004C73B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0816EBFB" w14:textId="77777777" w:rsidR="004C73B9" w:rsidRPr="00B359BF" w:rsidRDefault="004C73B9" w:rsidP="002704F1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입항년도(MBL</w:t>
            </w:r>
            <w:r w:rsidR="00BE2763">
              <w:rPr>
                <w:rFonts w:asciiTheme="majorHAnsi" w:eastAsiaTheme="majorHAnsi" w:hAnsiTheme="majorHAnsi" w:hint="eastAsia"/>
                <w:sz w:val="18"/>
              </w:rPr>
              <w:t xml:space="preserve"> 또는 HBL</w:t>
            </w:r>
            <w:r>
              <w:rPr>
                <w:rFonts w:asciiTheme="majorHAnsi" w:eastAsiaTheme="majorHAnsi" w:hAnsiTheme="majorHAnsi" w:hint="eastAsia"/>
                <w:sz w:val="18"/>
              </w:rPr>
              <w:t xml:space="preserve"> 입력시 필수 입력)</w:t>
            </w:r>
          </w:p>
        </w:tc>
      </w:tr>
    </w:tbl>
    <w:p w14:paraId="116E39AE" w14:textId="77777777" w:rsidR="001D4B94" w:rsidRPr="00734DB3" w:rsidRDefault="00C8577D" w:rsidP="001D4B94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 w:rsidRPr="00C8577D">
        <w:rPr>
          <w:rFonts w:asciiTheme="majorHAnsi" w:eastAsiaTheme="majorHAnsi" w:hAnsiTheme="majorHAnsi" w:hint="eastAsia"/>
          <w:szCs w:val="22"/>
          <w:lang w:eastAsia="ko-KR"/>
        </w:rPr>
        <w:t>*</w:t>
      </w:r>
      <w:r>
        <w:rPr>
          <w:rFonts w:asciiTheme="majorHAnsi" w:eastAsiaTheme="majorHAnsi" w:hAnsiTheme="majorHAnsi"/>
          <w:szCs w:val="22"/>
          <w:lang w:eastAsia="ko-KR"/>
        </w:rPr>
        <w:t xml:space="preserve"> </w:t>
      </w:r>
      <w:r w:rsidR="001D4B94" w:rsidRPr="00734DB3">
        <w:rPr>
          <w:rFonts w:asciiTheme="majorHAnsi" w:eastAsiaTheme="majorHAnsi" w:hAnsiTheme="majorHAnsi" w:hint="eastAsia"/>
          <w:szCs w:val="22"/>
          <w:lang w:eastAsia="ko-KR"/>
        </w:rPr>
        <w:t>조회결과가 단건이면 상세내용을 제공하고 다건이면 목록을 제공합니다</w:t>
      </w:r>
    </w:p>
    <w:p w14:paraId="4CA771F2" w14:textId="77777777" w:rsidR="001D4B94" w:rsidRPr="00734DB3" w:rsidRDefault="001D4B94" w:rsidP="001D4B94">
      <w:pPr>
        <w:pStyle w:val="hieatt"/>
        <w:ind w:right="-143"/>
        <w:rPr>
          <w:rFonts w:asciiTheme="majorHAnsi" w:eastAsiaTheme="majorHAnsi" w:hAnsiTheme="majorHAnsi"/>
          <w:szCs w:val="22"/>
          <w:lang w:eastAsia="ko-KR"/>
        </w:rPr>
      </w:pPr>
      <w:r w:rsidRPr="00C8577D">
        <w:rPr>
          <w:rFonts w:asciiTheme="majorHAnsi" w:eastAsiaTheme="majorHAnsi" w:hAnsiTheme="majorHAnsi" w:hint="eastAsia"/>
          <w:szCs w:val="22"/>
          <w:lang w:eastAsia="ko-KR"/>
        </w:rPr>
        <w:t>*</w:t>
      </w:r>
      <w:r>
        <w:rPr>
          <w:rFonts w:asciiTheme="majorHAnsi" w:eastAsiaTheme="majorHAnsi" w:hAnsiTheme="majorHAnsi"/>
          <w:szCs w:val="22"/>
          <w:lang w:eastAsia="ko-KR"/>
        </w:rPr>
        <w:t xml:space="preserve"> </w:t>
      </w:r>
      <w:r w:rsidRPr="00734DB3">
        <w:rPr>
          <w:rFonts w:asciiTheme="majorHAnsi" w:eastAsiaTheme="majorHAnsi" w:hAnsiTheme="majorHAnsi" w:hint="eastAsia"/>
          <w:szCs w:val="22"/>
          <w:lang w:eastAsia="ko-KR"/>
        </w:rPr>
        <w:t>ntceInfo(오류메시지 공통컬럼)에 ‘[N00]’으로 시작하는 메세지가 리턴되면</w:t>
      </w:r>
    </w:p>
    <w:p w14:paraId="4ECB316C" w14:textId="77777777" w:rsidR="001D4B94" w:rsidRDefault="001D4B94" w:rsidP="001D4B94">
      <w:pPr>
        <w:pStyle w:val="hieatt"/>
        <w:tabs>
          <w:tab w:val="clear" w:pos="567"/>
        </w:tabs>
        <w:suppressAutoHyphens w:val="0"/>
        <w:ind w:right="-143" w:firstLineChars="100" w:firstLine="220"/>
        <w:rPr>
          <w:rFonts w:asciiTheme="majorHAnsi" w:eastAsiaTheme="majorHAnsi" w:hAnsiTheme="majorHAnsi"/>
          <w:w w:val="90"/>
          <w:szCs w:val="22"/>
          <w:lang w:eastAsia="ko-KR"/>
        </w:rPr>
      </w:pPr>
      <w:r w:rsidRPr="00734DB3">
        <w:rPr>
          <w:rFonts w:asciiTheme="majorHAnsi" w:eastAsiaTheme="majorHAnsi" w:hAnsiTheme="majorHAnsi" w:hint="eastAsia"/>
          <w:szCs w:val="22"/>
          <w:lang w:eastAsia="ko-KR"/>
        </w:rPr>
        <w:t>다건으로 판단하시고 목록조회 프로그램 개발하시면 됩니다.</w:t>
      </w:r>
    </w:p>
    <w:p w14:paraId="6433D446" w14:textId="77777777" w:rsidR="0073428F" w:rsidRDefault="00C8577D" w:rsidP="001D4B94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="맑은 고딕" w:eastAsia="맑은 고딕" w:hAnsi="맑은 고딕" w:cs="굴림"/>
          <w:color w:val="000000"/>
          <w:w w:val="90"/>
          <w:szCs w:val="22"/>
          <w:lang w:eastAsia="ko-KR"/>
        </w:rPr>
      </w:pPr>
      <w:r w:rsidRPr="00C8577D">
        <w:rPr>
          <w:rFonts w:asciiTheme="majorHAnsi" w:eastAsiaTheme="majorHAnsi" w:hAnsiTheme="majorHAnsi" w:hint="eastAsia"/>
          <w:w w:val="90"/>
          <w:szCs w:val="22"/>
          <w:lang w:eastAsia="ko-KR"/>
        </w:rPr>
        <w:t xml:space="preserve">(화물관리번호, </w:t>
      </w:r>
      <w:r w:rsidRPr="00C8577D">
        <w:rPr>
          <w:rFonts w:asciiTheme="majorHAnsi" w:eastAsiaTheme="majorHAnsi" w:hAnsiTheme="majorHAnsi" w:hint="eastAsia"/>
          <w:w w:val="90"/>
          <w:szCs w:val="22"/>
        </w:rPr>
        <w:t>MBL번호</w:t>
      </w:r>
      <w:r w:rsidRPr="00C8577D">
        <w:rPr>
          <w:rFonts w:asciiTheme="majorHAnsi" w:eastAsiaTheme="majorHAnsi" w:hAnsiTheme="majorHAnsi" w:hint="eastAsia"/>
          <w:w w:val="90"/>
          <w:szCs w:val="22"/>
          <w:lang w:eastAsia="ko-KR"/>
        </w:rPr>
        <w:t xml:space="preserve">, </w:t>
      </w:r>
      <w:r w:rsidRPr="00C8577D">
        <w:rPr>
          <w:rFonts w:asciiTheme="majorHAnsi" w:eastAsiaTheme="majorHAnsi" w:hAnsiTheme="majorHAnsi" w:hint="eastAsia"/>
          <w:w w:val="90"/>
          <w:szCs w:val="22"/>
        </w:rPr>
        <w:t>HBL번호</w:t>
      </w:r>
      <w:r w:rsidRPr="00C8577D">
        <w:rPr>
          <w:rFonts w:asciiTheme="majorHAnsi" w:eastAsiaTheme="majorHAnsi" w:hAnsiTheme="majorHAnsi" w:hint="eastAsia"/>
          <w:w w:val="90"/>
          <w:szCs w:val="22"/>
          <w:lang w:eastAsia="ko-KR"/>
        </w:rPr>
        <w:t xml:space="preserve">, </w:t>
      </w:r>
      <w:r w:rsidRPr="00C8577D">
        <w:rPr>
          <w:rFonts w:ascii="맑은 고딕" w:eastAsia="맑은 고딕" w:hAnsi="맑은 고딕" w:cs="굴림"/>
          <w:color w:val="000000"/>
          <w:w w:val="90"/>
          <w:szCs w:val="22"/>
        </w:rPr>
        <w:t>입항일자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 w:rsidRPr="00C8577D">
        <w:rPr>
          <w:rFonts w:ascii="맑은 고딕" w:eastAsia="맑은 고딕" w:hAnsi="맑은 고딕" w:cs="굴림"/>
          <w:color w:val="000000"/>
          <w:w w:val="90"/>
          <w:szCs w:val="22"/>
        </w:rPr>
        <w:t>양륙항코드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 w:rsidRPr="00C8577D">
        <w:rPr>
          <w:rFonts w:ascii="맑은 고딕" w:eastAsia="맑은 고딕" w:hAnsi="맑은 고딕" w:cs="굴림"/>
          <w:color w:val="000000"/>
          <w:w w:val="90"/>
          <w:szCs w:val="22"/>
        </w:rPr>
        <w:t>양륙항명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 w:rsidRPr="00C8577D"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</w:rPr>
        <w:t>부호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, </w:t>
      </w:r>
      <w:r w:rsidRPr="00C8577D"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 w:rsidRPr="00C8577D">
        <w:rPr>
          <w:rFonts w:ascii="맑은 고딕" w:eastAsia="맑은 고딕" w:hAnsi="맑은 고딕" w:cs="굴림" w:hint="eastAsia"/>
          <w:color w:val="000000"/>
          <w:w w:val="90"/>
          <w:szCs w:val="22"/>
          <w:lang w:eastAsia="ko-KR"/>
        </w:rPr>
        <w:t xml:space="preserve"> 제공)</w:t>
      </w:r>
    </w:p>
    <w:p w14:paraId="33636BAE" w14:textId="77777777" w:rsidR="001D4B94" w:rsidRDefault="001D4B94" w:rsidP="001D4B94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ajorHAnsi" w:hAnsiTheme="majorHAnsi"/>
          <w:szCs w:val="22"/>
          <w:lang w:eastAsia="ko-KR"/>
        </w:rPr>
      </w:pPr>
      <w:r w:rsidRPr="00C8577D">
        <w:rPr>
          <w:rFonts w:asciiTheme="majorHAnsi" w:eastAsiaTheme="majorHAnsi" w:hAnsiTheme="majorHAnsi" w:hint="eastAsia"/>
          <w:szCs w:val="22"/>
          <w:lang w:eastAsia="ko-KR"/>
        </w:rPr>
        <w:t>*</w:t>
      </w:r>
      <w:r>
        <w:rPr>
          <w:rFonts w:asciiTheme="majorHAnsi" w:eastAsiaTheme="majorHAnsi" w:hAnsiTheme="majorHAnsi"/>
          <w:szCs w:val="22"/>
          <w:lang w:eastAsia="ko-KR"/>
        </w:rPr>
        <w:t xml:space="preserve"> </w:t>
      </w:r>
      <w:r w:rsidRPr="00734DB3">
        <w:rPr>
          <w:rFonts w:asciiTheme="majorHAnsi" w:eastAsiaTheme="majorHAnsi" w:hAnsiTheme="majorHAnsi" w:hint="eastAsia"/>
          <w:szCs w:val="22"/>
          <w:lang w:eastAsia="ko-KR"/>
        </w:rPr>
        <w:t xml:space="preserve">목록에서 화물관리번호를 이용하여 해당 Open API를 </w:t>
      </w:r>
      <w:r>
        <w:rPr>
          <w:rFonts w:asciiTheme="majorHAnsi" w:eastAsiaTheme="majorHAnsi" w:hAnsiTheme="majorHAnsi"/>
          <w:szCs w:val="22"/>
          <w:lang w:eastAsia="ko-KR"/>
        </w:rPr>
        <w:t>다시</w:t>
      </w:r>
      <w:r>
        <w:rPr>
          <w:rFonts w:asciiTheme="majorHAnsi" w:eastAsiaTheme="majorHAnsi" w:hAnsiTheme="majorHAnsi" w:hint="eastAsia"/>
          <w:szCs w:val="22"/>
          <w:lang w:eastAsia="ko-KR"/>
        </w:rPr>
        <w:t xml:space="preserve"> </w:t>
      </w:r>
      <w:r w:rsidRPr="00734DB3">
        <w:rPr>
          <w:rFonts w:asciiTheme="majorHAnsi" w:eastAsiaTheme="majorHAnsi" w:hAnsiTheme="majorHAnsi" w:hint="eastAsia"/>
          <w:szCs w:val="22"/>
          <w:lang w:eastAsia="ko-KR"/>
        </w:rPr>
        <w:t>호출하시면 상세내용 조회가 가능합니다</w:t>
      </w:r>
    </w:p>
    <w:p w14:paraId="0826BB6B" w14:textId="77777777" w:rsidR="001D4B94" w:rsidRPr="0037489E" w:rsidRDefault="0037489E" w:rsidP="0037489E">
      <w:pPr>
        <w:pStyle w:val="hieatt"/>
        <w:tabs>
          <w:tab w:val="clear" w:pos="567"/>
        </w:tabs>
        <w:suppressAutoHyphens w:val="0"/>
        <w:ind w:left="220" w:right="-143" w:hangingChars="100" w:hanging="220"/>
        <w:rPr>
          <w:rFonts w:asciiTheme="majorHAnsi" w:eastAsiaTheme="minorEastAsia" w:hAnsiTheme="majorHAnsi"/>
          <w:w w:val="90"/>
          <w:szCs w:val="22"/>
          <w:lang w:eastAsia="ko-KR"/>
        </w:rPr>
      </w:pPr>
      <w:r w:rsidRPr="00C8577D">
        <w:rPr>
          <w:rFonts w:asciiTheme="majorHAnsi" w:eastAsiaTheme="majorHAnsi" w:hAnsiTheme="majorHAnsi" w:hint="eastAsia"/>
          <w:szCs w:val="22"/>
          <w:lang w:eastAsia="ko-KR"/>
        </w:rPr>
        <w:t>*</w:t>
      </w:r>
      <w:r>
        <w:rPr>
          <w:rFonts w:asciiTheme="majorHAnsi" w:eastAsiaTheme="majorHAnsi" w:hAnsiTheme="majorHAnsi"/>
          <w:szCs w:val="22"/>
          <w:lang w:eastAsia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화물통관진행정보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데이터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보관주기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정책에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따라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'23.06.17(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토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)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부터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3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년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이내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데이터만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조회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 xml:space="preserve"> </w:t>
      </w:r>
      <w:r w:rsidRPr="005259A3">
        <w:rPr>
          <w:rFonts w:asciiTheme="majorHAnsi" w:eastAsiaTheme="majorHAnsi" w:hAnsiTheme="majorHAnsi" w:cs="맑은 고딕" w:hint="eastAsia"/>
          <w:bCs/>
          <w:color w:val="0000FF"/>
          <w:szCs w:val="22"/>
          <w:lang w:val="ko-KR"/>
        </w:rPr>
        <w:t>가능합니다</w:t>
      </w:r>
      <w:r w:rsidRPr="005259A3">
        <w:rPr>
          <w:rFonts w:asciiTheme="majorHAnsi" w:eastAsiaTheme="majorHAnsi" w:hAnsiTheme="majorHAnsi" w:cs="맑은 고딕"/>
          <w:bCs/>
          <w:color w:val="0000FF"/>
          <w:szCs w:val="22"/>
          <w:lang w:val="ko-KR"/>
        </w:rPr>
        <w:t>.</w:t>
      </w:r>
      <w:r w:rsidRPr="0037489E">
        <w:rPr>
          <w:rStyle w:val="m1"/>
          <w:rFonts w:ascii="Verdana" w:hAnsi="Verdana"/>
          <w:sz w:val="20"/>
        </w:rPr>
        <w:t xml:space="preserve"> </w:t>
      </w:r>
    </w:p>
    <w:p w14:paraId="50F0BD1B" w14:textId="77777777" w:rsidR="00D4696F" w:rsidRPr="00E83505" w:rsidRDefault="00D4696F" w:rsidP="004C42C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3"/>
        <w:gridCol w:w="1999"/>
        <w:gridCol w:w="1039"/>
        <w:gridCol w:w="1067"/>
        <w:gridCol w:w="3440"/>
      </w:tblGrid>
      <w:tr w:rsidR="00994D13" w:rsidRPr="00795232" w14:paraId="01FEF88C" w14:textId="77777777" w:rsidTr="008E11E3">
        <w:trPr>
          <w:trHeight w:val="280"/>
        </w:trPr>
        <w:tc>
          <w:tcPr>
            <w:tcW w:w="1146" w:type="pct"/>
            <w:shd w:val="pct10" w:color="auto" w:fill="auto"/>
            <w:vAlign w:val="center"/>
          </w:tcPr>
          <w:p w14:paraId="3E93885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3CE2D2D7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64BF5C64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5" w:type="pct"/>
            <w:shd w:val="pct10" w:color="auto" w:fill="auto"/>
            <w:vAlign w:val="center"/>
          </w:tcPr>
          <w:p w14:paraId="1C4863D0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58" w:type="pct"/>
            <w:shd w:val="pct10" w:color="auto" w:fill="auto"/>
            <w:vAlign w:val="center"/>
          </w:tcPr>
          <w:p w14:paraId="2029E33A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059E5" w14:paraId="14B9C2D1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1C97C" w14:textId="77777777" w:rsidR="00C059E5" w:rsidRPr="00A940F9" w:rsidRDefault="00195362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95362">
              <w:rPr>
                <w:rFonts w:ascii="맑은 고딕" w:eastAsia="맑은 고딕" w:hAnsi="맑은 고딕" w:cs="굴림"/>
                <w:color w:val="000000"/>
                <w:sz w:val="20"/>
              </w:rPr>
              <w:t>cargMtNo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B5D7C" w14:textId="77777777" w:rsidR="00C059E5" w:rsidRDefault="00195362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95362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화물관리번호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E3ACE" w14:textId="77777777" w:rsidR="00C059E5" w:rsidRDefault="00195362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2EC18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826EA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E04C9B" w14:paraId="7EAB39F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37D4E" w14:textId="77777777" w:rsidR="00E04C9B" w:rsidRPr="00A940F9" w:rsidRDefault="00195362" w:rsidP="00A9005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95362">
              <w:rPr>
                <w:rFonts w:ascii="맑은 고딕" w:eastAsia="맑은 고딕" w:hAnsi="맑은 고딕" w:cs="굴림"/>
                <w:color w:val="000000"/>
                <w:sz w:val="20"/>
              </w:rPr>
              <w:t>prgsStts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AE7B6" w14:textId="77777777" w:rsidR="00E04C9B" w:rsidRDefault="00195362" w:rsidP="00A9005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95362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80ACF" w14:textId="77777777" w:rsidR="00E04C9B" w:rsidRDefault="00195362" w:rsidP="00A9005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836AF0" w14:textId="77777777" w:rsidR="00E04C9B" w:rsidRDefault="00E04C9B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AA3475" w14:textId="77777777" w:rsidR="00E04C9B" w:rsidRDefault="00E04C9B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B03AF" w14:paraId="11AD64B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C24FC" w14:textId="77777777" w:rsidR="007B03AF" w:rsidRPr="00BB3C63" w:rsidRDefault="00195362" w:rsidP="00195362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prgsStCd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38015" w14:textId="77777777" w:rsidR="007B03AF" w:rsidRPr="00BB3C63" w:rsidRDefault="00195362" w:rsidP="0019536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589BC" w14:textId="77777777" w:rsidR="007B03AF" w:rsidRDefault="00195362" w:rsidP="00195362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11BE8C" w14:textId="77777777" w:rsidR="007B03AF" w:rsidRDefault="007B03AF" w:rsidP="00195362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C7E51C" w14:textId="77777777" w:rsidR="007B03AF" w:rsidRDefault="007B03AF" w:rsidP="0019536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4581EC33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DE94B" w14:textId="77777777" w:rsidR="00C059E5" w:rsidRPr="00BB3C63" w:rsidRDefault="00195362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BC526" w14:textId="77777777" w:rsidR="00C059E5" w:rsidRPr="00BB3C63" w:rsidRDefault="00195362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73A04" w14:textId="77777777" w:rsidR="00C059E5" w:rsidRDefault="00195362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984FE" w14:textId="77777777" w:rsidR="00C059E5" w:rsidRDefault="00CC6103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FE070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358E4967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F2D42" w14:textId="77777777" w:rsidR="00C059E5" w:rsidRPr="00A940F9" w:rsidRDefault="00195362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  <w:r w:rsidR="002A25E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7F075" w14:textId="77777777" w:rsidR="00C059E5" w:rsidRPr="00BB3C63" w:rsidRDefault="00195362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선박국적명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063D0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A1FBF4" w14:textId="77777777" w:rsidR="00C059E5" w:rsidRDefault="00CC6103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4B8DDD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3A83066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2C066" w14:textId="77777777" w:rsidR="00C059E5" w:rsidRPr="00A940F9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mblNo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BC393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MBL번호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AB2EC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BEDD61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3F9D52" w14:textId="77777777" w:rsidR="00C059E5" w:rsidRDefault="00C059E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3215AB7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9F01E" w14:textId="77777777" w:rsidR="00C059E5" w:rsidRPr="00BB3C63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hblNo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D970C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HBL번호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893A2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47363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B6605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E04C9B" w14:paraId="15DC794B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60431D" w14:textId="77777777" w:rsidR="00E04C9B" w:rsidRPr="00BB3C63" w:rsidRDefault="00BB3C63" w:rsidP="00A9005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agnc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B5033" w14:textId="77777777" w:rsidR="00E04C9B" w:rsidRDefault="00BB3C63" w:rsidP="00A9005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대리점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0BC38" w14:textId="77777777" w:rsidR="00E04C9B" w:rsidRDefault="00BB3C63" w:rsidP="00A9005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1AEC0" w14:textId="77777777" w:rsidR="00E04C9B" w:rsidRDefault="00E04C9B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19BFB6" w14:textId="77777777" w:rsidR="00E04C9B" w:rsidRDefault="00E04C9B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75F82" w14:paraId="38970E3F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5F35C" w14:textId="77777777" w:rsidR="00F75F82" w:rsidRPr="00BB3C63" w:rsidRDefault="00F75F82" w:rsidP="00A9005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5E458" w14:textId="77777777" w:rsidR="00F75F82" w:rsidRPr="00BB3C63" w:rsidRDefault="00F75F82" w:rsidP="00A9005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5C83A" w14:textId="77777777" w:rsidR="00F75F82" w:rsidRDefault="00F75F82" w:rsidP="00A9005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1F451E" w14:textId="77777777" w:rsidR="00F75F82" w:rsidRDefault="00F75F82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AB66E4" w14:textId="77777777" w:rsidR="00F75F82" w:rsidRDefault="00F75F82" w:rsidP="00A90059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0ACD81D6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A636D" w14:textId="77777777" w:rsidR="00C059E5" w:rsidRPr="005A1FC1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50C97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0B4FB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FBB688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665D6" w14:textId="77777777" w:rsidR="00C059E5" w:rsidRDefault="00C059E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3A996BA8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A9FF9" w14:textId="77777777" w:rsidR="00C059E5" w:rsidRPr="00BB3C63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cargTp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7D3E6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화물구분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8DA20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4C09C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5E0959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7493E5EC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3DB15" w14:textId="77777777" w:rsidR="00C059E5" w:rsidRPr="00A940F9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ldprCd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8804F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적재항코드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F1BB5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6D3C2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68D9F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7289C343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894C7" w14:textId="77777777" w:rsidR="00C059E5" w:rsidRPr="00BB3C63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ldprNm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094D9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적재항명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B1AA7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BA5FFF" w14:textId="77777777" w:rsidR="00C059E5" w:rsidRDefault="00CC6103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17F9F" w14:textId="77777777" w:rsidR="00C059E5" w:rsidRDefault="00C059E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059E5" w14:paraId="34E6BF93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4CCA4" w14:textId="77777777" w:rsidR="00C059E5" w:rsidRPr="00BB3C63" w:rsidRDefault="00BB3C63" w:rsidP="00C059E5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lodCntyCd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B673F" w14:textId="77777777" w:rsidR="00C059E5" w:rsidRDefault="00BB3C63" w:rsidP="00C059E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적출국가코드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4DA85" w14:textId="77777777" w:rsidR="00C059E5" w:rsidRDefault="00BB3C63" w:rsidP="00C059E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FD2E5" w14:textId="77777777" w:rsidR="00C059E5" w:rsidRDefault="00C059E5" w:rsidP="00C059E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BA65F9" w14:textId="77777777" w:rsidR="00C059E5" w:rsidRDefault="00C059E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030A7986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03423" w14:textId="77777777" w:rsidR="00D54B0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CCC01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선박명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AF910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1A537" w14:textId="77777777" w:rsidR="00D54B0D" w:rsidRDefault="00D54B0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FC16FC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586C8D59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E4B118" w14:textId="77777777" w:rsidR="00D54B0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AAE07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317E4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83509" w14:textId="77777777" w:rsidR="00D54B0D" w:rsidRDefault="00D54B0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775E62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0CCF8B01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76E91" w14:textId="77777777" w:rsidR="00D54B0D" w:rsidRPr="00A940F9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98559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D648D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673810" w14:textId="77777777" w:rsidR="00D54B0D" w:rsidRDefault="00D54B0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E7230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457F606B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462F5" w14:textId="77777777" w:rsidR="00D54B0D" w:rsidRPr="00A940F9" w:rsidRDefault="00BB3C63" w:rsidP="00D54B0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blPt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51051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B/L유형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EFDFEB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6E3B2D" w14:textId="77777777" w:rsidR="00D54B0D" w:rsidRDefault="00CC610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0EA09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53787E0D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2BA2B" w14:textId="77777777" w:rsidR="00D54B0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blPtNm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CE087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B/L유형명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EA43E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7F821D" w14:textId="77777777" w:rsidR="00D54B0D" w:rsidRDefault="00D54B0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AF7717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54B0D" w14:paraId="2D874949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8AA9D" w14:textId="77777777" w:rsidR="00D54B0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dsprCd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62679" w14:textId="77777777" w:rsidR="00D54B0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양륙항코드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EB6D7" w14:textId="77777777" w:rsidR="00D54B0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92980" w14:textId="77777777" w:rsidR="00D54B0D" w:rsidRDefault="00CC610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79F3B5" w14:textId="77777777" w:rsidR="00D54B0D" w:rsidRDefault="00D54B0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76E2E901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349E4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dsprNm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6778A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양륙항명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49617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EC998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A8B2DF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7C493FB0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1BCF4" w14:textId="77777777" w:rsidR="008F28FD" w:rsidRPr="00A940F9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etprCstm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AC492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입항세관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3C61F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F445C4" w14:textId="77777777" w:rsidR="008F28FD" w:rsidRDefault="00CC610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53404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74889902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D32A8" w14:textId="77777777" w:rsidR="008F28FD" w:rsidRPr="00A940F9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D2A46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BB810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9128BB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D495EE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0471522D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2E1DB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msrm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F5969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용적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95FC98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0818D3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D4D0A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06706573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A3E26" w14:textId="77777777" w:rsidR="008F28FD" w:rsidRPr="00A940F9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ttwg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FB51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총중량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C1F28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23F502" w14:textId="77777777" w:rsidR="008F28FD" w:rsidRDefault="00CC610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7B1F66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29138AAF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F094A4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32355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F3FDB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719572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7EE493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307A2AC7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C26A6" w14:textId="77777777" w:rsidR="008F28FD" w:rsidRPr="00BB3C63" w:rsidRDefault="00BB3C63" w:rsidP="002704F1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3AEA8" w14:textId="77777777" w:rsidR="008F28FD" w:rsidRDefault="00BB3C6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품명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042B8" w14:textId="77777777" w:rsidR="008F28FD" w:rsidRDefault="00BB3C63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C3E98" w14:textId="77777777" w:rsidR="008F28FD" w:rsidRDefault="00CC6103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3A3E71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37403210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7D0D5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cntrGcnt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37297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컨테이너개수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FE452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96F2FC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F4752E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1A65B137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D6D2D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21743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33CDB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627D64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714B61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72C08F54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C50D0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csclPrgsStts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5207D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통관진행상태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C4EF3" w14:textId="77777777" w:rsidR="008F28FD" w:rsidRDefault="00BB3C63" w:rsidP="008F28FD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ED9DB6" w14:textId="77777777" w:rsidR="008F28FD" w:rsidRDefault="00CC610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C83C5D" w14:textId="77777777" w:rsidR="008F28FD" w:rsidRDefault="008F28F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40C646A2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777A9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668D6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0966F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87FF1B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52A665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74D7D" w14:paraId="342FC77F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09BCE" w14:textId="77777777" w:rsidR="00674D7D" w:rsidRPr="00BB3C63" w:rsidRDefault="00674D7D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5F756" w14:textId="77777777" w:rsidR="00674D7D" w:rsidRPr="00BB3C63" w:rsidRDefault="00674D7D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EA5B7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88208B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53DC6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74D7D" w14:paraId="3BFA1F5D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522A3" w14:textId="77777777" w:rsidR="00674D7D" w:rsidRPr="00BB3C63" w:rsidRDefault="00644E14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frwrEntsConm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E9656" w14:textId="77777777" w:rsidR="00674D7D" w:rsidRPr="00BB3C63" w:rsidRDefault="00674D7D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A5A41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553081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3283E0" w14:textId="77777777" w:rsidR="00674D7D" w:rsidRDefault="00674D7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F28FD" w14:paraId="2A24EBB4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91F759" w14:textId="77777777" w:rsidR="008F28FD" w:rsidRPr="00BB3C63" w:rsidRDefault="00BB3C63" w:rsidP="008F28FD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vydf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ACC86" w14:textId="77777777" w:rsidR="008F28FD" w:rsidRDefault="00BB3C63" w:rsidP="008F28F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항차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51D8D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1B8124" w14:textId="77777777" w:rsidR="008F28FD" w:rsidRDefault="00BB3C63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61086" w14:textId="77777777" w:rsidR="008F28FD" w:rsidRDefault="008F28FD" w:rsidP="008F28FD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F0C02" w14:paraId="15FBD643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31827" w14:textId="77777777" w:rsidR="004F0C02" w:rsidRPr="00BB3C63" w:rsidRDefault="00BB3C63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spcnCargCd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2801D" w14:textId="77777777" w:rsidR="004F0C02" w:rsidRDefault="00BB3C63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특수화물코드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99A3F" w14:textId="77777777" w:rsidR="004F0C02" w:rsidRDefault="00BB3C63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8F4830" w14:textId="77777777" w:rsidR="004F0C02" w:rsidRDefault="00BB3C63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D14975" w14:textId="77777777" w:rsidR="004F0C02" w:rsidRDefault="004F0C0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F0C02" w14:paraId="32ED4CD4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578A20" w14:textId="77777777" w:rsidR="004F0C02" w:rsidRPr="00BB3C63" w:rsidRDefault="00BB3C63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mtTrgtCargYnNm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AD9E6" w14:textId="77777777" w:rsidR="004F0C02" w:rsidRDefault="00BB3C63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3C63">
              <w:rPr>
                <w:rFonts w:ascii="맑은 고딕" w:eastAsia="맑은 고딕" w:hAnsi="맑은 고딕" w:cs="굴림"/>
                <w:color w:val="000000"/>
                <w:sz w:val="20"/>
              </w:rPr>
              <w:t>관리대상화물여부명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61229" w14:textId="77777777" w:rsidR="004F0C02" w:rsidRDefault="00BB3C63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3A548" w14:textId="77777777" w:rsidR="004F0C02" w:rsidRDefault="00BB3C63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7894B2" w14:textId="77777777" w:rsidR="004F0C02" w:rsidRDefault="004F0C0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4856CD86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92486" w14:textId="77777777" w:rsidR="005F5F42" w:rsidRPr="008506A0" w:rsidRDefault="005F5F42" w:rsidP="00E13086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F6DA7">
              <w:rPr>
                <w:rFonts w:ascii="맑은 고딕" w:eastAsia="맑은 고딕" w:hAnsi="맑은 고딕" w:cs="굴림"/>
                <w:color w:val="000000"/>
                <w:sz w:val="20"/>
              </w:rPr>
              <w:t>rlseDtyPridPassTpcd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B1BC4" w14:textId="77777777" w:rsidR="005F5F42" w:rsidRPr="008506A0" w:rsidRDefault="005F5F42" w:rsidP="00E1308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F6D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반출의무과태료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52E69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221D88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D3A466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2CBEE62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1759E2" w14:textId="77777777" w:rsidR="005F5F42" w:rsidRPr="008506A0" w:rsidRDefault="005F5F42" w:rsidP="00E13086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F6DA7">
              <w:rPr>
                <w:rFonts w:ascii="맑은 고딕" w:eastAsia="맑은 고딕" w:hAnsi="맑은 고딕" w:cs="굴림"/>
                <w:color w:val="000000"/>
                <w:sz w:val="20"/>
              </w:rPr>
              <w:t>dclrDelyAdtxYn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00287" w14:textId="77777777" w:rsidR="005F5F42" w:rsidRPr="008506A0" w:rsidRDefault="005F5F42" w:rsidP="00E1308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F6D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신고지연가산세여부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DBD33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E0244C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DD381F" w14:textId="77777777" w:rsidR="005F5F42" w:rsidRDefault="005F5F42" w:rsidP="00E1308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234E72B9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09820" w14:textId="77777777" w:rsidR="005F5F42" w:rsidRPr="00BB3C63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253CA">
              <w:rPr>
                <w:rFonts w:ascii="맑은 고딕" w:eastAsia="맑은 고딕" w:hAnsi="맑은 고딕" w:cs="굴림"/>
                <w:color w:val="000000"/>
                <w:sz w:val="20"/>
              </w:rPr>
              <w:t>cargTrcnRelaBsopTpcd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8C64F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처리구분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CB7DD" w14:textId="77777777" w:rsidR="005F5F42" w:rsidRDefault="005F5F42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67A2C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F99825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7EA88CB1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3EE4A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rlbrDttm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94083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반출입일시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9C9AD6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ECD4E3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AFFDCD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5717E5A1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A5FBC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rlbrCn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76579" w14:textId="77777777" w:rsidR="005F5F42" w:rsidRPr="008506A0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반출입내용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C92F2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500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CE2C66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A20C5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59D54444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136F1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59324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AB2E1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8D43AB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69E078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15C9EE8B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8DB63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55A61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906EA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AB2A62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85B052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04A596AA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0F92C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wght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41368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95186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D96C3A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9D24D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28847BB9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19E32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EC4F8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75202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61F091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56BC58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7958778F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B366E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shedSgn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40C13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장치장부호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02751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313647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FC1256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6E8ABE10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F8EC7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shedNm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53C6F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장치장명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C6DD9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F2407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9606AC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462D9434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A53E3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110D8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FFF18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7A0047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69855A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49AB0CC6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B65CE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dclrNo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D84A7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신고번호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6B4F7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892759" w14:textId="77777777" w:rsidR="005F5F42" w:rsidRDefault="005F5F42" w:rsidP="00290AD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B73CFA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07700402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5EC7C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rlbrBssNo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E21BE" w14:textId="77777777" w:rsidR="005F5F42" w:rsidRPr="008506A0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반출입근거번호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167EA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FC5971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00314C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F5F42" w14:paraId="2A544066" w14:textId="77777777" w:rsidTr="008E11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67A92" w14:textId="77777777" w:rsidR="005F5F42" w:rsidRPr="008506A0" w:rsidRDefault="005F5F42" w:rsidP="00205B09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bfhnGdncCn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91591" w14:textId="77777777" w:rsidR="005F5F42" w:rsidRDefault="005F5F42" w:rsidP="00205B0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06A0">
              <w:rPr>
                <w:rFonts w:ascii="맑은 고딕" w:eastAsia="맑은 고딕" w:hAnsi="맑은 고딕" w:cs="굴림"/>
                <w:color w:val="000000"/>
                <w:sz w:val="20"/>
              </w:rPr>
              <w:t>사전안내내용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D567B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BA1B8" w14:textId="77777777" w:rsidR="005F5F42" w:rsidRDefault="005F5F42" w:rsidP="00205B0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D80567" w14:textId="77777777" w:rsidR="005F5F42" w:rsidRDefault="005F5F4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D3745D1" w14:textId="77777777" w:rsidR="00D4696F" w:rsidRDefault="00D4696F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C7E6F0B" w14:textId="77777777" w:rsidR="008E11E3" w:rsidRDefault="008E11E3" w:rsidP="002704F1">
      <w:pPr>
        <w:jc w:val="left"/>
        <w:rPr>
          <w:rFonts w:asciiTheme="majorHAnsi" w:eastAsiaTheme="majorHAnsi" w:hAnsiTheme="majorHAnsi"/>
        </w:rPr>
      </w:pPr>
    </w:p>
    <w:p w14:paraId="2976C640" w14:textId="77777777" w:rsidR="00D4696F" w:rsidRPr="00E83505" w:rsidRDefault="00D4696F" w:rsidP="004C42C7">
      <w:pPr>
        <w:pStyle w:val="hieatt"/>
        <w:numPr>
          <w:ilvl w:val="0"/>
          <w:numId w:val="1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4696F" w:rsidRPr="00D4696F" w14:paraId="3B3C9744" w14:textId="77777777" w:rsidTr="00C709C2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A04324" w14:textId="77777777" w:rsidR="00D4696F" w:rsidRPr="00D4696F" w:rsidRDefault="00D4696F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D4696F" w:rsidRPr="00D4696F" w14:paraId="455D336B" w14:textId="77777777" w:rsidTr="00C709C2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E83E7B8" w14:textId="77777777" w:rsidR="00F60E16" w:rsidRPr="00BF6342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20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F60E16" w:rsidRPr="001A2E88">
                <w:rPr>
                  <w:rStyle w:val="a5"/>
                  <w:rFonts w:asciiTheme="majorHAnsi" w:eastAsiaTheme="majorHAnsi" w:hAnsiTheme="majorHAnsi"/>
                </w:rPr>
                <w:t>/ext/rest/cargCsclPrgsInfoQry/retrieveCargCsclPrgsInfo?crkyCn</w:t>
              </w:r>
            </w:hyperlink>
            <w:r w:rsidR="00BF6342" w:rsidRPr="00BF6342">
              <w:rPr>
                <w:rFonts w:asciiTheme="majorHAnsi" w:eastAsiaTheme="majorHAnsi" w:hAnsiTheme="majorHAnsi"/>
              </w:rPr>
              <w:t>=</w:t>
            </w:r>
            <w:r w:rsidR="00F60E16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F6342" w:rsidRPr="00BF6342">
              <w:rPr>
                <w:rFonts w:asciiTheme="majorHAnsi" w:eastAsiaTheme="majorHAnsi" w:hAnsiTheme="majorHAnsi"/>
              </w:rPr>
              <w:t>&amp;cargMtNo=00ANLU083N59007001</w:t>
            </w:r>
          </w:p>
        </w:tc>
      </w:tr>
      <w:tr w:rsidR="00D4696F" w:rsidRPr="00D4696F" w14:paraId="0F4B6533" w14:textId="77777777" w:rsidTr="00C709C2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8A64D8" w14:textId="77777777" w:rsidR="00D4696F" w:rsidRPr="00D4696F" w:rsidRDefault="00D4696F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D4696F" w:rsidRPr="00D4696F" w14:paraId="695B4201" w14:textId="77777777" w:rsidTr="00C709C2">
        <w:trPr>
          <w:trHeight w:val="2462"/>
        </w:trPr>
        <w:tc>
          <w:tcPr>
            <w:tcW w:w="9693" w:type="dxa"/>
            <w:shd w:val="clear" w:color="auto" w:fill="auto"/>
          </w:tcPr>
          <w:p w14:paraId="5A7607E1" w14:textId="77777777" w:rsidR="00C059E5" w:rsidRPr="00F033DE" w:rsidRDefault="00C059E5" w:rsidP="00C059E5">
            <w:pPr>
              <w:ind w:leftChars="84" w:left="425" w:hanging="240"/>
              <w:rPr>
                <w:rFonts w:ascii="Verdana" w:hAnsi="Verdana"/>
                <w:sz w:val="20"/>
              </w:rPr>
            </w:pPr>
            <w:r w:rsidRPr="00F033DE">
              <w:rPr>
                <w:rStyle w:val="b1"/>
                <w:rFonts w:ascii="Verdana" w:hAnsi="Verdana"/>
                <w:sz w:val="20"/>
              </w:rPr>
              <w:t> </w:t>
            </w:r>
            <w:r w:rsidRPr="00F033DE">
              <w:rPr>
                <w:rFonts w:ascii="Verdana" w:hAnsi="Verdana"/>
                <w:sz w:val="20"/>
              </w:rPr>
              <w:t xml:space="preserve"> </w:t>
            </w:r>
            <w:r w:rsidRPr="00F033DE">
              <w:rPr>
                <w:rStyle w:val="m1"/>
                <w:rFonts w:ascii="Verdana" w:hAnsi="Verdana"/>
                <w:sz w:val="20"/>
              </w:rPr>
              <w:t>&lt;?</w:t>
            </w:r>
            <w:r w:rsidRPr="00F033DE"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 w:rsidRPr="00F033DE">
              <w:rPr>
                <w:rStyle w:val="m1"/>
                <w:rFonts w:ascii="Verdana" w:hAnsi="Verdana"/>
                <w:sz w:val="20"/>
              </w:rPr>
              <w:t>?&gt;</w:t>
            </w:r>
            <w:r w:rsidRPr="00F033DE">
              <w:rPr>
                <w:rFonts w:ascii="Verdana" w:hAnsi="Verdana"/>
                <w:sz w:val="20"/>
              </w:rPr>
              <w:t xml:space="preserve"> </w:t>
            </w:r>
          </w:p>
          <w:p w14:paraId="7D191EF9" w14:textId="77777777" w:rsidR="00F033DE" w:rsidRPr="00F033DE" w:rsidRDefault="00420664" w:rsidP="00F033DE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1" w:history="1">
              <w:r w:rsidR="00C059E5" w:rsidRPr="00F033DE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059E5" w:rsidRPr="00F033DE">
              <w:rPr>
                <w:rFonts w:ascii="Verdana" w:hAnsi="Verdana"/>
                <w:sz w:val="20"/>
              </w:rPr>
              <w:t xml:space="preserve"> 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F033DE" w:rsidRPr="001F1D23">
              <w:rPr>
                <w:rFonts w:ascii="Verdana" w:eastAsia="맑은 고딕" w:hAnsi="Verdana" w:cs="굴림"/>
                <w:color w:val="990000"/>
                <w:sz w:val="20"/>
              </w:rPr>
              <w:t>cargCsclPrgsInfoQryRtnVo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7C6274D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ntceInfo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17DE7DBB" w14:textId="77777777" w:rsidR="00F033DE" w:rsidRPr="00F033DE" w:rsidRDefault="00420664" w:rsidP="00F033DE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2" w:history="1">
              <w:r w:rsidR="00F033DE" w:rsidRPr="00F033DE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033DE" w:rsidRPr="00F033DE">
              <w:rPr>
                <w:rFonts w:ascii="Verdana" w:hAnsi="Verdana"/>
                <w:sz w:val="20"/>
              </w:rPr>
              <w:t xml:space="preserve"> 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F033DE" w:rsidRPr="001F1D23"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D8A30B8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수입신고수리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97BEF1D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vydf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3291176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3CC662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MAG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LAY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D9354E6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K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82CD759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B4E2901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C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087E3A1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인천공항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8347047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2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EC436F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CAGE12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87EC15B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msrm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31CCAF7A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474B90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ICN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CEC30D7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0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C1A9161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수입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 xml:space="preserve"> 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일반화물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24817F2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XJ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2CB735C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2155F19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인천세관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8EE1148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XJ700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019D0C5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605118340404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96AF8B3" w14:textId="77777777" w:rsid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044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7D3AA7F" w14:textId="77777777" w:rsidR="00674D7D" w:rsidRDefault="00674D7D" w:rsidP="00674D7D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태화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********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회사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E4077D7" w14:textId="77777777" w:rsidR="00674D7D" w:rsidRPr="00674D7D" w:rsidRDefault="00674D7D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T**X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A426BAA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spcnCargCd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11293C91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605380D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="00E536EB"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G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41443F76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2436BB4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1F87D06E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18XJ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0002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853BF23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cntrNo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7FD87DE0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94000499505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2F61E440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Consol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97E380D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A392B87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반출완료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E47CDF5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타이에어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티드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3B509C6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CT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3449545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태국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091F5595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agnc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1222DC9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E7668AC" w14:textId="77777777" w:rsidR="00F033DE" w:rsidRPr="00F033DE" w:rsidRDefault="00F033DE" w:rsidP="00F033DE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8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F9A6F10" w14:textId="77777777" w:rsidR="00F033DE" w:rsidRPr="00F033DE" w:rsidRDefault="00420664" w:rsidP="00F033DE">
            <w:pPr>
              <w:spacing w:line="240" w:lineRule="auto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hyperlink r:id="rId23" w:history="1">
              <w:r w:rsidR="00F033DE" w:rsidRPr="00F033DE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033DE" w:rsidRPr="00F033DE">
              <w:rPr>
                <w:rFonts w:ascii="Verdana" w:hAnsi="Verdana"/>
                <w:sz w:val="20"/>
              </w:rPr>
              <w:t xml:space="preserve"> 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="00F033DE" w:rsidRPr="001F1D23">
              <w:rPr>
                <w:rFonts w:ascii="Verdana" w:eastAsia="맑은 고딕" w:hAnsi="Verdana" w:cs="굴림"/>
                <w:color w:val="990000"/>
                <w:sz w:val="20"/>
              </w:rPr>
              <w:t>cargCsclPrgsInfoDtlQryVo</w:t>
            </w:r>
            <w:r w:rsidR="00F033DE"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62A3BE2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(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주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)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 xml:space="preserve"> 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공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EC3F734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201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44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7EEF4F77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0407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0162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DC896AB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="00E536EB"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54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53490380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3181620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41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3M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 w14:paraId="3E158E2F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0000FF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bfhnGdncCn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 w14:paraId="5BFC82A1" w14:textId="77777777" w:rsidR="00F033DE" w:rsidRPr="00F033DE" w:rsidRDefault="00F033DE" w:rsidP="00F033DE">
            <w:pPr>
              <w:spacing w:line="240" w:lineRule="auto"/>
              <w:ind w:firstLineChars="100" w:firstLine="200"/>
              <w:jc w:val="left"/>
              <w:rPr>
                <w:rFonts w:ascii="Verdana" w:eastAsia="맑은 고딕" w:hAnsi="Verdana" w:cs="굴림"/>
                <w:color w:val="990000"/>
                <w:sz w:val="20"/>
              </w:rPr>
            </w:pP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 w:rsidRPr="001F1D23"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 w:rsidRPr="001F1D23"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 w:rsidRPr="001F1D23">
              <w:rPr>
                <w:rFonts w:ascii="Verdana" w:eastAsia="맑은 고딕" w:hAnsi="Verdana" w:cs="굴림"/>
                <w:color w:val="990000"/>
                <w:sz w:val="20"/>
              </w:rPr>
              <w:t>wghtUt&gt;</w:t>
            </w:r>
          </w:p>
          <w:p w14:paraId="012C475D" w14:textId="77777777" w:rsidR="00F033DE" w:rsidRPr="00F033DE" w:rsidRDefault="00F033DE" w:rsidP="00F033DE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 w:rsidRPr="00F033DE"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6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1ABA6B57" w14:textId="77777777" w:rsidR="00F033DE" w:rsidRPr="00F033DE" w:rsidRDefault="00F033DE" w:rsidP="00F033DE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 w:rsidRPr="00F033DE"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반출신고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7CB4B70E" w14:textId="77777777" w:rsidR="00F033DE" w:rsidRPr="00F033DE" w:rsidRDefault="00F033DE" w:rsidP="00F033DE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 w:rsidRPr="00F033DE"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CT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3BDF803F" w14:textId="77777777" w:rsidR="00F033DE" w:rsidRPr="00F033DE" w:rsidRDefault="00F033DE" w:rsidP="00F033DE"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 w:rsidRPr="00F033DE"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수입신고</w:t>
            </w:r>
            <w:r w:rsidRPr="00F033DE"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수리후</w:t>
            </w:r>
            <w:r w:rsidRPr="00F033DE"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 w:rsidRPr="00F033DE">
              <w:rPr>
                <w:rFonts w:ascii="Verdana" w:eastAsia="맑은 고딕" w:hAnsi="Verdana"/>
                <w:b/>
                <w:color w:val="000000"/>
                <w:sz w:val="20"/>
              </w:rPr>
              <w:t>반출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 w:rsidRPr="00F033DE"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 w:rsidRPr="00F033DE"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 w14:paraId="0847BF31" w14:textId="77777777" w:rsidR="00F033DE" w:rsidRPr="00F033DE" w:rsidRDefault="00F033DE" w:rsidP="00F033DE">
            <w:pPr>
              <w:ind w:firstLineChars="100" w:firstLine="200"/>
              <w:jc w:val="left"/>
              <w:rPr>
                <w:rFonts w:ascii="Verdana" w:eastAsiaTheme="majorHAnsi" w:hAnsi="Verdana"/>
                <w:color w:val="0000FF"/>
                <w:sz w:val="20"/>
              </w:rPr>
            </w:pPr>
            <w:r w:rsidRPr="00F033DE"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 w:rsidRPr="00F033DE"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 w:rsidRPr="00F033DE">
              <w:rPr>
                <w:rFonts w:ascii="Verdana" w:eastAsiaTheme="majorHAnsi" w:hAnsi="Verdana"/>
                <w:color w:val="0000FF"/>
                <w:sz w:val="20"/>
              </w:rPr>
              <w:t>&gt;</w:t>
            </w:r>
            <w:r w:rsidRPr="00F033DE">
              <w:rPr>
                <w:rFonts w:ascii="Verdana" w:eastAsiaTheme="majorHAnsi" w:hAnsi="Verdana"/>
                <w:b/>
                <w:color w:val="000000"/>
                <w:sz w:val="20"/>
              </w:rPr>
              <w:t>0</w:t>
            </w:r>
            <w:r w:rsidR="00E536EB"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 w:rsidRPr="00F033DE">
              <w:rPr>
                <w:rFonts w:ascii="Verdana" w:eastAsiaTheme="majorHAnsi" w:hAnsi="Verdana"/>
                <w:b/>
                <w:color w:val="000000"/>
                <w:sz w:val="20"/>
              </w:rPr>
              <w:t>1</w:t>
            </w:r>
            <w:r w:rsidRPr="00F033DE">
              <w:rPr>
                <w:rFonts w:ascii="Verdana" w:eastAsiaTheme="majorHAnsi" w:hAnsi="Verdana"/>
                <w:color w:val="0000FF"/>
                <w:sz w:val="20"/>
              </w:rPr>
              <w:t>&lt;/</w:t>
            </w:r>
            <w:r w:rsidRPr="00F033DE"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 w:rsidRPr="00F033DE">
              <w:rPr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437E6729" w14:textId="77777777" w:rsidR="00F033DE" w:rsidRPr="00F033DE" w:rsidRDefault="00F033DE" w:rsidP="00F033DE">
            <w:pPr>
              <w:ind w:firstLineChars="100" w:firstLine="200"/>
              <w:jc w:val="left"/>
              <w:rPr>
                <w:rStyle w:val="block"/>
                <w:rFonts w:ascii="Verdana" w:eastAsiaTheme="majorHAnsi" w:hAnsi="Verdana"/>
                <w:color w:val="0000FF"/>
                <w:sz w:val="20"/>
              </w:rPr>
            </w:pPr>
            <w:r w:rsidRPr="00F033DE"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 w:rsidRPr="00F033DE"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cargCsclPrgsInfoDtlQryVo</w:t>
            </w:r>
            <w:r w:rsidRPr="00F033DE"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  <w:p w14:paraId="634857C0" w14:textId="77777777" w:rsidR="00C1772D" w:rsidRPr="00C059E5" w:rsidRDefault="00F033DE" w:rsidP="00F033DE">
            <w:pPr>
              <w:rPr>
                <w:rFonts w:asciiTheme="majorHAnsi" w:eastAsiaTheme="majorHAnsi" w:hAnsiTheme="majorHAnsi"/>
                <w:sz w:val="20"/>
              </w:rPr>
            </w:pPr>
            <w:r w:rsidRPr="00F033DE"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 w:rsidRPr="00F033DE"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cargCsclPrgsInfoQryRtnVo</w:t>
            </w:r>
            <w:r w:rsidRPr="00F033DE"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</w:tc>
      </w:tr>
    </w:tbl>
    <w:p w14:paraId="6D0017B9" w14:textId="77777777" w:rsidR="00816027" w:rsidRPr="00816027" w:rsidRDefault="00923A8A" w:rsidP="00816027">
      <w:pPr>
        <w:pStyle w:val="3"/>
        <w:jc w:val="left"/>
        <w:rPr>
          <w:rFonts w:asciiTheme="minorHAnsi" w:eastAsiaTheme="minorHAnsi" w:hAnsiTheme="minorHAnsi"/>
          <w:b/>
          <w:sz w:val="26"/>
          <w:szCs w:val="26"/>
        </w:rPr>
      </w:pPr>
      <w:bookmarkStart w:id="29" w:name="_Toc161922303"/>
      <w:r w:rsidRPr="00923A8A">
        <w:rPr>
          <w:rFonts w:asciiTheme="minorHAnsi" w:eastAsiaTheme="minorHAnsi" w:hAnsiTheme="minorHAnsi"/>
          <w:b/>
          <w:sz w:val="26"/>
          <w:szCs w:val="26"/>
        </w:rPr>
        <w:t>수출신고번호별</w:t>
      </w:r>
      <w:r w:rsidR="001D5A26">
        <w:rPr>
          <w:rFonts w:asciiTheme="minorHAnsi" w:eastAsiaTheme="minorHAnsi" w:hAnsiTheme="minorHAnsi" w:hint="eastAsia"/>
          <w:b/>
          <w:sz w:val="26"/>
          <w:szCs w:val="26"/>
        </w:rPr>
        <w:t xml:space="preserve"> </w:t>
      </w:r>
      <w:r w:rsidRPr="00923A8A">
        <w:rPr>
          <w:rFonts w:asciiTheme="minorHAnsi" w:eastAsiaTheme="minorHAnsi" w:hAnsiTheme="minorHAnsi"/>
          <w:b/>
          <w:sz w:val="26"/>
          <w:szCs w:val="26"/>
        </w:rPr>
        <w:t>수출이행</w:t>
      </w:r>
      <w:r w:rsidR="00300ECC">
        <w:rPr>
          <w:rFonts w:asciiTheme="minorHAnsi" w:eastAsiaTheme="minorHAnsi" w:hAnsiTheme="minorHAnsi" w:hint="eastAsia"/>
          <w:b/>
          <w:sz w:val="26"/>
          <w:szCs w:val="26"/>
        </w:rPr>
        <w:t xml:space="preserve"> </w:t>
      </w:r>
      <w:r w:rsidRPr="00923A8A">
        <w:rPr>
          <w:rFonts w:asciiTheme="minorHAnsi" w:eastAsiaTheme="minorHAnsi" w:hAnsiTheme="minorHAnsi"/>
          <w:b/>
          <w:sz w:val="26"/>
          <w:szCs w:val="26"/>
        </w:rPr>
        <w:t>내역</w:t>
      </w:r>
      <w:bookmarkEnd w:id="29"/>
    </w:p>
    <w:p w14:paraId="379AFB9C" w14:textId="77777777" w:rsidR="00D4579A" w:rsidRPr="00E83505" w:rsidRDefault="00743F32" w:rsidP="004C42C7">
      <w:pPr>
        <w:pStyle w:val="afc"/>
        <w:numPr>
          <w:ilvl w:val="0"/>
          <w:numId w:val="15"/>
        </w:numPr>
        <w:ind w:leftChars="0" w:left="709" w:hanging="283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="00D4579A"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5"/>
        <w:gridCol w:w="2266"/>
        <w:gridCol w:w="1971"/>
        <w:gridCol w:w="1862"/>
        <w:gridCol w:w="2086"/>
      </w:tblGrid>
      <w:tr w:rsidR="00D4579A" w:rsidRPr="006777DC" w14:paraId="72CFC048" w14:textId="77777777" w:rsidTr="002C3868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FB35C9F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EF52E82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F05F68A" w14:textId="77777777" w:rsidR="00D4579A" w:rsidRPr="0081418F" w:rsidRDefault="00816027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="00D4579A" w:rsidRPr="0081418F">
              <w:rPr>
                <w:rFonts w:asciiTheme="majorHAnsi" w:eastAsiaTheme="majorHAnsi" w:hAnsiTheme="majorHAnsi" w:hint="eastAsia"/>
              </w:rPr>
              <w:t>00</w:t>
            </w:r>
            <w:r w:rsidR="009D5459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D4579A" w:rsidRPr="006777DC" w14:paraId="7D757D44" w14:textId="77777777" w:rsidTr="002C3868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710742E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D45E373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D338B58" w14:textId="77777777" w:rsidR="00D4579A" w:rsidRPr="0081418F" w:rsidRDefault="00300ECC" w:rsidP="00300ECC">
            <w:pPr>
              <w:jc w:val="left"/>
              <w:rPr>
                <w:rFonts w:asciiTheme="majorHAnsi" w:eastAsiaTheme="majorHAnsi" w:hAnsiTheme="majorHAnsi"/>
              </w:rPr>
            </w:pPr>
            <w:r w:rsidRPr="00300ECC">
              <w:rPr>
                <w:rFonts w:asciiTheme="majorHAnsi" w:eastAsiaTheme="majorHAnsi" w:hAnsiTheme="majorHAnsi" w:hint="eastAsia"/>
              </w:rPr>
              <w:t>수출신고번호별 수출이행 내역</w:t>
            </w:r>
          </w:p>
        </w:tc>
      </w:tr>
      <w:tr w:rsidR="00D4579A" w:rsidRPr="006777DC" w14:paraId="43F2B9DE" w14:textId="77777777" w:rsidTr="002C3868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F5392CA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33173D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70F606B" w14:textId="77777777" w:rsidR="00D4579A" w:rsidRPr="009D5459" w:rsidRDefault="0054100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54100B">
              <w:rPr>
                <w:rFonts w:asciiTheme="majorHAnsi" w:eastAsiaTheme="majorHAnsi" w:hAnsiTheme="majorHAnsi"/>
              </w:rPr>
              <w:t>retrieveExpDclrNoPrExpFfmnBrkd</w:t>
            </w:r>
          </w:p>
        </w:tc>
      </w:tr>
      <w:tr w:rsidR="00D4579A" w:rsidRPr="006777DC" w14:paraId="797939BD" w14:textId="77777777" w:rsidTr="002C3868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1D1610C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84FCAC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0DE413A" w14:textId="77777777" w:rsidR="00D4579A" w:rsidRPr="0081418F" w:rsidRDefault="00300EC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300ECC">
              <w:rPr>
                <w:rFonts w:asciiTheme="majorHAnsi" w:eastAsiaTheme="majorHAnsi" w:hAnsiTheme="majorHAnsi" w:hint="eastAsia"/>
              </w:rPr>
              <w:t>수출신고번호별 수출이행내역 및 잔량 정보 제공</w:t>
            </w:r>
          </w:p>
        </w:tc>
      </w:tr>
      <w:tr w:rsidR="00D4579A" w:rsidRPr="006777DC" w14:paraId="51DF5B22" w14:textId="77777777" w:rsidTr="002C3868">
        <w:tc>
          <w:tcPr>
            <w:tcW w:w="723" w:type="pct"/>
            <w:vMerge w:val="restart"/>
            <w:shd w:val="pct10" w:color="auto" w:fill="auto"/>
            <w:vAlign w:val="center"/>
          </w:tcPr>
          <w:p w14:paraId="3AA9088A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1B959CC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EB69B69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E74DCBE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4454E72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D4579A" w:rsidRPr="006777DC" w14:paraId="49765B0C" w14:textId="77777777" w:rsidTr="002C3868">
        <w:tc>
          <w:tcPr>
            <w:tcW w:w="723" w:type="pct"/>
            <w:vMerge/>
            <w:shd w:val="pct10" w:color="auto" w:fill="auto"/>
            <w:vAlign w:val="center"/>
          </w:tcPr>
          <w:p w14:paraId="00B7FA87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12B1FC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142D914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C8EB303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D4579A" w:rsidRPr="006777DC" w14:paraId="7023820E" w14:textId="77777777" w:rsidTr="002C3868">
        <w:tc>
          <w:tcPr>
            <w:tcW w:w="723" w:type="pct"/>
            <w:vMerge/>
            <w:shd w:val="pct10" w:color="auto" w:fill="auto"/>
            <w:vAlign w:val="center"/>
          </w:tcPr>
          <w:p w14:paraId="5C8FB6D8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66745B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58A9283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15F98">
              <w:rPr>
                <w:rFonts w:asciiTheme="majorHAnsi" w:eastAsiaTheme="majorHAnsi" w:hAnsiTheme="majorHAnsi" w:hint="eastAsia"/>
              </w:rPr>
              <w:t xml:space="preserve"> </w:t>
            </w:r>
            <w:r w:rsidR="00E15F98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D4579A" w:rsidRPr="006777DC" w14:paraId="6EB1AE89" w14:textId="77777777" w:rsidTr="002C3868">
        <w:tc>
          <w:tcPr>
            <w:tcW w:w="723" w:type="pct"/>
            <w:vMerge w:val="restart"/>
            <w:shd w:val="pct10" w:color="auto" w:fill="auto"/>
            <w:vAlign w:val="center"/>
          </w:tcPr>
          <w:p w14:paraId="1D414474" w14:textId="77777777" w:rsidR="00D4579A" w:rsidRPr="0081418F" w:rsidRDefault="00D4579A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EBE93C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45F8D7E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0C40DC9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C51D141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9D5808E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D4579A" w:rsidRPr="006777DC" w14:paraId="09A59728" w14:textId="77777777" w:rsidTr="002C3868">
        <w:tc>
          <w:tcPr>
            <w:tcW w:w="723" w:type="pct"/>
            <w:vMerge/>
            <w:shd w:val="pct10" w:color="auto" w:fill="auto"/>
            <w:vAlign w:val="center"/>
          </w:tcPr>
          <w:p w14:paraId="3181ADA4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6EF2765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2FC73E16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D4579A" w:rsidRPr="006777DC" w14:paraId="47725305" w14:textId="77777777" w:rsidTr="002C3868">
        <w:tc>
          <w:tcPr>
            <w:tcW w:w="723" w:type="pct"/>
            <w:vMerge w:val="restart"/>
            <w:shd w:val="pct10" w:color="auto" w:fill="auto"/>
            <w:vAlign w:val="center"/>
          </w:tcPr>
          <w:p w14:paraId="30A47FBF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1C58E4A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2F086CD" w14:textId="77777777" w:rsidR="008E11E3" w:rsidRDefault="008E11E3" w:rsidP="008E11E3">
            <w:pPr>
              <w:jc w:val="left"/>
              <w:rPr>
                <w:rFonts w:asciiTheme="majorHAnsi" w:eastAsiaTheme="majorHAnsi" w:hAnsiTheme="majorHAnsi"/>
              </w:rPr>
            </w:pPr>
            <w:r w:rsidRPr="008E11E3">
              <w:rPr>
                <w:rFonts w:asciiTheme="majorHAnsi" w:eastAsiaTheme="majorHAnsi" w:hAnsiTheme="majorHAnsi"/>
              </w:rPr>
              <w:t>https://</w:t>
            </w:r>
            <w:r w:rsidRPr="008E11E3">
              <w:rPr>
                <w:rFonts w:asciiTheme="majorHAnsi" w:eastAsiaTheme="majorHAnsi" w:hAnsiTheme="majorHAnsi" w:hint="eastAsia"/>
              </w:rPr>
              <w:t>t</w:t>
            </w:r>
            <w:r w:rsidRPr="008E11E3">
              <w:rPr>
                <w:rFonts w:asciiTheme="majorHAnsi" w:eastAsiaTheme="majorHAnsi" w:hAnsiTheme="majorHAnsi"/>
              </w:rPr>
              <w:t>unipass.customs.go.kr:38010/ext/rest</w:t>
            </w:r>
            <w:r w:rsidRPr="008E11E3">
              <w:rPr>
                <w:rFonts w:asciiTheme="majorHAnsi" w:eastAsiaTheme="majorHAnsi" w:hAnsiTheme="majorHAnsi" w:hint="eastAsia"/>
              </w:rPr>
              <w:t>/</w:t>
            </w:r>
          </w:p>
          <w:p w14:paraId="607018BF" w14:textId="77777777" w:rsidR="00D4579A" w:rsidRPr="003B0322" w:rsidRDefault="009B2DEC" w:rsidP="008E11E3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54100B"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 w:rsidR="00D4579A" w:rsidRPr="006777DC" w14:paraId="3C7C6EB7" w14:textId="77777777" w:rsidTr="002C3868">
        <w:tc>
          <w:tcPr>
            <w:tcW w:w="723" w:type="pct"/>
            <w:vMerge/>
            <w:shd w:val="pct10" w:color="auto" w:fill="auto"/>
            <w:vAlign w:val="center"/>
          </w:tcPr>
          <w:p w14:paraId="07E7CC6C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9A0A66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4A8DC99D" w14:textId="77777777" w:rsidR="00D4579A" w:rsidRPr="0081418F" w:rsidRDefault="00563F3E" w:rsidP="008E11E3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="008E11E3">
              <w:rPr>
                <w:rFonts w:asciiTheme="majorHAnsi" w:eastAsiaTheme="majorHAnsi" w:hAnsiTheme="majorHAnsi" w:hint="eastAsia"/>
              </w:rPr>
              <w:t>/</w:t>
            </w:r>
            <w:r>
              <w:t xml:space="preserve"> </w:t>
            </w:r>
            <w:r w:rsidRPr="0054100B"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 w:rsidR="00D4579A" w:rsidRPr="006777DC" w14:paraId="4903E01D" w14:textId="77777777" w:rsidTr="002C3868">
        <w:tc>
          <w:tcPr>
            <w:tcW w:w="723" w:type="pct"/>
            <w:vMerge w:val="restart"/>
            <w:shd w:val="pct10" w:color="auto" w:fill="auto"/>
            <w:vAlign w:val="center"/>
          </w:tcPr>
          <w:p w14:paraId="0CB044CA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14BB8D8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0FF30E7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D4579A" w:rsidRPr="006777DC" w14:paraId="6F07BA6F" w14:textId="77777777" w:rsidTr="002C3868">
        <w:tc>
          <w:tcPr>
            <w:tcW w:w="723" w:type="pct"/>
            <w:vMerge/>
            <w:shd w:val="pct10" w:color="auto" w:fill="auto"/>
            <w:vAlign w:val="center"/>
          </w:tcPr>
          <w:p w14:paraId="34B99C57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AF8D59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CCE5DB6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3EDC272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3495326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D4579A" w:rsidRPr="006777DC" w14:paraId="0B81DC91" w14:textId="77777777" w:rsidTr="002C3868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688282B" w14:textId="77777777" w:rsidR="00D4579A" w:rsidRPr="0081418F" w:rsidRDefault="00D4579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079A635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5E9F5A7" w14:textId="77777777" w:rsidR="00D4579A" w:rsidRPr="0081418F" w:rsidRDefault="00D4579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D4579A" w:rsidRPr="006777DC" w14:paraId="2B7D2080" w14:textId="77777777" w:rsidTr="002C3868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0FF75DE7" w14:textId="77777777" w:rsidR="00D4579A" w:rsidRPr="0081418F" w:rsidRDefault="00D4579A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FDA1560" w14:textId="77777777" w:rsidR="00276DEC" w:rsidRDefault="00276DEC" w:rsidP="00276DEC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C72CF08" w14:textId="77777777" w:rsidR="00D4579A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A54A9FC" w14:textId="77777777" w:rsidR="00E83505" w:rsidRPr="00E83505" w:rsidRDefault="00E83505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D0A206F" w14:textId="77777777" w:rsidR="00D4579A" w:rsidRPr="00E83505" w:rsidRDefault="00D4579A" w:rsidP="004C42C7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3"/>
        <w:gridCol w:w="2119"/>
        <w:gridCol w:w="1129"/>
        <w:gridCol w:w="1269"/>
        <w:gridCol w:w="3390"/>
      </w:tblGrid>
      <w:tr w:rsidR="00753A0C" w:rsidRPr="00795232" w14:paraId="7EF6FB9C" w14:textId="77777777" w:rsidTr="00753A0C">
        <w:tc>
          <w:tcPr>
            <w:tcW w:w="869" w:type="pct"/>
            <w:shd w:val="pct10" w:color="auto" w:fill="auto"/>
            <w:vAlign w:val="center"/>
          </w:tcPr>
          <w:p w14:paraId="288B0DC7" w14:textId="77777777" w:rsidR="00753A0C" w:rsidRPr="00795232" w:rsidRDefault="00753A0C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799C61C2" w14:textId="77777777" w:rsidR="00753A0C" w:rsidRPr="00795232" w:rsidRDefault="00753A0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7F5F40D7" w14:textId="77777777" w:rsidR="00753A0C" w:rsidRPr="00795232" w:rsidRDefault="00753A0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04477191" w14:textId="77777777" w:rsidR="00753A0C" w:rsidRPr="00795232" w:rsidRDefault="00753A0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  <w:vAlign w:val="center"/>
          </w:tcPr>
          <w:p w14:paraId="43DC8C16" w14:textId="77777777" w:rsidR="00753A0C" w:rsidRPr="00795232" w:rsidRDefault="00753A0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753A0C" w:rsidRPr="00795232" w14:paraId="11FED099" w14:textId="77777777" w:rsidTr="00753A0C">
        <w:tc>
          <w:tcPr>
            <w:tcW w:w="869" w:type="pct"/>
            <w:shd w:val="clear" w:color="auto" w:fill="auto"/>
            <w:vAlign w:val="center"/>
          </w:tcPr>
          <w:p w14:paraId="641F84C8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expDclrNo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2835E944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수출신고번호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37428BCD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0EFA16DC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2B4BB22A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53A0C" w:rsidRPr="00795232" w14:paraId="1AE1E4FB" w14:textId="77777777" w:rsidTr="00753A0C">
        <w:tc>
          <w:tcPr>
            <w:tcW w:w="869" w:type="pct"/>
            <w:shd w:val="clear" w:color="auto" w:fill="auto"/>
            <w:vAlign w:val="center"/>
          </w:tcPr>
          <w:p w14:paraId="7795412A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/>
                <w:sz w:val="20"/>
              </w:rPr>
              <w:t>blNo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3F1E251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B/L번호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1841338" w14:textId="77777777" w:rsidR="00753A0C" w:rsidRPr="00DB0656" w:rsidRDefault="00EE31B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  <w:r w:rsidR="00753A0C" w:rsidRPr="00DB0656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663" w:type="pct"/>
            <w:shd w:val="clear" w:color="auto" w:fill="auto"/>
            <w:vAlign w:val="center"/>
          </w:tcPr>
          <w:p w14:paraId="22E2245C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5899AF2B" w14:textId="77777777" w:rsidR="00753A0C" w:rsidRPr="00DB0656" w:rsidRDefault="00753A0C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71A3B49" w14:textId="77777777" w:rsidR="00F87FA2" w:rsidRPr="00E83505" w:rsidRDefault="00F87FA2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4615202" w14:textId="77777777" w:rsidR="00D4579A" w:rsidRPr="00E83505" w:rsidRDefault="00D4579A" w:rsidP="004C42C7">
      <w:pPr>
        <w:pStyle w:val="hieatt"/>
        <w:numPr>
          <w:ilvl w:val="0"/>
          <w:numId w:val="1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  <w:r w:rsidR="00F87FA2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(수출신고번호로 조회 할 경우)</w:t>
      </w:r>
    </w:p>
    <w:tbl>
      <w:tblPr>
        <w:tblStyle w:val="afb"/>
        <w:tblW w:w="5000" w:type="pct"/>
        <w:tblLayout w:type="fixed"/>
        <w:tblLook w:val="04A0" w:firstRow="1" w:lastRow="0" w:firstColumn="1" w:lastColumn="0" w:noHBand="0" w:noVBand="1"/>
      </w:tblPr>
      <w:tblGrid>
        <w:gridCol w:w="2093"/>
        <w:gridCol w:w="2410"/>
        <w:gridCol w:w="1256"/>
        <w:gridCol w:w="1152"/>
        <w:gridCol w:w="2659"/>
      </w:tblGrid>
      <w:tr w:rsidR="00994D13" w:rsidRPr="00795232" w14:paraId="59042C6A" w14:textId="77777777" w:rsidTr="00EC11B8">
        <w:trPr>
          <w:trHeight w:val="280"/>
        </w:trPr>
        <w:tc>
          <w:tcPr>
            <w:tcW w:w="1094" w:type="pct"/>
            <w:shd w:val="clear" w:color="auto" w:fill="D9D9D9" w:themeFill="background1" w:themeFillShade="D9"/>
          </w:tcPr>
          <w:p w14:paraId="5494058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clear" w:color="auto" w:fill="D9D9D9" w:themeFill="background1" w:themeFillShade="D9"/>
          </w:tcPr>
          <w:p w14:paraId="4DA59836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56" w:type="pct"/>
            <w:shd w:val="clear" w:color="auto" w:fill="D9D9D9" w:themeFill="background1" w:themeFillShade="D9"/>
          </w:tcPr>
          <w:p w14:paraId="64CD2CFA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02" w:type="pct"/>
            <w:shd w:val="clear" w:color="auto" w:fill="D9D9D9" w:themeFill="background1" w:themeFillShade="D9"/>
          </w:tcPr>
          <w:p w14:paraId="2E435919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clear" w:color="auto" w:fill="D9D9D9" w:themeFill="background1" w:themeFillShade="D9"/>
          </w:tcPr>
          <w:p w14:paraId="68BDEB99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A7CCA" w14:paraId="390A9526" w14:textId="77777777" w:rsidTr="00EC11B8">
        <w:trPr>
          <w:trHeight w:val="300"/>
        </w:trPr>
        <w:tc>
          <w:tcPr>
            <w:tcW w:w="1094" w:type="pct"/>
            <w:noWrap/>
          </w:tcPr>
          <w:p w14:paraId="1028C490" w14:textId="77777777" w:rsidR="00FA7CCA" w:rsidRDefault="00FA7CCA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537C"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  <w:noWrap/>
          </w:tcPr>
          <w:p w14:paraId="07098AED" w14:textId="77777777" w:rsidR="00FA7CCA" w:rsidRDefault="00FA7CCA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  <w:noWrap/>
          </w:tcPr>
          <w:p w14:paraId="14236BEF" w14:textId="77777777" w:rsidR="00FA7CCA" w:rsidRDefault="00A777B4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2DF06E64" w14:textId="77777777" w:rsidR="00FA7CCA" w:rsidRDefault="00020323" w:rsidP="00FA7CCA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BC7BF80" w14:textId="77777777" w:rsidR="00FA7CCA" w:rsidRDefault="00FA7CCA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A7CCA" w14:paraId="4B28B6BA" w14:textId="77777777" w:rsidTr="00EC11B8">
        <w:trPr>
          <w:trHeight w:val="300"/>
        </w:trPr>
        <w:tc>
          <w:tcPr>
            <w:tcW w:w="1094" w:type="pct"/>
            <w:noWrap/>
          </w:tcPr>
          <w:p w14:paraId="6608B230" w14:textId="77777777" w:rsidR="00FA7CCA" w:rsidRDefault="00FA7CCA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mnurConm</w:t>
            </w:r>
          </w:p>
        </w:tc>
        <w:tc>
          <w:tcPr>
            <w:tcW w:w="1259" w:type="pct"/>
            <w:noWrap/>
          </w:tcPr>
          <w:p w14:paraId="76A8BE0A" w14:textId="77777777" w:rsidR="00FA7CCA" w:rsidRDefault="00FA7CCA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제조자상호</w:t>
            </w:r>
          </w:p>
        </w:tc>
        <w:tc>
          <w:tcPr>
            <w:tcW w:w="656" w:type="pct"/>
            <w:noWrap/>
          </w:tcPr>
          <w:p w14:paraId="428F8755" w14:textId="77777777" w:rsidR="00FA7CCA" w:rsidRDefault="00FA7CCA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1747B1E8" w14:textId="77777777" w:rsidR="00FA7CCA" w:rsidRDefault="00FA7CCA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480C595" w14:textId="77777777" w:rsidR="00FA7CCA" w:rsidRDefault="00FA7C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A7CCA" w14:paraId="1530EDAE" w14:textId="77777777" w:rsidTr="00EC11B8">
        <w:trPr>
          <w:trHeight w:val="300"/>
        </w:trPr>
        <w:tc>
          <w:tcPr>
            <w:tcW w:w="1094" w:type="pct"/>
            <w:noWrap/>
          </w:tcPr>
          <w:p w14:paraId="73F6CFFD" w14:textId="77777777" w:rsidR="00FA7CCA" w:rsidRDefault="00FA7CCA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259" w:type="pct"/>
            <w:noWrap/>
          </w:tcPr>
          <w:p w14:paraId="5E96159E" w14:textId="77777777" w:rsidR="00FA7CCA" w:rsidRDefault="00FA7CCA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56" w:type="pct"/>
            <w:noWrap/>
          </w:tcPr>
          <w:p w14:paraId="3EC84037" w14:textId="77777777" w:rsidR="00FA7CCA" w:rsidRDefault="00FA7CCA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23545473" w14:textId="77777777" w:rsidR="00FA7CCA" w:rsidRDefault="00FA7CCA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5388AC7" w14:textId="77777777" w:rsidR="00FA7CCA" w:rsidRDefault="00FA7C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A7CCA" w14:paraId="7DDCCAAA" w14:textId="77777777" w:rsidTr="00EC11B8">
        <w:trPr>
          <w:trHeight w:val="300"/>
        </w:trPr>
        <w:tc>
          <w:tcPr>
            <w:tcW w:w="1094" w:type="pct"/>
            <w:noWrap/>
          </w:tcPr>
          <w:p w14:paraId="111AE995" w14:textId="77777777" w:rsidR="00FA7CCA" w:rsidRDefault="00FA7CCA" w:rsidP="00FA7CCA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259" w:type="pct"/>
            <w:noWrap/>
          </w:tcPr>
          <w:p w14:paraId="507FA38A" w14:textId="77777777" w:rsidR="00FA7CCA" w:rsidRDefault="00FA7CCA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56" w:type="pct"/>
            <w:noWrap/>
          </w:tcPr>
          <w:p w14:paraId="4BB1B7A1" w14:textId="77777777" w:rsidR="00FA7CCA" w:rsidRDefault="00FA7CCA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7BDE74CD" w14:textId="77777777" w:rsidR="00FA7CCA" w:rsidRDefault="00FA7CCA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2033CA18" w14:textId="77777777" w:rsidR="00FA7CCA" w:rsidRDefault="00FA7C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5BF1948F" w14:textId="77777777" w:rsidTr="00EC11B8">
        <w:trPr>
          <w:trHeight w:val="300"/>
        </w:trPr>
        <w:tc>
          <w:tcPr>
            <w:tcW w:w="1094" w:type="pct"/>
            <w:noWrap/>
          </w:tcPr>
          <w:p w14:paraId="1A57D4B2" w14:textId="77777777" w:rsidR="005B27B5" w:rsidRDefault="005B27B5" w:rsidP="005B27B5"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259" w:type="pct"/>
            <w:noWrap/>
          </w:tcPr>
          <w:p w14:paraId="36876ABC" w14:textId="77777777" w:rsidR="005B27B5" w:rsidRDefault="005B27B5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56" w:type="pct"/>
            <w:noWrap/>
          </w:tcPr>
          <w:p w14:paraId="04167F60" w14:textId="77777777" w:rsidR="005B27B5" w:rsidRDefault="005B27B5" w:rsidP="005B27B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6E212784" w14:textId="77777777" w:rsidR="005B27B5" w:rsidRDefault="005B27B5" w:rsidP="005B27B5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8F5E227" w14:textId="77777777" w:rsidR="005B27B5" w:rsidRDefault="005B27B5" w:rsidP="005B27B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69402225" w14:textId="77777777" w:rsidTr="00FA7CCA">
        <w:trPr>
          <w:trHeight w:val="300"/>
        </w:trPr>
        <w:tc>
          <w:tcPr>
            <w:tcW w:w="1094" w:type="pct"/>
            <w:noWrap/>
            <w:vAlign w:val="center"/>
          </w:tcPr>
          <w:p w14:paraId="5DDD1A19" w14:textId="77777777" w:rsidR="005B27B5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2110DF"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259" w:type="pct"/>
            <w:noWrap/>
            <w:vAlign w:val="center"/>
          </w:tcPr>
          <w:p w14:paraId="063F1D5B" w14:textId="77777777" w:rsidR="005B27B5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  <w:noWrap/>
            <w:vAlign w:val="bottom"/>
          </w:tcPr>
          <w:p w14:paraId="3E55F198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02221D47" w14:textId="77777777" w:rsidR="005B27B5" w:rsidRDefault="005B27B5" w:rsidP="00FA7CCA">
            <w:r w:rsidRPr="005431A3"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71C9E416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71F68D6B" w14:textId="77777777" w:rsidTr="00EC11B8">
        <w:trPr>
          <w:trHeight w:val="300"/>
        </w:trPr>
        <w:tc>
          <w:tcPr>
            <w:tcW w:w="1094" w:type="pct"/>
            <w:noWrap/>
          </w:tcPr>
          <w:p w14:paraId="5C6AC37A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D31716"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259" w:type="pct"/>
            <w:noWrap/>
          </w:tcPr>
          <w:p w14:paraId="06D9F797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56" w:type="pct"/>
            <w:noWrap/>
          </w:tcPr>
          <w:p w14:paraId="72FC0E48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 w14:paraId="4ABCC35C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469F8D25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224EF1E5" w14:textId="77777777" w:rsidTr="00EC11B8">
        <w:trPr>
          <w:trHeight w:val="300"/>
        </w:trPr>
        <w:tc>
          <w:tcPr>
            <w:tcW w:w="1094" w:type="pct"/>
            <w:noWrap/>
          </w:tcPr>
          <w:p w14:paraId="1A9C3EEE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259" w:type="pct"/>
            <w:noWrap/>
          </w:tcPr>
          <w:p w14:paraId="7726EA14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56" w:type="pct"/>
            <w:noWrap/>
          </w:tcPr>
          <w:p w14:paraId="2AEEF542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2C439F59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944DFEA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D0D4A00" w14:textId="77777777" w:rsidTr="00EC11B8">
        <w:trPr>
          <w:trHeight w:val="300"/>
        </w:trPr>
        <w:tc>
          <w:tcPr>
            <w:tcW w:w="1094" w:type="pct"/>
            <w:noWrap/>
          </w:tcPr>
          <w:p w14:paraId="49A2A885" w14:textId="77777777" w:rsidR="005B27B5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sanm</w:t>
            </w:r>
          </w:p>
        </w:tc>
        <w:tc>
          <w:tcPr>
            <w:tcW w:w="1259" w:type="pct"/>
            <w:noWrap/>
          </w:tcPr>
          <w:p w14:paraId="0027D75A" w14:textId="77777777" w:rsidR="005B27B5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선박/편명</w:t>
            </w:r>
          </w:p>
        </w:tc>
        <w:tc>
          <w:tcPr>
            <w:tcW w:w="656" w:type="pct"/>
            <w:noWrap/>
          </w:tcPr>
          <w:p w14:paraId="137D53CA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4A0439C9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F29AE37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251F9E1" w14:textId="77777777" w:rsidTr="00FA7CCA">
        <w:trPr>
          <w:trHeight w:val="300"/>
        </w:trPr>
        <w:tc>
          <w:tcPr>
            <w:tcW w:w="1094" w:type="pct"/>
            <w:noWrap/>
            <w:vAlign w:val="center"/>
          </w:tcPr>
          <w:p w14:paraId="21DCA98F" w14:textId="77777777" w:rsidR="005B27B5" w:rsidRPr="00DB0656" w:rsidRDefault="005B27B5" w:rsidP="00FA7CC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expDclrNo</w:t>
            </w:r>
          </w:p>
        </w:tc>
        <w:tc>
          <w:tcPr>
            <w:tcW w:w="1259" w:type="pct"/>
            <w:noWrap/>
            <w:vAlign w:val="center"/>
          </w:tcPr>
          <w:p w14:paraId="29619856" w14:textId="77777777" w:rsidR="005B27B5" w:rsidRPr="00DB0656" w:rsidRDefault="005B27B5" w:rsidP="00FA7CC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수출신고번호</w:t>
            </w:r>
          </w:p>
        </w:tc>
        <w:tc>
          <w:tcPr>
            <w:tcW w:w="656" w:type="pct"/>
            <w:noWrap/>
            <w:vAlign w:val="center"/>
          </w:tcPr>
          <w:p w14:paraId="201DD65D" w14:textId="77777777" w:rsidR="005B27B5" w:rsidRPr="00DB0656" w:rsidRDefault="005B27B5" w:rsidP="00FA7CC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602" w:type="pct"/>
          </w:tcPr>
          <w:p w14:paraId="33B56D53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22FE430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3CE4FD16" w14:textId="77777777" w:rsidTr="00EC11B8">
        <w:trPr>
          <w:trHeight w:val="300"/>
        </w:trPr>
        <w:tc>
          <w:tcPr>
            <w:tcW w:w="1094" w:type="pct"/>
            <w:noWrap/>
          </w:tcPr>
          <w:p w14:paraId="6DEBEA8D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259" w:type="pct"/>
            <w:noWrap/>
          </w:tcPr>
          <w:p w14:paraId="0E921DCF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56" w:type="pct"/>
            <w:noWrap/>
          </w:tcPr>
          <w:p w14:paraId="168E47F9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6B6BD0A7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22309586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5D82CA04" w14:textId="77777777" w:rsidTr="00EC11B8">
        <w:trPr>
          <w:trHeight w:val="300"/>
        </w:trPr>
        <w:tc>
          <w:tcPr>
            <w:tcW w:w="1094" w:type="pct"/>
            <w:noWrap/>
          </w:tcPr>
          <w:p w14:paraId="37CE12CE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259" w:type="pct"/>
            <w:noWrap/>
          </w:tcPr>
          <w:p w14:paraId="77B42C32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56" w:type="pct"/>
            <w:noWrap/>
          </w:tcPr>
          <w:p w14:paraId="56105F51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4D2588A8" w14:textId="77777777" w:rsidR="005B27B5" w:rsidRDefault="005B27B5" w:rsidP="00FA7CCA"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33F873E4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674687E" w14:textId="77777777" w:rsidTr="00FA7CCA">
        <w:trPr>
          <w:trHeight w:val="300"/>
        </w:trPr>
        <w:tc>
          <w:tcPr>
            <w:tcW w:w="1094" w:type="pct"/>
            <w:noWrap/>
          </w:tcPr>
          <w:p w14:paraId="7D8CF3A2" w14:textId="77777777" w:rsidR="005B27B5" w:rsidRPr="00743F32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743F32">
              <w:rPr>
                <w:rFonts w:ascii="맑은 고딕" w:eastAsia="맑은 고딕" w:hAnsi="맑은 고딕" w:hint="eastAsia"/>
                <w:sz w:val="20"/>
              </w:rPr>
              <w:t>csclPckUt</w:t>
            </w:r>
          </w:p>
        </w:tc>
        <w:tc>
          <w:tcPr>
            <w:tcW w:w="1259" w:type="pct"/>
            <w:noWrap/>
          </w:tcPr>
          <w:p w14:paraId="236B9B8B" w14:textId="77777777" w:rsidR="005B27B5" w:rsidRDefault="005B27B5" w:rsidP="00FA7C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통관포장단위</w:t>
            </w:r>
          </w:p>
        </w:tc>
        <w:tc>
          <w:tcPr>
            <w:tcW w:w="656" w:type="pct"/>
            <w:noWrap/>
          </w:tcPr>
          <w:p w14:paraId="723AE98D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 w14:paraId="591EC00E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0BBAC06A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FFD9402" w14:textId="77777777" w:rsidTr="00EC11B8">
        <w:trPr>
          <w:trHeight w:val="300"/>
        </w:trPr>
        <w:tc>
          <w:tcPr>
            <w:tcW w:w="1094" w:type="pct"/>
            <w:noWrap/>
          </w:tcPr>
          <w:p w14:paraId="0AD97647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259" w:type="pct"/>
            <w:noWrap/>
          </w:tcPr>
          <w:p w14:paraId="539B46BA" w14:textId="77777777" w:rsidR="005B27B5" w:rsidRDefault="005B27B5" w:rsidP="00FA7CC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56" w:type="pct"/>
            <w:noWrap/>
          </w:tcPr>
          <w:p w14:paraId="06F52B9C" w14:textId="77777777" w:rsidR="005B27B5" w:rsidRDefault="005B27B5" w:rsidP="00FA7CC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0696B194" w14:textId="77777777" w:rsidR="005B27B5" w:rsidRDefault="005B27B5" w:rsidP="00FA7CC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5E272D31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C90A592" w14:textId="77777777" w:rsidTr="00EC11B8">
        <w:trPr>
          <w:trHeight w:val="300"/>
        </w:trPr>
        <w:tc>
          <w:tcPr>
            <w:tcW w:w="1094" w:type="pct"/>
            <w:noWrap/>
          </w:tcPr>
          <w:p w14:paraId="5E23D715" w14:textId="77777777" w:rsidR="005B27B5" w:rsidRDefault="005B27B5" w:rsidP="0002032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537C"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  <w:noWrap/>
          </w:tcPr>
          <w:p w14:paraId="1FFF2FFA" w14:textId="77777777" w:rsidR="005B27B5" w:rsidRDefault="005B27B5" w:rsidP="0002032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  <w:noWrap/>
          </w:tcPr>
          <w:p w14:paraId="1BE03A27" w14:textId="77777777" w:rsidR="005B27B5" w:rsidRDefault="005B27B5" w:rsidP="0002032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 w14:paraId="0423A3B8" w14:textId="77777777" w:rsidR="005B27B5" w:rsidRDefault="005B27B5" w:rsidP="00020323"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664C6A23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027C40B6" w14:textId="77777777" w:rsidTr="00EC11B8">
        <w:trPr>
          <w:trHeight w:val="300"/>
        </w:trPr>
        <w:tc>
          <w:tcPr>
            <w:tcW w:w="1094" w:type="pct"/>
            <w:noWrap/>
          </w:tcPr>
          <w:p w14:paraId="742C983E" w14:textId="77777777" w:rsidR="005B27B5" w:rsidRPr="00AA537C" w:rsidRDefault="005B27B5" w:rsidP="00970A0E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shpmWght</w:t>
            </w:r>
          </w:p>
        </w:tc>
        <w:tc>
          <w:tcPr>
            <w:tcW w:w="1259" w:type="pct"/>
            <w:noWrap/>
          </w:tcPr>
          <w:p w14:paraId="6DD98A4B" w14:textId="77777777" w:rsidR="005B27B5" w:rsidRDefault="005B27B5" w:rsidP="0002032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  <w:noWrap/>
          </w:tcPr>
          <w:p w14:paraId="4D9B3E2E" w14:textId="77777777" w:rsidR="005B27B5" w:rsidRDefault="005B27B5" w:rsidP="0002032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 w14:paraId="57AD49F2" w14:textId="77777777" w:rsidR="005B27B5" w:rsidRDefault="005B27B5" w:rsidP="00020323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2DFA9D96" w14:textId="77777777" w:rsidR="005B27B5" w:rsidRDefault="005B27B5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7A83A8CA" w14:textId="77777777" w:rsidTr="00EC11B8">
        <w:trPr>
          <w:trHeight w:val="300"/>
        </w:trPr>
        <w:tc>
          <w:tcPr>
            <w:tcW w:w="1094" w:type="pct"/>
            <w:noWrap/>
          </w:tcPr>
          <w:p w14:paraId="73CB48F3" w14:textId="77777777" w:rsidR="005B27B5" w:rsidRDefault="005B27B5" w:rsidP="0002032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tkofDt</w:t>
            </w:r>
          </w:p>
        </w:tc>
        <w:tc>
          <w:tcPr>
            <w:tcW w:w="1259" w:type="pct"/>
            <w:noWrap/>
          </w:tcPr>
          <w:p w14:paraId="58BA9361" w14:textId="77777777" w:rsidR="005B27B5" w:rsidRDefault="005B27B5" w:rsidP="00020323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56" w:type="pct"/>
            <w:noWrap/>
          </w:tcPr>
          <w:p w14:paraId="08B4DFCF" w14:textId="77777777" w:rsidR="005B27B5" w:rsidRDefault="005B27B5" w:rsidP="0002032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 w14:paraId="1DFACD6F" w14:textId="77777777" w:rsidR="005B27B5" w:rsidRDefault="005B27B5" w:rsidP="0002032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39A7EEDF" w14:textId="77777777" w:rsidR="005B27B5" w:rsidRDefault="005B27B5" w:rsidP="001C0F4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5B27B5" w14:paraId="1DDB59AF" w14:textId="77777777" w:rsidTr="00A37EEA">
        <w:trPr>
          <w:trHeight w:val="70"/>
        </w:trPr>
        <w:tc>
          <w:tcPr>
            <w:tcW w:w="1094" w:type="pct"/>
            <w:noWrap/>
          </w:tcPr>
          <w:p w14:paraId="27EF4E09" w14:textId="77777777" w:rsidR="005B27B5" w:rsidRPr="00A37EEA" w:rsidRDefault="005B27B5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shpmPckGcnt</w:t>
            </w:r>
          </w:p>
        </w:tc>
        <w:tc>
          <w:tcPr>
            <w:tcW w:w="1259" w:type="pct"/>
            <w:noWrap/>
          </w:tcPr>
          <w:p w14:paraId="22918477" w14:textId="77777777" w:rsidR="005B27B5" w:rsidRPr="00A37EEA" w:rsidRDefault="005B27B5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선(기)적포장개수</w:t>
            </w:r>
          </w:p>
        </w:tc>
        <w:tc>
          <w:tcPr>
            <w:tcW w:w="656" w:type="pct"/>
            <w:noWrap/>
          </w:tcPr>
          <w:p w14:paraId="439390DD" w14:textId="77777777" w:rsidR="005B27B5" w:rsidRPr="00A37EEA" w:rsidRDefault="005B27B5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602" w:type="pct"/>
          </w:tcPr>
          <w:p w14:paraId="0F293AA4" w14:textId="77777777" w:rsidR="005B27B5" w:rsidRPr="00A37EEA" w:rsidRDefault="005B27B5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557DFE"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3BBB5C93" w14:textId="77777777" w:rsidR="005B27B5" w:rsidRDefault="005B27B5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A37EEA" w14:paraId="4E5767ED" w14:textId="77777777" w:rsidTr="00625F9A">
        <w:trPr>
          <w:trHeight w:val="357"/>
        </w:trPr>
        <w:tc>
          <w:tcPr>
            <w:tcW w:w="1094" w:type="pct"/>
            <w:noWrap/>
          </w:tcPr>
          <w:p w14:paraId="030C3FBB" w14:textId="77777777" w:rsidR="00A37EEA" w:rsidRP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blNo</w:t>
            </w:r>
          </w:p>
        </w:tc>
        <w:tc>
          <w:tcPr>
            <w:tcW w:w="1259" w:type="pct"/>
            <w:noWrap/>
          </w:tcPr>
          <w:p w14:paraId="07F5A268" w14:textId="77777777" w:rsidR="00A37EEA" w:rsidRP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B/L 번호</w:t>
            </w:r>
          </w:p>
        </w:tc>
        <w:tc>
          <w:tcPr>
            <w:tcW w:w="656" w:type="pct"/>
            <w:noWrap/>
          </w:tcPr>
          <w:p w14:paraId="75642F78" w14:textId="77777777" w:rsidR="00A37EEA" w:rsidRP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602" w:type="pct"/>
          </w:tcPr>
          <w:p w14:paraId="1F7E0E90" w14:textId="77777777" w:rsidR="00A37EEA" w:rsidRPr="00557DFE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 w14:paraId="42017E4F" w14:textId="77777777" w:rsid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A37EEA" w14:paraId="2F915D9B" w14:textId="77777777" w:rsidTr="00A37EEA">
        <w:trPr>
          <w:trHeight w:val="70"/>
        </w:trPr>
        <w:tc>
          <w:tcPr>
            <w:tcW w:w="1094" w:type="pct"/>
            <w:noWrap/>
          </w:tcPr>
          <w:p w14:paraId="0A3AD707" w14:textId="77777777" w:rsidR="00A37EEA" w:rsidRP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A37EEA">
              <w:rPr>
                <w:rFonts w:ascii="맑은 고딕" w:eastAsia="맑은 고딕" w:hAnsi="맑은 고딕"/>
                <w:sz w:val="20"/>
              </w:rPr>
              <w:t>ldpInscTrgtYn</w:t>
            </w:r>
          </w:p>
        </w:tc>
        <w:tc>
          <w:tcPr>
            <w:tcW w:w="1259" w:type="pct"/>
            <w:noWrap/>
          </w:tcPr>
          <w:p w14:paraId="0E57D88D" w14:textId="77777777" w:rsidR="00A37EEA" w:rsidRPr="00A37EEA" w:rsidRDefault="00625F9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25F9A">
              <w:rPr>
                <w:rFonts w:ascii="맑은 고딕" w:eastAsia="맑은 고딕" w:hAnsi="맑은 고딕" w:hint="eastAsia"/>
                <w:sz w:val="20"/>
              </w:rPr>
              <w:t>적재지검사대상여부</w:t>
            </w:r>
          </w:p>
        </w:tc>
        <w:tc>
          <w:tcPr>
            <w:tcW w:w="656" w:type="pct"/>
            <w:noWrap/>
          </w:tcPr>
          <w:p w14:paraId="5B1B44C1" w14:textId="77777777" w:rsidR="00A37EEA" w:rsidRPr="00A37EEA" w:rsidRDefault="00625F9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602" w:type="pct"/>
          </w:tcPr>
          <w:p w14:paraId="40298E68" w14:textId="77777777" w:rsidR="00A37EEA" w:rsidRPr="00557DFE" w:rsidRDefault="00625F9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 w14:paraId="15491402" w14:textId="77777777" w:rsidR="00A37EEA" w:rsidRDefault="00A37EEA" w:rsidP="00A37EE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6C0C4B8" w14:textId="77777777" w:rsidR="00D4579A" w:rsidRDefault="00D4579A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C47B6A3" w14:textId="77777777" w:rsidR="00F87FA2" w:rsidRPr="00E83505" w:rsidRDefault="00F87FA2" w:rsidP="00F87FA2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4636655B" w14:textId="77777777" w:rsidR="00F87FA2" w:rsidRPr="00E83505" w:rsidRDefault="00F87FA2" w:rsidP="004C42C7">
      <w:pPr>
        <w:pStyle w:val="hieatt"/>
        <w:numPr>
          <w:ilvl w:val="0"/>
          <w:numId w:val="35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 xml:space="preserve"> ( B/L No로 조회 할 경우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2825"/>
        <w:gridCol w:w="1152"/>
        <w:gridCol w:w="1133"/>
        <w:gridCol w:w="2232"/>
      </w:tblGrid>
      <w:tr w:rsidR="00994D13" w:rsidRPr="00795232" w14:paraId="4DD7473B" w14:textId="77777777" w:rsidTr="00485EFD">
        <w:trPr>
          <w:trHeight w:val="280"/>
        </w:trPr>
        <w:tc>
          <w:tcPr>
            <w:tcW w:w="1164" w:type="pct"/>
            <w:shd w:val="pct10" w:color="auto" w:fill="auto"/>
            <w:vAlign w:val="center"/>
          </w:tcPr>
          <w:p w14:paraId="2FDB1B3E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476" w:type="pct"/>
            <w:shd w:val="pct10" w:color="auto" w:fill="auto"/>
            <w:vAlign w:val="center"/>
          </w:tcPr>
          <w:p w14:paraId="03B0E26F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33EB65B0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68A8CE9A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2F0AD698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110DF" w14:paraId="361BCF98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47D3F" w14:textId="77777777" w:rsidR="002110DF" w:rsidRDefault="002110DF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5B96C" w14:textId="77777777" w:rsidR="002110DF" w:rsidRDefault="002110DF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72E6B" w14:textId="77777777" w:rsidR="002110DF" w:rsidRDefault="002110DF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FC6B9A" w14:textId="77777777" w:rsidR="002110DF" w:rsidRDefault="002110DF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8DDA5" w14:textId="77777777" w:rsidR="002110DF" w:rsidRDefault="002110DF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0D91FC99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7CD16" w14:textId="77777777" w:rsidR="00143EF1" w:rsidRDefault="00143EF1" w:rsidP="007A54C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3C126" w14:textId="77777777" w:rsidR="00143EF1" w:rsidRDefault="00143EF1" w:rsidP="007A54C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5A7D2" w14:textId="77777777" w:rsidR="00143EF1" w:rsidRDefault="00143EF1" w:rsidP="007A54C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53F509" w14:textId="77777777" w:rsidR="00143EF1" w:rsidRDefault="00143EF1" w:rsidP="007A54C1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C3AA0" w14:textId="77777777" w:rsidR="00143EF1" w:rsidRDefault="00143EF1" w:rsidP="007A54C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521F1EEB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41F6C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D31716"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641A9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91B88E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61CFFE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7503CA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0C9B9DAC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2029A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A90A1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B63A8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DADE8C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989BBE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21D05E54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C7433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2110DF">
              <w:rPr>
                <w:rFonts w:ascii="맑은 고딕" w:eastAsia="맑은 고딕" w:hAnsi="맑은 고딕"/>
                <w:color w:val="000000"/>
                <w:sz w:val="20"/>
              </w:rPr>
              <w:t>shpmAirptPortNm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2A285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18190" w14:textId="77777777" w:rsidR="00143EF1" w:rsidRDefault="00143EF1" w:rsidP="00F55D42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44275" w14:textId="77777777" w:rsidR="00143EF1" w:rsidRDefault="00143EF1" w:rsidP="00F55D42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677D8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143A2F96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F9395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2110DF">
              <w:rPr>
                <w:rFonts w:ascii="맑은 고딕" w:eastAsia="맑은 고딕" w:hAnsi="맑은 고딕"/>
                <w:color w:val="000000"/>
                <w:sz w:val="20"/>
              </w:rPr>
              <w:t>tkofDt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784" w14:textId="77777777" w:rsidR="00143EF1" w:rsidRDefault="00143EF1" w:rsidP="00EB3320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A7B5D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5BABE0" w14:textId="77777777" w:rsidR="00143EF1" w:rsidRDefault="00143EF1" w:rsidP="00EB3320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DD8B69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4C0AD193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04B76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mrn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BA9AA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적하목록관리번호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8904A" w14:textId="77777777" w:rsidR="00143EF1" w:rsidRDefault="00143EF1" w:rsidP="00F55D42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541CD4" w14:textId="77777777" w:rsidR="00143EF1" w:rsidRDefault="00143EF1" w:rsidP="00F55D42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E2E8D3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259D9AAD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6D608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DE4BF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D462F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DA47E7" w14:textId="77777777" w:rsidR="00143EF1" w:rsidRDefault="00143EF1" w:rsidP="00EB3320"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Pr="00557DFE">
              <w:rPr>
                <w:rFonts w:ascii="맑은 고딕" w:eastAsia="맑은 고딕" w:hAnsi="맑은 고딕" w:hint="eastAsia"/>
                <w:sz w:val="20"/>
              </w:rPr>
              <w:t>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051FB0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09635504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39C84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csclPckUt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83A3B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EF82C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38AE0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37384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23BE0B72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1278F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AA537C"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78021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B2A09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87003" w14:textId="77777777" w:rsidR="00143EF1" w:rsidRPr="005431A3" w:rsidRDefault="00143EF1" w:rsidP="00EB3320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DE0DA4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4D048117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9D71A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DCD3E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C7CAB2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7DC38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8803BF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6E369EB5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92CDE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2110DF"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B0E7F" w14:textId="77777777" w:rsidR="00143EF1" w:rsidRDefault="00143EF1" w:rsidP="00F55D42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813C6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B7383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3B479A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4ECABCBB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375B2" w14:textId="77777777" w:rsidR="00143EF1" w:rsidRDefault="00143EF1" w:rsidP="00F55D4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110DF">
              <w:rPr>
                <w:rFonts w:ascii="맑은 고딕" w:eastAsia="맑은 고딕" w:hAnsi="맑은 고딕" w:cs="굴림"/>
                <w:color w:val="000000"/>
                <w:sz w:val="20"/>
              </w:rPr>
              <w:t>dvdeWdrw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715E4" w14:textId="77777777" w:rsidR="00143EF1" w:rsidRDefault="00143EF1" w:rsidP="00F55D4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분할회수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F98B4" w14:textId="77777777" w:rsidR="00143EF1" w:rsidRDefault="00143EF1" w:rsidP="00F55D42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E2192A" w14:textId="77777777" w:rsidR="00143EF1" w:rsidRDefault="00143EF1" w:rsidP="00F55D42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C5020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4EBF3FD9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73B5B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AE52E4">
              <w:rPr>
                <w:rFonts w:ascii="맑은 고딕" w:eastAsia="맑은 고딕" w:hAnsi="맑은 고딕" w:cs="굴림"/>
                <w:sz w:val="20"/>
              </w:rPr>
              <w:t>expDclrNo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D01B3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수출신고번호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72298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6F0A5" w14:textId="77777777" w:rsidR="00143EF1" w:rsidRDefault="00143EF1" w:rsidP="00EB3320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EAB219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612F4AB3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14EB6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55EA7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D11E5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4673E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99827A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143EF1" w14:paraId="2BBE7456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1A0B2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ECD8A" w14:textId="77777777" w:rsidR="00143EF1" w:rsidRDefault="00143EF1" w:rsidP="00EB332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01129" w14:textId="77777777" w:rsidR="00143EF1" w:rsidRDefault="00143EF1" w:rsidP="00EB3320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F0631" w14:textId="77777777" w:rsidR="00143EF1" w:rsidRDefault="00143EF1" w:rsidP="00EB3320">
            <w:r w:rsidRPr="005431A3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AD7DC3" w14:textId="77777777" w:rsidR="00143EF1" w:rsidRDefault="00143EF1" w:rsidP="00F87FA2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481E08F" w14:textId="77777777" w:rsidR="00F87FA2" w:rsidRDefault="00F87FA2" w:rsidP="00F87FA2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5909535" w14:textId="77777777" w:rsidR="00D05055" w:rsidRDefault="00D05055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56B8E220" w14:textId="77777777" w:rsidR="00D4579A" w:rsidRPr="00E83505" w:rsidRDefault="00D4579A" w:rsidP="004C42C7">
      <w:pPr>
        <w:pStyle w:val="hieatt"/>
        <w:numPr>
          <w:ilvl w:val="0"/>
          <w:numId w:val="3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  <w:r w:rsidR="001938EE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(수출신고번호로 조회 할 경우)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4579A" w:rsidRPr="00D4696F" w14:paraId="46A6A042" w14:textId="77777777" w:rsidTr="002C386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C7D798" w14:textId="77777777" w:rsidR="00D4579A" w:rsidRPr="00D4696F" w:rsidRDefault="00D4579A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D4579A" w:rsidRPr="00D4696F" w14:paraId="31BAD237" w14:textId="77777777" w:rsidTr="002C3868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15EED1B" w14:textId="77777777" w:rsidR="00D4579A" w:rsidRPr="00D4696F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24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54100B" w:rsidRPr="00F538D9">
                <w:rPr>
                  <w:rStyle w:val="a5"/>
                  <w:rFonts w:asciiTheme="majorHAnsi" w:eastAsiaTheme="majorHAnsi" w:hAnsiTheme="majorHAnsi"/>
                </w:rPr>
                <w:t>/ext/rest/expDclrNoPrExpFfmnBrkdQry/retrieveExpDclrNoPrExpFfmnBrkd?crkyCn</w:t>
              </w:r>
            </w:hyperlink>
            <w:r w:rsidR="0054100B" w:rsidRPr="0054100B">
              <w:rPr>
                <w:rFonts w:asciiTheme="majorHAnsi" w:eastAsiaTheme="majorHAnsi" w:hAnsiTheme="majorHAnsi"/>
              </w:rPr>
              <w:t>=</w:t>
            </w:r>
            <w:r w:rsidR="0054100B" w:rsidRPr="0054100B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54100B" w:rsidRPr="0054100B">
              <w:rPr>
                <w:rFonts w:asciiTheme="majorHAnsi" w:eastAsiaTheme="majorHAnsi" w:hAnsiTheme="majorHAnsi"/>
              </w:rPr>
              <w:t>&amp;expDclrNo=122100900340033</w:t>
            </w:r>
          </w:p>
        </w:tc>
      </w:tr>
      <w:tr w:rsidR="00D4579A" w:rsidRPr="00D4696F" w14:paraId="3A65CD8C" w14:textId="77777777" w:rsidTr="002C386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1F64AA" w14:textId="77777777" w:rsidR="00D4579A" w:rsidRPr="00D4696F" w:rsidRDefault="00D4579A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D4579A" w:rsidRPr="00D4696F" w14:paraId="66E65D60" w14:textId="77777777" w:rsidTr="002C3868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E8B58B6" w14:textId="77777777" w:rsidR="002143CD" w:rsidRDefault="002143CD" w:rsidP="002143C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D72AAF" w14:textId="77777777" w:rsidR="002143CD" w:rsidRDefault="00420664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5" w:history="1">
              <w:r w:rsidR="002143C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2143CD">
              <w:rPr>
                <w:rFonts w:ascii="Verdana" w:hAnsi="Verdana"/>
                <w:sz w:val="20"/>
              </w:rPr>
              <w:t xml:space="preserve"> </w:t>
            </w:r>
            <w:r w:rsidR="002143CD">
              <w:rPr>
                <w:rStyle w:val="m1"/>
                <w:rFonts w:ascii="Verdana" w:hAnsi="Verdana"/>
                <w:sz w:val="20"/>
              </w:rPr>
              <w:t>&lt;</w:t>
            </w:r>
            <w:r w:rsidR="002143CD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2143C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38D836B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F785DA" w14:textId="77777777" w:rsidR="002143CD" w:rsidRDefault="00420664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6" w:history="1">
              <w:r w:rsidR="002143C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2143CD">
              <w:rPr>
                <w:rFonts w:ascii="Verdana" w:hAnsi="Verdana"/>
                <w:sz w:val="20"/>
              </w:rPr>
              <w:t xml:space="preserve"> </w:t>
            </w:r>
            <w:r w:rsidR="002143CD">
              <w:rPr>
                <w:rStyle w:val="m1"/>
                <w:rFonts w:ascii="Verdana" w:hAnsi="Verdana"/>
                <w:sz w:val="20"/>
              </w:rPr>
              <w:t>&lt;</w:t>
            </w:r>
            <w:r w:rsidR="002143CD">
              <w:rPr>
                <w:rStyle w:val="t1"/>
                <w:rFonts w:ascii="Verdana" w:hAnsi="Verdana"/>
                <w:sz w:val="20"/>
              </w:rPr>
              <w:t>expDclrNoPrExpFfmnBrkdQryRsltVo</w:t>
            </w:r>
            <w:r w:rsidR="002143C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D6B7D8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577D0F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658D01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DF3B86" w14:textId="77777777" w:rsidR="005B27B5" w:rsidRDefault="005B27B5" w:rsidP="005B27B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FB6D8D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D438B6"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016103" w:rsidRPr="00016103">
              <w:rPr>
                <w:rFonts w:ascii="Verdana" w:hAnsi="Verdana"/>
                <w:b/>
                <w:sz w:val="20"/>
              </w:rPr>
              <w:t>6.405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D438B6"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A6AD51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453AFE6" w14:textId="77777777" w:rsidR="0092499F" w:rsidRDefault="002143CD" w:rsidP="002143C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20141015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9900296" w14:textId="77777777" w:rsidR="002143CD" w:rsidRPr="0092499F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 w:rsidR="0092499F">
              <w:rPr>
                <w:rFonts w:ascii="Verdana" w:hAnsi="Verdana" w:hint="eastAsia"/>
                <w:sz w:val="20"/>
              </w:rPr>
              <w:t xml:space="preserve"> </w:t>
            </w:r>
            <w:r w:rsidR="0092499F" w:rsidRPr="00D438B6">
              <w:rPr>
                <w:rStyle w:val="t1"/>
                <w:rFonts w:ascii="Verdana" w:hAnsi="Verdana"/>
                <w:color w:val="17365D" w:themeColor="text2" w:themeShade="BF"/>
                <w:sz w:val="20"/>
              </w:rPr>
              <w:t>&lt;</w:t>
            </w:r>
            <w:r w:rsidR="0092499F" w:rsidRPr="0092499F">
              <w:rPr>
                <w:rStyle w:val="t1"/>
                <w:rFonts w:ascii="Verdana" w:hAnsi="Verdana"/>
                <w:sz w:val="20"/>
              </w:rPr>
              <w:t>sanm</w:t>
            </w:r>
            <w:r w:rsidR="0092499F" w:rsidRPr="00D438B6">
              <w:rPr>
                <w:rStyle w:val="t1"/>
                <w:rFonts w:ascii="Verdana" w:hAnsi="Verdana"/>
                <w:color w:val="17365D" w:themeColor="text2" w:themeShade="BF"/>
                <w:sz w:val="20"/>
              </w:rPr>
              <w:t>&gt;</w:t>
            </w:r>
            <w:r w:rsidR="0092499F" w:rsidRPr="0092499F">
              <w:rPr>
                <w:rFonts w:ascii="Verdana" w:hAnsi="Verdana"/>
                <w:b/>
                <w:sz w:val="20"/>
              </w:rPr>
              <w:t>OZ321</w:t>
            </w:r>
            <w:r w:rsidR="0092499F" w:rsidRPr="00D438B6">
              <w:rPr>
                <w:rStyle w:val="t1"/>
                <w:rFonts w:ascii="Verdana" w:hAnsi="Verdana"/>
                <w:color w:val="17365D" w:themeColor="text2" w:themeShade="BF"/>
                <w:sz w:val="20"/>
              </w:rPr>
              <w:t>&lt;</w:t>
            </w:r>
            <w:r w:rsidR="0092499F" w:rsidRPr="0092499F">
              <w:rPr>
                <w:rStyle w:val="t1"/>
                <w:rFonts w:ascii="Verdana" w:hAnsi="Verdana"/>
                <w:sz w:val="20"/>
              </w:rPr>
              <w:t>/sanm</w:t>
            </w:r>
            <w:r w:rsidR="0092499F" w:rsidRPr="00D438B6">
              <w:rPr>
                <w:rStyle w:val="t1"/>
                <w:rFonts w:ascii="Verdana" w:hAnsi="Verdana"/>
                <w:color w:val="17365D" w:themeColor="text2" w:themeShade="BF"/>
                <w:sz w:val="20"/>
              </w:rPr>
              <w:t>&gt;</w:t>
            </w:r>
          </w:p>
          <w:p w14:paraId="24C0343F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152101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57248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A1232F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016103">
              <w:rPr>
                <w:rFonts w:ascii="Verdana" w:hAnsi="Verdana" w:hint="eastAsia"/>
                <w:b/>
                <w:sz w:val="20"/>
              </w:rPr>
              <w:t>8.2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CFBB28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4BDBC0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13A3601" w14:textId="77777777" w:rsidR="002143CD" w:rsidRDefault="002143CD" w:rsidP="002143C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36BBB9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CC8FB0" w14:textId="77777777" w:rsidR="002143CD" w:rsidRDefault="00420664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7" w:history="1">
              <w:r w:rsidR="002143C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2143CD">
              <w:rPr>
                <w:rFonts w:ascii="Verdana" w:hAnsi="Verdana"/>
                <w:sz w:val="20"/>
              </w:rPr>
              <w:t xml:space="preserve"> </w:t>
            </w:r>
            <w:r w:rsidR="002143CD">
              <w:rPr>
                <w:rStyle w:val="m1"/>
                <w:rFonts w:ascii="Verdana" w:hAnsi="Verdana"/>
                <w:sz w:val="20"/>
              </w:rPr>
              <w:t>&lt;</w:t>
            </w:r>
            <w:r w:rsidR="002143CD"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 w:rsidR="002143C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B1007E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6CCC66" w14:textId="77777777" w:rsidR="00D438B6" w:rsidRPr="00016103" w:rsidRDefault="00D438B6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 w:hint="eastAsia"/>
                <w:sz w:val="20"/>
              </w:rPr>
              <w:t xml:space="preserve">  </w:t>
            </w:r>
            <w:r w:rsidRPr="005E7A0F">
              <w:rPr>
                <w:rFonts w:ascii="Verdana" w:hAnsi="Verdana"/>
                <w:color w:val="17365D" w:themeColor="text2" w:themeShade="BF"/>
                <w:sz w:val="20"/>
              </w:rPr>
              <w:t>&lt;</w:t>
            </w:r>
            <w:r w:rsidRPr="00016103">
              <w:rPr>
                <w:rStyle w:val="t1"/>
                <w:rFonts w:ascii="Verdana" w:hAnsi="Verdana"/>
                <w:sz w:val="20"/>
              </w:rPr>
              <w:t>shpmWght</w:t>
            </w:r>
            <w:r w:rsidRPr="005E7A0F">
              <w:rPr>
                <w:rFonts w:ascii="Verdana" w:hAnsi="Verdana"/>
                <w:color w:val="17365D" w:themeColor="text2" w:themeShade="BF"/>
                <w:sz w:val="20"/>
              </w:rPr>
              <w:t>&gt;</w:t>
            </w:r>
            <w:r w:rsidRPr="00016103">
              <w:rPr>
                <w:rFonts w:ascii="Verdana" w:hAnsi="Verdana"/>
                <w:b/>
                <w:sz w:val="20"/>
              </w:rPr>
              <w:t>6.405</w:t>
            </w:r>
            <w:r w:rsidRPr="005E7A0F">
              <w:rPr>
                <w:rFonts w:ascii="Verdana" w:hAnsi="Verdana"/>
                <w:color w:val="17365D" w:themeColor="text2" w:themeShade="BF"/>
                <w:sz w:val="20"/>
              </w:rPr>
              <w:t>&lt;/</w:t>
            </w:r>
            <w:r w:rsidRPr="00016103">
              <w:rPr>
                <w:rStyle w:val="t1"/>
                <w:rFonts w:ascii="Verdana" w:hAnsi="Verdana"/>
                <w:sz w:val="20"/>
              </w:rPr>
              <w:t>shpmWght</w:t>
            </w:r>
            <w:r w:rsidRPr="005E7A0F">
              <w:rPr>
                <w:rFonts w:ascii="Verdana" w:hAnsi="Verdana"/>
                <w:color w:val="17365D" w:themeColor="text2" w:themeShade="BF"/>
                <w:sz w:val="20"/>
              </w:rPr>
              <w:t>&gt;</w:t>
            </w:r>
          </w:p>
          <w:p w14:paraId="6EEA2ABC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766BA7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0CBB29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0389056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74F767" w14:textId="77777777" w:rsidR="002143CD" w:rsidRDefault="002143CD" w:rsidP="002143C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43E64A" w14:textId="77777777" w:rsidR="00D4579A" w:rsidRPr="00D4696F" w:rsidRDefault="002143CD" w:rsidP="0039412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E992A6E" w14:textId="77777777" w:rsidR="001938EE" w:rsidRPr="00F87FA2" w:rsidRDefault="001938EE" w:rsidP="001938EE">
      <w:pPr>
        <w:jc w:val="left"/>
        <w:rPr>
          <w:rFonts w:asciiTheme="majorHAnsi" w:eastAsiaTheme="majorHAnsi" w:hAnsiTheme="majorHAnsi"/>
        </w:rPr>
      </w:pPr>
    </w:p>
    <w:p w14:paraId="44FD8FC8" w14:textId="77777777" w:rsidR="001938EE" w:rsidRPr="00E83505" w:rsidRDefault="001938EE" w:rsidP="004C42C7">
      <w:pPr>
        <w:pStyle w:val="hieatt"/>
        <w:numPr>
          <w:ilvl w:val="0"/>
          <w:numId w:val="37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( B/L No로 조회 할 경우 )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938EE" w:rsidRPr="00D4696F" w14:paraId="6587D387" w14:textId="77777777" w:rsidTr="001E185B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81D2FB" w14:textId="77777777" w:rsidR="001938EE" w:rsidRPr="00D4696F" w:rsidRDefault="001938EE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1938EE" w:rsidRPr="00D4696F" w14:paraId="4E56B394" w14:textId="77777777" w:rsidTr="001E185B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6CAD4E9" w14:textId="77777777" w:rsidR="001938EE" w:rsidRPr="00D4696F" w:rsidRDefault="00420664" w:rsidP="001938EE">
            <w:pPr>
              <w:jc w:val="left"/>
              <w:rPr>
                <w:rFonts w:asciiTheme="majorHAnsi" w:eastAsiaTheme="majorHAnsi" w:hAnsiTheme="majorHAnsi"/>
              </w:rPr>
            </w:pPr>
            <w:hyperlink r:id="rId28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1938EE" w:rsidRPr="00F538D9">
                <w:rPr>
                  <w:rStyle w:val="a5"/>
                  <w:rFonts w:asciiTheme="majorHAnsi" w:eastAsiaTheme="majorHAnsi" w:hAnsiTheme="majorHAnsi"/>
                </w:rPr>
                <w:t>/ext/rest/expDclrNoPrExpFfmnBrkdQry/retrieveExpDclrNoPrExpFfmnBrkd?crkyCn</w:t>
              </w:r>
            </w:hyperlink>
            <w:r w:rsidR="001938EE" w:rsidRPr="0054100B">
              <w:rPr>
                <w:rFonts w:asciiTheme="majorHAnsi" w:eastAsiaTheme="majorHAnsi" w:hAnsiTheme="majorHAnsi"/>
              </w:rPr>
              <w:t>=</w:t>
            </w:r>
            <w:r w:rsidR="001938EE" w:rsidRPr="0054100B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1938EE" w:rsidRPr="0054100B">
              <w:rPr>
                <w:rFonts w:asciiTheme="majorHAnsi" w:eastAsiaTheme="majorHAnsi" w:hAnsiTheme="majorHAnsi"/>
              </w:rPr>
              <w:t>&amp;</w:t>
            </w:r>
            <w:r w:rsidR="001938EE">
              <w:rPr>
                <w:rFonts w:asciiTheme="majorHAnsi" w:eastAsiaTheme="majorHAnsi" w:hAnsiTheme="majorHAnsi" w:hint="eastAsia"/>
              </w:rPr>
              <w:t>bl</w:t>
            </w:r>
            <w:r w:rsidR="001938EE" w:rsidRPr="0054100B">
              <w:rPr>
                <w:rFonts w:asciiTheme="majorHAnsi" w:eastAsiaTheme="majorHAnsi" w:hAnsiTheme="majorHAnsi"/>
              </w:rPr>
              <w:t>No=</w:t>
            </w:r>
            <w:r w:rsidR="001938EE">
              <w:rPr>
                <w:rStyle w:val="tx1"/>
                <w:rFonts w:ascii="Verdana" w:hAnsi="Verdana" w:hint="eastAsia"/>
                <w:sz w:val="20"/>
              </w:rPr>
              <w:t>***</w:t>
            </w:r>
            <w:r w:rsidR="001938EE">
              <w:rPr>
                <w:rStyle w:val="tx1"/>
                <w:rFonts w:ascii="Verdana" w:hAnsi="Verdana"/>
                <w:sz w:val="20"/>
              </w:rPr>
              <w:t>0389056</w:t>
            </w:r>
          </w:p>
        </w:tc>
      </w:tr>
      <w:tr w:rsidR="001938EE" w:rsidRPr="00D4696F" w14:paraId="3BC21ABD" w14:textId="77777777" w:rsidTr="001E185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3412CC" w14:textId="77777777" w:rsidR="001938EE" w:rsidRPr="00D4696F" w:rsidRDefault="001938EE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938EE" w:rsidRPr="00D4696F" w14:paraId="7336DBD0" w14:textId="77777777" w:rsidTr="001E185B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0889D9A" w14:textId="77777777" w:rsidR="002143CD" w:rsidRDefault="002143CD" w:rsidP="002143C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12E7BA" w14:textId="77777777" w:rsidR="002143CD" w:rsidRDefault="00420664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29" w:history="1">
              <w:r w:rsidR="002143C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2143CD">
              <w:rPr>
                <w:rFonts w:ascii="Verdana" w:hAnsi="Verdana"/>
                <w:sz w:val="20"/>
              </w:rPr>
              <w:t xml:space="preserve"> </w:t>
            </w:r>
            <w:r w:rsidR="002143CD">
              <w:rPr>
                <w:rStyle w:val="m1"/>
                <w:rFonts w:ascii="Verdana" w:hAnsi="Verdana"/>
                <w:sz w:val="20"/>
              </w:rPr>
              <w:t>&lt;</w:t>
            </w:r>
            <w:r w:rsidR="002143CD">
              <w:rPr>
                <w:rStyle w:val="t1"/>
                <w:rFonts w:ascii="Verdana" w:hAnsi="Verdana"/>
                <w:sz w:val="20"/>
              </w:rPr>
              <w:t>expDclrNoPrExpFfmnBrkdQryRtnVo</w:t>
            </w:r>
            <w:r w:rsidR="002143C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45088AF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9891AB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191CC5" w14:textId="77777777" w:rsidR="002143CD" w:rsidRDefault="00420664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30" w:history="1">
              <w:r w:rsidR="002143C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2143CD">
              <w:rPr>
                <w:rFonts w:ascii="Verdana" w:hAnsi="Verdana"/>
                <w:sz w:val="20"/>
              </w:rPr>
              <w:t xml:space="preserve"> </w:t>
            </w:r>
            <w:r w:rsidR="002143CD">
              <w:rPr>
                <w:rStyle w:val="m1"/>
                <w:rFonts w:ascii="Verdana" w:hAnsi="Verdana"/>
                <w:sz w:val="20"/>
              </w:rPr>
              <w:t>&lt;</w:t>
            </w:r>
            <w:r w:rsidR="002143CD"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 w:rsidR="002143C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6718EA1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20091229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7980E4" w14:textId="77777777" w:rsidR="005B27B5" w:rsidRDefault="005B27B5" w:rsidP="005B27B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5292D4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파이프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D7AD5A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222379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Pohang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B7A144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20100107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7B26C0C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GG0182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E7C0A2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FD5CA24" w14:textId="77777777" w:rsidR="00656805" w:rsidRDefault="002143CD" w:rsidP="002143CD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7B87EE8" w14:textId="77777777" w:rsidR="002143CD" w:rsidRDefault="00656805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BE93AC3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801252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4BB892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F47848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122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00340033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B72153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60678.0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862559" w14:textId="77777777" w:rsidR="002143CD" w:rsidRDefault="002143CD" w:rsidP="002143CD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53AA03" w14:textId="77777777" w:rsidR="002143CD" w:rsidRDefault="002143CD" w:rsidP="002143CD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6AE2E66" w14:textId="77777777" w:rsidR="001938EE" w:rsidRPr="00D4696F" w:rsidRDefault="002143CD" w:rsidP="0039412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1A9BB5D2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29B0B7C" w14:textId="77777777" w:rsidR="00816027" w:rsidRPr="00816027" w:rsidRDefault="00816027" w:rsidP="0081602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30" w:name="_Toc161922304"/>
      <w:r w:rsidRPr="00816027">
        <w:rPr>
          <w:rFonts w:asciiTheme="majorHAnsi" w:eastAsiaTheme="majorHAnsi" w:hAnsiTheme="majorHAnsi" w:hint="eastAsia"/>
          <w:b/>
          <w:sz w:val="26"/>
          <w:szCs w:val="26"/>
        </w:rPr>
        <w:t>수출입요건</w:t>
      </w:r>
      <w:r w:rsidR="00300ECC">
        <w:rPr>
          <w:rFonts w:asciiTheme="majorHAnsi" w:eastAsiaTheme="majorHAnsi" w:hAnsiTheme="majorHAnsi" w:hint="eastAsia"/>
          <w:b/>
          <w:sz w:val="26"/>
          <w:szCs w:val="26"/>
        </w:rPr>
        <w:t xml:space="preserve"> </w:t>
      </w:r>
      <w:r w:rsidRPr="00816027">
        <w:rPr>
          <w:rFonts w:asciiTheme="majorHAnsi" w:eastAsiaTheme="majorHAnsi" w:hAnsiTheme="majorHAnsi" w:hint="eastAsia"/>
          <w:b/>
          <w:sz w:val="26"/>
          <w:szCs w:val="26"/>
        </w:rPr>
        <w:t>승인 내역</w:t>
      </w:r>
      <w:bookmarkEnd w:id="30"/>
    </w:p>
    <w:p w14:paraId="711477D9" w14:textId="77777777" w:rsidR="00816027" w:rsidRPr="00E83505" w:rsidRDefault="00816027" w:rsidP="004C42C7">
      <w:pPr>
        <w:pStyle w:val="afc"/>
        <w:numPr>
          <w:ilvl w:val="0"/>
          <w:numId w:val="2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5"/>
        <w:gridCol w:w="2266"/>
        <w:gridCol w:w="1971"/>
        <w:gridCol w:w="1862"/>
        <w:gridCol w:w="2086"/>
      </w:tblGrid>
      <w:tr w:rsidR="00816027" w:rsidRPr="006777DC" w14:paraId="7FEEA7FC" w14:textId="77777777" w:rsidTr="00816027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946BDF0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9F16EA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E2E43DF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API003</w:t>
            </w:r>
          </w:p>
        </w:tc>
      </w:tr>
      <w:tr w:rsidR="00816027" w:rsidRPr="006777DC" w14:paraId="0E715C8D" w14:textId="77777777" w:rsidTr="0081602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1AF76FF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74BF45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0DAA178" w14:textId="77777777" w:rsidR="00816027" w:rsidRPr="0081418F" w:rsidRDefault="00300ECC" w:rsidP="00300ECC">
            <w:pPr>
              <w:jc w:val="left"/>
              <w:rPr>
                <w:rFonts w:asciiTheme="majorHAnsi" w:eastAsiaTheme="majorHAnsi" w:hAnsiTheme="majorHAnsi"/>
              </w:rPr>
            </w:pPr>
            <w:r w:rsidRPr="00300ECC">
              <w:rPr>
                <w:rFonts w:asciiTheme="majorHAnsi" w:eastAsiaTheme="majorHAnsi" w:hAnsiTheme="majorHAnsi" w:hint="eastAsia"/>
              </w:rPr>
              <w:t>수출입요건 승인 내역</w:t>
            </w:r>
          </w:p>
        </w:tc>
      </w:tr>
      <w:tr w:rsidR="00816027" w:rsidRPr="006777DC" w14:paraId="75CD7789" w14:textId="77777777" w:rsidTr="0081602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DF84CB0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A2D002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612AEEC" w14:textId="77777777" w:rsidR="00816027" w:rsidRPr="009D5459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B63458">
              <w:rPr>
                <w:rFonts w:asciiTheme="majorHAnsi" w:eastAsiaTheme="majorHAnsi" w:hAnsiTheme="majorHAnsi"/>
              </w:rPr>
              <w:t>retrieveXtrnUserReqApreBrkd</w:t>
            </w:r>
          </w:p>
        </w:tc>
      </w:tr>
      <w:tr w:rsidR="00816027" w:rsidRPr="006777DC" w14:paraId="17D736AE" w14:textId="77777777" w:rsidTr="0081602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66FC0DF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471FD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0B9CC250" w14:textId="77777777" w:rsidR="00816027" w:rsidRPr="0081418F" w:rsidRDefault="00E77DA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E77DA7">
              <w:rPr>
                <w:rFonts w:asciiTheme="majorHAnsi" w:eastAsiaTheme="majorHAnsi" w:hAnsiTheme="majorHAnsi" w:hint="eastAsia"/>
              </w:rPr>
              <w:t>수출입화물의 요건승인내역 정보 제공</w:t>
            </w:r>
          </w:p>
        </w:tc>
      </w:tr>
      <w:tr w:rsidR="00816027" w:rsidRPr="006777DC" w14:paraId="4739E8BE" w14:textId="77777777" w:rsidTr="00816027">
        <w:tc>
          <w:tcPr>
            <w:tcW w:w="723" w:type="pct"/>
            <w:vMerge w:val="restart"/>
            <w:shd w:val="pct10" w:color="auto" w:fill="auto"/>
            <w:vAlign w:val="center"/>
          </w:tcPr>
          <w:p w14:paraId="36596CDB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FB1D784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4A5A126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6123D923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374E059B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816027" w:rsidRPr="006777DC" w14:paraId="4B3D8CB1" w14:textId="77777777" w:rsidTr="00816027">
        <w:tc>
          <w:tcPr>
            <w:tcW w:w="723" w:type="pct"/>
            <w:vMerge/>
            <w:shd w:val="pct10" w:color="auto" w:fill="auto"/>
            <w:vAlign w:val="center"/>
          </w:tcPr>
          <w:p w14:paraId="13A2AE46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046076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9F56F13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17B30E70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816027" w:rsidRPr="006777DC" w14:paraId="39CA1F0D" w14:textId="77777777" w:rsidTr="00816027">
        <w:tc>
          <w:tcPr>
            <w:tcW w:w="723" w:type="pct"/>
            <w:vMerge/>
            <w:shd w:val="pct10" w:color="auto" w:fill="auto"/>
            <w:vAlign w:val="center"/>
          </w:tcPr>
          <w:p w14:paraId="134B5060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571FD5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86D079E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16027" w:rsidRPr="006777DC" w14:paraId="56A9D50B" w14:textId="77777777" w:rsidTr="00816027">
        <w:tc>
          <w:tcPr>
            <w:tcW w:w="723" w:type="pct"/>
            <w:vMerge w:val="restart"/>
            <w:shd w:val="pct10" w:color="auto" w:fill="auto"/>
            <w:vAlign w:val="center"/>
          </w:tcPr>
          <w:p w14:paraId="1A1609B8" w14:textId="77777777" w:rsidR="00816027" w:rsidRPr="0081418F" w:rsidRDefault="00816027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A7FA312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D9FD176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733999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19854A2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BF37A5B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816027" w:rsidRPr="006777DC" w14:paraId="2B15ADD4" w14:textId="77777777" w:rsidTr="00816027">
        <w:tc>
          <w:tcPr>
            <w:tcW w:w="723" w:type="pct"/>
            <w:vMerge/>
            <w:shd w:val="pct10" w:color="auto" w:fill="auto"/>
            <w:vAlign w:val="center"/>
          </w:tcPr>
          <w:p w14:paraId="4C5EE016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C784B4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73AEFFD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816027" w:rsidRPr="006777DC" w14:paraId="3170CF0C" w14:textId="77777777" w:rsidTr="00816027">
        <w:tc>
          <w:tcPr>
            <w:tcW w:w="723" w:type="pct"/>
            <w:vMerge w:val="restart"/>
            <w:shd w:val="pct10" w:color="auto" w:fill="auto"/>
            <w:vAlign w:val="center"/>
          </w:tcPr>
          <w:p w14:paraId="79BA6DA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00DEFD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31B615D8" w14:textId="77777777" w:rsidR="00816027" w:rsidRPr="003B0322" w:rsidRDefault="003907DF" w:rsidP="0081602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563F3E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B63458"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 w:rsidR="00816027" w:rsidRPr="006777DC" w14:paraId="6A72448B" w14:textId="77777777" w:rsidTr="00816027">
        <w:tc>
          <w:tcPr>
            <w:tcW w:w="723" w:type="pct"/>
            <w:vMerge/>
            <w:shd w:val="pct10" w:color="auto" w:fill="auto"/>
            <w:vAlign w:val="center"/>
          </w:tcPr>
          <w:p w14:paraId="4FC3BCBA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32BFC58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697C8E76" w14:textId="77777777" w:rsidR="00816027" w:rsidRPr="0081418F" w:rsidRDefault="00563F3E" w:rsidP="0081602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B63458"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 w:rsidR="00816027" w:rsidRPr="006777DC" w14:paraId="2E430CD0" w14:textId="77777777" w:rsidTr="00816027">
        <w:tc>
          <w:tcPr>
            <w:tcW w:w="723" w:type="pct"/>
            <w:vMerge w:val="restart"/>
            <w:shd w:val="pct10" w:color="auto" w:fill="auto"/>
            <w:vAlign w:val="center"/>
          </w:tcPr>
          <w:p w14:paraId="3CBC761E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50C2CC6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5F1E7388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816027" w:rsidRPr="006777DC" w14:paraId="4B5A462D" w14:textId="77777777" w:rsidTr="00816027">
        <w:tc>
          <w:tcPr>
            <w:tcW w:w="723" w:type="pct"/>
            <w:vMerge/>
            <w:shd w:val="pct10" w:color="auto" w:fill="auto"/>
            <w:vAlign w:val="center"/>
          </w:tcPr>
          <w:p w14:paraId="5D4F4A52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5E325EC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632AB6C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0E71C2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D302723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816027" w:rsidRPr="006777DC" w14:paraId="66F1098A" w14:textId="77777777" w:rsidTr="0081602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1430BBB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25E78A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1D30747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816027" w:rsidRPr="006777DC" w14:paraId="7DE07BB9" w14:textId="77777777" w:rsidTr="0081602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4807ED3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 w14:paraId="73234684" w14:textId="77777777" w:rsidR="00276DEC" w:rsidRDefault="00276DEC" w:rsidP="00276DEC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B552E5D" w14:textId="77777777" w:rsidR="00816027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7F77586" w14:textId="77777777" w:rsidR="00816027" w:rsidRPr="00E83505" w:rsidRDefault="00816027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B645F55" w14:textId="77777777" w:rsidR="00816027" w:rsidRPr="00E83505" w:rsidRDefault="00816027" w:rsidP="004C42C7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1616"/>
        <w:gridCol w:w="1284"/>
        <w:gridCol w:w="1636"/>
        <w:gridCol w:w="3508"/>
      </w:tblGrid>
      <w:tr w:rsidR="00994D13" w:rsidRPr="00795232" w14:paraId="45D7BABE" w14:textId="77777777" w:rsidTr="00485EFD">
        <w:tc>
          <w:tcPr>
            <w:tcW w:w="797" w:type="pct"/>
            <w:shd w:val="pct10" w:color="auto" w:fill="auto"/>
            <w:vAlign w:val="center"/>
          </w:tcPr>
          <w:p w14:paraId="34AA2EEC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44" w:type="pct"/>
            <w:shd w:val="pct10" w:color="auto" w:fill="auto"/>
            <w:vAlign w:val="center"/>
          </w:tcPr>
          <w:p w14:paraId="7FD6F4EA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71" w:type="pct"/>
            <w:shd w:val="pct10" w:color="auto" w:fill="auto"/>
            <w:vAlign w:val="center"/>
          </w:tcPr>
          <w:p w14:paraId="747EA566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55" w:type="pct"/>
            <w:shd w:val="pct10" w:color="auto" w:fill="auto"/>
            <w:vAlign w:val="center"/>
          </w:tcPr>
          <w:p w14:paraId="399C2594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365A6B6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94D13" w:rsidRPr="00795232" w14:paraId="6362D98D" w14:textId="77777777" w:rsidTr="00485EFD">
        <w:tc>
          <w:tcPr>
            <w:tcW w:w="797" w:type="pct"/>
            <w:shd w:val="clear" w:color="auto" w:fill="auto"/>
            <w:vAlign w:val="center"/>
          </w:tcPr>
          <w:p w14:paraId="0023E0D2" w14:textId="77777777" w:rsidR="00994D13" w:rsidRPr="00C6459A" w:rsidRDefault="00ED1628" w:rsidP="00660785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ED1628"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7B748AF0" w14:textId="77777777" w:rsidR="00994D13" w:rsidRPr="00C6459A" w:rsidRDefault="00660785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요건승인번호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103114D" w14:textId="77777777" w:rsidR="00994D13" w:rsidRPr="00C6459A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2DBB7F6E" w14:textId="77777777" w:rsidR="00994D13" w:rsidRPr="00C6459A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0D146B3E" w14:textId="77777777" w:rsidR="00994D13" w:rsidRPr="00C6459A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94D13" w:rsidRPr="00795232" w14:paraId="43DCEA12" w14:textId="77777777" w:rsidTr="00485EFD">
        <w:tc>
          <w:tcPr>
            <w:tcW w:w="797" w:type="pct"/>
            <w:shd w:val="clear" w:color="auto" w:fill="auto"/>
            <w:vAlign w:val="center"/>
          </w:tcPr>
          <w:p w14:paraId="6240E09E" w14:textId="77777777" w:rsidR="00994D13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119D1">
              <w:rPr>
                <w:rFonts w:asciiTheme="majorHAnsi" w:eastAsiaTheme="majorHAnsi" w:hAnsiTheme="majorHAnsi"/>
                <w:sz w:val="20"/>
              </w:rPr>
              <w:t>imexTpcd</w:t>
            </w:r>
          </w:p>
        </w:tc>
        <w:tc>
          <w:tcPr>
            <w:tcW w:w="844" w:type="pct"/>
            <w:shd w:val="clear" w:color="auto" w:fill="auto"/>
            <w:vAlign w:val="center"/>
          </w:tcPr>
          <w:p w14:paraId="6DF60AE7" w14:textId="77777777" w:rsidR="00994D13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수출입구분코드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30D2347" w14:textId="77777777" w:rsidR="00994D13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7A0F08DF" w14:textId="77777777" w:rsidR="00994D13" w:rsidRPr="00C6459A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2DD4480D" w14:textId="77777777" w:rsidR="00994D13" w:rsidRPr="00C6459A" w:rsidRDefault="00994D13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I : 수입, E : 수출</w:t>
            </w:r>
          </w:p>
        </w:tc>
      </w:tr>
    </w:tbl>
    <w:p w14:paraId="0D0C9C18" w14:textId="77777777" w:rsidR="00816027" w:rsidRPr="00E83505" w:rsidRDefault="00816027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7CCF93F" w14:textId="77777777" w:rsidR="00816027" w:rsidRPr="00E83505" w:rsidRDefault="00816027" w:rsidP="004C42C7">
      <w:pPr>
        <w:pStyle w:val="hieatt"/>
        <w:numPr>
          <w:ilvl w:val="0"/>
          <w:numId w:val="2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  <w:r w:rsidR="008C4F51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 xml:space="preserve">(수입요건승인내역, imexTpcd = </w:t>
      </w:r>
      <w:r w:rsidR="008C4F51">
        <w:rPr>
          <w:rFonts w:asciiTheme="majorHAnsi" w:eastAsiaTheme="majorHAnsi" w:hAnsiTheme="majorHAnsi"/>
          <w:b/>
          <w:sz w:val="24"/>
          <w:szCs w:val="22"/>
          <w:lang w:eastAsia="ko-KR"/>
        </w:rPr>
        <w:t>‘I’</w:t>
      </w:r>
      <w:r w:rsidR="008C4F51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 xml:space="preserve">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8"/>
        <w:gridCol w:w="1874"/>
        <w:gridCol w:w="1032"/>
        <w:gridCol w:w="1418"/>
        <w:gridCol w:w="3508"/>
      </w:tblGrid>
      <w:tr w:rsidR="00994D13" w:rsidRPr="00795232" w14:paraId="2D9C674B" w14:textId="77777777" w:rsidTr="00485EFD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4D82A606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828209A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2677876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41" w:type="pct"/>
            <w:shd w:val="pct10" w:color="auto" w:fill="auto"/>
          </w:tcPr>
          <w:p w14:paraId="5292D4AF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65F61BF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ED1628" w:rsidRPr="00E364E4" w14:paraId="3A160369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36C6E" w14:textId="77777777" w:rsidR="00ED1628" w:rsidRDefault="00ED1628" w:rsidP="00ED1628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39D0B" w14:textId="77777777" w:rsidR="00ED1628" w:rsidRPr="001A6413" w:rsidRDefault="00ED1628" w:rsidP="00ED1628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승인조건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C63C0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B6B6F" w14:textId="77777777" w:rsidR="00ED1628" w:rsidRPr="00E364E4" w:rsidRDefault="007F5DA7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53B06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79EA260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DAFC1" w14:textId="77777777" w:rsidR="00ED1628" w:rsidRDefault="00ED1628" w:rsidP="00ED1628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C6C6F" w14:textId="77777777" w:rsidR="00ED1628" w:rsidRPr="001A6413" w:rsidRDefault="00ED1628" w:rsidP="00ED1628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발급일자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8B8C3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D4F3E5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9D76F9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7FB66C5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249F1" w14:textId="77777777" w:rsidR="00ED1628" w:rsidRDefault="00ED1628" w:rsidP="00ED1628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D1628">
              <w:rPr>
                <w:rFonts w:ascii="맑은 고딕" w:eastAsia="맑은 고딕" w:hAnsi="맑은 고딕"/>
                <w:color w:val="000000"/>
                <w:sz w:val="20"/>
              </w:rPr>
              <w:t>lprt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B6338" w14:textId="77777777" w:rsidR="00ED1628" w:rsidRPr="001A6413" w:rsidRDefault="00ED1628" w:rsidP="00ED1628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선적항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A0575" w14:textId="77777777" w:rsidR="00ED1628" w:rsidRPr="00E364E4" w:rsidRDefault="0090498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01020" w14:textId="77777777" w:rsidR="00ED1628" w:rsidRDefault="007F5DA7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A7856C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7745EC4E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7BD06" w14:textId="77777777" w:rsidR="00ED1628" w:rsidRDefault="00ED1628" w:rsidP="00ED1628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B3A43" w14:textId="77777777" w:rsidR="00ED1628" w:rsidRPr="001A6413" w:rsidRDefault="00ED1628" w:rsidP="00ED1628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관련서식명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70731" w14:textId="77777777" w:rsidR="00ED1628" w:rsidRPr="00E364E4" w:rsidRDefault="00A73039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2B972E" w14:textId="77777777" w:rsidR="00ED1628" w:rsidRPr="00E364E4" w:rsidRDefault="007F5DA7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5371EA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2CD6C86F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7656B" w14:textId="77777777" w:rsidR="00ED1628" w:rsidRDefault="00ED1628" w:rsidP="00ED1628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AA816" w14:textId="77777777" w:rsidR="00ED1628" w:rsidRPr="001A6413" w:rsidRDefault="00ED1628" w:rsidP="00ED1628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유효기간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F5B9D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A672E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25450D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67C7FFC0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41374" w14:textId="77777777" w:rsidR="00ED1628" w:rsidRDefault="00ED1628" w:rsidP="00ED1628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C302A"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2DC5" w14:textId="77777777" w:rsidR="00ED1628" w:rsidRPr="001A6413" w:rsidRDefault="00ED1628" w:rsidP="00ED1628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관련법령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7B63B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6E334" w14:textId="77777777" w:rsidR="00ED1628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71FB4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466DD" w:rsidRPr="00E364E4" w14:paraId="380F45E0" w14:textId="77777777" w:rsidTr="00A900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B4DE6" w14:textId="77777777" w:rsidR="004466DD" w:rsidRDefault="004466DD" w:rsidP="00A90059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A42EFB">
              <w:rPr>
                <w:rFonts w:ascii="맑은 고딕" w:eastAsia="맑은 고딕" w:hAnsi="맑은 고딕"/>
                <w:color w:val="000000"/>
                <w:sz w:val="20"/>
              </w:rPr>
              <w:t>dlcn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87901" w14:textId="77777777" w:rsidR="004466DD" w:rsidRPr="001A6413" w:rsidRDefault="004466DD" w:rsidP="00A90059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인도조건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6C5FF" w14:textId="77777777" w:rsidR="004466DD" w:rsidRPr="00D65885" w:rsidRDefault="004466DD" w:rsidP="00A90059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06AF0B" w14:textId="77777777" w:rsidR="004466DD" w:rsidRPr="009C79A9" w:rsidRDefault="004466DD" w:rsidP="00A90059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75DF96" w14:textId="77777777" w:rsidR="004466DD" w:rsidRPr="00E364E4" w:rsidRDefault="004466DD" w:rsidP="00A90059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1557C9" w:rsidRPr="00E364E4" w14:paraId="318DBB8F" w14:textId="77777777" w:rsidTr="00A900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867AF" w14:textId="77777777" w:rsidR="001557C9" w:rsidRDefault="001557C9" w:rsidP="00A90059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D1628"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E7F17" w14:textId="77777777" w:rsidR="001557C9" w:rsidRPr="001A6413" w:rsidRDefault="001557C9" w:rsidP="00A90059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요건승인번호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E5904" w14:textId="77777777" w:rsidR="001557C9" w:rsidRPr="00D65885" w:rsidRDefault="001557C9" w:rsidP="00A90059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B9C91F" w14:textId="77777777" w:rsidR="001557C9" w:rsidRPr="009C79A9" w:rsidRDefault="001557C9" w:rsidP="00A90059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655580" w14:textId="77777777" w:rsidR="001557C9" w:rsidRPr="00E364E4" w:rsidRDefault="001557C9" w:rsidP="00A90059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1BF1E35F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12F4C" w14:textId="77777777" w:rsidR="00ED1628" w:rsidRDefault="00ED1628" w:rsidP="00ED1628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041FD" w14:textId="77777777" w:rsidR="00ED1628" w:rsidRPr="001A6413" w:rsidRDefault="00ED1628" w:rsidP="00ED1628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05669" w14:textId="77777777" w:rsidR="00ED1628" w:rsidRPr="00D65885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8FC944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292EB6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ED1628" w:rsidRPr="00E364E4" w14:paraId="5819188F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C7287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A7064B"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275AA" w14:textId="77777777" w:rsidR="00ED1628" w:rsidRPr="001A6413" w:rsidRDefault="00ED1628" w:rsidP="00ED1628">
            <w:pPr>
              <w:jc w:val="left"/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품목식별부호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8E5AD" w14:textId="77777777" w:rsidR="00ED1628" w:rsidRPr="00D65885" w:rsidRDefault="00ED1628" w:rsidP="00ED1628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025C5" w14:textId="77777777" w:rsidR="00ED1628" w:rsidRDefault="00ED1628" w:rsidP="00ED1628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65BD3A" w14:textId="77777777" w:rsidR="00ED1628" w:rsidRPr="00E364E4" w:rsidRDefault="00ED1628" w:rsidP="00ED16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A048C9" w:rsidRPr="00E364E4" w14:paraId="67ED719F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01285" w14:textId="77777777" w:rsidR="00A048C9" w:rsidRPr="009A48C1" w:rsidRDefault="00A048C9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A48C1">
              <w:rPr>
                <w:rFonts w:asciiTheme="majorHAnsi" w:eastAsiaTheme="majorHAnsi" w:hAnsiTheme="majorHAnsi" w:cs="굴림"/>
                <w:color w:val="000000"/>
                <w:sz w:val="20"/>
              </w:rPr>
              <w:t>rsqtyWght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359BA" w14:textId="77777777" w:rsidR="00A048C9" w:rsidRPr="001A6413" w:rsidRDefault="00A048C9" w:rsidP="001174BE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잔량중량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5ED24" w14:textId="77777777" w:rsidR="00A048C9" w:rsidRPr="00D65885" w:rsidRDefault="00A048C9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75D3E" w14:textId="77777777" w:rsidR="00A048C9" w:rsidRDefault="00A048C9" w:rsidP="001174BE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60BADD" w14:textId="77777777" w:rsidR="00A048C9" w:rsidRPr="00E364E4" w:rsidRDefault="00A048C9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E3EBD" w:rsidRPr="00E364E4" w14:paraId="5D5E12DD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CC997" w14:textId="77777777" w:rsidR="004E3EBD" w:rsidRPr="009A48C1" w:rsidRDefault="004E3EBD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A48C1">
              <w:rPr>
                <w:rFonts w:asciiTheme="majorHAnsi" w:eastAsiaTheme="majorHAnsi" w:hAnsiTheme="majorHAnsi" w:cs="Consolas"/>
                <w:color w:val="000000"/>
                <w:sz w:val="20"/>
              </w:rPr>
              <w:t>apreWght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E5DC1" w14:textId="77777777" w:rsidR="004E3EBD" w:rsidRPr="001A6413" w:rsidRDefault="004E3EBD" w:rsidP="001174BE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승인중량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F7BEC" w14:textId="77777777" w:rsidR="004E3EBD" w:rsidRPr="00D65885" w:rsidRDefault="00D65885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18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1D929" w14:textId="77777777" w:rsidR="004E3EBD" w:rsidRPr="009C79A9" w:rsidRDefault="009A48C1" w:rsidP="001174BE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D4DE3A" w14:textId="77777777" w:rsidR="004E3EBD" w:rsidRPr="00E364E4" w:rsidRDefault="004E3EB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E3EBD" w:rsidRPr="00E364E4" w14:paraId="09958AF5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6802C" w14:textId="77777777" w:rsidR="004E3EBD" w:rsidRPr="009A48C1" w:rsidRDefault="004E3EBD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A48C1">
              <w:rPr>
                <w:rFonts w:asciiTheme="majorHAnsi" w:eastAsiaTheme="majorHAnsi" w:hAnsiTheme="majorHAnsi" w:cs="Consolas"/>
                <w:color w:val="000000"/>
                <w:sz w:val="20"/>
              </w:rPr>
              <w:t>csclWght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01AA8" w14:textId="77777777" w:rsidR="004E3EBD" w:rsidRPr="001A6413" w:rsidRDefault="004E3EBD" w:rsidP="001174BE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통관중량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B96D7" w14:textId="77777777" w:rsidR="004E3EBD" w:rsidRPr="00D65885" w:rsidRDefault="00D65885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96A107" w14:textId="77777777" w:rsidR="004E3EBD" w:rsidRPr="009C79A9" w:rsidRDefault="009A48C1" w:rsidP="001174BE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AC6B19" w14:textId="77777777" w:rsidR="004E3EBD" w:rsidRPr="00E364E4" w:rsidRDefault="004E3EB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E3EBD" w:rsidRPr="00E364E4" w14:paraId="5174686E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089A2" w14:textId="77777777" w:rsidR="004E3EBD" w:rsidRPr="009A48C1" w:rsidRDefault="004E3EBD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A48C1">
              <w:rPr>
                <w:rFonts w:asciiTheme="majorHAnsi" w:eastAsiaTheme="majorHAnsi" w:hAnsiTheme="majorHAnsi" w:cs="Consolas" w:hint="eastAsia"/>
                <w:color w:val="000000"/>
                <w:sz w:val="20"/>
              </w:rPr>
              <w:t>w</w:t>
            </w:r>
            <w:r w:rsidRPr="009A48C1">
              <w:rPr>
                <w:rFonts w:asciiTheme="majorHAnsi" w:eastAsiaTheme="majorHAnsi" w:hAnsiTheme="majorHAnsi" w:cs="Consolas"/>
                <w:color w:val="000000"/>
                <w:sz w:val="20"/>
              </w:rPr>
              <w:t>ghtUt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CE145" w14:textId="77777777" w:rsidR="004E3EBD" w:rsidRPr="001A6413" w:rsidRDefault="004E3EBD" w:rsidP="001174BE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중량</w:t>
            </w:r>
            <w:r w:rsidRPr="001A6413"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AF09A" w14:textId="77777777" w:rsidR="004E3EBD" w:rsidRPr="00D65885" w:rsidRDefault="00D65885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D2A4C" w14:textId="77777777" w:rsidR="004E3EBD" w:rsidRPr="009C79A9" w:rsidRDefault="009A48C1" w:rsidP="001174BE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4C8418" w14:textId="77777777" w:rsidR="004E3EBD" w:rsidRPr="00E364E4" w:rsidRDefault="004E3EB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7B756037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72A62" w14:textId="77777777" w:rsidR="00856F15" w:rsidRDefault="00EE7AE6" w:rsidP="00856F1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 w:rsidR="00856F15" w:rsidRPr="00605895"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1FD6B" w14:textId="77777777" w:rsidR="00856F15" w:rsidRPr="001A6413" w:rsidRDefault="00856F15" w:rsidP="00856F15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수량단위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3C99C" w14:textId="77777777" w:rsidR="00856F15" w:rsidRPr="00D65885" w:rsidRDefault="00EE7AE6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50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A5A6A" w14:textId="77777777" w:rsidR="00856F15" w:rsidRDefault="00856F15" w:rsidP="00856F15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2B47FC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5D54B072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91DBB" w14:textId="77777777" w:rsidR="00856F15" w:rsidRDefault="00856F15" w:rsidP="00856F1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A42EFB">
              <w:rPr>
                <w:rFonts w:ascii="맑은 고딕" w:eastAsia="맑은 고딕" w:hAnsi="맑은 고딕"/>
                <w:color w:val="000000"/>
                <w:sz w:val="20"/>
              </w:rPr>
              <w:t>prlstCd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68399" w14:textId="77777777" w:rsidR="00856F15" w:rsidRPr="001A6413" w:rsidRDefault="00856F15" w:rsidP="00856F15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품목코드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3574E" w14:textId="77777777" w:rsidR="00856F15" w:rsidRPr="00D65885" w:rsidRDefault="00856F15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D91331" w14:textId="77777777" w:rsidR="00856F15" w:rsidRPr="009C79A9" w:rsidRDefault="00856F15" w:rsidP="00856F15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C2200F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1F86AE40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1ECD1" w14:textId="77777777" w:rsidR="00856F15" w:rsidRDefault="00856F15" w:rsidP="00856F1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A42EFB">
              <w:rPr>
                <w:rFonts w:ascii="맑은 고딕" w:eastAsia="맑은 고딕" w:hAnsi="맑은 고딕"/>
                <w:color w:val="000000"/>
                <w:sz w:val="20"/>
              </w:rPr>
              <w:t>blNo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6DAE2" w14:textId="77777777" w:rsidR="00856F15" w:rsidRPr="001A6413" w:rsidRDefault="00856F15" w:rsidP="00856F15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B/L번호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67B21F" w14:textId="77777777" w:rsidR="00856F15" w:rsidRPr="00D65885" w:rsidRDefault="000E1559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65885">
              <w:rPr>
                <w:rFonts w:asciiTheme="majorHAnsi" w:eastAsiaTheme="majorHAnsi" w:hAnsiTheme="majorHAnsi" w:cs="굴림" w:hint="eastAsia"/>
                <w:sz w:val="20"/>
              </w:rPr>
              <w:t>100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291493" w14:textId="77777777" w:rsidR="00856F15" w:rsidRPr="009C79A9" w:rsidRDefault="00856F15" w:rsidP="00856F15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06FF8D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583A790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7818E" w14:textId="77777777" w:rsidR="00856F15" w:rsidRDefault="00856F15" w:rsidP="00856F15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855D9F">
              <w:rPr>
                <w:rFonts w:ascii="맑은 고딕" w:eastAsia="맑은 고딕" w:hAnsi="맑은 고딕"/>
                <w:color w:val="000000"/>
                <w:sz w:val="20"/>
              </w:rPr>
              <w:t>apreQty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1CFD2" w14:textId="77777777" w:rsidR="00856F15" w:rsidRPr="001A6413" w:rsidRDefault="00856F15" w:rsidP="00856F15">
            <w:pPr>
              <w:rPr>
                <w:rFonts w:asciiTheme="majorHAnsi" w:eastAsiaTheme="majorHAnsi" w:hAnsiTheme="majorHAnsi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승인수량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E7DB5" w14:textId="77777777" w:rsidR="00856F15" w:rsidRDefault="000C2486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898176" w14:textId="77777777" w:rsidR="00856F15" w:rsidRPr="009C79A9" w:rsidRDefault="00856F15" w:rsidP="00856F15">
            <w:pPr>
              <w:rPr>
                <w:rFonts w:asciiTheme="majorHAnsi" w:eastAsiaTheme="majorHAnsi" w:hAnsiTheme="majorHAnsi"/>
                <w:sz w:val="20"/>
              </w:rPr>
            </w:pPr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87DAE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57D80D75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26626" w14:textId="77777777" w:rsidR="00856F15" w:rsidRDefault="00856F15" w:rsidP="00856F1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55D9F"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5A0C3" w14:textId="77777777" w:rsidR="00856F15" w:rsidRPr="001A6413" w:rsidRDefault="00856F15" w:rsidP="00856F15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용도명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53455" w14:textId="77777777" w:rsidR="00856F15" w:rsidRPr="00E364E4" w:rsidRDefault="00964F76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B54C0A" w14:textId="77777777" w:rsidR="00856F15" w:rsidRDefault="00856F15" w:rsidP="00856F15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32E716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259CF619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932E0" w14:textId="77777777" w:rsidR="00856F15" w:rsidRDefault="00856F15" w:rsidP="00856F1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42EFB"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16809" w14:textId="77777777" w:rsidR="00856F15" w:rsidRPr="001A6413" w:rsidRDefault="00856F15" w:rsidP="00856F15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cs="굴림" w:hint="eastAsia"/>
                <w:color w:val="000000" w:themeColor="text1"/>
                <w:sz w:val="20"/>
              </w:rPr>
              <w:t>잔량수량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0DEA3" w14:textId="77777777" w:rsidR="00856F15" w:rsidRPr="00E364E4" w:rsidRDefault="00396D50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59E3FD" w14:textId="77777777" w:rsidR="00856F15" w:rsidRDefault="00856F15" w:rsidP="00856F15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8C3368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856F15" w:rsidRPr="00E364E4" w14:paraId="57920CB1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9E458" w14:textId="77777777" w:rsidR="00856F15" w:rsidRDefault="00856F15" w:rsidP="00856F1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9AD7A" w14:textId="77777777" w:rsidR="00856F15" w:rsidRPr="001A6413" w:rsidRDefault="00856F15" w:rsidP="00856F15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품명및규격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11349" w14:textId="77777777" w:rsidR="00856F15" w:rsidRPr="00E364E4" w:rsidRDefault="00820C31" w:rsidP="00856F15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4000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ADBBEC" w14:textId="77777777" w:rsidR="00856F15" w:rsidRDefault="00856F15" w:rsidP="00856F15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0F35DB" w14:textId="77777777" w:rsidR="00856F15" w:rsidRPr="00E364E4" w:rsidRDefault="00856F1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C164F" w:rsidRPr="00E364E4" w14:paraId="2AE00698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DBF24" w14:textId="77777777" w:rsidR="004C164F" w:rsidRDefault="004C164F" w:rsidP="004C164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A7D93" w14:textId="77777777" w:rsidR="004C164F" w:rsidRPr="001A6413" w:rsidRDefault="004C164F" w:rsidP="004C164F">
            <w:pPr>
              <w:rPr>
                <w:rFonts w:asciiTheme="majorHAnsi" w:eastAsiaTheme="majorHAnsi" w:hAnsiTheme="majorHAnsi" w:cs="굴림"/>
                <w:color w:val="000000" w:themeColor="text1"/>
                <w:sz w:val="20"/>
              </w:rPr>
            </w:pPr>
            <w:r w:rsidRPr="001A6413">
              <w:rPr>
                <w:rFonts w:asciiTheme="majorHAnsi" w:eastAsiaTheme="majorHAnsi" w:hAnsiTheme="majorHAnsi" w:hint="eastAsia"/>
                <w:color w:val="000000" w:themeColor="text1"/>
                <w:sz w:val="20"/>
              </w:rPr>
              <w:t>통관수량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064C5" w14:textId="77777777" w:rsidR="004C164F" w:rsidRPr="00E364E4" w:rsidRDefault="00606553" w:rsidP="004C164F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B6906A" w14:textId="77777777" w:rsidR="004C164F" w:rsidRDefault="004C164F" w:rsidP="004C164F">
            <w:r w:rsidRPr="009C79A9"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F0ADA" w14:textId="77777777" w:rsidR="004C164F" w:rsidRPr="00E364E4" w:rsidRDefault="004C164F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F69ADF0" w14:textId="77777777" w:rsidR="00816027" w:rsidRDefault="00816027" w:rsidP="0081602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442BD48" w14:textId="77777777" w:rsidR="008C4F51" w:rsidRPr="00545814" w:rsidRDefault="008C4F51" w:rsidP="008C4F51">
      <w:pPr>
        <w:jc w:val="left"/>
        <w:rPr>
          <w:rFonts w:asciiTheme="majorHAnsi" w:eastAsiaTheme="majorHAnsi" w:hAnsiTheme="majorHAnsi"/>
        </w:rPr>
      </w:pPr>
    </w:p>
    <w:p w14:paraId="4F645EFA" w14:textId="77777777" w:rsidR="00816027" w:rsidRPr="00037ADC" w:rsidRDefault="00816027" w:rsidP="00816027">
      <w:pPr>
        <w:jc w:val="left"/>
        <w:rPr>
          <w:rFonts w:asciiTheme="majorHAnsi" w:eastAsiaTheme="majorHAnsi" w:hAnsiTheme="majorHAnsi"/>
        </w:rPr>
      </w:pPr>
    </w:p>
    <w:p w14:paraId="589C8545" w14:textId="77777777" w:rsidR="00816027" w:rsidRPr="00E83505" w:rsidRDefault="00816027" w:rsidP="004C42C7">
      <w:pPr>
        <w:pStyle w:val="hieatt"/>
        <w:numPr>
          <w:ilvl w:val="0"/>
          <w:numId w:val="3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16027" w:rsidRPr="00D4696F" w14:paraId="4102253F" w14:textId="77777777" w:rsidTr="0081602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B189DA" w14:textId="77777777" w:rsidR="00816027" w:rsidRPr="00D4696F" w:rsidRDefault="0081602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816027" w:rsidRPr="00D4696F" w14:paraId="79F33A9F" w14:textId="77777777" w:rsidTr="0081602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A5BAC72" w14:textId="77777777" w:rsidR="00816027" w:rsidRPr="00D4696F" w:rsidRDefault="00420664" w:rsidP="00336ADB">
            <w:pPr>
              <w:jc w:val="left"/>
              <w:rPr>
                <w:rFonts w:asciiTheme="majorHAnsi" w:eastAsiaTheme="majorHAnsi" w:hAnsiTheme="majorHAnsi"/>
              </w:rPr>
            </w:pPr>
            <w:hyperlink r:id="rId31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816027" w:rsidRPr="00F538D9">
                <w:rPr>
                  <w:rStyle w:val="a5"/>
                  <w:rFonts w:asciiTheme="majorHAnsi" w:eastAsiaTheme="majorHAnsi" w:hAnsiTheme="majorHAnsi"/>
                </w:rPr>
                <w:t>/ext/rest/xtrnUserReqApreBrkdQry/retrieveXtrnUserReqApreBrkd?crkyCn</w:t>
              </w:r>
            </w:hyperlink>
            <w:r w:rsidR="00816027" w:rsidRPr="00165A3A">
              <w:rPr>
                <w:rFonts w:asciiTheme="majorHAnsi" w:eastAsiaTheme="majorHAnsi" w:hAnsiTheme="majorHAnsi"/>
              </w:rPr>
              <w:t>=</w:t>
            </w:r>
            <w:r w:rsidR="00816027" w:rsidRPr="00165A3A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336ADB" w:rsidRPr="00336ADB">
              <w:rPr>
                <w:rFonts w:asciiTheme="majorHAnsi" w:eastAsiaTheme="majorHAnsi" w:hAnsiTheme="majorHAnsi"/>
              </w:rPr>
              <w:t>&amp;imexTpcd=I&amp;reqApreNo=2270020200564821</w:t>
            </w:r>
          </w:p>
        </w:tc>
      </w:tr>
      <w:tr w:rsidR="00816027" w:rsidRPr="00D4696F" w14:paraId="061F4CF3" w14:textId="77777777" w:rsidTr="0081602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1CE239" w14:textId="77777777" w:rsidR="00816027" w:rsidRPr="00D4696F" w:rsidRDefault="0081602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816027" w:rsidRPr="00D4696F" w14:paraId="0A131BA1" w14:textId="77777777" w:rsidTr="0081602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9D7A825" w14:textId="77777777" w:rsidR="004C350C" w:rsidRPr="001171EE" w:rsidRDefault="004C350C" w:rsidP="004C350C">
            <w:pPr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Fonts w:ascii="Verdana" w:hAnsi="Verdana"/>
                <w:color w:val="0000FF"/>
                <w:sz w:val="20"/>
              </w:rPr>
              <w:t>&lt;?xml version="1.0" encoding="UTF-8" standalone="true"?&gt;</w:t>
            </w:r>
          </w:p>
          <w:p w14:paraId="615A882B" w14:textId="77777777" w:rsidR="004C350C" w:rsidRPr="001171EE" w:rsidRDefault="00420664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2" w:history="1">
              <w:r w:rsidR="004C350C" w:rsidRPr="001171EE">
                <w:rPr>
                  <w:rStyle w:val="a5"/>
                  <w:rFonts w:ascii="Verdana" w:hAnsi="Verdana"/>
                  <w:sz w:val="20"/>
                </w:rPr>
                <w:t>&lt;</w:t>
              </w:r>
              <w:r w:rsidR="004C350C" w:rsidRPr="001171EE">
                <w:rPr>
                  <w:rStyle w:val="a5"/>
                  <w:rFonts w:ascii="Verdana" w:hAnsi="Verdana"/>
                  <w:color w:val="990000"/>
                  <w:sz w:val="20"/>
                </w:rPr>
                <w:t>xtrnUserReqApreBrkdQryRtnVo</w:t>
              </w:r>
              <w:r w:rsidR="004C350C" w:rsidRPr="001171EE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6926CA89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ntceInfo</w:t>
            </w:r>
            <w:r w:rsidR="004C350C" w:rsidRPr="001171EE">
              <w:rPr>
                <w:rFonts w:ascii="Verdana" w:hAnsi="Verdana"/>
                <w:sz w:val="20"/>
              </w:rPr>
              <w:t>/&gt;</w:t>
            </w:r>
          </w:p>
          <w:p w14:paraId="1034DFB6" w14:textId="77777777" w:rsidR="004C350C" w:rsidRPr="001171EE" w:rsidRDefault="00420664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3" w:history="1">
              <w:r w:rsidR="004C350C" w:rsidRPr="001171EE">
                <w:rPr>
                  <w:rStyle w:val="a5"/>
                  <w:rFonts w:ascii="Verdana" w:hAnsi="Verdana"/>
                  <w:sz w:val="20"/>
                </w:rPr>
                <w:t>&lt;</w:t>
              </w:r>
              <w:r w:rsidR="004C350C" w:rsidRPr="001171EE">
                <w:rPr>
                  <w:rStyle w:val="a5"/>
                  <w:rFonts w:ascii="Verdana" w:hAnsi="Verdana"/>
                  <w:color w:val="990000"/>
                  <w:sz w:val="20"/>
                </w:rPr>
                <w:t>xtrnUserImpReqApreBrkdQryRsltVo</w:t>
              </w:r>
              <w:r w:rsidR="004C350C" w:rsidRPr="001171EE">
                <w:rPr>
                  <w:rStyle w:val="a5"/>
                  <w:rFonts w:ascii="Verdana" w:hAnsi="Verdana"/>
                  <w:sz w:val="20"/>
                </w:rPr>
                <w:t>&gt;</w:t>
              </w:r>
            </w:hyperlink>
          </w:p>
          <w:p w14:paraId="5776F8D8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apreCond</w:t>
            </w:r>
            <w:r w:rsidR="004C350C" w:rsidRPr="001171EE">
              <w:rPr>
                <w:rFonts w:ascii="Verdana" w:hAnsi="Verdana"/>
                <w:sz w:val="20"/>
              </w:rPr>
              <w:t>/&gt;</w:t>
            </w:r>
          </w:p>
          <w:p w14:paraId="0A356B5C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issDt</w:t>
            </w:r>
            <w:r w:rsidR="004C350C" w:rsidRPr="001171EE">
              <w:rPr>
                <w:rFonts w:ascii="Verdana" w:hAnsi="Verdana"/>
                <w:sz w:val="20"/>
              </w:rPr>
              <w:t>&gt;20180115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issDt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E6469AF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lprt</w:t>
            </w:r>
            <w:r w:rsidR="004C350C" w:rsidRPr="001171EE">
              <w:rPr>
                <w:rFonts w:ascii="Verdana" w:hAnsi="Verdana"/>
                <w:sz w:val="20"/>
              </w:rPr>
              <w:t>&gt;Pusan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lprt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D37406F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relaFrmlNm</w:t>
            </w:r>
            <w:r w:rsidR="004C350C" w:rsidRPr="001171EE">
              <w:rPr>
                <w:rFonts w:ascii="Verdana" w:hAnsi="Verdana"/>
                <w:sz w:val="20"/>
              </w:rPr>
              <w:t>&gt;</w:t>
            </w:r>
            <w:r w:rsidR="004C350C" w:rsidRPr="001171EE">
              <w:rPr>
                <w:rFonts w:ascii="Verdana" w:hAnsi="Verdana"/>
                <w:sz w:val="20"/>
              </w:rPr>
              <w:t>식품등의수입신고확인증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relaFrmlNm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BAF9E58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dlcn</w:t>
            </w:r>
            <w:r w:rsidR="004C350C" w:rsidRPr="001171EE">
              <w:rPr>
                <w:rFonts w:ascii="Verdana" w:hAnsi="Verdana"/>
                <w:sz w:val="20"/>
              </w:rPr>
              <w:t>/&gt;</w:t>
            </w:r>
          </w:p>
          <w:p w14:paraId="5B5A5C66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valtPrid</w:t>
            </w:r>
            <w:r w:rsidR="004C350C" w:rsidRPr="001171EE">
              <w:rPr>
                <w:rFonts w:ascii="Verdana" w:hAnsi="Verdana"/>
                <w:sz w:val="20"/>
              </w:rPr>
              <w:t>&gt;29991231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valtPrid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497AB5E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reqApreNo</w:t>
            </w:r>
            <w:r w:rsidR="004C350C" w:rsidRPr="001171EE">
              <w:rPr>
                <w:rFonts w:ascii="Verdana" w:hAnsi="Verdana"/>
                <w:sz w:val="20"/>
              </w:rPr>
              <w:t>&gt;2BE2018100012679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reqApreNo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99607B8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relaLwor</w:t>
            </w:r>
            <w:r w:rsidR="004C350C" w:rsidRPr="001171EE">
              <w:rPr>
                <w:rFonts w:ascii="Verdana" w:hAnsi="Verdana"/>
                <w:sz w:val="20"/>
              </w:rPr>
              <w:t>&gt;</w:t>
            </w:r>
            <w:r w:rsidR="004C350C" w:rsidRPr="001171EE">
              <w:rPr>
                <w:rFonts w:ascii="Verdana" w:hAnsi="Verdana"/>
                <w:sz w:val="20"/>
              </w:rPr>
              <w:t>식품의약품안전처</w:t>
            </w:r>
            <w:r w:rsidR="004C350C" w:rsidRPr="001171EE">
              <w:rPr>
                <w:rFonts w:ascii="Verdana" w:hAnsi="Verdana"/>
                <w:sz w:val="20"/>
              </w:rPr>
              <w:t xml:space="preserve"> </w:t>
            </w:r>
            <w:r w:rsidR="004C350C" w:rsidRPr="001171EE">
              <w:rPr>
                <w:rFonts w:ascii="Verdana" w:hAnsi="Verdana"/>
                <w:sz w:val="20"/>
              </w:rPr>
              <w:t>신항수입식품검사소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relaLwor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BB2FE20" w14:textId="77777777" w:rsidR="004C350C" w:rsidRPr="001171EE" w:rsidRDefault="004C350C" w:rsidP="004C350C">
            <w:pPr>
              <w:tabs>
                <w:tab w:val="left" w:pos="1250"/>
              </w:tabs>
              <w:rPr>
                <w:rStyle w:val="block"/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Style w:val="block"/>
                <w:rFonts w:ascii="Verdana" w:hAnsi="Verdana"/>
                <w:color w:val="990000"/>
                <w:sz w:val="20"/>
              </w:rPr>
              <w:t>xtrnUserImpReqApreBrkdQryRsltVo</w:t>
            </w: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  <w:p w14:paraId="2CCBFB20" w14:textId="77777777" w:rsidR="004C350C" w:rsidRPr="001171EE" w:rsidRDefault="001171EE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tCnt</w:t>
            </w:r>
            <w:r w:rsidR="004C350C" w:rsidRPr="001171EE">
              <w:rPr>
                <w:rFonts w:ascii="Verdana" w:hAnsi="Verdana"/>
                <w:sz w:val="20"/>
              </w:rPr>
              <w:t>&gt;3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="004C350C" w:rsidRPr="001171EE">
              <w:rPr>
                <w:rFonts w:ascii="Verdana" w:hAnsi="Verdana"/>
                <w:color w:val="990000"/>
                <w:sz w:val="20"/>
              </w:rPr>
              <w:t>tCnt</w:t>
            </w:r>
            <w:r w:rsidR="004C350C"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286DCAE0" w14:textId="77777777" w:rsidR="004C350C" w:rsidRPr="001171EE" w:rsidRDefault="00420664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hyperlink r:id="rId34" w:history="1">
              <w:r w:rsidR="004C350C" w:rsidRPr="001171EE">
                <w:rPr>
                  <w:rStyle w:val="a5"/>
                  <w:rFonts w:ascii="Verdana" w:hAnsi="Verdana"/>
                  <w:sz w:val="20"/>
                  <w:u w:val="none"/>
                </w:rPr>
                <w:t>&lt;</w:t>
              </w:r>
              <w:r w:rsidR="004C350C" w:rsidRPr="001171EE">
                <w:rPr>
                  <w:rStyle w:val="a5"/>
                  <w:rFonts w:ascii="Verdana" w:hAnsi="Verdana"/>
                  <w:color w:val="990000"/>
                  <w:sz w:val="20"/>
                  <w:u w:val="none"/>
                </w:rPr>
                <w:t>xtrnUserImpReqApreDtlBrkdQryRsltVo</w:t>
              </w:r>
              <w:r w:rsidR="004C350C" w:rsidRPr="001171EE">
                <w:rPr>
                  <w:rStyle w:val="a5"/>
                  <w:rFonts w:ascii="Verdana" w:hAnsi="Verdana"/>
                  <w:sz w:val="20"/>
                  <w:u w:val="none"/>
                </w:rPr>
                <w:t>&gt;</w:t>
              </w:r>
            </w:hyperlink>
          </w:p>
          <w:p w14:paraId="170CBB75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Fonts w:ascii="Verdana" w:hAnsi="Verdana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hsSgn</w:t>
            </w:r>
            <w:r w:rsidRPr="001171EE">
              <w:rPr>
                <w:rFonts w:ascii="Verdana" w:hAnsi="Verdana"/>
                <w:sz w:val="20"/>
              </w:rPr>
              <w:t>&gt;0713319000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hsSgn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E80474D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prlstIdfySgn</w:t>
            </w:r>
            <w:r w:rsidRPr="001171EE">
              <w:rPr>
                <w:rFonts w:ascii="Verdana" w:hAnsi="Verdana"/>
                <w:sz w:val="20"/>
              </w:rPr>
              <w:t>&gt;DHK001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prlstIdfySgn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7A3C3FF8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rsqtyWght</w:t>
            </w:r>
            <w:r w:rsidRPr="001171EE">
              <w:rPr>
                <w:rFonts w:ascii="Verdana" w:hAnsi="Verdana"/>
                <w:sz w:val="20"/>
              </w:rPr>
              <w:t>&gt;72000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rsqtyWght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746EF59E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prlstCd</w:t>
            </w:r>
            <w:r w:rsidRPr="001171EE">
              <w:rPr>
                <w:rFonts w:ascii="Verdana" w:hAnsi="Verdana"/>
                <w:sz w:val="20"/>
              </w:rPr>
              <w:t>&gt;O000079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prlstCd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FD19739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blNo</w:t>
            </w:r>
            <w:r w:rsidRPr="001171EE">
              <w:rPr>
                <w:rFonts w:ascii="Verdana" w:hAnsi="Verdana"/>
                <w:sz w:val="20"/>
              </w:rPr>
              <w:t>/&gt;</w:t>
            </w:r>
          </w:p>
          <w:p w14:paraId="06A3440C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apreQty</w:t>
            </w:r>
            <w:r w:rsidRPr="001171EE">
              <w:rPr>
                <w:rFonts w:ascii="Verdana" w:hAnsi="Verdana"/>
                <w:sz w:val="20"/>
              </w:rPr>
              <w:t>&gt;72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apreQty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407627C6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usgNm</w:t>
            </w:r>
            <w:r w:rsidRPr="001171EE">
              <w:rPr>
                <w:rFonts w:ascii="Verdana" w:hAnsi="Verdana"/>
                <w:sz w:val="20"/>
              </w:rPr>
              <w:t>&gt;</w:t>
            </w:r>
            <w:r w:rsidRPr="001171EE">
              <w:rPr>
                <w:rFonts w:ascii="Verdana" w:hAnsi="Verdana"/>
                <w:sz w:val="20"/>
              </w:rPr>
              <w:t>식용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usgNm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FE09F3D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qtyUt</w:t>
            </w:r>
            <w:r w:rsidRPr="001171EE">
              <w:rPr>
                <w:rFonts w:ascii="Verdana" w:hAnsi="Verdana"/>
                <w:sz w:val="20"/>
              </w:rPr>
              <w:t>&gt;PG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qtyUt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3749A580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apreWght</w:t>
            </w:r>
            <w:r w:rsidRPr="001171EE">
              <w:rPr>
                <w:rFonts w:ascii="Verdana" w:hAnsi="Verdana"/>
                <w:sz w:val="20"/>
              </w:rPr>
              <w:t>&gt;72000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apreWght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F5EFE23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rsqtyQty</w:t>
            </w:r>
            <w:r w:rsidRPr="001171EE">
              <w:rPr>
                <w:rFonts w:ascii="Verdana" w:hAnsi="Verdana"/>
                <w:sz w:val="20"/>
              </w:rPr>
              <w:t>&gt;72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rsqtyQty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A484801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wghtUt</w:t>
            </w:r>
            <w:r w:rsidRPr="001171EE">
              <w:rPr>
                <w:rFonts w:ascii="Verdana" w:hAnsi="Verdana"/>
                <w:sz w:val="20"/>
              </w:rPr>
              <w:t>&gt;KG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wghtUt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61FF062F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prnmStsz</w:t>
            </w:r>
            <w:r w:rsidRPr="001171EE">
              <w:rPr>
                <w:rFonts w:ascii="Verdana" w:hAnsi="Verdana"/>
                <w:sz w:val="20"/>
              </w:rPr>
              <w:t>&gt;</w:t>
            </w:r>
            <w:r w:rsidRPr="001171EE">
              <w:rPr>
                <w:rFonts w:ascii="Verdana" w:hAnsi="Verdana"/>
                <w:sz w:val="20"/>
              </w:rPr>
              <w:t>녹두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prnmStsz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0F9D1F48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csclQty</w:t>
            </w:r>
            <w:r w:rsidRPr="001171EE">
              <w:rPr>
                <w:rFonts w:ascii="Verdana" w:hAnsi="Verdana"/>
                <w:sz w:val="20"/>
              </w:rPr>
              <w:t>&gt;0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csclQty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19C5B758" w14:textId="77777777" w:rsidR="004C350C" w:rsidRPr="001171EE" w:rsidRDefault="004C350C" w:rsidP="004C350C"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 w:rsidRPr="001171EE">
              <w:rPr>
                <w:rFonts w:ascii="Verdana" w:hAnsi="Verdana"/>
                <w:color w:val="990000"/>
                <w:sz w:val="20"/>
              </w:rPr>
              <w:t>csclWght</w:t>
            </w:r>
            <w:r w:rsidRPr="001171EE">
              <w:rPr>
                <w:rFonts w:ascii="Verdana" w:hAnsi="Verdana"/>
                <w:sz w:val="20"/>
              </w:rPr>
              <w:t>&gt;0</w:t>
            </w:r>
            <w:r w:rsidRPr="001171EE">
              <w:rPr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Fonts w:ascii="Verdana" w:hAnsi="Verdana"/>
                <w:color w:val="990000"/>
                <w:sz w:val="20"/>
              </w:rPr>
              <w:t>csclWght</w:t>
            </w:r>
            <w:r w:rsidRPr="001171EE">
              <w:rPr>
                <w:rFonts w:ascii="Verdana" w:hAnsi="Verdana"/>
                <w:color w:val="0000FF"/>
                <w:sz w:val="20"/>
              </w:rPr>
              <w:t>&gt;</w:t>
            </w:r>
          </w:p>
          <w:p w14:paraId="5117688F" w14:textId="77777777" w:rsidR="00AF7793" w:rsidRPr="00856F15" w:rsidRDefault="004C350C" w:rsidP="004C350C"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 w:rsidRPr="001171EE">
              <w:rPr>
                <w:rStyle w:val="block"/>
                <w:rFonts w:ascii="Verdana" w:hAnsi="Verdana"/>
                <w:color w:val="990000"/>
                <w:sz w:val="20"/>
              </w:rPr>
              <w:t>xtrnUserImpReqApreDtlBrkdQryRsltVo</w:t>
            </w:r>
            <w:r w:rsidRPr="001171EE"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1A17B5A0" w14:textId="77777777" w:rsidR="00816027" w:rsidRPr="00D4696F" w:rsidRDefault="00816027" w:rsidP="00816027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1A9F6F34" w14:textId="77777777" w:rsidR="009341D7" w:rsidRPr="00E83505" w:rsidRDefault="009341D7" w:rsidP="009341D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179DA94" w14:textId="77777777" w:rsidR="009341D7" w:rsidRPr="00E83505" w:rsidRDefault="009341D7" w:rsidP="00953B03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(</w:t>
      </w:r>
      <w:r w:rsidR="00A91319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수출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요건승인내역,</w:t>
      </w:r>
      <w:r w:rsidRPr="008C4F51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 xml:space="preserve"> 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 xml:space="preserve">imexTpcd = </w:t>
      </w: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‘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E</w:t>
      </w:r>
      <w:r>
        <w:rPr>
          <w:rFonts w:asciiTheme="majorHAnsi" w:eastAsiaTheme="majorHAnsi" w:hAnsiTheme="majorHAnsi"/>
          <w:b/>
          <w:sz w:val="24"/>
          <w:szCs w:val="22"/>
          <w:lang w:eastAsia="ko-KR"/>
        </w:rPr>
        <w:t>’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8"/>
        <w:gridCol w:w="1874"/>
        <w:gridCol w:w="1173"/>
        <w:gridCol w:w="1277"/>
        <w:gridCol w:w="3508"/>
      </w:tblGrid>
      <w:tr w:rsidR="009341D7" w:rsidRPr="00795232" w14:paraId="124404CC" w14:textId="77777777" w:rsidTr="00485EFD">
        <w:trPr>
          <w:trHeight w:val="280"/>
        </w:trPr>
        <w:tc>
          <w:tcPr>
            <w:tcW w:w="908" w:type="pct"/>
            <w:shd w:val="pct10" w:color="auto" w:fill="auto"/>
            <w:vAlign w:val="center"/>
          </w:tcPr>
          <w:p w14:paraId="6AC364E9" w14:textId="77777777" w:rsidR="009341D7" w:rsidRPr="00795232" w:rsidRDefault="009341D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6503364E" w14:textId="77777777" w:rsidR="009341D7" w:rsidRPr="00795232" w:rsidRDefault="009341D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pct10" w:color="auto" w:fill="auto"/>
            <w:vAlign w:val="center"/>
          </w:tcPr>
          <w:p w14:paraId="47472B3F" w14:textId="77777777" w:rsidR="009341D7" w:rsidRPr="00795232" w:rsidRDefault="009341D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1052F2B8" w14:textId="77777777" w:rsidR="009341D7" w:rsidRPr="00795232" w:rsidRDefault="009341D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593646B9" w14:textId="77777777" w:rsidR="009341D7" w:rsidRPr="00795232" w:rsidRDefault="009341D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14F61" w:rsidRPr="00E364E4" w14:paraId="37273E13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8B490" w14:textId="77777777" w:rsidR="00214F61" w:rsidRPr="00DC302A" w:rsidRDefault="00214F61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61CAA">
              <w:rPr>
                <w:rFonts w:ascii="맑은 고딕" w:eastAsia="맑은 고딕" w:hAnsi="맑은 고딕"/>
                <w:color w:val="000000"/>
                <w:sz w:val="20"/>
              </w:rPr>
              <w:t>ovcsConm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3E9D4" w14:textId="77777777" w:rsidR="00214F61" w:rsidRDefault="00214F61" w:rsidP="001174BE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</w:rPr>
              <w:t>해외거래처상호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E4AF9" w14:textId="77777777" w:rsidR="00214F61" w:rsidRDefault="00214F61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F0E17" w14:textId="77777777" w:rsidR="00214F61" w:rsidRDefault="00214F61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C8E2E" w14:textId="77777777" w:rsidR="00214F61" w:rsidRPr="00E364E4" w:rsidRDefault="00214F61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1398FBE2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51DB0" w14:textId="77777777" w:rsidR="00971823" w:rsidRDefault="00971823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0F162" w14:textId="77777777" w:rsidR="00971823" w:rsidRPr="00E364E4" w:rsidRDefault="00971823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승인조건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90D9A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1B8DFC" w14:textId="77777777" w:rsidR="00971823" w:rsidRPr="00E364E4" w:rsidRDefault="002E1B4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22C980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2EA3EDF8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3D268" w14:textId="77777777" w:rsidR="00971823" w:rsidRDefault="00971823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71823">
              <w:rPr>
                <w:rFonts w:ascii="맑은 고딕" w:eastAsia="맑은 고딕" w:hAnsi="맑은 고딕" w:cs="굴림"/>
                <w:color w:val="000000"/>
                <w:sz w:val="20"/>
              </w:rPr>
              <w:t>dstcy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BE0A9" w14:textId="77777777" w:rsidR="00971823" w:rsidRPr="00E364E4" w:rsidRDefault="00971823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71823">
              <w:rPr>
                <w:rFonts w:asciiTheme="majorHAnsi" w:eastAsiaTheme="majorHAnsi" w:hAnsiTheme="majorHAnsi" w:cs="굴림" w:hint="eastAsia"/>
                <w:color w:val="000000"/>
                <w:sz w:val="20"/>
              </w:rPr>
              <w:t>목적국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6770E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A22EC1" w14:textId="77777777" w:rsidR="00971823" w:rsidRPr="00E364E4" w:rsidRDefault="002E1B4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E858D0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278AD77D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D04BB" w14:textId="77777777" w:rsidR="00971823" w:rsidRDefault="00971823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B5844" w14:textId="77777777" w:rsidR="00971823" w:rsidRPr="00E364E4" w:rsidRDefault="00971823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발급일자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61CD7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1D52C6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D5AA3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1AB6756B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999B3" w14:textId="77777777" w:rsidR="00971823" w:rsidRDefault="00971823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1FDA" w14:textId="77777777" w:rsidR="00971823" w:rsidRPr="00E364E4" w:rsidRDefault="00971823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관련서식명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4AE08" w14:textId="77777777" w:rsidR="00971823" w:rsidRPr="00E364E4" w:rsidRDefault="00DB526E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455FD2" w14:textId="77777777" w:rsidR="00971823" w:rsidRPr="00E364E4" w:rsidRDefault="002E1B4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79B8E2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3E1E301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35001" w14:textId="77777777" w:rsidR="00971823" w:rsidRDefault="00971823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110CE" w14:textId="77777777" w:rsidR="00971823" w:rsidRPr="00E364E4" w:rsidRDefault="00971823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유효기간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E6B87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FF8D4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79AE3E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71823" w:rsidRPr="00E364E4" w14:paraId="4ACF1437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83C66" w14:textId="77777777" w:rsidR="00971823" w:rsidRPr="00DC302A" w:rsidRDefault="00971823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61CAA">
              <w:rPr>
                <w:rFonts w:ascii="맑은 고딕" w:eastAsia="맑은 고딕" w:hAnsi="맑은 고딕"/>
                <w:color w:val="000000"/>
                <w:sz w:val="20"/>
              </w:rPr>
              <w:t>ovcsNm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1DE8F" w14:textId="77777777" w:rsidR="00971823" w:rsidRDefault="00971823" w:rsidP="001174BE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</w:rPr>
              <w:t>해외거래처명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3F50E" w14:textId="77777777" w:rsidR="00971823" w:rsidRDefault="00971823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3D0383" w14:textId="77777777" w:rsidR="00971823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BC81DF" w14:textId="77777777" w:rsidR="00971823" w:rsidRPr="00E364E4" w:rsidRDefault="00971823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5721B" w:rsidRPr="00E364E4" w14:paraId="130FDA6D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75169" w14:textId="77777777" w:rsidR="00D5721B" w:rsidRDefault="00D5721B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DC302A"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ACAF1" w14:textId="77777777" w:rsidR="00D5721B" w:rsidRPr="00E364E4" w:rsidRDefault="00D5721B" w:rsidP="001174BE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</w:rPr>
              <w:t>관련법령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82FF4" w14:textId="77777777" w:rsidR="00D5721B" w:rsidRPr="00E364E4" w:rsidRDefault="00D5721B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F48A84" w14:textId="77777777" w:rsidR="00D5721B" w:rsidRDefault="002E1B4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72D2DB" w14:textId="77777777" w:rsidR="00D5721B" w:rsidRPr="00E364E4" w:rsidRDefault="00D5721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A567C" w:rsidRPr="00E364E4" w14:paraId="3094A79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B4A48" w14:textId="77777777" w:rsidR="00CA567C" w:rsidRDefault="00CA567C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D9F53" w14:textId="77777777" w:rsidR="00CA567C" w:rsidRPr="00E364E4" w:rsidRDefault="00CA567C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HS부호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5ED99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8D422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DEF61E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A567C" w:rsidRPr="00E364E4" w14:paraId="2CA3D181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E9C74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A7064B"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5025B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E364E4">
              <w:rPr>
                <w:rFonts w:asciiTheme="majorHAnsi" w:eastAsiaTheme="majorHAnsi" w:hAnsiTheme="majorHAnsi" w:cs="굴림" w:hint="eastAsia"/>
                <w:sz w:val="20"/>
              </w:rPr>
              <w:t>품목식별부호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82C55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99976" w14:textId="77777777" w:rsidR="00CA567C" w:rsidRDefault="00175865" w:rsidP="001174BE"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122E1" w14:textId="77777777" w:rsidR="00CA567C" w:rsidRPr="00E364E4" w:rsidRDefault="00CA567C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175865" w:rsidRPr="00E364E4" w14:paraId="3AEC13F3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90B72" w14:textId="77777777" w:rsidR="00175865" w:rsidRDefault="00A7089F" w:rsidP="00A7089F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A7089F">
              <w:rPr>
                <w:rFonts w:asciiTheme="majorHAnsi" w:eastAsiaTheme="majorHAnsi" w:hAnsiTheme="majorHAnsi" w:cs="굴림"/>
                <w:sz w:val="20"/>
              </w:rPr>
              <w:t>ntwg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8D621" w14:textId="77777777" w:rsidR="00175865" w:rsidRPr="00E364E4" w:rsidRDefault="00A7089F" w:rsidP="001174BE"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 w:val="20"/>
              </w:rPr>
              <w:t>순</w:t>
            </w:r>
            <w:r w:rsidR="00175865" w:rsidRPr="00175865">
              <w:rPr>
                <w:rFonts w:asciiTheme="majorHAnsi" w:eastAsiaTheme="majorHAnsi" w:hAnsiTheme="majorHAnsi" w:hint="eastAsia"/>
                <w:color w:val="000000"/>
                <w:sz w:val="20"/>
              </w:rPr>
              <w:t>중량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B6EED" w14:textId="77777777" w:rsidR="00175865" w:rsidRPr="00E364E4" w:rsidRDefault="00A7089F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B6A1E" w14:textId="77777777" w:rsidR="00175865" w:rsidRDefault="0017586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2C994" w14:textId="77777777" w:rsidR="00175865" w:rsidRPr="00E364E4" w:rsidRDefault="0017586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07751" w:rsidRPr="00E364E4" w14:paraId="6596C284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61B4F" w14:textId="77777777" w:rsidR="00907751" w:rsidRDefault="0068449B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 w:rsidR="00907751" w:rsidRPr="00907751"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26ADD" w14:textId="77777777" w:rsidR="00907751" w:rsidRPr="00E364E4" w:rsidRDefault="00907751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907751">
              <w:rPr>
                <w:rFonts w:asciiTheme="majorHAnsi" w:eastAsiaTheme="majorHAnsi" w:hAnsiTheme="majorHAnsi" w:cs="굴림" w:hint="eastAsia"/>
                <w:color w:val="000000"/>
                <w:sz w:val="20"/>
              </w:rPr>
              <w:t>수량단위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A467F" w14:textId="77777777" w:rsidR="00907751" w:rsidRPr="00E364E4" w:rsidRDefault="0068449B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8F6867" w14:textId="77777777" w:rsidR="00907751" w:rsidRDefault="00907751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51154" w14:textId="77777777" w:rsidR="00907751" w:rsidRPr="00E364E4" w:rsidRDefault="00907751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F92EED" w:rsidRPr="00E364E4" w14:paraId="33DDA2BE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13D95" w14:textId="77777777" w:rsidR="00F92EED" w:rsidRDefault="00F92EED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92EED"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47218" w14:textId="77777777" w:rsidR="00F92EED" w:rsidRPr="00E364E4" w:rsidRDefault="00F92EED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용도</w:t>
            </w:r>
            <w:r>
              <w:rPr>
                <w:rFonts w:asciiTheme="majorHAnsi" w:eastAsiaTheme="majorHAnsi" w:hAnsiTheme="majorHAnsi" w:hint="eastAsia"/>
                <w:color w:val="000000"/>
                <w:sz w:val="20"/>
              </w:rPr>
              <w:t>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E9CAF3" w14:textId="77777777" w:rsidR="00F92EED" w:rsidRPr="00E364E4" w:rsidRDefault="005E5EB1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</w:t>
            </w:r>
            <w:r w:rsidR="00F92EED">
              <w:rPr>
                <w:rFonts w:asciiTheme="majorHAnsi" w:eastAsiaTheme="majorHAnsi" w:hAnsiTheme="majorHAnsi" w:cs="굴림" w:hint="eastAsia"/>
                <w:sz w:val="20"/>
              </w:rPr>
              <w:t>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1BAA03" w14:textId="77777777" w:rsidR="00F92EED" w:rsidRDefault="00CF01B1" w:rsidP="001174BE"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5617D8" w14:textId="77777777" w:rsidR="00F92EED" w:rsidRPr="00E364E4" w:rsidRDefault="00F92EE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5D738B" w:rsidRPr="00E364E4" w14:paraId="4AE43AC7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934BB" w14:textId="77777777" w:rsidR="005D738B" w:rsidRDefault="005D738B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5D738B"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8BE60" w14:textId="77777777" w:rsidR="005D738B" w:rsidRPr="00E364E4" w:rsidRDefault="005D738B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5D738B">
              <w:rPr>
                <w:rFonts w:asciiTheme="majorHAnsi" w:eastAsiaTheme="majorHAnsi" w:hAnsiTheme="majorHAnsi" w:cs="굴림" w:hint="eastAsia"/>
                <w:color w:val="000000"/>
                <w:sz w:val="20"/>
              </w:rPr>
              <w:t>잔량수량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C5DEA" w14:textId="77777777" w:rsidR="005D738B" w:rsidRPr="00E364E4" w:rsidRDefault="00A43122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BA934" w14:textId="77777777" w:rsidR="005D738B" w:rsidRDefault="005D738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A72FDF" w14:textId="77777777" w:rsidR="005D738B" w:rsidRPr="00E364E4" w:rsidRDefault="005D738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5D738B" w:rsidRPr="00E364E4" w14:paraId="544F80C1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FCA0C" w14:textId="77777777" w:rsidR="005D738B" w:rsidRDefault="005D738B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6FB75" w14:textId="77777777" w:rsidR="005D738B" w:rsidRPr="00E364E4" w:rsidRDefault="005D738B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E364E4">
              <w:rPr>
                <w:rFonts w:asciiTheme="majorHAnsi" w:eastAsiaTheme="majorHAnsi" w:hAnsiTheme="majorHAnsi" w:hint="eastAsia"/>
                <w:color w:val="000000"/>
                <w:sz w:val="20"/>
              </w:rPr>
              <w:t>품명및규격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49B42F" w14:textId="77777777" w:rsidR="005D738B" w:rsidRPr="00E364E4" w:rsidRDefault="005D738B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25280" w14:textId="77777777" w:rsidR="005D738B" w:rsidRDefault="00AE7060" w:rsidP="001174BE"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73FA20" w14:textId="77777777" w:rsidR="005D738B" w:rsidRPr="00E364E4" w:rsidRDefault="005D738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5D738B" w:rsidRPr="00E364E4" w14:paraId="7B86762A" w14:textId="77777777" w:rsidTr="00485E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B51DF" w14:textId="77777777" w:rsidR="005D738B" w:rsidRDefault="005D738B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5D738B">
              <w:rPr>
                <w:rFonts w:ascii="맑은 고딕" w:eastAsia="맑은 고딕" w:hAnsi="맑은 고딕" w:cs="굴림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07EC1" w14:textId="77777777" w:rsidR="005D738B" w:rsidRPr="00E364E4" w:rsidRDefault="005D738B" w:rsidP="001174BE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5D738B">
              <w:rPr>
                <w:rFonts w:asciiTheme="majorHAnsi" w:eastAsiaTheme="majorHAnsi" w:hAnsiTheme="majorHAnsi" w:cs="굴림" w:hint="eastAsia"/>
                <w:color w:val="000000"/>
                <w:sz w:val="20"/>
              </w:rPr>
              <w:t>통관수량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B6212" w14:textId="77777777" w:rsidR="005D738B" w:rsidRPr="00E364E4" w:rsidRDefault="00164FA4" w:rsidP="001174B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E099A" w14:textId="77777777" w:rsidR="005D738B" w:rsidRDefault="005D738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35A92" w14:textId="77777777" w:rsidR="005D738B" w:rsidRPr="00E364E4" w:rsidRDefault="005D738B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7070355F" w14:textId="77777777" w:rsidR="009341D7" w:rsidRDefault="009341D7" w:rsidP="009341D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BBC7121" w14:textId="77777777" w:rsidR="009341D7" w:rsidRPr="00795232" w:rsidRDefault="009341D7" w:rsidP="009341D7">
      <w:pPr>
        <w:jc w:val="left"/>
        <w:rPr>
          <w:rFonts w:asciiTheme="majorHAnsi" w:eastAsiaTheme="majorHAnsi" w:hAnsiTheme="majorHAnsi"/>
        </w:rPr>
      </w:pPr>
    </w:p>
    <w:p w14:paraId="274CBCF5" w14:textId="77777777" w:rsidR="009341D7" w:rsidRDefault="009341D7" w:rsidP="009341D7">
      <w:pPr>
        <w:jc w:val="left"/>
        <w:rPr>
          <w:rFonts w:asciiTheme="majorHAnsi" w:eastAsiaTheme="majorHAnsi" w:hAnsiTheme="majorHAnsi"/>
        </w:rPr>
      </w:pPr>
    </w:p>
    <w:p w14:paraId="45F9BECC" w14:textId="77777777" w:rsidR="00DB0AC5" w:rsidRPr="004A30CD" w:rsidRDefault="00DB0AC5" w:rsidP="009341D7">
      <w:pPr>
        <w:jc w:val="left"/>
        <w:rPr>
          <w:rFonts w:asciiTheme="majorHAnsi" w:eastAsiaTheme="majorHAnsi" w:hAnsiTheme="majorHAnsi"/>
        </w:rPr>
      </w:pPr>
    </w:p>
    <w:p w14:paraId="19197001" w14:textId="77777777" w:rsidR="009341D7" w:rsidRPr="00E83505" w:rsidRDefault="009341D7" w:rsidP="00953B03">
      <w:pPr>
        <w:pStyle w:val="hieatt"/>
        <w:numPr>
          <w:ilvl w:val="0"/>
          <w:numId w:val="3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341D7" w:rsidRPr="00D4696F" w14:paraId="6415AA82" w14:textId="77777777" w:rsidTr="00ED162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EA8C4F" w14:textId="77777777" w:rsidR="009341D7" w:rsidRPr="00D4696F" w:rsidRDefault="009341D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9341D7" w:rsidRPr="00D4696F" w14:paraId="2E801B5D" w14:textId="77777777" w:rsidTr="00ED1628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3B2827" w14:textId="77777777" w:rsidR="009341D7" w:rsidRPr="00D4696F" w:rsidRDefault="00420664" w:rsidP="00ED1628">
            <w:pPr>
              <w:jc w:val="left"/>
              <w:rPr>
                <w:rFonts w:asciiTheme="majorHAnsi" w:eastAsiaTheme="majorHAnsi" w:hAnsiTheme="majorHAnsi"/>
              </w:rPr>
            </w:pPr>
            <w:hyperlink r:id="rId35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9341D7" w:rsidRPr="00F538D9">
                <w:rPr>
                  <w:rStyle w:val="a5"/>
                  <w:rFonts w:asciiTheme="majorHAnsi" w:eastAsiaTheme="majorHAnsi" w:hAnsiTheme="majorHAnsi"/>
                </w:rPr>
                <w:t>/ext/rest/xtrnUserReqApreBrkdQry/retrieveXtrnUserReqApreBrkd?crkyCn</w:t>
              </w:r>
            </w:hyperlink>
            <w:r w:rsidR="009341D7" w:rsidRPr="00165A3A">
              <w:rPr>
                <w:rFonts w:asciiTheme="majorHAnsi" w:eastAsiaTheme="majorHAnsi" w:hAnsiTheme="majorHAnsi"/>
              </w:rPr>
              <w:t>=</w:t>
            </w:r>
            <w:r w:rsidR="009341D7" w:rsidRPr="00165A3A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9341D7" w:rsidRPr="00165A3A">
              <w:rPr>
                <w:rFonts w:asciiTheme="majorHAnsi" w:eastAsiaTheme="majorHAnsi" w:hAnsiTheme="majorHAnsi"/>
              </w:rPr>
              <w:t>&amp;</w:t>
            </w:r>
            <w:r w:rsidR="001B53C1" w:rsidRPr="001B53C1">
              <w:rPr>
                <w:rFonts w:asciiTheme="majorHAnsi" w:eastAsiaTheme="majorHAnsi" w:hAnsiTheme="majorHAnsi"/>
              </w:rPr>
              <w:t>imexTpcd=E&amp;reqApreNo=1034381000008801</w:t>
            </w:r>
          </w:p>
        </w:tc>
      </w:tr>
      <w:tr w:rsidR="009341D7" w:rsidRPr="00D4696F" w14:paraId="2654652A" w14:textId="77777777" w:rsidTr="00ED162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A6854C" w14:textId="77777777" w:rsidR="009341D7" w:rsidRPr="00D4696F" w:rsidRDefault="009341D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9341D7" w:rsidRPr="00D4696F" w14:paraId="12D7375C" w14:textId="77777777" w:rsidTr="00ED1628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EB9CAB6" w14:textId="77777777" w:rsidR="006512B2" w:rsidRDefault="006512B2" w:rsidP="006512B2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A2626A" w14:textId="77777777" w:rsidR="006512B2" w:rsidRDefault="00420664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6" w:history="1">
              <w:r w:rsidR="00651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6512B2">
              <w:rPr>
                <w:rFonts w:ascii="Verdana" w:hAnsi="Verdana"/>
                <w:sz w:val="20"/>
              </w:rPr>
              <w:t xml:space="preserve"> </w:t>
            </w:r>
            <w:r w:rsidR="006512B2">
              <w:rPr>
                <w:rStyle w:val="m1"/>
                <w:rFonts w:ascii="Verdana" w:hAnsi="Verdana"/>
                <w:sz w:val="20"/>
              </w:rPr>
              <w:t>&lt;</w:t>
            </w:r>
            <w:r w:rsidR="006512B2">
              <w:rPr>
                <w:rStyle w:val="t1"/>
                <w:rFonts w:ascii="Verdana" w:hAnsi="Verdana"/>
                <w:sz w:val="20"/>
              </w:rPr>
              <w:t>xtrnUserReqApreBrkdQryRtnVo</w:t>
            </w:r>
            <w:r w:rsidR="00651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A63C1F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5D5344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504806" w14:textId="77777777" w:rsidR="006512B2" w:rsidRDefault="00420664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7" w:history="1">
              <w:r w:rsidR="00651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6512B2">
              <w:rPr>
                <w:rFonts w:ascii="Verdana" w:hAnsi="Verdana"/>
                <w:sz w:val="20"/>
              </w:rPr>
              <w:t xml:space="preserve"> </w:t>
            </w:r>
            <w:r w:rsidR="006512B2">
              <w:rPr>
                <w:rStyle w:val="m1"/>
                <w:rFonts w:ascii="Verdana" w:hAnsi="Verdana"/>
                <w:sz w:val="20"/>
              </w:rPr>
              <w:t>&lt;</w:t>
            </w:r>
            <w:r w:rsidR="006512B2">
              <w:rPr>
                <w:rStyle w:val="t1"/>
                <w:rFonts w:ascii="Verdana" w:hAnsi="Verdana"/>
                <w:sz w:val="20"/>
              </w:rPr>
              <w:t>xtrnUserExpReqApreBrkdQryRsltVo</w:t>
            </w:r>
            <w:r w:rsidR="00651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E7CC72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9B0915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반출목적외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사용금지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B8320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dstcy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646114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20100706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ED25F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반출승인신청서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D74023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20100906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8C467C3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1CD9702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남북교류협력에관한법률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26E23E" w14:textId="77777777" w:rsidR="006512B2" w:rsidRDefault="006512B2" w:rsidP="006512B2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C25F68" w14:textId="77777777" w:rsidR="006512B2" w:rsidRDefault="00420664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8" w:history="1">
              <w:r w:rsidR="00651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6512B2">
              <w:rPr>
                <w:rFonts w:ascii="Verdana" w:hAnsi="Verdana"/>
                <w:sz w:val="20"/>
              </w:rPr>
              <w:t xml:space="preserve"> </w:t>
            </w:r>
            <w:r w:rsidR="006512B2">
              <w:rPr>
                <w:rStyle w:val="m1"/>
                <w:rFonts w:ascii="Verdana" w:hAnsi="Verdana"/>
                <w:sz w:val="20"/>
              </w:rPr>
              <w:t>&lt;</w:t>
            </w:r>
            <w:r w:rsidR="006512B2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651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0D2EE6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1196AE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CE44D6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33A55A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45B3ED7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86B371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9EE121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2F51C2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603DBE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82D79B1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A242B6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E5F791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57390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33F36D" w14:textId="77777777" w:rsidR="006512B2" w:rsidRDefault="006512B2" w:rsidP="006512B2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00E5877" w14:textId="77777777" w:rsidR="006512B2" w:rsidRDefault="00420664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39" w:history="1">
              <w:r w:rsidR="00651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6512B2">
              <w:rPr>
                <w:rFonts w:ascii="Verdana" w:hAnsi="Verdana"/>
                <w:sz w:val="20"/>
              </w:rPr>
              <w:t xml:space="preserve"> </w:t>
            </w:r>
            <w:r w:rsidR="006512B2">
              <w:rPr>
                <w:rStyle w:val="m1"/>
                <w:rFonts w:ascii="Verdana" w:hAnsi="Verdana"/>
                <w:sz w:val="20"/>
              </w:rPr>
              <w:t>&lt;</w:t>
            </w:r>
            <w:r w:rsidR="006512B2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651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164AC18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2AC68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0FBAAF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79980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CA8C44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473D994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6EEA8B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9289FE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8C213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E3E858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5540DF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A6A11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7F201D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FFBED1" w14:textId="77777777" w:rsidR="006512B2" w:rsidRDefault="006512B2" w:rsidP="006512B2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48404C" w14:textId="77777777" w:rsidR="006512B2" w:rsidRDefault="00420664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hyperlink r:id="rId40" w:history="1">
              <w:r w:rsidR="00651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6512B2">
              <w:rPr>
                <w:rFonts w:ascii="Verdana" w:hAnsi="Verdana"/>
                <w:sz w:val="20"/>
              </w:rPr>
              <w:t xml:space="preserve"> </w:t>
            </w:r>
            <w:r w:rsidR="006512B2">
              <w:rPr>
                <w:rStyle w:val="m1"/>
                <w:rFonts w:ascii="Verdana" w:hAnsi="Verdana"/>
                <w:sz w:val="20"/>
              </w:rPr>
              <w:t>&lt;</w:t>
            </w:r>
            <w:r w:rsidR="006512B2"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 w:rsidR="00651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5D7A4C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9603500000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D9928E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D81BC4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AE014C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074AB4F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6DCC259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E18C991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F99578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E7F59C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C6336C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AF703B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71518A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51E743" w14:textId="77777777" w:rsidR="006512B2" w:rsidRDefault="006512B2" w:rsidP="006512B2">
            <w:pPr>
              <w:tabs>
                <w:tab w:val="left" w:pos="469"/>
              </w:tabs>
              <w:ind w:leftChars="176" w:left="86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21BDCD" w14:textId="77777777" w:rsidR="006512B2" w:rsidRDefault="006512B2" w:rsidP="006512B2">
            <w:pPr>
              <w:tabs>
                <w:tab w:val="left" w:pos="469"/>
              </w:tabs>
              <w:ind w:leftChars="176" w:left="62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7B0763" w14:textId="77777777" w:rsidR="009341D7" w:rsidRPr="00D4696F" w:rsidRDefault="006512B2" w:rsidP="00394127">
            <w:pPr>
              <w:tabs>
                <w:tab w:val="left" w:pos="469"/>
              </w:tabs>
              <w:ind w:leftChars="176" w:left="62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xtrnUserReqApreBrkdQryRtnVo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5738874" w14:textId="77777777" w:rsidR="009341D7" w:rsidRPr="00D4696F" w:rsidRDefault="009341D7" w:rsidP="009341D7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1C46C7A6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265E84B" w14:textId="77777777" w:rsidR="00816027" w:rsidRPr="00923A8A" w:rsidRDefault="00816027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1" w:name="_Toc161922305"/>
      <w:r>
        <w:rPr>
          <w:rFonts w:asciiTheme="majorHAnsi" w:eastAsiaTheme="majorHAnsi" w:hAnsiTheme="majorHAnsi" w:hint="eastAsia"/>
          <w:b/>
          <w:sz w:val="26"/>
          <w:szCs w:val="26"/>
        </w:rPr>
        <w:t>검사검역 내역</w:t>
      </w:r>
      <w:bookmarkEnd w:id="31"/>
    </w:p>
    <w:p w14:paraId="7A8D7FE7" w14:textId="77777777" w:rsidR="00816027" w:rsidRPr="00E83505" w:rsidRDefault="00816027" w:rsidP="004C42C7">
      <w:pPr>
        <w:pStyle w:val="afc"/>
        <w:numPr>
          <w:ilvl w:val="0"/>
          <w:numId w:val="2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816027" w:rsidRPr="006777DC" w14:paraId="63F1456D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170A806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9EA9F4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EC7FD8" w14:textId="77777777" w:rsidR="00816027" w:rsidRPr="0081418F" w:rsidRDefault="00C37DA5" w:rsidP="0081602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API004</w:t>
            </w:r>
          </w:p>
        </w:tc>
      </w:tr>
      <w:tr w:rsidR="00816027" w:rsidRPr="006777DC" w14:paraId="3E06FB73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015D23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5EC8D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4B40F0" w14:textId="77777777" w:rsidR="00816027" w:rsidRPr="0081418F" w:rsidRDefault="00E77DA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E77DA7">
              <w:rPr>
                <w:rFonts w:asciiTheme="majorHAnsi" w:eastAsiaTheme="majorHAnsi" w:hAnsiTheme="majorHAnsi" w:hint="eastAsia"/>
              </w:rPr>
              <w:t>검사검역 내역</w:t>
            </w:r>
          </w:p>
        </w:tc>
      </w:tr>
      <w:tr w:rsidR="00816027" w:rsidRPr="006777DC" w14:paraId="7360BC24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CE93076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8F4F5DD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88CE57" w14:textId="77777777" w:rsidR="00816027" w:rsidRPr="009D5459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3E07A7">
              <w:rPr>
                <w:rFonts w:asciiTheme="majorHAnsi" w:eastAsiaTheme="majorHAnsi" w:hAnsiTheme="majorHAnsi"/>
              </w:rPr>
              <w:t>retrieveXtrnUserInscQuanBrkd</w:t>
            </w:r>
          </w:p>
        </w:tc>
      </w:tr>
      <w:tr w:rsidR="00816027" w:rsidRPr="006777DC" w14:paraId="1F53AFFC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11E976E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A43598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A8F1DE" w14:textId="77777777" w:rsidR="00816027" w:rsidRPr="0081418F" w:rsidRDefault="00C82978" w:rsidP="00C31378">
            <w:pPr>
              <w:jc w:val="left"/>
              <w:rPr>
                <w:rFonts w:asciiTheme="majorHAnsi" w:eastAsiaTheme="majorHAnsi" w:hAnsiTheme="majorHAnsi"/>
              </w:rPr>
            </w:pPr>
            <w:r w:rsidRPr="00C82978">
              <w:rPr>
                <w:rFonts w:asciiTheme="majorHAnsi" w:eastAsiaTheme="majorHAnsi" w:hAnsiTheme="majorHAnsi" w:hint="eastAsia"/>
              </w:rPr>
              <w:t>수입 화물의 검사/검역 정보 제공</w:t>
            </w:r>
          </w:p>
        </w:tc>
      </w:tr>
      <w:tr w:rsidR="00816027" w:rsidRPr="006777DC" w14:paraId="432260B8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8932452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FE54C75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AB30935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17514E3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3AF321E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816027" w:rsidRPr="006777DC" w14:paraId="506D2274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8E5590C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95F1E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06E353C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EFD247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816027" w:rsidRPr="006777DC" w14:paraId="1CAAC321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5CF9695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7D08ED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03ED12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16027" w:rsidRPr="006777DC" w14:paraId="7DCAB7B4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E0C7891" w14:textId="77777777" w:rsidR="00816027" w:rsidRPr="0081418F" w:rsidRDefault="00816027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F7A39A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019EFF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C3D5761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84E0DAB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56EFC1D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816027" w:rsidRPr="006777DC" w14:paraId="01CDE521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4F6660E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BB6160E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78F14C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816027" w:rsidRPr="006777DC" w14:paraId="7415237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2DBC17C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39A891D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8B10EC" w14:textId="77777777" w:rsidR="00816027" w:rsidRPr="003B0322" w:rsidRDefault="003907DF" w:rsidP="0081602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3E07A7"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 w:rsidR="00FF13EC" w:rsidRPr="006777DC" w14:paraId="5DB16BC1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9FDB3F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4EDE5C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9484A4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3E07A7"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 w:rsidR="00FF13EC" w:rsidRPr="006777DC" w14:paraId="7D374D2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A7FC5C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2D2FDA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5A6090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4A8F6F6A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D98A18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7953F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098079A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36847A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290DD88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A6D9E80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BB21A8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AFE7B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59F089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EF18665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A66491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0F318D" w14:textId="77777777" w:rsidR="00276DEC" w:rsidRDefault="00276DEC" w:rsidP="00276DEC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EECD698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2BDB039" w14:textId="77777777" w:rsidR="00816027" w:rsidRPr="00E83505" w:rsidRDefault="00816027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21E6B3F" w14:textId="77777777" w:rsidR="00816027" w:rsidRPr="00E83505" w:rsidRDefault="00816027" w:rsidP="004C42C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7"/>
        <w:gridCol w:w="2081"/>
        <w:gridCol w:w="1273"/>
        <w:gridCol w:w="1131"/>
        <w:gridCol w:w="3388"/>
      </w:tblGrid>
      <w:tr w:rsidR="00485EFD" w:rsidRPr="00795232" w14:paraId="3733D5E7" w14:textId="77777777" w:rsidTr="00BF38CA">
        <w:tc>
          <w:tcPr>
            <w:tcW w:w="887" w:type="pct"/>
            <w:shd w:val="pct10" w:color="auto" w:fill="auto"/>
            <w:vAlign w:val="center"/>
          </w:tcPr>
          <w:p w14:paraId="14054980" w14:textId="77777777" w:rsidR="00485EFD" w:rsidRPr="00795232" w:rsidRDefault="00485EFD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29E15F7C" w14:textId="77777777" w:rsidR="00485EFD" w:rsidRPr="00795232" w:rsidRDefault="00485EFD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65" w:type="pct"/>
            <w:shd w:val="pct10" w:color="auto" w:fill="auto"/>
            <w:vAlign w:val="center"/>
          </w:tcPr>
          <w:p w14:paraId="4618E36D" w14:textId="77777777" w:rsidR="00485EFD" w:rsidRPr="00795232" w:rsidRDefault="00485EFD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43D99C19" w14:textId="77777777" w:rsidR="00485EFD" w:rsidRPr="00795232" w:rsidRDefault="00485EFD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70" w:type="pct"/>
            <w:shd w:val="pct10" w:color="auto" w:fill="auto"/>
            <w:vAlign w:val="center"/>
          </w:tcPr>
          <w:p w14:paraId="0E463A36" w14:textId="77777777" w:rsidR="00485EFD" w:rsidRPr="00795232" w:rsidRDefault="00485EFD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85EFD" w:rsidRPr="00795232" w14:paraId="093710C4" w14:textId="77777777" w:rsidTr="00BF38CA">
        <w:tc>
          <w:tcPr>
            <w:tcW w:w="887" w:type="pct"/>
            <w:shd w:val="clear" w:color="auto" w:fill="auto"/>
            <w:vAlign w:val="center"/>
          </w:tcPr>
          <w:p w14:paraId="5AA1BFCE" w14:textId="77777777" w:rsidR="00485EFD" w:rsidRPr="00480B57" w:rsidRDefault="00485EFD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/>
                <w:sz w:val="20"/>
              </w:rPr>
              <w:t>inscQuanItt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0A482738" w14:textId="77777777" w:rsidR="00485EFD" w:rsidRPr="00480B57" w:rsidRDefault="00485EFD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 w:hint="eastAsia"/>
                <w:sz w:val="20"/>
              </w:rPr>
              <w:t>검사검역기관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0D15399B" w14:textId="77777777" w:rsidR="00485EFD" w:rsidRPr="00480B57" w:rsidRDefault="00347374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024FB3DF" w14:textId="77777777" w:rsidR="00485EFD" w:rsidRPr="00480B57" w:rsidRDefault="00485EFD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46B42D34" w14:textId="77777777" w:rsidR="00485EFD" w:rsidRPr="00480B57" w:rsidRDefault="00485EFD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85EFD" w:rsidRPr="00480B57" w14:paraId="07B9A318" w14:textId="77777777" w:rsidTr="00BF38CA">
        <w:tc>
          <w:tcPr>
            <w:tcW w:w="887" w:type="pct"/>
            <w:shd w:val="clear" w:color="auto" w:fill="auto"/>
            <w:vAlign w:val="center"/>
          </w:tcPr>
          <w:p w14:paraId="208AF6C3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/>
                <w:sz w:val="20"/>
              </w:rPr>
              <w:t>ntfcNo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0E295C3A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 w:hint="eastAsia"/>
                <w:sz w:val="20"/>
              </w:rPr>
              <w:t>통지번호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63C3D830" w14:textId="77777777" w:rsidR="00485EFD" w:rsidRPr="00480B57" w:rsidRDefault="00A624B8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  <w:r w:rsidR="00485EFD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6B498F56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000CD7A6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485EFD" w:rsidRPr="00480B57" w14:paraId="560720C7" w14:textId="77777777" w:rsidTr="00BF38CA">
        <w:tc>
          <w:tcPr>
            <w:tcW w:w="887" w:type="pct"/>
            <w:shd w:val="clear" w:color="auto" w:fill="auto"/>
            <w:vAlign w:val="center"/>
          </w:tcPr>
          <w:p w14:paraId="77B29480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/>
                <w:sz w:val="20"/>
              </w:rPr>
              <w:t>dgcnt</w:t>
            </w:r>
          </w:p>
        </w:tc>
        <w:tc>
          <w:tcPr>
            <w:tcW w:w="1087" w:type="pct"/>
            <w:shd w:val="clear" w:color="auto" w:fill="auto"/>
            <w:vAlign w:val="center"/>
          </w:tcPr>
          <w:p w14:paraId="18F7F69F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2E1B4C">
              <w:rPr>
                <w:rFonts w:asciiTheme="majorHAnsi" w:eastAsiaTheme="majorHAnsi" w:hAnsiTheme="majorHAnsi" w:hint="eastAsia"/>
                <w:sz w:val="20"/>
              </w:rPr>
              <w:t>차수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7BBCE66F" w14:textId="77777777" w:rsidR="00485EFD" w:rsidRPr="00480B57" w:rsidRDefault="008345D5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6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18E124C4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 w14:paraId="104C312C" w14:textId="77777777" w:rsidR="00485EFD" w:rsidRPr="00480B57" w:rsidRDefault="00485EFD" w:rsidP="001174B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A814A2E" w14:textId="77777777" w:rsidR="00816027" w:rsidRPr="00E83505" w:rsidRDefault="00816027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D07C962" w14:textId="77777777" w:rsidR="00816027" w:rsidRPr="00E83505" w:rsidRDefault="00816027" w:rsidP="004C42C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2035"/>
        <w:gridCol w:w="1148"/>
        <w:gridCol w:w="1273"/>
        <w:gridCol w:w="3248"/>
      </w:tblGrid>
      <w:tr w:rsidR="00BF38CA" w:rsidRPr="00795232" w14:paraId="43A00558" w14:textId="77777777" w:rsidTr="00BF38CA">
        <w:trPr>
          <w:trHeight w:val="280"/>
        </w:trPr>
        <w:tc>
          <w:tcPr>
            <w:tcW w:w="975" w:type="pct"/>
            <w:shd w:val="pct10" w:color="auto" w:fill="auto"/>
            <w:vAlign w:val="center"/>
          </w:tcPr>
          <w:p w14:paraId="2EC5AC6A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70742311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0" w:type="pct"/>
            <w:shd w:val="pct10" w:color="auto" w:fill="auto"/>
            <w:vAlign w:val="center"/>
          </w:tcPr>
          <w:p w14:paraId="327224BC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5" w:type="pct"/>
            <w:shd w:val="pct10" w:color="auto" w:fill="auto"/>
          </w:tcPr>
          <w:p w14:paraId="5FF806F4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97" w:type="pct"/>
            <w:shd w:val="pct10" w:color="auto" w:fill="auto"/>
          </w:tcPr>
          <w:p w14:paraId="492FA37E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:rsidRPr="00461B6A" w14:paraId="18B24066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9E260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rqstDt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E5BCF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신청일자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4F36F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BBDFF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49CDA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BF38CA" w:rsidRPr="00461B6A" w14:paraId="125C18CB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D3D6F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ntfcNo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A7D86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통지번호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E7259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56CB0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78A29" w14:textId="77777777" w:rsidR="00BF38CA" w:rsidRPr="004363B6" w:rsidRDefault="00BF38CA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BF38CA" w:rsidRPr="004363B6" w14:paraId="2FCBBA70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FEBAD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13413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789DB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05EF1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708DB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BF38CA" w:rsidRPr="00461B6A" w14:paraId="17B05DAE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C1E59" w14:textId="77777777" w:rsidR="00BF38CA" w:rsidRDefault="00BF38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A230C4">
              <w:rPr>
                <w:rFonts w:ascii="맑은 고딕" w:eastAsia="맑은 고딕" w:hAnsi="맑은 고딕"/>
                <w:color w:val="000000"/>
                <w:sz w:val="20"/>
              </w:rPr>
              <w:t>aplcLcaSgn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51700" w14:textId="77777777" w:rsidR="00BF38CA" w:rsidRDefault="00BF38CA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A230C4">
              <w:rPr>
                <w:rFonts w:ascii="맑은 고딕" w:eastAsia="맑은 고딕" w:hAnsi="맑은 고딕" w:hint="eastAsia"/>
                <w:color w:val="000000"/>
                <w:sz w:val="20"/>
              </w:rPr>
              <w:t>신청인관세사부호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0063C" w14:textId="77777777" w:rsidR="00BF38CA" w:rsidRDefault="00BF38CA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BFE38" w14:textId="77777777" w:rsidR="00BF38CA" w:rsidRDefault="00BF38CA" w:rsidP="00A123DA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47CB2" w14:textId="77777777" w:rsidR="00BF38CA" w:rsidRPr="004363B6" w:rsidRDefault="00BF38CA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BF38CA" w:rsidRPr="004363B6" w14:paraId="564343B6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6ABB5" w14:textId="77777777" w:rsidR="00BF38CA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</w:t>
            </w:r>
            <w:r w:rsidR="00BF38CA" w:rsidRPr="00062186">
              <w:rPr>
                <w:rFonts w:ascii="맑은 고딕" w:eastAsia="맑은 고딕" w:hAnsi="맑은 고딕"/>
                <w:color w:val="000000"/>
                <w:sz w:val="20"/>
              </w:rPr>
              <w:t>prt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6343D" w14:textId="77777777" w:rsidR="00BF38CA" w:rsidRDefault="00BF38CA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062186">
              <w:rPr>
                <w:rFonts w:ascii="맑은 고딕" w:eastAsia="맑은 고딕" w:hAnsi="맑은 고딕" w:hint="eastAsia"/>
                <w:color w:val="000000"/>
                <w:sz w:val="20"/>
              </w:rPr>
              <w:t>선적항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012B" w14:textId="77777777" w:rsidR="00BF38CA" w:rsidRDefault="000A1079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CB5F2" w14:textId="77777777" w:rsidR="00BF38CA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CF155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BF38CA" w:rsidRPr="004363B6" w14:paraId="1F9B872B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9844A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ittSgn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50FA8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기관부호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5674C7" w14:textId="77777777" w:rsidR="00BF38CA" w:rsidRPr="004363B6" w:rsidRDefault="00090BFC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ABA7B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BF66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BF38CA" w:rsidRPr="004363B6" w14:paraId="5726EE3C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D51AB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inscQuanDtrmDt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2C6D1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검사/검역결정일자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21485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A0EEE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876B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BF38CA" w:rsidRPr="004363B6" w14:paraId="232CA9DD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E4FE3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dscdAtspYn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B7401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폐기입회여부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E4192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67DF1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7A62C9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BF38CA" w:rsidRPr="004363B6" w14:paraId="76F4F909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D4BE5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ntfcDttm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5440A" w14:textId="77777777" w:rsidR="00BF38CA" w:rsidRDefault="00BF38CA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통지일시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02826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0FEAA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96D4" w14:textId="77777777" w:rsidR="00BF38CA" w:rsidRPr="004363B6" w:rsidRDefault="00BF38C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223CFFCE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2CD0D" w14:textId="77777777" w:rsidR="00C67175" w:rsidRDefault="00C67175" w:rsidP="00C6717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12C17" w14:textId="77777777" w:rsidR="00C67175" w:rsidRDefault="00C67175" w:rsidP="00C6717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522F5" w14:textId="77777777" w:rsidR="00C67175" w:rsidRPr="004363B6" w:rsidRDefault="00C67175" w:rsidP="00C67175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AD81D" w14:textId="77777777" w:rsidR="00C67175" w:rsidRPr="004363B6" w:rsidRDefault="00C67175" w:rsidP="00C67175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1927A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35012CAF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E3F21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prlstMatrQty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89ECC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품목사항수량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0A85C" w14:textId="77777777" w:rsidR="00C67175" w:rsidRPr="004363B6" w:rsidRDefault="00DF4B9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7D0B9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F3A6C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00A6073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BFB56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5C9D8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통지차수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D0E67" w14:textId="77777777" w:rsidR="00C67175" w:rsidRPr="004363B6" w:rsidRDefault="00CE1ABB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E6255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1358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6D2BEFAE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F8059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inscQuanPsxaYn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BDF73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검사/검역합격여부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83397" w14:textId="77777777" w:rsidR="00C67175" w:rsidRPr="004363B6" w:rsidRDefault="00D00866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00884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36F92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5383FB41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6D688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dsqfTkacBrkd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0F49A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불합격조치내역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47F94" w14:textId="77777777" w:rsidR="00C67175" w:rsidRPr="004363B6" w:rsidRDefault="00DA1EC6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  <w:r w:rsidR="00C67175">
              <w:rPr>
                <w:rFonts w:asciiTheme="majorHAnsi" w:eastAsiaTheme="majorHAnsi" w:hAnsiTheme="majorHAnsi" w:cs="굴림" w:hint="eastAsia"/>
                <w:sz w:val="20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F1D1F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CE542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73C8C44B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AC422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dsqfRsn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305D3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불합격사유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32F57" w14:textId="77777777" w:rsidR="00C67175" w:rsidRPr="004363B6" w:rsidRDefault="009A204F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C0595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EEAF6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61B6A" w14:paraId="3E0403F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F64C8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inscQuanIttNm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A5074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검사검역기관명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D5F75" w14:textId="77777777" w:rsidR="00C67175" w:rsidRPr="004363B6" w:rsidRDefault="00426E11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45</w:t>
            </w:r>
            <w:r w:rsidR="00C67175">
              <w:rPr>
                <w:rFonts w:asciiTheme="majorHAnsi" w:eastAsiaTheme="majorHAnsi" w:hAnsiTheme="majorHAnsi" w:cs="굴림" w:hint="eastAsia"/>
                <w:sz w:val="20"/>
              </w:rPr>
              <w:t>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40C3B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360FAC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4F6782" w:rsidRPr="004363B6" w14:paraId="286D7BC4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8E356" w14:textId="77777777" w:rsidR="004F6782" w:rsidRPr="00A7064B" w:rsidRDefault="004F6782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pckKnd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63475" w14:textId="77777777" w:rsidR="004F6782" w:rsidRPr="00E364E4" w:rsidRDefault="004F6782" w:rsidP="001174BE"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포장종류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73AA7" w14:textId="77777777" w:rsidR="004F6782" w:rsidRDefault="00B83E8C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203D0" w14:textId="77777777" w:rsidR="004F6782" w:rsidRPr="00492A7E" w:rsidRDefault="004F6782" w:rsidP="001174BE"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D93907" w14:textId="77777777" w:rsidR="004F6782" w:rsidRPr="004363B6" w:rsidRDefault="004F6782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13F18696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1C6DB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A7064B"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66477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FF0000"/>
                <w:sz w:val="20"/>
              </w:rPr>
            </w:pPr>
            <w:r w:rsidRPr="00E364E4">
              <w:rPr>
                <w:rFonts w:ascii="맑은 고딕" w:eastAsia="맑은 고딕" w:hAnsi="맑은 고딕" w:hint="eastAsia"/>
                <w:sz w:val="20"/>
              </w:rPr>
              <w:t>품목식별부호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8DB18" w14:textId="77777777" w:rsidR="00C67175" w:rsidRPr="004363B6" w:rsidRDefault="0025343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A1035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C9374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6B86683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4D9DF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/>
                <w:color w:val="000000"/>
                <w:sz w:val="20"/>
              </w:rPr>
              <w:t>rsqtyWght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70E64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FC5A8" w14:textId="77777777" w:rsidR="00C67175" w:rsidRPr="004363B6" w:rsidRDefault="0038354D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E81C4" w14:textId="77777777" w:rsidR="00C67175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51DD6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6A5A58A0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8FF24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0D6FA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418EC" w14:textId="77777777" w:rsidR="00C67175" w:rsidRPr="004363B6" w:rsidRDefault="009D6658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D0958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C7FAA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4815AF8E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6D0FC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C2BBD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6C37B" w14:textId="77777777" w:rsidR="00C67175" w:rsidRPr="004363B6" w:rsidRDefault="0057566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62D02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99213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763577DD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CAD76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usgNm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7374C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용도명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137A0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FDDDF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FB1D1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4F6782" w:rsidRPr="00461B6A" w14:paraId="6299D03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44A6C" w14:textId="77777777" w:rsidR="004F6782" w:rsidRPr="00FE7A91" w:rsidRDefault="004F678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qtyUt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81C39" w14:textId="77777777" w:rsidR="004F6782" w:rsidRPr="00FE7A91" w:rsidRDefault="004F678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수량단위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FB4CF" w14:textId="77777777" w:rsidR="004F6782" w:rsidRDefault="008B47FA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85DF1" w14:textId="77777777" w:rsidR="004F6782" w:rsidRPr="00492A7E" w:rsidRDefault="004F6782" w:rsidP="00A123DA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89A06" w14:textId="77777777" w:rsidR="004F6782" w:rsidRPr="004363B6" w:rsidRDefault="004F6782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78897ECA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5A785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/>
                <w:color w:val="000000"/>
                <w:sz w:val="20"/>
              </w:rPr>
              <w:t>rsqtyQty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8757B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FB331" w14:textId="77777777" w:rsidR="00C67175" w:rsidRPr="004363B6" w:rsidRDefault="00C07F81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5A51E4" w14:textId="77777777" w:rsidR="00C67175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0471AB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7384FCAC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20B23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cargMtNo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20C05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화물관리번호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3C82C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  <w:r w:rsidR="00790E79">
              <w:rPr>
                <w:rFonts w:asciiTheme="majorHAnsi" w:eastAsiaTheme="majorHAnsi" w:hAnsiTheme="majorHAnsi" w:cs="굴림" w:hint="eastAsia"/>
                <w:sz w:val="20"/>
              </w:rPr>
              <w:t>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32E34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06239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52F7B793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E35C4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16D9B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품명규격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69F24" w14:textId="77777777" w:rsidR="00C67175" w:rsidRPr="004363B6" w:rsidRDefault="0028662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40</w:t>
            </w:r>
            <w:r w:rsidR="00C67175">
              <w:rPr>
                <w:rFonts w:asciiTheme="majorHAnsi" w:eastAsiaTheme="majorHAnsi" w:hAnsiTheme="majorHAnsi" w:cs="굴림" w:hint="eastAsia"/>
                <w:sz w:val="20"/>
              </w:rPr>
              <w:t>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3D4A8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E23427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23A2D68C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A628A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2FD55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D7E5E" w14:textId="77777777" w:rsidR="00C67175" w:rsidRPr="004363B6" w:rsidRDefault="005954C2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C9D9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D3A50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4D2450B4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D7747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/>
                <w:color w:val="000000"/>
                <w:sz w:val="20"/>
              </w:rPr>
              <w:t>csclQty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59E08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C7E6E" w14:textId="77777777" w:rsidR="00C67175" w:rsidRPr="004363B6" w:rsidRDefault="0037520A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B46E3" w14:textId="77777777" w:rsidR="00C67175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5B2EEF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793F21D6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8E6FB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hsK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1D9A3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733BC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6DF8" w14:textId="77777777" w:rsidR="00C67175" w:rsidRDefault="00C67175" w:rsidP="001174BE"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F7F30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363B6" w14:paraId="2806A38B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200F0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 w:cs="굴림"/>
                <w:color w:val="000000"/>
                <w:sz w:val="20"/>
              </w:rPr>
              <w:t>rsqtyPckGcnt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AA3C6" w14:textId="77777777" w:rsidR="00C67175" w:rsidRDefault="00C67175" w:rsidP="001174B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99953" w14:textId="77777777" w:rsidR="00C67175" w:rsidRPr="004363B6" w:rsidRDefault="00152D23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C0069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8E45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5E5EABFF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CC0FF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/>
                <w:color w:val="000000"/>
                <w:sz w:val="20"/>
              </w:rPr>
              <w:t>csclWght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4C4A3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87E6D" w14:textId="77777777" w:rsidR="00C67175" w:rsidRPr="004363B6" w:rsidRDefault="00924F8E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6F3F0" w14:textId="77777777" w:rsidR="00C67175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91DF3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 w:rsidR="00C67175" w:rsidRPr="00461B6A" w14:paraId="59FA929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942BB" w14:textId="77777777" w:rsidR="00C67175" w:rsidRDefault="00C6717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D37CA">
              <w:rPr>
                <w:rFonts w:ascii="맑은 고딕" w:eastAsia="맑은 고딕" w:hAnsi="맑은 고딕" w:cs="굴림"/>
                <w:color w:val="000000"/>
                <w:sz w:val="20"/>
              </w:rPr>
              <w:t>usgCd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202C3" w14:textId="77777777" w:rsidR="00C67175" w:rsidRDefault="00C6717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D37CA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용도코드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0AC04" w14:textId="77777777" w:rsidR="00C67175" w:rsidRPr="004363B6" w:rsidRDefault="00C67175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3B945" w14:textId="77777777" w:rsidR="00C67175" w:rsidRPr="004363B6" w:rsidRDefault="00C67175" w:rsidP="00A123DA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75F2A" w14:textId="77777777" w:rsidR="00C67175" w:rsidRPr="004363B6" w:rsidRDefault="00C67175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363B6">
              <w:rPr>
                <w:rFonts w:asciiTheme="majorHAnsi" w:eastAsiaTheme="majorHAnsi" w:hAnsiTheme="majorHAnsi" w:cs="굴림" w:hint="eastAsia"/>
                <w:sz w:val="20"/>
              </w:rPr>
              <w:t xml:space="preserve">　</w:t>
            </w:r>
          </w:p>
        </w:tc>
      </w:tr>
      <w:tr w:rsidR="00C67175" w:rsidRPr="004363B6" w14:paraId="6939B681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69DDE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 w:rsidRPr="00E72E4C">
              <w:rPr>
                <w:rFonts w:ascii="맑은 고딕" w:eastAsia="맑은 고딕" w:hAnsi="맑은 고딕"/>
                <w:color w:val="000000"/>
                <w:sz w:val="20"/>
              </w:rPr>
              <w:t>csclPckGcnt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346E2" w14:textId="77777777" w:rsidR="00C67175" w:rsidRDefault="00C67175" w:rsidP="001174BE"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3220B" w14:textId="77777777" w:rsidR="00C67175" w:rsidRPr="004363B6" w:rsidRDefault="00286918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DE6F2" w14:textId="77777777" w:rsidR="00C67175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 w:rsidRPr="00492A7E">
              <w:rPr>
                <w:rFonts w:asciiTheme="majorHAnsi" w:eastAsiaTheme="majorHAnsi" w:hAnsiTheme="majorHAnsi" w:cs="굴림" w:hint="eastAsia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1C1EF" w14:textId="77777777" w:rsidR="00C67175" w:rsidRPr="004363B6" w:rsidRDefault="00C67175" w:rsidP="001174BE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661B540B" w14:textId="77777777" w:rsidR="00816027" w:rsidRDefault="00816027" w:rsidP="0081602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1741A64" w14:textId="77777777" w:rsidR="00816027" w:rsidRPr="00545814" w:rsidRDefault="00816027" w:rsidP="00816027">
      <w:pPr>
        <w:jc w:val="left"/>
        <w:rPr>
          <w:rFonts w:asciiTheme="majorHAnsi" w:eastAsiaTheme="majorHAnsi" w:hAnsiTheme="majorHAnsi"/>
        </w:rPr>
      </w:pPr>
    </w:p>
    <w:p w14:paraId="1E25337D" w14:textId="77777777" w:rsidR="00816027" w:rsidRPr="00E83505" w:rsidRDefault="00816027" w:rsidP="004C42C7">
      <w:pPr>
        <w:pStyle w:val="hieatt"/>
        <w:numPr>
          <w:ilvl w:val="0"/>
          <w:numId w:val="2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16027" w:rsidRPr="00D4696F" w14:paraId="528CCBD0" w14:textId="77777777" w:rsidTr="0081602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350EFD" w14:textId="77777777" w:rsidR="00816027" w:rsidRPr="00D4696F" w:rsidRDefault="0081602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816027" w:rsidRPr="00D4696F" w14:paraId="3A4554F6" w14:textId="77777777" w:rsidTr="0081602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E73C479" w14:textId="77777777" w:rsidR="00816027" w:rsidRPr="00D4696F" w:rsidRDefault="00420664" w:rsidP="00816027">
            <w:pPr>
              <w:jc w:val="left"/>
              <w:rPr>
                <w:rFonts w:asciiTheme="majorHAnsi" w:eastAsiaTheme="majorHAnsi" w:hAnsiTheme="majorHAnsi"/>
              </w:rPr>
            </w:pPr>
            <w:hyperlink r:id="rId41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816027" w:rsidRPr="00F538D9">
                <w:rPr>
                  <w:rStyle w:val="a5"/>
                  <w:rFonts w:asciiTheme="majorHAnsi" w:eastAsiaTheme="majorHAnsi" w:hAnsiTheme="majorHAnsi"/>
                </w:rPr>
                <w:t>/ext/rest/xtrnUserInscQuanBrkdQry/retrieveXtrnUserInscQuanBrkd?crkyCn</w:t>
              </w:r>
            </w:hyperlink>
            <w:r w:rsidR="00816027" w:rsidRPr="003E07A7">
              <w:rPr>
                <w:rFonts w:asciiTheme="majorHAnsi" w:eastAsiaTheme="majorHAnsi" w:hAnsiTheme="majorHAnsi"/>
              </w:rPr>
              <w:t>=</w:t>
            </w:r>
            <w:r w:rsidR="00816027" w:rsidRPr="003E07A7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816027" w:rsidRPr="003E07A7">
              <w:rPr>
                <w:rFonts w:asciiTheme="majorHAnsi" w:eastAsiaTheme="majorHAnsi" w:hAnsiTheme="majorHAnsi"/>
              </w:rPr>
              <w:t>&amp;</w:t>
            </w:r>
            <w:r w:rsidR="002C1700" w:rsidRPr="002C1700">
              <w:rPr>
                <w:rFonts w:asciiTheme="majorHAnsi" w:eastAsiaTheme="majorHAnsi" w:hAnsiTheme="majorHAnsi"/>
              </w:rPr>
              <w:t>inscQuanItt=11&amp;ntfcNo=2CD2015014272&amp;dgcnt=1</w:t>
            </w:r>
          </w:p>
        </w:tc>
      </w:tr>
      <w:tr w:rsidR="00816027" w:rsidRPr="00D4696F" w14:paraId="7814B9AF" w14:textId="77777777" w:rsidTr="0081602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D936B7" w14:textId="77777777" w:rsidR="00816027" w:rsidRPr="00D4696F" w:rsidRDefault="0081602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816027" w:rsidRPr="00D4696F" w14:paraId="2A5AD474" w14:textId="77777777" w:rsidTr="00940100">
        <w:trPr>
          <w:trHeight w:val="636"/>
          <w:jc w:val="center"/>
        </w:trPr>
        <w:tc>
          <w:tcPr>
            <w:tcW w:w="9693" w:type="dxa"/>
            <w:shd w:val="clear" w:color="auto" w:fill="auto"/>
          </w:tcPr>
          <w:p w14:paraId="4E24590C" w14:textId="77777777" w:rsidR="004F6782" w:rsidRDefault="00E10686" w:rsidP="00FA0D59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 w:rsidR="004F6782">
              <w:rPr>
                <w:rStyle w:val="b1"/>
                <w:sz w:val="20"/>
              </w:rPr>
              <w:t> </w:t>
            </w:r>
            <w:r w:rsidR="004F6782">
              <w:rPr>
                <w:rFonts w:ascii="Verdana" w:hAnsi="Verdana"/>
                <w:sz w:val="20"/>
              </w:rPr>
              <w:t xml:space="preserve"> </w:t>
            </w:r>
            <w:r w:rsidR="004F6782">
              <w:rPr>
                <w:rStyle w:val="m1"/>
                <w:rFonts w:ascii="Verdana" w:hAnsi="Verdana"/>
                <w:sz w:val="20"/>
              </w:rPr>
              <w:t>&lt;?</w:t>
            </w:r>
            <w:r w:rsidR="004F6782"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 w:rsidR="004F6782">
              <w:rPr>
                <w:rStyle w:val="m1"/>
                <w:rFonts w:ascii="Verdana" w:hAnsi="Verdana"/>
                <w:sz w:val="20"/>
              </w:rPr>
              <w:t>?&gt;</w:t>
            </w:r>
            <w:r w:rsidR="004F6782">
              <w:rPr>
                <w:rFonts w:ascii="Verdana" w:hAnsi="Verdana"/>
                <w:sz w:val="20"/>
              </w:rPr>
              <w:t xml:space="preserve"> </w:t>
            </w:r>
          </w:p>
          <w:p w14:paraId="6378FF8B" w14:textId="77777777" w:rsidR="004F6782" w:rsidRDefault="00420664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42" w:history="1">
              <w:r w:rsidR="004F678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F6782">
              <w:rPr>
                <w:rFonts w:ascii="Verdana" w:hAnsi="Verdana"/>
                <w:sz w:val="20"/>
              </w:rPr>
              <w:t xml:space="preserve"> </w:t>
            </w:r>
            <w:r w:rsidR="004F6782">
              <w:rPr>
                <w:rStyle w:val="m1"/>
                <w:rFonts w:ascii="Verdana" w:hAnsi="Verdana"/>
                <w:sz w:val="20"/>
              </w:rPr>
              <w:t>&lt;</w:t>
            </w:r>
            <w:r w:rsidR="004F6782">
              <w:rPr>
                <w:rStyle w:val="t1"/>
                <w:rFonts w:ascii="Verdana" w:hAnsi="Verdana"/>
                <w:sz w:val="20"/>
              </w:rPr>
              <w:t>xtrnUserInscQuanBrkdQryRtnVo</w:t>
            </w:r>
            <w:r w:rsidR="004F678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3F05DB3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7476C94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1D275A" w14:textId="77777777" w:rsidR="004F6782" w:rsidRDefault="00420664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43" w:history="1">
              <w:r w:rsidR="004F678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F6782">
              <w:rPr>
                <w:rFonts w:ascii="Verdana" w:hAnsi="Verdana"/>
                <w:sz w:val="20"/>
              </w:rPr>
              <w:t xml:space="preserve"> </w:t>
            </w:r>
            <w:r w:rsidR="004F6782">
              <w:rPr>
                <w:rStyle w:val="m1"/>
                <w:rFonts w:ascii="Verdana" w:hAnsi="Verdana"/>
                <w:sz w:val="20"/>
              </w:rPr>
              <w:t>&lt;</w:t>
            </w:r>
            <w:r w:rsidR="004F6782">
              <w:rPr>
                <w:rStyle w:val="t1"/>
                <w:rFonts w:ascii="Verdana" w:hAnsi="Verdana"/>
                <w:sz w:val="20"/>
              </w:rPr>
              <w:t>xtrnUserInscQuanBrkdQryRsltVo</w:t>
            </w:r>
            <w:r w:rsidR="004F678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B7BB3BC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AB1FDE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2CD20</w:t>
            </w:r>
            <w:r w:rsidR="006834B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14272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F2690E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B51D06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aplcLcaSgn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2727FA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aplcBsnsNo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8356F85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042904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BA66747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D4ED0D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1138133785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96F8E6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dscdAtspYn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D7359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20150113182208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30D2BA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 w:rsidR="006834B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내셔날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110BBA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FBB677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93A92E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CE1B29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F4CF62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합격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C4B41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dsqfTkacBrkd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3EFB13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3304C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4C4B40" w14:textId="77777777" w:rsidR="004F6782" w:rsidRDefault="004F6782" w:rsidP="00FA0D59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EF85C2" w14:textId="77777777" w:rsidR="004F6782" w:rsidRDefault="00420664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hyperlink r:id="rId44" w:history="1">
              <w:r w:rsidR="004F678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F6782">
              <w:rPr>
                <w:rFonts w:ascii="Verdana" w:hAnsi="Verdana"/>
                <w:sz w:val="20"/>
              </w:rPr>
              <w:t xml:space="preserve"> </w:t>
            </w:r>
            <w:r w:rsidR="004F6782">
              <w:rPr>
                <w:rStyle w:val="m1"/>
                <w:rFonts w:ascii="Verdana" w:hAnsi="Verdana"/>
                <w:sz w:val="20"/>
              </w:rPr>
              <w:t>&lt;</w:t>
            </w:r>
            <w:r w:rsidR="004F6782">
              <w:rPr>
                <w:rStyle w:val="t1"/>
                <w:rFonts w:ascii="Verdana" w:hAnsi="Verdana"/>
                <w:sz w:val="20"/>
              </w:rPr>
              <w:t>xtrnUserInscQuanDtlBrkdQryRsltVo</w:t>
            </w:r>
            <w:r w:rsidR="004F678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EEB1D19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CC815B5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F5A17C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40FEF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833428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74D339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판매용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D812BC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53BF1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FD7AF74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15OOLU00012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72A88A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BELLECOURE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B8A734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F32D0A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13A67C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2204211000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E6B253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C53D45F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071F85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511771" w14:textId="77777777" w:rsidR="004F6782" w:rsidRDefault="004F6782" w:rsidP="00FA0D59">
            <w:pPr>
              <w:spacing w:line="260" w:lineRule="atLeast"/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FD39FE" w14:textId="77777777" w:rsidR="004F6782" w:rsidRDefault="004F6782" w:rsidP="00FA0D59">
            <w:pPr>
              <w:spacing w:line="260" w:lineRule="atLeast"/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9A6AD80" w14:textId="77777777" w:rsidR="00816027" w:rsidRPr="00D4696F" w:rsidRDefault="004F6782" w:rsidP="00FA0D59">
            <w:pPr>
              <w:spacing w:line="260" w:lineRule="atLeast"/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9952E85" w14:textId="77777777" w:rsidR="004C29BA" w:rsidRPr="00923A8A" w:rsidRDefault="00CC211D" w:rsidP="002704F1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2" w:name="_Toc161922306"/>
      <w:r>
        <w:rPr>
          <w:rFonts w:asciiTheme="majorHAnsi" w:eastAsiaTheme="majorHAnsi" w:hAnsiTheme="majorHAnsi" w:hint="eastAsia"/>
          <w:b/>
          <w:sz w:val="26"/>
          <w:szCs w:val="26"/>
        </w:rPr>
        <w:t>장치장</w:t>
      </w:r>
      <w:r w:rsidR="004C29BA" w:rsidRPr="00923A8A">
        <w:rPr>
          <w:rFonts w:asciiTheme="majorHAnsi" w:eastAsiaTheme="majorHAnsi" w:hAnsiTheme="majorHAnsi" w:hint="eastAsia"/>
          <w:b/>
          <w:sz w:val="26"/>
          <w:szCs w:val="26"/>
        </w:rPr>
        <w:t xml:space="preserve"> 정보</w:t>
      </w:r>
      <w:bookmarkEnd w:id="32"/>
    </w:p>
    <w:p w14:paraId="6B268FFC" w14:textId="77777777" w:rsidR="004C29BA" w:rsidRPr="00E83505" w:rsidRDefault="004C29BA" w:rsidP="004C42C7">
      <w:pPr>
        <w:pStyle w:val="afc"/>
        <w:numPr>
          <w:ilvl w:val="0"/>
          <w:numId w:val="16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4"/>
        <w:gridCol w:w="2234"/>
        <w:gridCol w:w="1992"/>
        <w:gridCol w:w="1882"/>
        <w:gridCol w:w="2108"/>
      </w:tblGrid>
      <w:tr w:rsidR="004C29BA" w:rsidRPr="006777DC" w14:paraId="4B9E5945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16EB780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F827434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B0CC66" w14:textId="77777777" w:rsidR="004C29BA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API005</w:t>
            </w:r>
          </w:p>
        </w:tc>
      </w:tr>
      <w:tr w:rsidR="004C29BA" w:rsidRPr="006777DC" w14:paraId="6C1BEC8A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4D37B58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2F9931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14A573" w14:textId="77777777" w:rsidR="004C29BA" w:rsidRPr="0081418F" w:rsidRDefault="00CC211D" w:rsidP="0079027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장치장</w:t>
            </w:r>
            <w:r w:rsidR="004C29BA">
              <w:rPr>
                <w:rFonts w:asciiTheme="majorHAnsi" w:eastAsiaTheme="majorHAnsi" w:hAnsiTheme="majorHAnsi" w:hint="eastAsia"/>
              </w:rPr>
              <w:t xml:space="preserve"> 정보</w:t>
            </w:r>
          </w:p>
        </w:tc>
      </w:tr>
      <w:tr w:rsidR="004C29BA" w:rsidRPr="006777DC" w14:paraId="7687570F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64E5A14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E27322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6785DE" w14:textId="77777777" w:rsidR="004C29BA" w:rsidRPr="009D5459" w:rsidRDefault="0054100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54100B">
              <w:rPr>
                <w:rFonts w:asciiTheme="majorHAnsi" w:eastAsiaTheme="majorHAnsi" w:hAnsiTheme="majorHAnsi"/>
              </w:rPr>
              <w:t>retrieveShedInfo</w:t>
            </w:r>
          </w:p>
        </w:tc>
      </w:tr>
      <w:tr w:rsidR="004C29BA" w:rsidRPr="006777DC" w14:paraId="580F5C74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123CA3E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1286AA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C4EEF2" w14:textId="77777777" w:rsidR="004C29BA" w:rsidRPr="0081418F" w:rsidRDefault="0079027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790270">
              <w:rPr>
                <w:rFonts w:asciiTheme="majorHAnsi" w:eastAsiaTheme="majorHAnsi" w:hAnsiTheme="majorHAnsi" w:hint="eastAsia"/>
              </w:rPr>
              <w:t>보세구역 부호 및 주소 정보 제공</w:t>
            </w:r>
          </w:p>
        </w:tc>
      </w:tr>
      <w:tr w:rsidR="004C29BA" w:rsidRPr="006777DC" w14:paraId="1DBA9A63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05AC43A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526E01B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F702907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CE2B461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02EC7FB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4C29BA" w:rsidRPr="006777DC" w14:paraId="4DBDE1F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AC19645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AE8FD0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6CFE1A0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00F8067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4C29BA" w:rsidRPr="006777DC" w14:paraId="78D4CB5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8934FF9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6FCB9E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E31CCD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4C29BA" w:rsidRPr="006777DC" w14:paraId="66C60296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1689FE3C" w14:textId="77777777" w:rsidR="004C29BA" w:rsidRPr="0081418F" w:rsidRDefault="004C29BA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6EB02A9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D1F672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1E84037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5F45EC9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AE538F0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4C29BA" w:rsidRPr="006777DC" w14:paraId="46AE0A1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55E258F" w14:textId="77777777" w:rsidR="004C29BA" w:rsidRPr="0081418F" w:rsidRDefault="004C29BA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D3BC76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F1C8B8" w14:textId="77777777" w:rsidR="004C29BA" w:rsidRPr="0081418F" w:rsidRDefault="004C29B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4C29BA" w:rsidRPr="006777DC" w14:paraId="0D8EFB9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1DC7017C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90AAB1" w14:textId="77777777" w:rsidR="004C29BA" w:rsidRPr="0081418F" w:rsidRDefault="004C29BA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F12E6E" w14:textId="77777777" w:rsidR="004C29BA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/ext/rest/shedInfoQry</w:t>
            </w:r>
          </w:p>
        </w:tc>
      </w:tr>
      <w:tr w:rsidR="00FF13EC" w:rsidRPr="006777DC" w14:paraId="4046B45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157A51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64D17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C3F2CE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/ext/rest/shedInfoQry</w:t>
            </w:r>
          </w:p>
        </w:tc>
      </w:tr>
      <w:tr w:rsidR="00FF13EC" w:rsidRPr="006777DC" w14:paraId="05DC23E5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381F9F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C609DE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9680E9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4832E3E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959B2F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33FB4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23C380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B3D23F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039A0EB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3FFB9AC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35E374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7BDCF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D8A35C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3987EE2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482A64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31740B" w14:textId="77777777" w:rsidR="00276DEC" w:rsidRDefault="00276DEC" w:rsidP="00276DEC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B3D8EB5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C4888BB" w14:textId="77777777" w:rsidR="004C29BA" w:rsidRPr="00E83505" w:rsidRDefault="004C29BA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5B2459A" w14:textId="77777777" w:rsidR="004C29BA" w:rsidRPr="00E83505" w:rsidRDefault="004C29BA" w:rsidP="004C42C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3"/>
        <w:gridCol w:w="2525"/>
        <w:gridCol w:w="1277"/>
        <w:gridCol w:w="1416"/>
        <w:gridCol w:w="2659"/>
      </w:tblGrid>
      <w:tr w:rsidR="00BF38CA" w:rsidRPr="00795232" w14:paraId="4511261A" w14:textId="77777777" w:rsidTr="00BF38CA">
        <w:tc>
          <w:tcPr>
            <w:tcW w:w="885" w:type="pct"/>
            <w:shd w:val="pct10" w:color="auto" w:fill="auto"/>
            <w:vAlign w:val="center"/>
          </w:tcPr>
          <w:p w14:paraId="7324EC59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319" w:type="pct"/>
            <w:shd w:val="pct10" w:color="auto" w:fill="auto"/>
            <w:vAlign w:val="center"/>
          </w:tcPr>
          <w:p w14:paraId="6A8C1681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1B483C97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3D492BA5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pct10" w:color="auto" w:fill="auto"/>
            <w:vAlign w:val="center"/>
          </w:tcPr>
          <w:p w14:paraId="3B1C3B06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:rsidRPr="00795232" w14:paraId="13A85D5B" w14:textId="77777777" w:rsidTr="00BF38CA">
        <w:tc>
          <w:tcPr>
            <w:tcW w:w="885" w:type="pct"/>
            <w:shd w:val="clear" w:color="auto" w:fill="auto"/>
            <w:vAlign w:val="center"/>
          </w:tcPr>
          <w:p w14:paraId="3DEF93E1" w14:textId="77777777" w:rsidR="00BF38CA" w:rsidRPr="00A7064B" w:rsidRDefault="00BF38CA" w:rsidP="004D38B3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A7064B">
              <w:rPr>
                <w:rFonts w:asciiTheme="majorHAnsi" w:eastAsiaTheme="majorHAnsi" w:hAnsiTheme="majorHAnsi"/>
                <w:sz w:val="20"/>
              </w:rPr>
              <w:t>jrsdCstm</w:t>
            </w:r>
            <w:r w:rsidRPr="00A7064B">
              <w:rPr>
                <w:rFonts w:asciiTheme="majorHAnsi" w:eastAsiaTheme="majorHAnsi" w:hAnsiTheme="majorHAnsi" w:hint="eastAsia"/>
                <w:sz w:val="20"/>
              </w:rPr>
              <w:t>Cd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2B08EFD0" w14:textId="77777777" w:rsidR="00BF38CA" w:rsidRPr="00A7064B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A7064B">
              <w:rPr>
                <w:rFonts w:asciiTheme="majorHAnsi" w:eastAsiaTheme="majorHAnsi" w:hAnsiTheme="majorHAnsi" w:hint="eastAsia"/>
                <w:sz w:val="20"/>
              </w:rPr>
              <w:t>관할세관코드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0E4C692" w14:textId="77777777" w:rsidR="00BF38CA" w:rsidRPr="00A7064B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A7064B"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33A297DF" w14:textId="77777777" w:rsidR="00BF38CA" w:rsidRPr="00A7064B" w:rsidRDefault="00BE7E44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7FA90EC3" w14:textId="77777777" w:rsidR="00BF38CA" w:rsidRPr="00F5668D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479F" w:rsidRPr="00795232" w14:paraId="7FC0FD85" w14:textId="77777777" w:rsidTr="00BF38CA">
        <w:tc>
          <w:tcPr>
            <w:tcW w:w="885" w:type="pct"/>
            <w:shd w:val="clear" w:color="auto" w:fill="auto"/>
            <w:vAlign w:val="center"/>
          </w:tcPr>
          <w:p w14:paraId="3D12321E" w14:textId="77777777" w:rsidR="0069479F" w:rsidRPr="00A7064B" w:rsidRDefault="0069479F" w:rsidP="004D38B3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snarSgn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7E197C5D" w14:textId="77777777" w:rsidR="0069479F" w:rsidRPr="00A7064B" w:rsidRDefault="0069479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보세구역부호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2C50953" w14:textId="77777777" w:rsidR="0069479F" w:rsidRPr="00A7064B" w:rsidRDefault="0069479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8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4C0393A3" w14:textId="77777777" w:rsidR="0069479F" w:rsidRPr="00A7064B" w:rsidRDefault="00BE7E44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4043AFED" w14:textId="77777777" w:rsidR="0069479F" w:rsidRPr="00F5668D" w:rsidRDefault="0069479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29CAE322" w14:textId="77777777" w:rsidR="004C29BA" w:rsidRPr="00E9311F" w:rsidRDefault="004C29BA" w:rsidP="00E9311F">
      <w:pPr>
        <w:jc w:val="left"/>
        <w:rPr>
          <w:rFonts w:asciiTheme="majorHAnsi" w:eastAsiaTheme="majorHAnsi" w:hAnsiTheme="majorHAnsi"/>
          <w:b/>
          <w:sz w:val="24"/>
          <w:szCs w:val="22"/>
        </w:rPr>
      </w:pPr>
    </w:p>
    <w:p w14:paraId="67786717" w14:textId="77777777" w:rsidR="004C29BA" w:rsidRPr="00E83505" w:rsidRDefault="004C29BA" w:rsidP="004C42C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9"/>
        <w:gridCol w:w="2480"/>
        <w:gridCol w:w="1135"/>
        <w:gridCol w:w="1701"/>
        <w:gridCol w:w="2733"/>
      </w:tblGrid>
      <w:tr w:rsidR="00BF38CA" w:rsidRPr="00795232" w14:paraId="583D19B4" w14:textId="77777777" w:rsidTr="00BF38CA">
        <w:trPr>
          <w:trHeight w:val="280"/>
        </w:trPr>
        <w:tc>
          <w:tcPr>
            <w:tcW w:w="888" w:type="pct"/>
            <w:shd w:val="pct10" w:color="auto" w:fill="auto"/>
            <w:vAlign w:val="center"/>
          </w:tcPr>
          <w:p w14:paraId="1117D219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67" w:type="pct"/>
            <w:shd w:val="pct10" w:color="auto" w:fill="auto"/>
            <w:vAlign w:val="center"/>
          </w:tcPr>
          <w:p w14:paraId="59E3BC68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0" w:type="pct"/>
            <w:shd w:val="pct10" w:color="auto" w:fill="auto"/>
            <w:vAlign w:val="center"/>
          </w:tcPr>
          <w:p w14:paraId="10BFCBE2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69" w:type="pct"/>
            <w:shd w:val="pct10" w:color="auto" w:fill="auto"/>
          </w:tcPr>
          <w:p w14:paraId="28FD585F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396" w:type="pct"/>
            <w:shd w:val="pct10" w:color="auto" w:fill="auto"/>
          </w:tcPr>
          <w:p w14:paraId="1A3401FD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14:paraId="23158043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00394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snarSgn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621E6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보세구역부호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F6C4B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5A36E9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F9754A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F38CA" w14:paraId="4C281147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E63ECB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snarNm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3AAEB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보세구역명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0C38D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1ACB51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F6CD20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F38CA" w14:paraId="3E0D96AF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BA3AA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snarAddr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2868C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보세구역주소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60A83E" w14:textId="77777777" w:rsidR="00BF38CA" w:rsidRDefault="00B5655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22FDE9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738DA3" w14:textId="77777777" w:rsidR="00BF38CA" w:rsidRDefault="00BF38C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E286F" w14:paraId="4B9D450E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A83C7" w14:textId="77777777" w:rsidR="007E286F" w:rsidRDefault="007E286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7E286F">
              <w:rPr>
                <w:rFonts w:ascii="맑은 고딕" w:eastAsia="맑은 고딕" w:hAnsi="맑은 고딕" w:cs="굴림"/>
                <w:sz w:val="20"/>
              </w:rPr>
              <w:t>snartelno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E38B7" w14:textId="77777777" w:rsidR="007E286F" w:rsidRDefault="007E286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보세구역전화번호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2B301" w14:textId="77777777" w:rsidR="007E286F" w:rsidRDefault="007E286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9DDD7" w14:textId="77777777" w:rsidR="007E286F" w:rsidRDefault="007E286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06EF3" w14:textId="77777777" w:rsidR="007E286F" w:rsidRDefault="007E286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3714B" w14:paraId="1C1DFBEE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F0FB0" w14:textId="77777777" w:rsidR="00C3714B" w:rsidRPr="007E286F" w:rsidRDefault="00C3714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3714B">
              <w:rPr>
                <w:rFonts w:ascii="맑은 고딕" w:eastAsia="맑은 고딕" w:hAnsi="맑은 고딕" w:cs="굴림"/>
                <w:sz w:val="20"/>
              </w:rPr>
              <w:t>pnltLvyTrgtYn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9B878" w14:textId="77777777" w:rsidR="00C3714B" w:rsidRDefault="00C3714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과태료부과대상여부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68BDD" w14:textId="77777777" w:rsidR="00C3714B" w:rsidRDefault="00C3714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9086F0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955D03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3714B" w14:paraId="141A16E5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6AA02" w14:textId="77777777" w:rsidR="00C3714B" w:rsidRPr="007E286F" w:rsidRDefault="00676F8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676F8A">
              <w:rPr>
                <w:rFonts w:ascii="맑은 고딕" w:eastAsia="맑은 고딕" w:hAnsi="맑은 고딕" w:cs="굴림"/>
                <w:sz w:val="20"/>
              </w:rPr>
              <w:t>adtxColtPridYn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4F2AF" w14:textId="77777777" w:rsidR="00C3714B" w:rsidRDefault="00676F8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676F8A">
              <w:rPr>
                <w:rFonts w:ascii="맑은 고딕" w:eastAsia="맑은 고딕" w:hAnsi="맑은 고딕" w:cs="굴림" w:hint="eastAsia"/>
                <w:sz w:val="20"/>
              </w:rPr>
              <w:t>가산세징수여부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EE2E4" w14:textId="77777777" w:rsidR="00C3714B" w:rsidRDefault="00C3714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730AF6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7859CF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3714B" w14:paraId="559AAB2E" w14:textId="77777777" w:rsidTr="007E286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D079D" w14:textId="77777777" w:rsidR="00C3714B" w:rsidRPr="007E286F" w:rsidRDefault="00676F8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676F8A">
              <w:rPr>
                <w:rFonts w:ascii="맑은 고딕" w:eastAsia="맑은 고딕" w:hAnsi="맑은 고딕" w:cs="굴림"/>
                <w:sz w:val="20"/>
              </w:rPr>
              <w:t>ldunPlcSnarYn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9E341" w14:textId="77777777" w:rsidR="00C3714B" w:rsidRDefault="00676F8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676F8A">
              <w:rPr>
                <w:rFonts w:ascii="맑은 고딕" w:eastAsia="맑은 고딕" w:hAnsi="맑은 고딕" w:cs="굴림" w:hint="eastAsia"/>
                <w:sz w:val="20"/>
              </w:rPr>
              <w:t>하역장소보세구역여부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030EC" w14:textId="77777777" w:rsidR="00C3714B" w:rsidRDefault="00C3714B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818E65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40AF88" w14:textId="77777777" w:rsidR="00C3714B" w:rsidRDefault="00C3714B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9A5D516" w14:textId="77777777" w:rsidR="004C29BA" w:rsidRDefault="004C29BA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9EC6A82" w14:textId="77777777" w:rsidR="004C29BA" w:rsidRPr="00795232" w:rsidRDefault="004C29BA" w:rsidP="002704F1">
      <w:pPr>
        <w:jc w:val="left"/>
        <w:rPr>
          <w:rFonts w:asciiTheme="majorHAnsi" w:eastAsiaTheme="majorHAnsi" w:hAnsiTheme="majorHAnsi"/>
        </w:rPr>
      </w:pPr>
    </w:p>
    <w:p w14:paraId="5DBEDBEF" w14:textId="77777777" w:rsidR="004C29BA" w:rsidRPr="00E83505" w:rsidRDefault="004C29BA" w:rsidP="004C42C7">
      <w:pPr>
        <w:pStyle w:val="hieatt"/>
        <w:numPr>
          <w:ilvl w:val="0"/>
          <w:numId w:val="16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C29BA" w:rsidRPr="00D4696F" w14:paraId="2002D91E" w14:textId="77777777" w:rsidTr="004C29B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085070" w14:textId="77777777" w:rsidR="004C29BA" w:rsidRPr="00D4696F" w:rsidRDefault="004C29BA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4C29BA" w:rsidRPr="00D4696F" w14:paraId="2326294E" w14:textId="77777777" w:rsidTr="004C29BA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8501443" w14:textId="77777777" w:rsidR="004C29BA" w:rsidRPr="00D4696F" w:rsidRDefault="00420664" w:rsidP="0069479F">
            <w:pPr>
              <w:jc w:val="left"/>
              <w:rPr>
                <w:rFonts w:asciiTheme="majorHAnsi" w:eastAsiaTheme="majorHAnsi" w:hAnsiTheme="majorHAnsi"/>
              </w:rPr>
            </w:pPr>
            <w:hyperlink r:id="rId45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CE1708" w:rsidRPr="00F538D9">
                <w:rPr>
                  <w:rStyle w:val="a5"/>
                  <w:rFonts w:asciiTheme="majorHAnsi" w:eastAsiaTheme="majorHAnsi" w:hAnsiTheme="majorHAnsi"/>
                </w:rPr>
                <w:t>/ext/rest/shedInfoQry/retrieveShedInfo?crkyCn</w:t>
              </w:r>
            </w:hyperlink>
            <w:r w:rsidR="00CE1708" w:rsidRPr="00CE1708">
              <w:rPr>
                <w:rFonts w:asciiTheme="majorHAnsi" w:eastAsiaTheme="majorHAnsi" w:hAnsiTheme="majorHAnsi"/>
              </w:rPr>
              <w:t>=</w:t>
            </w:r>
            <w:r w:rsidR="00CE1708" w:rsidRPr="00CE1708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186566">
              <w:rPr>
                <w:rFonts w:asciiTheme="majorHAnsi" w:eastAsiaTheme="majorHAnsi" w:hAnsiTheme="majorHAnsi"/>
              </w:rPr>
              <w:t>&amp;jrsdCstm</w:t>
            </w:r>
            <w:r w:rsidR="00186566">
              <w:rPr>
                <w:rFonts w:asciiTheme="majorHAnsi" w:eastAsiaTheme="majorHAnsi" w:hAnsiTheme="majorHAnsi" w:hint="eastAsia"/>
              </w:rPr>
              <w:t>Cd</w:t>
            </w:r>
            <w:r w:rsidR="00CE1708" w:rsidRPr="00CE1708">
              <w:rPr>
                <w:rFonts w:asciiTheme="majorHAnsi" w:eastAsiaTheme="majorHAnsi" w:hAnsiTheme="majorHAnsi"/>
              </w:rPr>
              <w:t>=0</w:t>
            </w:r>
            <w:r w:rsidR="00186566">
              <w:rPr>
                <w:rFonts w:asciiTheme="majorHAnsi" w:eastAsiaTheme="majorHAnsi" w:hAnsiTheme="majorHAnsi" w:hint="eastAsia"/>
              </w:rPr>
              <w:t>40</w:t>
            </w:r>
            <w:r w:rsidR="0069479F">
              <w:rPr>
                <w:rFonts w:asciiTheme="majorHAnsi" w:eastAsiaTheme="majorHAnsi" w:hAnsiTheme="majorHAnsi" w:hint="eastAsia"/>
              </w:rPr>
              <w:t>&amp;snarSgn=04011010</w:t>
            </w:r>
          </w:p>
        </w:tc>
      </w:tr>
      <w:tr w:rsidR="004C29BA" w:rsidRPr="00D4696F" w14:paraId="70E64359" w14:textId="77777777" w:rsidTr="004C29B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0B5C72" w14:textId="77777777" w:rsidR="004C29BA" w:rsidRPr="00D4696F" w:rsidRDefault="004C29BA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4C29BA" w:rsidRPr="00D4696F" w14:paraId="465955F0" w14:textId="77777777" w:rsidTr="00940100">
        <w:trPr>
          <w:trHeight w:val="1770"/>
          <w:jc w:val="center"/>
        </w:trPr>
        <w:tc>
          <w:tcPr>
            <w:tcW w:w="9693" w:type="dxa"/>
            <w:shd w:val="clear" w:color="auto" w:fill="auto"/>
          </w:tcPr>
          <w:p w14:paraId="4CB2A78A" w14:textId="77777777" w:rsidR="00186566" w:rsidRDefault="00186566" w:rsidP="0018656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D23CDC" w14:textId="77777777" w:rsidR="00186566" w:rsidRDefault="00420664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6" w:history="1">
              <w:r w:rsidR="0018656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186566">
              <w:rPr>
                <w:rFonts w:ascii="Verdana" w:hAnsi="Verdana"/>
                <w:sz w:val="20"/>
              </w:rPr>
              <w:t xml:space="preserve"> </w:t>
            </w:r>
            <w:r w:rsidR="00186566">
              <w:rPr>
                <w:rStyle w:val="m1"/>
                <w:rFonts w:ascii="Verdana" w:hAnsi="Verdana"/>
                <w:sz w:val="20"/>
              </w:rPr>
              <w:t>&lt;</w:t>
            </w:r>
            <w:r w:rsidR="00186566">
              <w:rPr>
                <w:rStyle w:val="t1"/>
                <w:rFonts w:ascii="Verdana" w:hAnsi="Verdana"/>
                <w:sz w:val="20"/>
              </w:rPr>
              <w:t>shedInfoQryRtnVo</w:t>
            </w:r>
            <w:r w:rsidR="0018656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75BB0F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960118" w14:textId="77777777" w:rsidR="00186566" w:rsidRDefault="00420664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7" w:history="1">
              <w:r w:rsidR="0018656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186566">
              <w:rPr>
                <w:rFonts w:ascii="Verdana" w:hAnsi="Verdana"/>
                <w:sz w:val="20"/>
              </w:rPr>
              <w:t xml:space="preserve"> </w:t>
            </w:r>
            <w:r w:rsidR="00186566">
              <w:rPr>
                <w:rStyle w:val="m1"/>
                <w:rFonts w:ascii="Verdana" w:hAnsi="Verdana"/>
                <w:sz w:val="20"/>
              </w:rPr>
              <w:t>&lt;</w:t>
            </w:r>
            <w:r w:rsidR="00186566">
              <w:rPr>
                <w:rStyle w:val="t1"/>
                <w:rFonts w:ascii="Verdana" w:hAnsi="Verdana"/>
                <w:sz w:val="20"/>
              </w:rPr>
              <w:t>shedInfoQryRsltVo</w:t>
            </w:r>
            <w:r w:rsidR="0018656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0B4DCF8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8DFB7A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F52195" w14:textId="77777777" w:rsidR="002222F7" w:rsidRDefault="002222F7" w:rsidP="00186566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1615B1" w14:textId="77777777" w:rsidR="002222F7" w:rsidRDefault="002222F7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74AE280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DFFFA6" w14:textId="77777777" w:rsidR="002222F7" w:rsidRDefault="005D518C" w:rsidP="002222F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5D518C"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625F5127" w14:textId="77777777" w:rsidR="002222F7" w:rsidRDefault="002222F7" w:rsidP="002222F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DB93ACD" w14:textId="77777777" w:rsidR="00186566" w:rsidRDefault="00186566" w:rsidP="002222F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611D16B" w14:textId="77777777" w:rsidR="00186566" w:rsidRDefault="00420664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8" w:history="1">
              <w:r w:rsidR="0018656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186566">
              <w:rPr>
                <w:rFonts w:ascii="Verdana" w:hAnsi="Verdana"/>
                <w:sz w:val="20"/>
              </w:rPr>
              <w:t xml:space="preserve"> </w:t>
            </w:r>
            <w:r w:rsidR="00186566">
              <w:rPr>
                <w:rStyle w:val="m1"/>
                <w:rFonts w:ascii="Verdana" w:hAnsi="Verdana"/>
                <w:sz w:val="20"/>
              </w:rPr>
              <w:t>&lt;</w:t>
            </w:r>
            <w:r w:rsidR="00186566">
              <w:rPr>
                <w:rStyle w:val="t1"/>
                <w:rFonts w:ascii="Verdana" w:hAnsi="Verdana"/>
                <w:sz w:val="20"/>
              </w:rPr>
              <w:t>shedInfoQryRsltVo</w:t>
            </w:r>
            <w:r w:rsidR="0018656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49BD4F5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94581BC" w14:textId="77777777" w:rsidR="002222F7" w:rsidRDefault="00186566" w:rsidP="00186566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040015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A8EF51E" w14:textId="77777777" w:rsidR="002222F7" w:rsidRDefault="002222F7" w:rsidP="002222F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5E6859" w14:textId="77777777" w:rsidR="00186566" w:rsidRDefault="002222F7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186566">
              <w:rPr>
                <w:rFonts w:ascii="Verdana" w:hAnsi="Verdana"/>
                <w:sz w:val="20"/>
              </w:rPr>
              <w:t xml:space="preserve"> </w:t>
            </w:r>
          </w:p>
          <w:p w14:paraId="75D6001C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DCF33F3" w14:textId="77777777" w:rsidR="005D518C" w:rsidRDefault="005D518C" w:rsidP="005D518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5D518C"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108BBD6" w14:textId="77777777" w:rsidR="002222F7" w:rsidRDefault="002222F7" w:rsidP="005D518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1AA9F4" w14:textId="77777777" w:rsidR="00186566" w:rsidRDefault="00186566" w:rsidP="0018656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F6CBBC" w14:textId="77777777" w:rsidR="00186566" w:rsidRDefault="00420664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49" w:history="1">
              <w:r w:rsidR="0018656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186566">
              <w:rPr>
                <w:rFonts w:ascii="Verdana" w:hAnsi="Verdana"/>
                <w:sz w:val="20"/>
              </w:rPr>
              <w:t xml:space="preserve"> </w:t>
            </w:r>
            <w:r w:rsidR="00186566">
              <w:rPr>
                <w:rStyle w:val="m1"/>
                <w:rFonts w:ascii="Verdana" w:hAnsi="Verdana"/>
                <w:sz w:val="20"/>
              </w:rPr>
              <w:t>&lt;</w:t>
            </w:r>
            <w:r w:rsidR="00186566">
              <w:rPr>
                <w:rStyle w:val="t1"/>
                <w:rFonts w:ascii="Verdana" w:hAnsi="Verdana"/>
                <w:sz w:val="20"/>
              </w:rPr>
              <w:t>shedInfoQryRsltVo</w:t>
            </w:r>
            <w:r w:rsidR="0018656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AF2C549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876120" w14:textId="77777777" w:rsidR="002222F7" w:rsidRDefault="00186566" w:rsidP="00186566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040020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AA60023" w14:textId="77777777" w:rsidR="002222F7" w:rsidRDefault="002222F7" w:rsidP="002222F7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D600DC4" w14:textId="77777777" w:rsidR="00186566" w:rsidRDefault="002222F7" w:rsidP="002222F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186566">
              <w:rPr>
                <w:rFonts w:ascii="Verdana" w:hAnsi="Verdana"/>
                <w:sz w:val="20"/>
              </w:rPr>
              <w:t xml:space="preserve"> </w:t>
            </w:r>
          </w:p>
          <w:p w14:paraId="28FCE3E2" w14:textId="77777777" w:rsidR="00186566" w:rsidRDefault="00186566" w:rsidP="0018656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BF1A1D" w14:textId="77777777" w:rsidR="005D518C" w:rsidRDefault="005D518C" w:rsidP="005D518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5D518C"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59892D" w14:textId="77777777" w:rsidR="002222F7" w:rsidRDefault="002222F7" w:rsidP="005D518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F0577E" w14:textId="77777777" w:rsidR="004C29BA" w:rsidRPr="00FA0D59" w:rsidRDefault="00186566" w:rsidP="00FA0D59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C42B7DE" w14:textId="77777777" w:rsidR="004C29BA" w:rsidRPr="00D4696F" w:rsidRDefault="004C29BA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5694BE20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34EC2D8" w14:textId="77777777" w:rsidR="00B168E1" w:rsidRPr="00923A8A" w:rsidRDefault="00B168E1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3" w:name="_Toc161922307"/>
      <w:r w:rsidRPr="00923A8A">
        <w:rPr>
          <w:rFonts w:asciiTheme="majorHAnsi" w:eastAsiaTheme="majorHAnsi" w:hAnsiTheme="majorHAnsi" w:hint="eastAsia"/>
          <w:b/>
          <w:sz w:val="26"/>
          <w:szCs w:val="26"/>
        </w:rPr>
        <w:t>화물운송주선업자 목록</w:t>
      </w:r>
      <w:bookmarkEnd w:id="33"/>
    </w:p>
    <w:p w14:paraId="1F959D8E" w14:textId="77777777" w:rsidR="00B168E1" w:rsidRPr="00E83505" w:rsidRDefault="00B168E1" w:rsidP="004C42C7">
      <w:pPr>
        <w:pStyle w:val="afc"/>
        <w:numPr>
          <w:ilvl w:val="0"/>
          <w:numId w:val="17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B168E1" w:rsidRPr="006777DC" w14:paraId="519FA0FB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9CA1632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8C24C2F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F1A6FB" w14:textId="77777777" w:rsidR="00B168E1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API006</w:t>
            </w:r>
          </w:p>
        </w:tc>
      </w:tr>
      <w:tr w:rsidR="00B168E1" w:rsidRPr="006777DC" w14:paraId="33AD1341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3EFA70E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E8C2A4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7FDF7A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화물운송주선업자 목록</w:t>
            </w:r>
          </w:p>
        </w:tc>
      </w:tr>
      <w:tr w:rsidR="00B168E1" w:rsidRPr="006777DC" w14:paraId="5C1A12FB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1C8667A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102332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231CF1" w14:textId="77777777" w:rsidR="00B168E1" w:rsidRPr="009D5459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B168E1">
              <w:rPr>
                <w:rFonts w:asciiTheme="majorHAnsi" w:eastAsiaTheme="majorHAnsi" w:hAnsiTheme="majorHAnsi"/>
              </w:rPr>
              <w:t>retrieveFrwrLst</w:t>
            </w:r>
          </w:p>
        </w:tc>
      </w:tr>
      <w:tr w:rsidR="00B168E1" w:rsidRPr="006777DC" w14:paraId="28D5F159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F570152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DA9455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79704D" w14:textId="77777777" w:rsidR="00B168E1" w:rsidRPr="0081418F" w:rsidRDefault="0060029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600297">
              <w:rPr>
                <w:rFonts w:asciiTheme="majorHAnsi" w:eastAsiaTheme="majorHAnsi" w:hAnsiTheme="majorHAnsi" w:hint="eastAsia"/>
              </w:rPr>
              <w:t>화물운송주선업자 부호 및 상호 정보 제공</w:t>
            </w:r>
          </w:p>
        </w:tc>
      </w:tr>
      <w:tr w:rsidR="00B168E1" w:rsidRPr="006777DC" w14:paraId="7A9AB081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2989FBA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434657C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9260165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2102DC7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1B8D39C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B168E1" w:rsidRPr="006777DC" w14:paraId="3126027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B7244D8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C7CF3D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166168C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547BEC53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B168E1" w:rsidRPr="006777DC" w14:paraId="6400DAB8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A399907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B05672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F11008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B168E1" w:rsidRPr="006777DC" w14:paraId="616C7585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FD3C08E" w14:textId="77777777" w:rsidR="00B168E1" w:rsidRPr="0081418F" w:rsidRDefault="00B168E1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98EB6CA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074DDC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4A42A8AB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A4D875B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0B4E99BC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B168E1" w:rsidRPr="006777DC" w14:paraId="1AE3B80A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8E56050" w14:textId="77777777" w:rsidR="00B168E1" w:rsidRPr="0081418F" w:rsidRDefault="00B168E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AC8D3E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B3557F" w14:textId="77777777" w:rsidR="00B168E1" w:rsidRPr="0081418F" w:rsidRDefault="00B168E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168E1" w:rsidRPr="006777DC" w14:paraId="3C3E3EE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2D181560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FF8D121" w14:textId="77777777" w:rsidR="00B168E1" w:rsidRPr="0081418F" w:rsidRDefault="00B168E1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7B9CE1" w14:textId="77777777" w:rsidR="00B168E1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B93539">
              <w:rPr>
                <w:rFonts w:asciiTheme="majorHAnsi" w:eastAsiaTheme="majorHAnsi" w:hAnsiTheme="majorHAnsi"/>
              </w:rPr>
              <w:t>frwrLstQry</w:t>
            </w:r>
          </w:p>
        </w:tc>
      </w:tr>
      <w:tr w:rsidR="00FF13EC" w:rsidRPr="006777DC" w14:paraId="2DBA452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B00E61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889C1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D9B325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B93539">
              <w:rPr>
                <w:rFonts w:asciiTheme="majorHAnsi" w:eastAsiaTheme="majorHAnsi" w:hAnsiTheme="majorHAnsi"/>
              </w:rPr>
              <w:t>frwrLstQry</w:t>
            </w:r>
          </w:p>
        </w:tc>
      </w:tr>
      <w:tr w:rsidR="00FF13EC" w:rsidRPr="006777DC" w14:paraId="602086D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DFC5B5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48CE7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260F2A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6EE8F2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AE2A67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41A4AA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FAEAD74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B410B3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95903AA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363C0E2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8F70237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1CEE8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F7256D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643A0EA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4EB625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294F78" w14:textId="77777777" w:rsidR="00276DEC" w:rsidRDefault="00276DEC" w:rsidP="00276DEC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CDA8596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B80E72F" w14:textId="77777777" w:rsidR="00B168E1" w:rsidRPr="00E83505" w:rsidRDefault="00B168E1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B31B610" w14:textId="77777777" w:rsidR="00B168E1" w:rsidRPr="00E83505" w:rsidRDefault="00B168E1" w:rsidP="004C42C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4"/>
        <w:gridCol w:w="2593"/>
        <w:gridCol w:w="1560"/>
        <w:gridCol w:w="1416"/>
        <w:gridCol w:w="2517"/>
      </w:tblGrid>
      <w:tr w:rsidR="00984327" w:rsidRPr="00795232" w14:paraId="4426A862" w14:textId="77777777" w:rsidTr="00BF38CA">
        <w:tc>
          <w:tcPr>
            <w:tcW w:w="775" w:type="pct"/>
            <w:shd w:val="pct10" w:color="auto" w:fill="auto"/>
            <w:vAlign w:val="center"/>
          </w:tcPr>
          <w:p w14:paraId="6D22624B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355" w:type="pct"/>
            <w:shd w:val="pct10" w:color="auto" w:fill="auto"/>
            <w:vAlign w:val="center"/>
          </w:tcPr>
          <w:p w14:paraId="5B21D965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815" w:type="pct"/>
            <w:shd w:val="pct10" w:color="auto" w:fill="auto"/>
            <w:vAlign w:val="center"/>
          </w:tcPr>
          <w:p w14:paraId="3C9DE52A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 w14:paraId="106D3E33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315" w:type="pct"/>
            <w:shd w:val="pct10" w:color="auto" w:fill="auto"/>
            <w:vAlign w:val="center"/>
          </w:tcPr>
          <w:p w14:paraId="49F7D802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84327" w:rsidRPr="00795232" w14:paraId="0BA81289" w14:textId="77777777" w:rsidTr="00BF38CA">
        <w:tc>
          <w:tcPr>
            <w:tcW w:w="775" w:type="pct"/>
            <w:shd w:val="clear" w:color="auto" w:fill="auto"/>
            <w:vAlign w:val="center"/>
          </w:tcPr>
          <w:p w14:paraId="1A168169" w14:textId="77777777" w:rsidR="00984327" w:rsidRPr="00F5668D" w:rsidRDefault="0098432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F5668D">
              <w:rPr>
                <w:rFonts w:asciiTheme="majorHAnsi" w:eastAsiaTheme="majorHAnsi" w:hAnsiTheme="majorHAnsi" w:hint="eastAsia"/>
                <w:sz w:val="20"/>
              </w:rPr>
              <w:t>frwrNm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6C6F4965" w14:textId="77777777" w:rsidR="00984327" w:rsidRPr="00F5668D" w:rsidRDefault="0098432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F5668D">
              <w:rPr>
                <w:rFonts w:asciiTheme="majorHAnsi" w:eastAsiaTheme="majorHAnsi" w:hAnsiTheme="majorHAnsi" w:hint="eastAsia"/>
                <w:sz w:val="20"/>
              </w:rPr>
              <w:t>화물운송주선업자</w:t>
            </w:r>
            <w:r>
              <w:rPr>
                <w:rFonts w:asciiTheme="majorHAnsi" w:eastAsiaTheme="majorHAnsi" w:hAnsiTheme="majorHAnsi" w:hint="eastAsia"/>
                <w:sz w:val="20"/>
              </w:rPr>
              <w:t>명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045FA700" w14:textId="77777777" w:rsidR="00984327" w:rsidRPr="00F5668D" w:rsidRDefault="00984327" w:rsidP="0098432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64964F7D" w14:textId="77777777" w:rsidR="00984327" w:rsidRPr="00F5668D" w:rsidRDefault="002A62E1" w:rsidP="0098432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757459DB" w14:textId="77777777" w:rsidR="00984327" w:rsidRPr="00F5668D" w:rsidRDefault="0098432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984327" w:rsidRPr="00795232" w14:paraId="6E959A3B" w14:textId="77777777" w:rsidTr="00BF38CA">
        <w:tc>
          <w:tcPr>
            <w:tcW w:w="775" w:type="pct"/>
            <w:shd w:val="clear" w:color="auto" w:fill="auto"/>
            <w:vAlign w:val="center"/>
          </w:tcPr>
          <w:p w14:paraId="49DBBB81" w14:textId="77777777" w:rsidR="00984327" w:rsidRPr="00F5668D" w:rsidRDefault="0098432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F5668D">
              <w:rPr>
                <w:rFonts w:asciiTheme="majorHAnsi" w:eastAsiaTheme="majorHAnsi" w:hAnsiTheme="majorHAnsi" w:hint="eastAsia"/>
                <w:sz w:val="20"/>
              </w:rPr>
              <w:t>intpTp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0DB52460" w14:textId="77777777" w:rsidR="00984327" w:rsidRPr="00F5668D" w:rsidRDefault="0098432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업종구분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7941288D" w14:textId="77777777" w:rsidR="00984327" w:rsidRPr="00F5668D" w:rsidRDefault="00984327" w:rsidP="0098432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 w14:paraId="53BD9378" w14:textId="77777777" w:rsidR="00984327" w:rsidRPr="00F5668D" w:rsidRDefault="00984327" w:rsidP="0098432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315" w:type="pct"/>
            <w:shd w:val="clear" w:color="auto" w:fill="auto"/>
            <w:vAlign w:val="center"/>
          </w:tcPr>
          <w:p w14:paraId="2ACF5250" w14:textId="77777777" w:rsidR="00984327" w:rsidRPr="00F5668D" w:rsidRDefault="00FE0B5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1:개인, 2:개인사업자, 3:법인사업자, 9:기타</w:t>
            </w:r>
          </w:p>
        </w:tc>
      </w:tr>
    </w:tbl>
    <w:p w14:paraId="7C4ABB19" w14:textId="77777777" w:rsidR="00B168E1" w:rsidRPr="00E83505" w:rsidRDefault="00B168E1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9F89D0D" w14:textId="77777777" w:rsidR="00B168E1" w:rsidRPr="00E83505" w:rsidRDefault="00B168E1" w:rsidP="004C42C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690"/>
        <w:gridCol w:w="2416"/>
        <w:gridCol w:w="1085"/>
        <w:gridCol w:w="1081"/>
        <w:gridCol w:w="3298"/>
      </w:tblGrid>
      <w:tr w:rsidR="00984327" w:rsidRPr="00795232" w14:paraId="5CAC66CB" w14:textId="77777777" w:rsidTr="00984327">
        <w:trPr>
          <w:trHeight w:val="280"/>
        </w:trPr>
        <w:tc>
          <w:tcPr>
            <w:tcW w:w="884" w:type="pct"/>
            <w:shd w:val="clear" w:color="auto" w:fill="D9D9D9" w:themeFill="background1" w:themeFillShade="D9"/>
          </w:tcPr>
          <w:p w14:paraId="31ADD603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58" w:type="pct"/>
            <w:shd w:val="clear" w:color="auto" w:fill="D9D9D9" w:themeFill="background1" w:themeFillShade="D9"/>
          </w:tcPr>
          <w:p w14:paraId="74F80635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clear" w:color="auto" w:fill="D9D9D9" w:themeFill="background1" w:themeFillShade="D9"/>
          </w:tcPr>
          <w:p w14:paraId="6A130647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66" w:type="pct"/>
            <w:shd w:val="clear" w:color="auto" w:fill="D9D9D9" w:themeFill="background1" w:themeFillShade="D9"/>
          </w:tcPr>
          <w:p w14:paraId="76E4C8B3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24" w:type="pct"/>
            <w:shd w:val="clear" w:color="auto" w:fill="D9D9D9" w:themeFill="background1" w:themeFillShade="D9"/>
          </w:tcPr>
          <w:p w14:paraId="41F48558" w14:textId="77777777" w:rsidR="00984327" w:rsidRPr="00795232" w:rsidRDefault="0098432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84327" w14:paraId="50F32F53" w14:textId="77777777" w:rsidTr="00984327">
        <w:trPr>
          <w:trHeight w:val="300"/>
        </w:trPr>
        <w:tc>
          <w:tcPr>
            <w:tcW w:w="884" w:type="pct"/>
            <w:noWrap/>
          </w:tcPr>
          <w:p w14:paraId="5CF0742D" w14:textId="77777777" w:rsidR="00984327" w:rsidRDefault="00FE0B5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FE0B5F">
              <w:rPr>
                <w:rFonts w:ascii="맑은 고딕" w:eastAsia="맑은 고딕" w:hAnsi="맑은 고딕" w:cs="굴림"/>
                <w:sz w:val="20"/>
              </w:rPr>
              <w:t>frwrSgn</w:t>
            </w:r>
          </w:p>
        </w:tc>
        <w:tc>
          <w:tcPr>
            <w:tcW w:w="1258" w:type="pct"/>
            <w:noWrap/>
          </w:tcPr>
          <w:p w14:paraId="0FA5DAE9" w14:textId="77777777" w:rsidR="00984327" w:rsidRDefault="00984327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68" w:type="pct"/>
            <w:noWrap/>
          </w:tcPr>
          <w:p w14:paraId="68CBDA15" w14:textId="77777777" w:rsidR="00984327" w:rsidRDefault="00984327" w:rsidP="0098432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66" w:type="pct"/>
          </w:tcPr>
          <w:p w14:paraId="6F7A55BB" w14:textId="77777777" w:rsidR="00984327" w:rsidRDefault="00984327" w:rsidP="0098432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4337DBAC" w14:textId="77777777" w:rsidR="00984327" w:rsidRDefault="0098432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984327" w14:paraId="64251780" w14:textId="77777777" w:rsidTr="00984327">
        <w:trPr>
          <w:trHeight w:val="300"/>
        </w:trPr>
        <w:tc>
          <w:tcPr>
            <w:tcW w:w="884" w:type="pct"/>
            <w:noWrap/>
          </w:tcPr>
          <w:p w14:paraId="1C6B54D4" w14:textId="77777777" w:rsidR="00984327" w:rsidRDefault="00FE0B5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FE0B5F">
              <w:rPr>
                <w:rFonts w:ascii="맑은 고딕" w:eastAsia="맑은 고딕" w:hAnsi="맑은 고딕" w:cs="굴림"/>
                <w:sz w:val="20"/>
              </w:rPr>
              <w:t>frwrKoreNm</w:t>
            </w:r>
          </w:p>
        </w:tc>
        <w:tc>
          <w:tcPr>
            <w:tcW w:w="1258" w:type="pct"/>
            <w:noWrap/>
          </w:tcPr>
          <w:p w14:paraId="5CA1FC0A" w14:textId="77777777" w:rsidR="00984327" w:rsidRDefault="00984327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화물운송주선업자한글명</w:t>
            </w:r>
          </w:p>
        </w:tc>
        <w:tc>
          <w:tcPr>
            <w:tcW w:w="568" w:type="pct"/>
            <w:noWrap/>
          </w:tcPr>
          <w:p w14:paraId="4D4F0039" w14:textId="77777777" w:rsidR="00984327" w:rsidRDefault="00984327" w:rsidP="0098432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6AC85675" w14:textId="77777777" w:rsidR="00984327" w:rsidRDefault="00984327" w:rsidP="0098432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22A9B8D9" w14:textId="77777777" w:rsidR="00984327" w:rsidRDefault="0098432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984327" w14:paraId="28D12EFE" w14:textId="77777777" w:rsidTr="00984327">
        <w:trPr>
          <w:trHeight w:val="300"/>
        </w:trPr>
        <w:tc>
          <w:tcPr>
            <w:tcW w:w="884" w:type="pct"/>
            <w:noWrap/>
          </w:tcPr>
          <w:p w14:paraId="7E036BF4" w14:textId="77777777" w:rsidR="00984327" w:rsidRDefault="00FE0B5F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FE0B5F">
              <w:rPr>
                <w:rFonts w:ascii="맑은 고딕" w:eastAsia="맑은 고딕" w:hAnsi="맑은 고딕" w:cs="굴림"/>
                <w:sz w:val="20"/>
              </w:rPr>
              <w:t>frwrEnglNm</w:t>
            </w:r>
          </w:p>
        </w:tc>
        <w:tc>
          <w:tcPr>
            <w:tcW w:w="1258" w:type="pct"/>
            <w:noWrap/>
          </w:tcPr>
          <w:p w14:paraId="64516367" w14:textId="77777777" w:rsidR="00984327" w:rsidRDefault="00984327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화물운송주선업자영문명</w:t>
            </w:r>
          </w:p>
        </w:tc>
        <w:tc>
          <w:tcPr>
            <w:tcW w:w="568" w:type="pct"/>
            <w:noWrap/>
          </w:tcPr>
          <w:p w14:paraId="215F58B0" w14:textId="77777777" w:rsidR="00984327" w:rsidRDefault="00984327" w:rsidP="0098432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 w14:paraId="61DA0B7D" w14:textId="77777777" w:rsidR="00984327" w:rsidRDefault="00984327" w:rsidP="0098432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04F7930E" w14:textId="77777777" w:rsidR="00984327" w:rsidRDefault="0098432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984327" w14:paraId="580447E3" w14:textId="77777777" w:rsidTr="00984327">
        <w:trPr>
          <w:trHeight w:val="300"/>
        </w:trPr>
        <w:tc>
          <w:tcPr>
            <w:tcW w:w="884" w:type="pct"/>
            <w:noWrap/>
          </w:tcPr>
          <w:p w14:paraId="7C0494DF" w14:textId="77777777" w:rsidR="00984327" w:rsidRDefault="00984327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A7064B"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1258" w:type="pct"/>
            <w:noWrap/>
          </w:tcPr>
          <w:p w14:paraId="56D01D9B" w14:textId="77777777" w:rsidR="00984327" w:rsidRDefault="00984327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68" w:type="pct"/>
            <w:noWrap/>
          </w:tcPr>
          <w:p w14:paraId="090CA10C" w14:textId="77777777" w:rsidR="00984327" w:rsidRDefault="00E30434" w:rsidP="0098432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  <w:r w:rsidR="00984327"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566" w:type="pct"/>
          </w:tcPr>
          <w:p w14:paraId="448B05C0" w14:textId="77777777" w:rsidR="00984327" w:rsidRDefault="00984327" w:rsidP="0098432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 w14:paraId="24688007" w14:textId="77777777" w:rsidR="00984327" w:rsidRDefault="0098432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746A3E9" w14:textId="77777777" w:rsidR="00B168E1" w:rsidRDefault="00B168E1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C0AF052" w14:textId="77777777" w:rsidR="00B168E1" w:rsidRPr="00795232" w:rsidRDefault="00B168E1" w:rsidP="002704F1">
      <w:pPr>
        <w:jc w:val="left"/>
        <w:rPr>
          <w:rFonts w:asciiTheme="majorHAnsi" w:eastAsiaTheme="majorHAnsi" w:hAnsiTheme="majorHAnsi"/>
        </w:rPr>
      </w:pPr>
    </w:p>
    <w:p w14:paraId="3AB248FD" w14:textId="77777777" w:rsidR="00B168E1" w:rsidRPr="00E83505" w:rsidRDefault="00B168E1" w:rsidP="004C42C7">
      <w:pPr>
        <w:pStyle w:val="hieatt"/>
        <w:numPr>
          <w:ilvl w:val="0"/>
          <w:numId w:val="17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168E1" w:rsidRPr="00D4696F" w14:paraId="72A656CF" w14:textId="77777777" w:rsidTr="00B168E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A6EB86" w14:textId="77777777" w:rsidR="00B168E1" w:rsidRPr="00D4696F" w:rsidRDefault="00B168E1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B168E1" w:rsidRPr="00D4696F" w14:paraId="7AF8E5E3" w14:textId="77777777" w:rsidTr="00B168E1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25D28F3" w14:textId="77777777" w:rsidR="00B168E1" w:rsidRPr="00D4696F" w:rsidRDefault="00420664" w:rsidP="00E4745E">
            <w:pPr>
              <w:jc w:val="left"/>
              <w:rPr>
                <w:rFonts w:asciiTheme="majorHAnsi" w:eastAsiaTheme="majorHAnsi" w:hAnsiTheme="majorHAnsi"/>
              </w:rPr>
            </w:pPr>
            <w:hyperlink r:id="rId50" w:history="1">
              <w:r w:rsidR="00606E26">
                <w:rPr>
                  <w:rStyle w:val="a5"/>
                  <w:rFonts w:asciiTheme="majorHAnsi" w:eastAsiaTheme="majorHAnsi" w:hAnsiTheme="majorHAnsi" w:hint="eastAsia"/>
                </w:rPr>
                <w:t>https://unipass.customs.go.kr:38010</w:t>
              </w:r>
              <w:r w:rsidR="00B93539" w:rsidRPr="00F538D9">
                <w:rPr>
                  <w:rStyle w:val="a5"/>
                  <w:rFonts w:asciiTheme="majorHAnsi" w:eastAsiaTheme="majorHAnsi" w:hAnsiTheme="majorHAnsi" w:hint="eastAsia"/>
                </w:rPr>
                <w:t>/ext/rest/frwrLstQry/retrieveFrwrLst?crkyCn</w:t>
              </w:r>
            </w:hyperlink>
            <w:r w:rsidR="00B93539" w:rsidRPr="00B93539">
              <w:rPr>
                <w:rFonts w:asciiTheme="majorHAnsi" w:eastAsiaTheme="majorHAnsi" w:hAnsiTheme="majorHAnsi" w:hint="eastAsia"/>
              </w:rPr>
              <w:t>=</w:t>
            </w:r>
            <w:r w:rsidR="00B93539" w:rsidRPr="00B93539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93539" w:rsidRPr="00B93539">
              <w:rPr>
                <w:rFonts w:asciiTheme="majorHAnsi" w:eastAsiaTheme="majorHAnsi" w:hAnsiTheme="majorHAnsi" w:hint="eastAsia"/>
              </w:rPr>
              <w:t>&amp;frwrNm=</w:t>
            </w:r>
            <w:r w:rsidR="00E4745E">
              <w:rPr>
                <w:rFonts w:asciiTheme="majorHAnsi" w:eastAsiaTheme="majorHAnsi" w:hAnsiTheme="majorHAnsi" w:hint="eastAsia"/>
              </w:rPr>
              <w:t>한국</w:t>
            </w:r>
            <w:r w:rsidR="00B93539" w:rsidRPr="00B93539">
              <w:rPr>
                <w:rFonts w:asciiTheme="majorHAnsi" w:eastAsiaTheme="majorHAnsi" w:hAnsiTheme="majorHAnsi" w:hint="eastAsia"/>
              </w:rPr>
              <w:t>&amp;intpTp=3</w:t>
            </w:r>
          </w:p>
        </w:tc>
      </w:tr>
      <w:tr w:rsidR="00B168E1" w:rsidRPr="00D4696F" w14:paraId="20E220C4" w14:textId="77777777" w:rsidTr="00B168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984028" w14:textId="77777777" w:rsidR="00B168E1" w:rsidRPr="00D4696F" w:rsidRDefault="00B168E1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B168E1" w:rsidRPr="00D4696F" w14:paraId="073728C7" w14:textId="77777777" w:rsidTr="00B168E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E0FB7B4" w14:textId="77777777" w:rsidR="00E4745E" w:rsidRDefault="00E4745E" w:rsidP="00E4745E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072637" w14:textId="77777777" w:rsidR="00E4745E" w:rsidRDefault="00420664" w:rsidP="00E4745E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1" w:history="1">
              <w:r w:rsidR="00E4745E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4745E">
              <w:rPr>
                <w:rFonts w:ascii="Verdana" w:hAnsi="Verdana"/>
                <w:sz w:val="20"/>
              </w:rPr>
              <w:t xml:space="preserve"> </w:t>
            </w:r>
            <w:r w:rsidR="00E4745E">
              <w:rPr>
                <w:rStyle w:val="m1"/>
                <w:rFonts w:ascii="Verdana" w:hAnsi="Verdana"/>
                <w:sz w:val="20"/>
              </w:rPr>
              <w:t>&lt;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frwrLstQryRtnVo</w:t>
            </w:r>
            <w:r w:rsidR="00E4745E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952042B" w14:textId="77777777" w:rsidR="00E4745E" w:rsidRDefault="00E4745E" w:rsidP="00E4745E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76A695" w14:textId="77777777" w:rsidR="00E4745E" w:rsidRDefault="00E4745E" w:rsidP="00E4745E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E4745E">
              <w:rPr>
                <w:rStyle w:val="m1"/>
                <w:rFonts w:ascii="Verdana" w:hAnsi="Verdana" w:hint="eastAsia"/>
                <w:color w:val="auto"/>
                <w:sz w:val="20"/>
              </w:rPr>
              <w:t>3</w:t>
            </w:r>
            <w:r>
              <w:rPr>
                <w:rStyle w:val="m1"/>
                <w:rFonts w:ascii="Verdana" w:hAnsi="Verdana" w:hint="eastAsi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 w:hint="eastAsi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E18E7A" w14:textId="77777777" w:rsidR="00E4745E" w:rsidRDefault="00420664" w:rsidP="00E4745E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2" w:history="1">
              <w:r w:rsidR="00E4745E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4745E">
              <w:rPr>
                <w:rFonts w:ascii="Verdana" w:hAnsi="Verdana"/>
                <w:sz w:val="20"/>
              </w:rPr>
              <w:t xml:space="preserve"> </w:t>
            </w:r>
            <w:r w:rsidR="00E4745E">
              <w:rPr>
                <w:rStyle w:val="m1"/>
                <w:rFonts w:ascii="Verdana" w:hAnsi="Verdana"/>
                <w:sz w:val="20"/>
              </w:rPr>
              <w:t>&lt;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 w:rsidR="00E4745E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C23AAF9" w14:textId="77777777" w:rsidR="00C05D7B" w:rsidRPr="00E4745E" w:rsidRDefault="00E4745E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C05D7B" w:rsidRPr="00C05D7B">
              <w:rPr>
                <w:rFonts w:ascii="Verdana" w:hAnsi="Verdana"/>
                <w:b/>
                <w:sz w:val="20"/>
              </w:rPr>
              <w:t>KOREA MARITIME CO., LTD</w:t>
            </w:r>
            <w:r w:rsidR="00C05D7B">
              <w:rPr>
                <w:rStyle w:val="m1"/>
                <w:rFonts w:ascii="Verdana" w:hAnsi="Verdana"/>
                <w:sz w:val="20"/>
              </w:rPr>
              <w:t>&lt;</w:t>
            </w:r>
            <w:r w:rsidR="00C05D7B">
              <w:rPr>
                <w:rStyle w:val="m1"/>
                <w:rFonts w:ascii="Verdana" w:hAnsi="Verdana" w:hint="eastAsia"/>
                <w:sz w:val="20"/>
              </w:rPr>
              <w:t>/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frwrEnglNm</w:t>
            </w:r>
            <w:r w:rsidR="00C05D7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62E555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 w:rsidRPr="00C05D7B"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0049D4F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 w:hint="eastAsia"/>
                <w:b/>
                <w:sz w:val="20"/>
              </w:rPr>
              <w:t>한국해운</w:t>
            </w:r>
            <w:r w:rsidRPr="00C05D7B">
              <w:rPr>
                <w:rFonts w:ascii="Verdana" w:hAnsi="Verdana" w:hint="eastAsia"/>
                <w:b/>
                <w:sz w:val="20"/>
              </w:rPr>
              <w:t>(</w:t>
            </w:r>
            <w:r w:rsidRPr="00C05D7B">
              <w:rPr>
                <w:rFonts w:ascii="Verdana" w:hAnsi="Verdana" w:hint="eastAsia"/>
                <w:b/>
                <w:sz w:val="20"/>
              </w:rPr>
              <w:t>주</w:t>
            </w:r>
            <w:r w:rsidRPr="00C05D7B"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C13B8B7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 w:hint="eastAsia"/>
                <w:b/>
                <w:sz w:val="20"/>
              </w:rPr>
              <w:t>김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BA2163B" w14:textId="77777777" w:rsidR="00C05D7B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3B8F6D" w14:textId="77777777" w:rsidR="00C05D7B" w:rsidRDefault="00420664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3" w:history="1">
              <w:r w:rsidR="00C05D7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05D7B">
              <w:rPr>
                <w:rFonts w:ascii="Verdana" w:hAnsi="Verdana"/>
                <w:sz w:val="20"/>
              </w:rPr>
              <w:t xml:space="preserve"> </w:t>
            </w:r>
            <w:r w:rsidR="00C05D7B">
              <w:rPr>
                <w:rStyle w:val="m1"/>
                <w:rFonts w:ascii="Verdana" w:hAnsi="Verdana"/>
                <w:sz w:val="20"/>
              </w:rPr>
              <w:t>&lt;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 w:rsidR="00C05D7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BFA3910" w14:textId="77777777" w:rsidR="00C05D7B" w:rsidRPr="00E4745E" w:rsidRDefault="00C05D7B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/>
                <w:b/>
                <w:sz w:val="20"/>
              </w:rPr>
              <w:t>KOREA EVERGREEN LOGISTICS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96C0D4E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 w:rsidRPr="00C05D7B"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14731CB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 w:hint="eastAsia"/>
                <w:b/>
                <w:sz w:val="20"/>
              </w:rPr>
              <w:t>한국에버그린로지스틱스</w:t>
            </w:r>
            <w:r w:rsidRPr="00C05D7B">
              <w:rPr>
                <w:rFonts w:ascii="Verdana" w:hAnsi="Verdana" w:hint="eastAsia"/>
                <w:b/>
                <w:sz w:val="20"/>
              </w:rPr>
              <w:t>(</w:t>
            </w:r>
            <w:r w:rsidRPr="00C05D7B">
              <w:rPr>
                <w:rFonts w:ascii="Verdana" w:hAnsi="Verdana" w:hint="eastAsia"/>
                <w:b/>
                <w:sz w:val="20"/>
              </w:rPr>
              <w:t>주</w:t>
            </w:r>
            <w:r w:rsidRPr="00C05D7B">
              <w:rPr>
                <w:rFonts w:ascii="Verdana" w:hAnsi="Verdana" w:hint="eastAsia"/>
                <w:b/>
                <w:sz w:val="20"/>
              </w:rPr>
              <w:t>)</w:t>
            </w:r>
            <w:r w:rsidR="00394127">
              <w:rPr>
                <w:rStyle w:val="m1"/>
                <w:rFonts w:ascii="Verdana" w:hAnsi="Verdana"/>
                <w:sz w:val="20"/>
              </w:rPr>
              <w:t xml:space="preserve"> &lt;</w:t>
            </w:r>
            <w:r w:rsidR="00394127">
              <w:rPr>
                <w:rStyle w:val="m1"/>
                <w:rFonts w:ascii="Verdana" w:hAnsi="Verdana" w:hint="eastAsia"/>
                <w:sz w:val="20"/>
              </w:rPr>
              <w:t>/</w:t>
            </w:r>
            <w:r w:rsidR="00394127" w:rsidRPr="00C05D7B">
              <w:rPr>
                <w:rStyle w:val="t1"/>
                <w:rFonts w:ascii="Verdana" w:hAnsi="Verdana"/>
                <w:sz w:val="20"/>
              </w:rPr>
              <w:t>frwrKoreNm</w:t>
            </w:r>
            <w:r w:rsidR="0039412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4E0507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임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3238D93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5FB046F" w14:textId="77777777" w:rsidR="00C05D7B" w:rsidRDefault="00420664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4" w:history="1">
              <w:r w:rsidR="00C05D7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05D7B">
              <w:rPr>
                <w:rFonts w:ascii="Verdana" w:hAnsi="Verdana"/>
                <w:sz w:val="20"/>
              </w:rPr>
              <w:t xml:space="preserve"> </w:t>
            </w:r>
            <w:r w:rsidR="00C05D7B">
              <w:rPr>
                <w:rStyle w:val="m1"/>
                <w:rFonts w:ascii="Verdana" w:hAnsi="Verdana"/>
                <w:sz w:val="20"/>
              </w:rPr>
              <w:t>&lt;</w:t>
            </w:r>
            <w:r w:rsidR="00C05D7B"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 w:rsidR="00C05D7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E613D4" w14:textId="77777777" w:rsidR="00C05D7B" w:rsidRPr="00E4745E" w:rsidRDefault="00C05D7B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/>
                <w:b/>
                <w:sz w:val="20"/>
              </w:rPr>
              <w:t>KGR LOGISTICS &amp; ENGINEERING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A938F72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 w:rsidRPr="00C05D7B"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9F2E3AE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C05D7B">
              <w:rPr>
                <w:rFonts w:ascii="Verdana" w:hAnsi="Verdana" w:hint="eastAsia"/>
                <w:b/>
                <w:sz w:val="20"/>
              </w:rPr>
              <w:t>한국금륜주식회사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61546D5" w14:textId="77777777" w:rsidR="00C05D7B" w:rsidRDefault="00C05D7B" w:rsidP="00C05D7B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송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94B0AD5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EEB62B8" w14:textId="77777777" w:rsidR="00E4745E" w:rsidRPr="00C05D7B" w:rsidRDefault="00C05D7B" w:rsidP="00C05D7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C05D7B">
              <w:rPr>
                <w:rStyle w:val="t1"/>
                <w:rFonts w:ascii="Verdana" w:hAnsi="Verdana"/>
                <w:sz w:val="20"/>
              </w:rPr>
              <w:t>frwrLstQryRtnVo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6A241E67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6AF3388" w14:textId="77777777" w:rsidR="00C077ED" w:rsidRPr="00923A8A" w:rsidRDefault="00C077ED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4" w:name="_Toc161922308"/>
      <w:r w:rsidRPr="00923A8A">
        <w:rPr>
          <w:rFonts w:asciiTheme="majorHAnsi" w:eastAsiaTheme="majorHAnsi" w:hAnsiTheme="majorHAnsi" w:hint="eastAsia"/>
          <w:b/>
          <w:sz w:val="26"/>
          <w:szCs w:val="26"/>
        </w:rPr>
        <w:t>화물운송주선업자 내역</w:t>
      </w:r>
      <w:bookmarkEnd w:id="34"/>
    </w:p>
    <w:p w14:paraId="0A58A148" w14:textId="77777777" w:rsidR="00C077ED" w:rsidRPr="00E83505" w:rsidRDefault="00C077ED" w:rsidP="004C42C7">
      <w:pPr>
        <w:pStyle w:val="afc"/>
        <w:numPr>
          <w:ilvl w:val="0"/>
          <w:numId w:val="18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5"/>
        <w:gridCol w:w="2245"/>
        <w:gridCol w:w="1984"/>
        <w:gridCol w:w="1875"/>
        <w:gridCol w:w="2101"/>
      </w:tblGrid>
      <w:tr w:rsidR="00C077ED" w:rsidRPr="006777DC" w14:paraId="33E012C6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52FF577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BE89373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6D659D" w14:textId="77777777" w:rsidR="00C077ED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API007</w:t>
            </w:r>
          </w:p>
        </w:tc>
      </w:tr>
      <w:tr w:rsidR="00C077ED" w:rsidRPr="006777DC" w14:paraId="1CFE1F01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63D0E7F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61EC6F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AB85768" w14:textId="77777777" w:rsidR="00C077ED" w:rsidRPr="0081418F" w:rsidRDefault="009E411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E411A">
              <w:rPr>
                <w:rFonts w:asciiTheme="majorHAnsi" w:eastAsiaTheme="majorHAnsi" w:hAnsiTheme="majorHAnsi" w:hint="eastAsia"/>
              </w:rPr>
              <w:t>화물운송주선업자 내역</w:t>
            </w:r>
          </w:p>
        </w:tc>
      </w:tr>
      <w:tr w:rsidR="00C077ED" w:rsidRPr="006777DC" w14:paraId="1845C7E0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BF82441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93C8F9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91DFDC" w14:textId="77777777" w:rsidR="00C077ED" w:rsidRPr="009D5459" w:rsidRDefault="00730603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730603">
              <w:rPr>
                <w:rFonts w:asciiTheme="majorHAnsi" w:eastAsiaTheme="majorHAnsi" w:hAnsiTheme="majorHAnsi"/>
              </w:rPr>
              <w:t>retrieveFrwrBrkd</w:t>
            </w:r>
          </w:p>
        </w:tc>
      </w:tr>
      <w:tr w:rsidR="00C077ED" w:rsidRPr="006777DC" w14:paraId="57C0C36E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811A4C1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EA6BC8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35D889" w14:textId="77777777" w:rsidR="00C077ED" w:rsidRPr="0081418F" w:rsidRDefault="009E411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E411A">
              <w:rPr>
                <w:rFonts w:asciiTheme="majorHAnsi" w:eastAsiaTheme="majorHAnsi" w:hAnsiTheme="majorHAnsi" w:hint="eastAsia"/>
              </w:rPr>
              <w:t>화물운송주선업자 주소, 전화번호 등 정보 제공</w:t>
            </w:r>
          </w:p>
        </w:tc>
      </w:tr>
      <w:tr w:rsidR="00C077ED" w:rsidRPr="006777DC" w14:paraId="7FF7530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19162DA0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2E124BA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24A9FA2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3DAB5D6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87EB520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077ED" w:rsidRPr="006777DC" w14:paraId="245DD49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E3A3666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45B9B4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FF1EF47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F755C2D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077ED" w:rsidRPr="006777DC" w14:paraId="51CED293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EB2293B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E49DFD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8DDFC9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C077ED" w:rsidRPr="006777DC" w14:paraId="0AE969B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6711FDB" w14:textId="77777777" w:rsidR="00C077ED" w:rsidRPr="0081418F" w:rsidRDefault="00C077ED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DFCEDA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0F672C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6F5E4FD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25EAE3A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54ECBB4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077ED" w:rsidRPr="006777DC" w14:paraId="6DD34B3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7889912" w14:textId="77777777" w:rsidR="00C077ED" w:rsidRPr="0081418F" w:rsidRDefault="00C077E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E65255A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56B10E" w14:textId="77777777" w:rsidR="00C077ED" w:rsidRPr="0081418F" w:rsidRDefault="00C077E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C077ED" w:rsidRPr="006777DC" w14:paraId="4BC94CCB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DFA453D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53F2C85" w14:textId="77777777" w:rsidR="00C077ED" w:rsidRPr="0081418F" w:rsidRDefault="00C077ED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9BD1B8" w14:textId="77777777" w:rsidR="00C077ED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C077ED">
              <w:rPr>
                <w:rFonts w:asciiTheme="majorHAnsi" w:eastAsiaTheme="majorHAnsi" w:hAnsiTheme="majorHAnsi"/>
              </w:rPr>
              <w:t>frwrBrkdQry</w:t>
            </w:r>
          </w:p>
        </w:tc>
      </w:tr>
      <w:tr w:rsidR="00FF13EC" w:rsidRPr="006777DC" w14:paraId="041B3C1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493F67E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64051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723D125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C077ED">
              <w:rPr>
                <w:rFonts w:asciiTheme="majorHAnsi" w:eastAsiaTheme="majorHAnsi" w:hAnsiTheme="majorHAnsi"/>
              </w:rPr>
              <w:t>frwrBrkdQry</w:t>
            </w:r>
          </w:p>
        </w:tc>
      </w:tr>
      <w:tr w:rsidR="00FF13EC" w:rsidRPr="006777DC" w14:paraId="7BC46E41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23DD8C1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554DFC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195AFD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079532C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9C6A55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C263B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077F3D2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4D1635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FDC758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1BF3FD0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01CA4BD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CC7CD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7DE99CD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FA7BC49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0FFEF7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91BCEE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309F277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0EF1C81" w14:textId="77777777" w:rsidR="00C077ED" w:rsidRPr="00E83505" w:rsidRDefault="00C077ED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0254E7E" w14:textId="77777777" w:rsidR="00C077ED" w:rsidRPr="00E83505" w:rsidRDefault="00C077ED" w:rsidP="004C42C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8"/>
        <w:gridCol w:w="2216"/>
        <w:gridCol w:w="1165"/>
        <w:gridCol w:w="1254"/>
        <w:gridCol w:w="3527"/>
      </w:tblGrid>
      <w:tr w:rsidR="009A0668" w:rsidRPr="00795232" w14:paraId="6A78CAA5" w14:textId="77777777" w:rsidTr="009A0668">
        <w:tc>
          <w:tcPr>
            <w:tcW w:w="737" w:type="pct"/>
            <w:shd w:val="pct10" w:color="auto" w:fill="auto"/>
            <w:vAlign w:val="center"/>
          </w:tcPr>
          <w:p w14:paraId="2240F225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53" w:type="pct"/>
            <w:shd w:val="pct10" w:color="auto" w:fill="auto"/>
            <w:vAlign w:val="center"/>
          </w:tcPr>
          <w:p w14:paraId="30963C06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10" w:type="pct"/>
            <w:shd w:val="pct10" w:color="auto" w:fill="auto"/>
            <w:vAlign w:val="center"/>
          </w:tcPr>
          <w:p w14:paraId="0E899011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4E68A681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pct10" w:color="auto" w:fill="auto"/>
            <w:vAlign w:val="center"/>
          </w:tcPr>
          <w:p w14:paraId="1FC883E6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A0668" w:rsidRPr="00795232" w14:paraId="27BECCCB" w14:textId="77777777" w:rsidTr="009A0668">
        <w:tc>
          <w:tcPr>
            <w:tcW w:w="737" w:type="pct"/>
            <w:shd w:val="clear" w:color="auto" w:fill="auto"/>
            <w:vAlign w:val="center"/>
          </w:tcPr>
          <w:p w14:paraId="37030FB5" w14:textId="77777777" w:rsidR="009A0668" w:rsidRPr="00544CE0" w:rsidRDefault="009A066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frwrSgn</w:t>
            </w:r>
          </w:p>
        </w:tc>
        <w:tc>
          <w:tcPr>
            <w:tcW w:w="1153" w:type="pct"/>
            <w:shd w:val="clear" w:color="auto" w:fill="auto"/>
            <w:vAlign w:val="center"/>
          </w:tcPr>
          <w:p w14:paraId="0B7E5E96" w14:textId="77777777" w:rsidR="009A0668" w:rsidRPr="00544CE0" w:rsidRDefault="009A066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화물운송주선업자부호</w:t>
            </w:r>
          </w:p>
        </w:tc>
        <w:tc>
          <w:tcPr>
            <w:tcW w:w="610" w:type="pct"/>
            <w:shd w:val="clear" w:color="auto" w:fill="auto"/>
            <w:vAlign w:val="center"/>
          </w:tcPr>
          <w:p w14:paraId="09FF4D14" w14:textId="77777777" w:rsidR="009A0668" w:rsidRPr="00544CE0" w:rsidRDefault="009A066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4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23CAEAA" w14:textId="77777777" w:rsidR="009A0668" w:rsidRPr="00544CE0" w:rsidRDefault="009A066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44" w:type="pct"/>
            <w:shd w:val="clear" w:color="auto" w:fill="auto"/>
            <w:vAlign w:val="center"/>
          </w:tcPr>
          <w:p w14:paraId="0D0584A8" w14:textId="77777777" w:rsidR="009A0668" w:rsidRPr="00544CE0" w:rsidRDefault="009A0668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DC33E38" w14:textId="77777777" w:rsidR="00C077ED" w:rsidRPr="00E83505" w:rsidRDefault="00C077ED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636C635" w14:textId="77777777" w:rsidR="00C077ED" w:rsidRPr="00E83505" w:rsidRDefault="00C077ED" w:rsidP="004C42C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4"/>
        <w:gridCol w:w="2391"/>
        <w:gridCol w:w="1091"/>
        <w:gridCol w:w="1129"/>
        <w:gridCol w:w="2965"/>
      </w:tblGrid>
      <w:tr w:rsidR="009A0668" w:rsidRPr="00795232" w14:paraId="422DA502" w14:textId="77777777" w:rsidTr="009A0668">
        <w:trPr>
          <w:trHeight w:val="280"/>
        </w:trPr>
        <w:tc>
          <w:tcPr>
            <w:tcW w:w="1042" w:type="pct"/>
            <w:shd w:val="pct10" w:color="auto" w:fill="auto"/>
            <w:vAlign w:val="center"/>
          </w:tcPr>
          <w:p w14:paraId="1E5EAD42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312973D3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0" w:type="pct"/>
            <w:shd w:val="pct10" w:color="auto" w:fill="auto"/>
            <w:vAlign w:val="center"/>
          </w:tcPr>
          <w:p w14:paraId="1E4D3DFF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</w:tcPr>
          <w:p w14:paraId="14501909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49" w:type="pct"/>
            <w:shd w:val="pct10" w:color="auto" w:fill="auto"/>
          </w:tcPr>
          <w:p w14:paraId="5FDD26FD" w14:textId="77777777" w:rsidR="009A0668" w:rsidRPr="00795232" w:rsidRDefault="009A066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A1EA6" w14:paraId="77DFCC18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20032F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A7064B">
              <w:rPr>
                <w:rFonts w:ascii="맑은 고딕" w:eastAsia="맑은 고딕" w:hAnsi="맑은 고딕" w:cs="굴림"/>
                <w:sz w:val="20"/>
              </w:rPr>
              <w:t>brnchAddr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70A87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지점주소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B989D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AA8206" w14:textId="77777777" w:rsidR="000A1EA6" w:rsidRDefault="008B17B0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AE27D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28B1CC43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AA21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CA61A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D25C9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F710D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C0E22D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2919A4B0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6001B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koreConmNm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ED683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한글상호명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283D1B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BCDC4C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5C1EE2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5F27D2AE" w14:textId="77777777" w:rsidTr="009A0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FAC95" w14:textId="77777777" w:rsidR="000A1EA6" w:rsidRPr="00A7064B" w:rsidRDefault="000A1EA6" w:rsidP="0098432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rppnFnm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1CB641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B47F7F">
              <w:rPr>
                <w:rFonts w:ascii="맑은 고딕" w:eastAsia="맑은 고딕" w:hAnsi="맑은 고딕" w:cs="굴림" w:hint="eastAsia"/>
                <w:sz w:val="20"/>
              </w:rPr>
              <w:t>대표자</w:t>
            </w:r>
            <w:r>
              <w:rPr>
                <w:rFonts w:ascii="맑은 고딕" w:eastAsia="맑은 고딕" w:hAnsi="맑은 고딕" w:cs="굴림" w:hint="eastAsia"/>
                <w:sz w:val="20"/>
              </w:rPr>
              <w:t>성</w:t>
            </w:r>
            <w:r w:rsidRPr="00B47F7F">
              <w:rPr>
                <w:rFonts w:ascii="맑은 고딕" w:eastAsia="맑은 고딕" w:hAnsi="맑은 고딕" w:cs="굴림" w:hint="eastAsia"/>
                <w:sz w:val="20"/>
              </w:rPr>
              <w:t>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8CB8E" w14:textId="77777777" w:rsidR="000A1EA6" w:rsidRDefault="00021A9A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  <w:r w:rsidR="000A1EA6"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F5EEAA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1AEB3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4AE34E6F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A4C42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englConmNm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C3ACC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영문상호명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86E23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36203C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F90D0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6D6900AE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4CE1F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cntyCd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42DEA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국가코드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23BC1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B3B78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655B37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1F678BC9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BF9C9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A877C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C7670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889115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2D023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108BA2CE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A52EB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BE45A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42884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42FEEF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3AEC65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208CE0BD" w14:textId="77777777" w:rsidTr="009A0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17095" w14:textId="77777777" w:rsidR="000A1EA6" w:rsidRPr="00A7064B" w:rsidRDefault="000A1EA6" w:rsidP="00984327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frwrSgn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78E35C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B47F7F"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73B75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0B4B8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D1E00B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511AE" w14:paraId="6699C5FF" w14:textId="77777777" w:rsidTr="009A0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664DC" w14:textId="77777777" w:rsidR="008511AE" w:rsidRDefault="008511AE" w:rsidP="00984327"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 w:rsidRPr="008511AE">
              <w:rPr>
                <w:rFonts w:ascii="맑은 고딕" w:eastAsia="맑은 고딕" w:hAnsi="맑은 고딕"/>
                <w:color w:val="000000"/>
                <w:sz w:val="20"/>
              </w:rPr>
              <w:t>rgsrValtPridXpirDt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84096" w14:textId="77777777" w:rsidR="008511AE" w:rsidRPr="00B47F7F" w:rsidRDefault="008511AE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8511AE">
              <w:rPr>
                <w:rFonts w:ascii="맑은 고딕" w:eastAsia="맑은 고딕" w:hAnsi="맑은 고딕" w:cs="굴림" w:hint="eastAsia"/>
                <w:sz w:val="20"/>
              </w:rPr>
              <w:t>등록유효기간만료일자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28D37" w14:textId="77777777" w:rsidR="008511AE" w:rsidRDefault="008511AE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B03ED7" w14:textId="77777777" w:rsidR="008511AE" w:rsidRDefault="008511AE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77900" w14:textId="77777777" w:rsidR="008511AE" w:rsidRDefault="008511AE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A1EA6" w14:paraId="37095904" w14:textId="77777777" w:rsidTr="009843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DAF0A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0DF96" w14:textId="77777777" w:rsidR="000A1EA6" w:rsidRDefault="000A1EA6" w:rsidP="0098432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E45E0" w14:textId="77777777" w:rsidR="000A1EA6" w:rsidRDefault="000A1EA6" w:rsidP="0098432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B67B0" w14:textId="77777777" w:rsidR="000A1EA6" w:rsidRDefault="000A1EA6" w:rsidP="0098432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A57F17" w14:textId="77777777" w:rsidR="000A1EA6" w:rsidRDefault="000A1EA6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CA8C91D" w14:textId="77777777" w:rsidR="00C077ED" w:rsidRDefault="00C077ED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238557E" w14:textId="77777777" w:rsidR="00C077ED" w:rsidRPr="00795232" w:rsidRDefault="00C077ED" w:rsidP="002704F1">
      <w:pPr>
        <w:jc w:val="left"/>
        <w:rPr>
          <w:rFonts w:asciiTheme="majorHAnsi" w:eastAsiaTheme="majorHAnsi" w:hAnsiTheme="majorHAnsi"/>
        </w:rPr>
      </w:pPr>
    </w:p>
    <w:p w14:paraId="7634BBA1" w14:textId="77777777" w:rsidR="00C077ED" w:rsidRPr="00E83505" w:rsidRDefault="00C077ED" w:rsidP="004C42C7">
      <w:pPr>
        <w:pStyle w:val="hieatt"/>
        <w:numPr>
          <w:ilvl w:val="0"/>
          <w:numId w:val="1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077ED" w:rsidRPr="00D4696F" w14:paraId="3CC88BD3" w14:textId="77777777" w:rsidTr="006F094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0F0F3D" w14:textId="77777777" w:rsidR="00C077ED" w:rsidRPr="00D4696F" w:rsidRDefault="00C077ED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C077ED" w:rsidRPr="00D4696F" w14:paraId="101A5ABC" w14:textId="77777777" w:rsidTr="006F0941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A8F05F" w14:textId="77777777" w:rsidR="00C077ED" w:rsidRPr="00D4696F" w:rsidRDefault="00420664" w:rsidP="009A0668">
            <w:pPr>
              <w:jc w:val="left"/>
              <w:rPr>
                <w:rFonts w:asciiTheme="majorHAnsi" w:eastAsiaTheme="majorHAnsi" w:hAnsiTheme="majorHAnsi"/>
              </w:rPr>
            </w:pPr>
            <w:hyperlink r:id="rId55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C077ED" w:rsidRPr="00F538D9">
                <w:rPr>
                  <w:rStyle w:val="a5"/>
                  <w:rFonts w:asciiTheme="majorHAnsi" w:eastAsiaTheme="majorHAnsi" w:hAnsiTheme="majorHAnsi"/>
                </w:rPr>
                <w:t>/ext/rest/frwrBrkdQry/retrieveFrwrBrkd?crkyCn</w:t>
              </w:r>
            </w:hyperlink>
            <w:r w:rsidR="00C077ED" w:rsidRPr="00C077ED">
              <w:rPr>
                <w:rFonts w:asciiTheme="majorHAnsi" w:eastAsiaTheme="majorHAnsi" w:hAnsiTheme="majorHAnsi"/>
              </w:rPr>
              <w:t>=</w:t>
            </w:r>
            <w:r w:rsidR="00C077ED" w:rsidRPr="00C077ED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C077ED" w:rsidRPr="00C077ED">
              <w:rPr>
                <w:rFonts w:asciiTheme="majorHAnsi" w:eastAsiaTheme="majorHAnsi" w:hAnsiTheme="majorHAnsi"/>
              </w:rPr>
              <w:t>&amp;frwrSgn=</w:t>
            </w:r>
            <w:r w:rsidR="009A0668">
              <w:rPr>
                <w:rFonts w:asciiTheme="majorHAnsi" w:eastAsiaTheme="majorHAnsi" w:hAnsiTheme="majorHAnsi" w:hint="eastAsia"/>
              </w:rPr>
              <w:t>**</w:t>
            </w:r>
            <w:r w:rsidR="00C077ED" w:rsidRPr="00C077ED">
              <w:rPr>
                <w:rFonts w:asciiTheme="majorHAnsi" w:eastAsiaTheme="majorHAnsi" w:hAnsiTheme="majorHAnsi"/>
              </w:rPr>
              <w:t>TT</w:t>
            </w:r>
          </w:p>
        </w:tc>
      </w:tr>
      <w:tr w:rsidR="00C077ED" w:rsidRPr="00D4696F" w14:paraId="4A5F9DAB" w14:textId="77777777" w:rsidTr="006F094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179944" w14:textId="77777777" w:rsidR="00C077ED" w:rsidRPr="00D4696F" w:rsidRDefault="00C077ED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C077ED" w:rsidRPr="00D4696F" w14:paraId="063B49A9" w14:textId="77777777" w:rsidTr="006F094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1308C66" w14:textId="77777777" w:rsidR="009A0668" w:rsidRDefault="009A0668" w:rsidP="009A0668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8718BE" w14:textId="77777777" w:rsidR="009A0668" w:rsidRDefault="00420664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6" w:history="1">
              <w:r w:rsidR="009A066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A0668">
              <w:rPr>
                <w:rFonts w:ascii="Verdana" w:hAnsi="Verdana"/>
                <w:sz w:val="20"/>
              </w:rPr>
              <w:t xml:space="preserve"> </w:t>
            </w:r>
            <w:r w:rsidR="009A0668">
              <w:rPr>
                <w:rStyle w:val="m1"/>
                <w:rFonts w:ascii="Verdana" w:hAnsi="Verdana"/>
                <w:sz w:val="20"/>
              </w:rPr>
              <w:t>&lt;</w:t>
            </w:r>
            <w:r w:rsidR="009A0668">
              <w:rPr>
                <w:rStyle w:val="t1"/>
                <w:rFonts w:ascii="Verdana" w:hAnsi="Verdana"/>
                <w:sz w:val="20"/>
              </w:rPr>
              <w:t>frwrBrkdQryRtnVo</w:t>
            </w:r>
            <w:r w:rsidR="009A0668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FCD1C3F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C173F3" w14:textId="77777777" w:rsidR="009A0668" w:rsidRDefault="00420664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7" w:history="1">
              <w:r w:rsidR="009A066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A0668">
              <w:rPr>
                <w:rFonts w:ascii="Verdana" w:hAnsi="Verdana"/>
                <w:sz w:val="20"/>
              </w:rPr>
              <w:t xml:space="preserve"> </w:t>
            </w:r>
            <w:r w:rsidR="009A0668">
              <w:rPr>
                <w:rStyle w:val="m1"/>
                <w:rFonts w:ascii="Verdana" w:hAnsi="Verdana"/>
                <w:sz w:val="20"/>
              </w:rPr>
              <w:t>&lt;</w:t>
            </w:r>
            <w:r w:rsidR="009A0668">
              <w:rPr>
                <w:rStyle w:val="t1"/>
                <w:rFonts w:ascii="Verdana" w:hAnsi="Verdana"/>
                <w:sz w:val="20"/>
              </w:rPr>
              <w:t>frwrBrkdQryRsltVo</w:t>
            </w:r>
            <w:r w:rsidR="009A0668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8A3408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brnchAddr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FAC8F5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109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8161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FC45BB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상운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0BF1E5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신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4BCBAA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TRADE &amp; TRANSP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D0FAB1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2E5283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2028E2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CD2FE9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TT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B3ADE7" w14:textId="77777777" w:rsidR="008511AE" w:rsidRDefault="008511AE" w:rsidP="008511AE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8511AE"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8511AE">
              <w:rPr>
                <w:rStyle w:val="tx1"/>
                <w:rFonts w:ascii="Verdana" w:hAnsi="Verdana"/>
                <w:sz w:val="20"/>
              </w:rPr>
              <w:t>20241024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8511AE"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23297E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동작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상도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/>
                <w:sz w:val="20"/>
              </w:rPr>
              <w:t>동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FBB7EB" w14:textId="77777777" w:rsidR="009A0668" w:rsidRDefault="009A0668" w:rsidP="009A0668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DCB70A2" w14:textId="77777777" w:rsidR="009A0668" w:rsidRDefault="009A0668" w:rsidP="009A066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0ACF4E3" w14:textId="77777777" w:rsidR="00C077ED" w:rsidRPr="00D4696F" w:rsidRDefault="009A0668" w:rsidP="00C05D7B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B859DC8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002C846" w14:textId="77777777" w:rsidR="006F0941" w:rsidRPr="00923A8A" w:rsidRDefault="006F0941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5" w:name="_Toc161922309"/>
      <w:r w:rsidRPr="00923A8A">
        <w:rPr>
          <w:rFonts w:asciiTheme="majorHAnsi" w:eastAsiaTheme="majorHAnsi" w:hAnsiTheme="majorHAnsi" w:hint="eastAsia"/>
          <w:b/>
          <w:sz w:val="26"/>
          <w:szCs w:val="26"/>
        </w:rPr>
        <w:t>항공사 목록</w:t>
      </w:r>
      <w:bookmarkEnd w:id="35"/>
    </w:p>
    <w:p w14:paraId="45C9EBFA" w14:textId="77777777" w:rsidR="006F0941" w:rsidRPr="00E83505" w:rsidRDefault="006F0941" w:rsidP="004C42C7">
      <w:pPr>
        <w:pStyle w:val="afc"/>
        <w:numPr>
          <w:ilvl w:val="0"/>
          <w:numId w:val="19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6F0941" w:rsidRPr="006777DC" w14:paraId="76A68F48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6E6E9D00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489F845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C063EDD" w14:textId="77777777" w:rsidR="006F0941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API008</w:t>
            </w:r>
          </w:p>
        </w:tc>
      </w:tr>
      <w:tr w:rsidR="006F0941" w:rsidRPr="006777DC" w14:paraId="2B2A1816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6ED3A5AE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87ED09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9D509B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항공사 목록 </w:t>
            </w:r>
          </w:p>
        </w:tc>
      </w:tr>
      <w:tr w:rsidR="006F0941" w:rsidRPr="006777DC" w14:paraId="4EDFA950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08EACC4D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AC6450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A912FB3" w14:textId="77777777" w:rsidR="006F0941" w:rsidRPr="009D5459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6F0941">
              <w:rPr>
                <w:rFonts w:asciiTheme="majorHAnsi" w:eastAsiaTheme="majorHAnsi" w:hAnsiTheme="majorHAnsi"/>
              </w:rPr>
              <w:t>retrieveFlcoLst</w:t>
            </w:r>
          </w:p>
        </w:tc>
      </w:tr>
      <w:tr w:rsidR="006F0941" w:rsidRPr="006777DC" w14:paraId="7AD50ADE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56F403F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009717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9B11DE7" w14:textId="77777777" w:rsidR="006F0941" w:rsidRPr="0081418F" w:rsidRDefault="009E411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E411A">
              <w:rPr>
                <w:rFonts w:asciiTheme="majorHAnsi" w:eastAsiaTheme="majorHAnsi" w:hAnsiTheme="majorHAnsi" w:hint="eastAsia"/>
              </w:rPr>
              <w:t>항공사 부호 정보 제공</w:t>
            </w:r>
          </w:p>
        </w:tc>
      </w:tr>
      <w:tr w:rsidR="006F0941" w:rsidRPr="006777DC" w14:paraId="2699E76A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5A0EF2B0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A813683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A14FAA3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1DFF7C9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7831B92D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F0941" w:rsidRPr="006777DC" w14:paraId="35815AF0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794F8EEB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C2ABD29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EA7CE66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56A5E64F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F0941" w:rsidRPr="006777DC" w14:paraId="2560BC37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E8A74CA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AF4DC9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0480125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F0941" w:rsidRPr="006777DC" w14:paraId="32DE9E8B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0B21404F" w14:textId="77777777" w:rsidR="006F0941" w:rsidRPr="0081418F" w:rsidRDefault="006F0941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5ACBE44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F0BE696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699BE98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331863D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DF7B4C4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F0941" w:rsidRPr="00D607C9" w14:paraId="6CB2C50E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174FE15" w14:textId="77777777" w:rsidR="006F0941" w:rsidRPr="0081418F" w:rsidRDefault="006F0941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443F53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53E28DE" w14:textId="77777777" w:rsidR="006F0941" w:rsidRPr="0081418F" w:rsidRDefault="006F0941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F0941" w:rsidRPr="006777DC" w14:paraId="07347E8C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213EA665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B82315A" w14:textId="77777777" w:rsidR="006F0941" w:rsidRPr="0081418F" w:rsidRDefault="006F0941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CAC4088" w14:textId="77777777" w:rsidR="006F0941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6F0941">
              <w:rPr>
                <w:rFonts w:asciiTheme="majorHAnsi" w:eastAsiaTheme="majorHAnsi" w:hAnsiTheme="majorHAnsi"/>
              </w:rPr>
              <w:t>flcoLstQry</w:t>
            </w:r>
          </w:p>
        </w:tc>
      </w:tr>
      <w:tr w:rsidR="00FF13EC" w:rsidRPr="006777DC" w14:paraId="32C84A5E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03E76BD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22078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487A4C1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6F0941">
              <w:rPr>
                <w:rFonts w:asciiTheme="majorHAnsi" w:eastAsiaTheme="majorHAnsi" w:hAnsiTheme="majorHAnsi"/>
              </w:rPr>
              <w:t>flcoLstQry</w:t>
            </w:r>
          </w:p>
        </w:tc>
      </w:tr>
      <w:tr w:rsidR="00FF13EC" w:rsidRPr="006777DC" w14:paraId="67E7EE26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48D9D23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762483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0787331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595A7AC9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47A80F5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61F0F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9655A6A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04A80E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7540FDEE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9AB03ED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7F255D70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7E8B8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CBB54A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C154032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20C2679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D0D43E1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0F1ECC6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164C96F5" w14:textId="77777777" w:rsidR="006F0941" w:rsidRPr="00E83505" w:rsidRDefault="006F0941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347F1D9" w14:textId="77777777" w:rsidR="006F0941" w:rsidRPr="00E83505" w:rsidRDefault="006F0941" w:rsidP="004C42C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533"/>
        <w:gridCol w:w="1302"/>
        <w:gridCol w:w="1097"/>
        <w:gridCol w:w="4094"/>
      </w:tblGrid>
      <w:tr w:rsidR="00801597" w:rsidRPr="00795232" w14:paraId="5FC57F90" w14:textId="77777777" w:rsidTr="00801597">
        <w:tc>
          <w:tcPr>
            <w:tcW w:w="807" w:type="pct"/>
            <w:shd w:val="pct10" w:color="auto" w:fill="auto"/>
            <w:vAlign w:val="center"/>
          </w:tcPr>
          <w:p w14:paraId="4A15D830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431398C8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61D90759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5DFBC13D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1E312E2F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01597" w:rsidRPr="00795232" w14:paraId="0AF950B9" w14:textId="77777777" w:rsidTr="00801597">
        <w:tc>
          <w:tcPr>
            <w:tcW w:w="807" w:type="pct"/>
            <w:shd w:val="clear" w:color="auto" w:fill="auto"/>
            <w:vAlign w:val="center"/>
          </w:tcPr>
          <w:p w14:paraId="36BBA3E2" w14:textId="77777777" w:rsidR="00801597" w:rsidRPr="004B40F3" w:rsidRDefault="008015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flcoNm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578AF682" w14:textId="77777777" w:rsidR="00801597" w:rsidRPr="004B40F3" w:rsidRDefault="008015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항공사명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91FB82A" w14:textId="77777777" w:rsidR="00801597" w:rsidRPr="004B40F3" w:rsidRDefault="00801597" w:rsidP="0080159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0E8DC0E" w14:textId="77777777" w:rsidR="00801597" w:rsidRPr="004B40F3" w:rsidRDefault="00A80070" w:rsidP="00801597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204ED2CA" w14:textId="77777777" w:rsidR="00801597" w:rsidRPr="004B40F3" w:rsidRDefault="008015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99A8BAC" w14:textId="77777777" w:rsidR="006F0941" w:rsidRPr="00E83505" w:rsidRDefault="006F0941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8ECFD61" w14:textId="77777777" w:rsidR="006F0941" w:rsidRPr="00E83505" w:rsidRDefault="006F0941" w:rsidP="004C42C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40"/>
        <w:gridCol w:w="1874"/>
        <w:gridCol w:w="1016"/>
        <w:gridCol w:w="1411"/>
        <w:gridCol w:w="3529"/>
      </w:tblGrid>
      <w:tr w:rsidR="00801597" w:rsidRPr="00795232" w14:paraId="22D58162" w14:textId="77777777" w:rsidTr="00801597">
        <w:trPr>
          <w:trHeight w:val="280"/>
        </w:trPr>
        <w:tc>
          <w:tcPr>
            <w:tcW w:w="909" w:type="pct"/>
            <w:shd w:val="clear" w:color="auto" w:fill="D9D9D9" w:themeFill="background1" w:themeFillShade="D9"/>
          </w:tcPr>
          <w:p w14:paraId="16C15F69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 w:themeFill="background1" w:themeFillShade="D9"/>
          </w:tcPr>
          <w:p w14:paraId="13760B93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 w:themeFill="background1" w:themeFillShade="D9"/>
          </w:tcPr>
          <w:p w14:paraId="32A6C45F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 w:themeFill="background1" w:themeFillShade="D9"/>
          </w:tcPr>
          <w:p w14:paraId="42C82C4E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 w:themeFill="background1" w:themeFillShade="D9"/>
          </w:tcPr>
          <w:p w14:paraId="1458843B" w14:textId="77777777" w:rsidR="00801597" w:rsidRPr="00795232" w:rsidRDefault="0080159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01597" w14:paraId="091C2295" w14:textId="77777777" w:rsidTr="00801597">
        <w:trPr>
          <w:trHeight w:val="300"/>
        </w:trPr>
        <w:tc>
          <w:tcPr>
            <w:tcW w:w="909" w:type="pct"/>
            <w:noWrap/>
          </w:tcPr>
          <w:p w14:paraId="73D15E0C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flcoEngNm</w:t>
            </w:r>
          </w:p>
        </w:tc>
        <w:tc>
          <w:tcPr>
            <w:tcW w:w="979" w:type="pct"/>
            <w:noWrap/>
          </w:tcPr>
          <w:p w14:paraId="4211DD35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항공사영문명</w:t>
            </w:r>
          </w:p>
        </w:tc>
        <w:tc>
          <w:tcPr>
            <w:tcW w:w="531" w:type="pct"/>
            <w:noWrap/>
          </w:tcPr>
          <w:p w14:paraId="426014FE" w14:textId="77777777" w:rsidR="00801597" w:rsidRDefault="00801597" w:rsidP="009A066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7B122CD6" w14:textId="77777777" w:rsidR="00801597" w:rsidRDefault="00801597" w:rsidP="009A066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034F0269" w14:textId="77777777" w:rsidR="00801597" w:rsidRDefault="0080159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01597" w14:paraId="2CFBA496" w14:textId="77777777" w:rsidTr="00801597">
        <w:trPr>
          <w:trHeight w:val="300"/>
        </w:trPr>
        <w:tc>
          <w:tcPr>
            <w:tcW w:w="909" w:type="pct"/>
            <w:noWrap/>
          </w:tcPr>
          <w:p w14:paraId="17675698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flcoKoreNm</w:t>
            </w:r>
          </w:p>
        </w:tc>
        <w:tc>
          <w:tcPr>
            <w:tcW w:w="979" w:type="pct"/>
            <w:noWrap/>
          </w:tcPr>
          <w:p w14:paraId="7271D2FB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항공사한글명</w:t>
            </w:r>
          </w:p>
        </w:tc>
        <w:tc>
          <w:tcPr>
            <w:tcW w:w="531" w:type="pct"/>
            <w:noWrap/>
          </w:tcPr>
          <w:p w14:paraId="13B7ECF9" w14:textId="77777777" w:rsidR="00801597" w:rsidRDefault="00801597" w:rsidP="009A066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120AB90B" w14:textId="77777777" w:rsidR="00801597" w:rsidRDefault="00801597" w:rsidP="009A066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40699165" w14:textId="77777777" w:rsidR="00801597" w:rsidRDefault="0080159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01597" w14:paraId="42738C55" w14:textId="77777777" w:rsidTr="00801597">
        <w:trPr>
          <w:trHeight w:val="300"/>
        </w:trPr>
        <w:tc>
          <w:tcPr>
            <w:tcW w:w="909" w:type="pct"/>
            <w:noWrap/>
          </w:tcPr>
          <w:p w14:paraId="4CE5E09D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flcoSgn</w:t>
            </w:r>
          </w:p>
        </w:tc>
        <w:tc>
          <w:tcPr>
            <w:tcW w:w="979" w:type="pct"/>
            <w:noWrap/>
          </w:tcPr>
          <w:p w14:paraId="29E6C3DF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항공사부호</w:t>
            </w:r>
          </w:p>
        </w:tc>
        <w:tc>
          <w:tcPr>
            <w:tcW w:w="531" w:type="pct"/>
            <w:noWrap/>
          </w:tcPr>
          <w:p w14:paraId="14F51DE0" w14:textId="77777777" w:rsidR="00801597" w:rsidRDefault="00801597" w:rsidP="009A066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1A87E861" w14:textId="77777777" w:rsidR="00801597" w:rsidRDefault="00801597" w:rsidP="009A066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6AEA8815" w14:textId="77777777" w:rsidR="00801597" w:rsidRDefault="0080159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01597" w14:paraId="22C931F1" w14:textId="77777777" w:rsidTr="00801597">
        <w:trPr>
          <w:trHeight w:val="300"/>
        </w:trPr>
        <w:tc>
          <w:tcPr>
            <w:tcW w:w="909" w:type="pct"/>
            <w:noWrap/>
          </w:tcPr>
          <w:p w14:paraId="65DB78B6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  <w:noWrap/>
          </w:tcPr>
          <w:p w14:paraId="2FB2C42C" w14:textId="77777777" w:rsidR="00801597" w:rsidRDefault="00801597" w:rsidP="009A066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  <w:noWrap/>
          </w:tcPr>
          <w:p w14:paraId="781C8E98" w14:textId="77777777" w:rsidR="00801597" w:rsidRDefault="00925E12" w:rsidP="009A066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  <w:r w:rsidR="00801597"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737" w:type="pct"/>
          </w:tcPr>
          <w:p w14:paraId="7A974969" w14:textId="77777777" w:rsidR="00801597" w:rsidRDefault="00801597" w:rsidP="009A066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18E84C70" w14:textId="77777777" w:rsidR="00801597" w:rsidRDefault="0080159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B8DA872" w14:textId="77777777" w:rsidR="006F0941" w:rsidRDefault="006F0941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483D23E" w14:textId="77777777" w:rsidR="006F0941" w:rsidRPr="00795232" w:rsidRDefault="006F0941" w:rsidP="002704F1">
      <w:pPr>
        <w:jc w:val="left"/>
        <w:rPr>
          <w:rFonts w:asciiTheme="majorHAnsi" w:eastAsiaTheme="majorHAnsi" w:hAnsiTheme="majorHAnsi"/>
        </w:rPr>
      </w:pPr>
    </w:p>
    <w:p w14:paraId="70254A2B" w14:textId="77777777" w:rsidR="006F0941" w:rsidRPr="00E83505" w:rsidRDefault="006F0941" w:rsidP="004C42C7">
      <w:pPr>
        <w:pStyle w:val="hieatt"/>
        <w:numPr>
          <w:ilvl w:val="0"/>
          <w:numId w:val="1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F0941" w:rsidRPr="00D4696F" w14:paraId="1F3C13C8" w14:textId="77777777" w:rsidTr="006F094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9B55EB" w14:textId="77777777" w:rsidR="006F0941" w:rsidRPr="00D4696F" w:rsidRDefault="006F0941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F0941" w:rsidRPr="00D4696F" w14:paraId="5D3AE64A" w14:textId="77777777" w:rsidTr="006F0941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ECF9959" w14:textId="77777777" w:rsidR="006F0941" w:rsidRPr="00D4696F" w:rsidRDefault="00420664" w:rsidP="00BD0EEC">
            <w:pPr>
              <w:jc w:val="left"/>
              <w:rPr>
                <w:rFonts w:asciiTheme="majorHAnsi" w:eastAsiaTheme="majorHAnsi" w:hAnsiTheme="majorHAnsi"/>
              </w:rPr>
            </w:pPr>
            <w:hyperlink r:id="rId58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6F0941" w:rsidRPr="00F538D9">
                <w:rPr>
                  <w:rStyle w:val="a5"/>
                  <w:rFonts w:asciiTheme="majorHAnsi" w:eastAsiaTheme="majorHAnsi" w:hAnsiTheme="majorHAnsi"/>
                </w:rPr>
                <w:t>/ext/rest/flcoLstQry/retrieveFlcoLst?crkyCn</w:t>
              </w:r>
            </w:hyperlink>
            <w:r w:rsidR="006F0941" w:rsidRPr="006F0941">
              <w:rPr>
                <w:rFonts w:asciiTheme="majorHAnsi" w:eastAsiaTheme="majorHAnsi" w:hAnsiTheme="majorHAnsi"/>
              </w:rPr>
              <w:t>=</w:t>
            </w:r>
            <w:r w:rsidR="006F0941" w:rsidRPr="006F0941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D0EEC" w:rsidRPr="00B93539">
              <w:rPr>
                <w:rFonts w:asciiTheme="majorHAnsi" w:eastAsiaTheme="majorHAnsi" w:hAnsiTheme="majorHAnsi" w:hint="eastAsia"/>
              </w:rPr>
              <w:t xml:space="preserve"> &amp;</w:t>
            </w:r>
            <w:r w:rsidR="00BD0EEC">
              <w:rPr>
                <w:rFonts w:asciiTheme="majorHAnsi" w:eastAsiaTheme="majorHAnsi" w:hAnsiTheme="majorHAnsi" w:hint="eastAsia"/>
              </w:rPr>
              <w:t>flco</w:t>
            </w:r>
            <w:r w:rsidR="00BD0EEC" w:rsidRPr="00B93539">
              <w:rPr>
                <w:rFonts w:asciiTheme="majorHAnsi" w:eastAsiaTheme="majorHAnsi" w:hAnsiTheme="majorHAnsi" w:hint="eastAsia"/>
              </w:rPr>
              <w:t>Nm=</w:t>
            </w:r>
            <w:r w:rsidR="00BD0EEC">
              <w:rPr>
                <w:rFonts w:asciiTheme="majorHAnsi" w:eastAsiaTheme="majorHAnsi" w:hAnsiTheme="majorHAnsi" w:hint="eastAsia"/>
              </w:rPr>
              <w:t>**항공</w:t>
            </w:r>
          </w:p>
        </w:tc>
      </w:tr>
      <w:tr w:rsidR="006F0941" w:rsidRPr="00D4696F" w14:paraId="49F1AC18" w14:textId="77777777" w:rsidTr="006F094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A1817F" w14:textId="77777777" w:rsidR="006F0941" w:rsidRPr="00D4696F" w:rsidRDefault="006F0941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F0941" w:rsidRPr="00D4696F" w14:paraId="5A2DA9EA" w14:textId="77777777" w:rsidTr="006F094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763EF15" w14:textId="77777777" w:rsidR="003C2DE3" w:rsidRDefault="003C2DE3" w:rsidP="003C2DE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D7D4B8" w14:textId="77777777" w:rsidR="003C2DE3" w:rsidRDefault="00420664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59" w:history="1">
              <w:r w:rsidR="003C2DE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C2DE3">
              <w:rPr>
                <w:rFonts w:ascii="Verdana" w:hAnsi="Verdana"/>
                <w:sz w:val="20"/>
              </w:rPr>
              <w:t xml:space="preserve"> </w:t>
            </w:r>
            <w:r w:rsidR="003C2DE3">
              <w:rPr>
                <w:rStyle w:val="m1"/>
                <w:rFonts w:ascii="Verdana" w:hAnsi="Verdana"/>
                <w:sz w:val="20"/>
              </w:rPr>
              <w:t>&lt;</w:t>
            </w:r>
            <w:r w:rsidR="003C2DE3">
              <w:rPr>
                <w:rStyle w:val="t1"/>
                <w:rFonts w:ascii="Verdana" w:hAnsi="Verdana"/>
                <w:sz w:val="20"/>
              </w:rPr>
              <w:t>flcoLstQryRtnVo</w:t>
            </w:r>
            <w:r w:rsidR="003C2DE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085364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73CDD1" w14:textId="77777777" w:rsidR="003C2DE3" w:rsidRDefault="00420664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0" w:history="1">
              <w:r w:rsidR="003C2DE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C2DE3">
              <w:rPr>
                <w:rFonts w:ascii="Verdana" w:hAnsi="Verdana"/>
                <w:sz w:val="20"/>
              </w:rPr>
              <w:t xml:space="preserve"> </w:t>
            </w:r>
            <w:r w:rsidR="003C2DE3">
              <w:rPr>
                <w:rStyle w:val="m1"/>
                <w:rFonts w:ascii="Verdana" w:hAnsi="Verdana"/>
                <w:sz w:val="20"/>
              </w:rPr>
              <w:t>&lt;</w:t>
            </w:r>
            <w:r w:rsidR="003C2DE3">
              <w:rPr>
                <w:rStyle w:val="t1"/>
                <w:rFonts w:ascii="Verdana" w:hAnsi="Verdana"/>
                <w:sz w:val="20"/>
              </w:rPr>
              <w:t>flcoLstQryRsltVo</w:t>
            </w:r>
            <w:r w:rsidR="003C2DE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DAB7E07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 xml:space="preserve"> AIR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0EA7BD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45C54B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AE9A9A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6DBCF2" w14:textId="77777777" w:rsidR="003C2DE3" w:rsidRDefault="003C2DE3" w:rsidP="003C2DE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CF64FD4" w14:textId="77777777" w:rsidR="003C2DE3" w:rsidRDefault="00420664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1" w:history="1">
              <w:r w:rsidR="003C2DE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C2DE3">
              <w:rPr>
                <w:rFonts w:ascii="Verdana" w:hAnsi="Verdana"/>
                <w:sz w:val="20"/>
              </w:rPr>
              <w:t xml:space="preserve"> </w:t>
            </w:r>
            <w:r w:rsidR="003C2DE3">
              <w:rPr>
                <w:rStyle w:val="m1"/>
                <w:rFonts w:ascii="Verdana" w:hAnsi="Verdana"/>
                <w:sz w:val="20"/>
              </w:rPr>
              <w:t>&lt;</w:t>
            </w:r>
            <w:r w:rsidR="003C2DE3">
              <w:rPr>
                <w:rStyle w:val="t1"/>
                <w:rFonts w:ascii="Verdana" w:hAnsi="Verdana"/>
                <w:sz w:val="20"/>
              </w:rPr>
              <w:t>flcoLstQryRsltVo</w:t>
            </w:r>
            <w:r w:rsidR="003C2DE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614F89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TRANS AIRLINE LTD.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34F43E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****</w:t>
            </w:r>
            <w:r w:rsidR="006834B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스항공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8AAE36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Z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4A44FB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박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D45124B" w14:textId="77777777" w:rsidR="003C2DE3" w:rsidRDefault="003C2DE3" w:rsidP="003C2DE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DDBC187" w14:textId="77777777" w:rsidR="003C2DE3" w:rsidRDefault="00420664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2" w:history="1">
              <w:r w:rsidR="003C2DE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C2DE3">
              <w:rPr>
                <w:rFonts w:ascii="Verdana" w:hAnsi="Verdana"/>
                <w:sz w:val="20"/>
              </w:rPr>
              <w:t xml:space="preserve"> </w:t>
            </w:r>
            <w:r w:rsidR="003C2DE3">
              <w:rPr>
                <w:rStyle w:val="m1"/>
                <w:rFonts w:ascii="Verdana" w:hAnsi="Verdana"/>
                <w:sz w:val="20"/>
              </w:rPr>
              <w:t>&lt;</w:t>
            </w:r>
            <w:r w:rsidR="003C2DE3">
              <w:rPr>
                <w:rStyle w:val="t1"/>
                <w:rFonts w:ascii="Verdana" w:hAnsi="Verdana"/>
                <w:sz w:val="20"/>
              </w:rPr>
              <w:t>flcoLstQryRsltVo</w:t>
            </w:r>
            <w:r w:rsidR="003C2DE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29C42AA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AIRLINES CO.LTD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B65FCE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8638D4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 w:rsidR="00801597"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3EF270" w14:textId="77777777" w:rsidR="003C2DE3" w:rsidRDefault="003C2DE3" w:rsidP="003C2D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3E768DD" w14:textId="77777777" w:rsidR="003C2DE3" w:rsidRDefault="003C2DE3" w:rsidP="003C2DE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FAEA646" w14:textId="77777777" w:rsidR="006F0941" w:rsidRPr="00D4696F" w:rsidRDefault="003C2DE3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3C2DE3">
              <w:rPr>
                <w:rFonts w:ascii="Verdana" w:hAnsi="Verdana"/>
                <w:color w:val="0000FF"/>
                <w:sz w:val="20"/>
              </w:rPr>
              <w:t>&lt;/</w:t>
            </w:r>
            <w:r w:rsidRPr="003C2DE3">
              <w:rPr>
                <w:rFonts w:ascii="Verdana" w:hAnsi="Verdana"/>
                <w:color w:val="990000"/>
                <w:sz w:val="20"/>
              </w:rPr>
              <w:t>flcoLstQryRtnVo</w:t>
            </w:r>
            <w:r w:rsidRPr="003C2DE3"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24DC51B9" w14:textId="77777777" w:rsidR="006F0941" w:rsidRPr="00D4696F" w:rsidRDefault="006F0941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3337E646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289CA86" w14:textId="77777777" w:rsidR="009C0C4B" w:rsidRPr="00923A8A" w:rsidRDefault="009C0C4B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6" w:name="_Toc161922310"/>
      <w:r w:rsidRPr="00923A8A">
        <w:rPr>
          <w:rFonts w:asciiTheme="majorHAnsi" w:eastAsiaTheme="majorHAnsi" w:hAnsiTheme="majorHAnsi" w:hint="eastAsia"/>
          <w:b/>
          <w:sz w:val="26"/>
          <w:szCs w:val="26"/>
        </w:rPr>
        <w:t xml:space="preserve">항공사 </w:t>
      </w:r>
      <w:r w:rsidR="00923A8A">
        <w:rPr>
          <w:rFonts w:asciiTheme="majorHAnsi" w:eastAsiaTheme="majorHAnsi" w:hAnsiTheme="majorHAnsi" w:hint="eastAsia"/>
          <w:b/>
          <w:sz w:val="26"/>
          <w:szCs w:val="26"/>
        </w:rPr>
        <w:t>내역</w:t>
      </w:r>
      <w:bookmarkEnd w:id="36"/>
    </w:p>
    <w:p w14:paraId="7B2B27E7" w14:textId="77777777" w:rsidR="009C0C4B" w:rsidRPr="00E83505" w:rsidRDefault="009C0C4B" w:rsidP="004C42C7">
      <w:pPr>
        <w:pStyle w:val="afc"/>
        <w:numPr>
          <w:ilvl w:val="0"/>
          <w:numId w:val="20"/>
        </w:numPr>
        <w:ind w:leftChars="0" w:left="851" w:hanging="425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2259"/>
        <w:gridCol w:w="1975"/>
        <w:gridCol w:w="1866"/>
        <w:gridCol w:w="2091"/>
      </w:tblGrid>
      <w:tr w:rsidR="009C0C4B" w:rsidRPr="006777DC" w14:paraId="0B65FA9D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1A6D616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86FDCA4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6704078" w14:textId="77777777" w:rsidR="009C0C4B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API009</w:t>
            </w:r>
          </w:p>
        </w:tc>
      </w:tr>
      <w:tr w:rsidR="009C0C4B" w:rsidRPr="006777DC" w14:paraId="09BE4939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24C034B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273F2C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AF362E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항공사 </w:t>
            </w:r>
            <w:r w:rsidR="00923A8A">
              <w:rPr>
                <w:rFonts w:asciiTheme="majorHAnsi" w:eastAsiaTheme="majorHAnsi" w:hAnsiTheme="majorHAnsi" w:hint="eastAsia"/>
              </w:rPr>
              <w:t>내역</w:t>
            </w:r>
          </w:p>
        </w:tc>
      </w:tr>
      <w:tr w:rsidR="009C0C4B" w:rsidRPr="006777DC" w14:paraId="0E018B9D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40BC042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DB98CA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815E0A" w14:textId="77777777" w:rsidR="009C0C4B" w:rsidRPr="009D5459" w:rsidRDefault="00923A8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23A8A">
              <w:rPr>
                <w:rFonts w:asciiTheme="majorHAnsi" w:eastAsiaTheme="majorHAnsi" w:hAnsiTheme="majorHAnsi"/>
              </w:rPr>
              <w:t>retrieveFlcoBrkd</w:t>
            </w:r>
          </w:p>
        </w:tc>
      </w:tr>
      <w:tr w:rsidR="009C0C4B" w:rsidRPr="006777DC" w14:paraId="5F423921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C55C1AD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F3FA2B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D101E4" w14:textId="77777777" w:rsidR="009C0C4B" w:rsidRPr="0081418F" w:rsidRDefault="009E411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E411A">
              <w:rPr>
                <w:rFonts w:asciiTheme="majorHAnsi" w:eastAsiaTheme="majorHAnsi" w:hAnsiTheme="majorHAnsi" w:hint="eastAsia"/>
              </w:rPr>
              <w:t>항공사 부호, 상호, 주소 등 상세 정보 제공</w:t>
            </w:r>
          </w:p>
        </w:tc>
      </w:tr>
      <w:tr w:rsidR="009C0C4B" w:rsidRPr="006777DC" w14:paraId="4FA66E6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A9694C3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D5B449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A723E3F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BCAB5AE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AA88FEE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9C0C4B" w:rsidRPr="006777DC" w14:paraId="55E1D96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EE58609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653D859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99F6FF9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549792A6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9C0C4B" w:rsidRPr="006777DC" w14:paraId="7D1F40B2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45EEC62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9F57DF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FAF1E8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C0C4B" w:rsidRPr="006777DC" w14:paraId="7E037544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301F0C4" w14:textId="77777777" w:rsidR="009C0C4B" w:rsidRPr="0081418F" w:rsidRDefault="009C0C4B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C7E4BAB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29CF5D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13050086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1F1D112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74EE88CF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C0C4B" w:rsidRPr="006777DC" w14:paraId="10C3D06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5B6AC82" w14:textId="77777777" w:rsidR="009C0C4B" w:rsidRPr="0081418F" w:rsidRDefault="009C0C4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04EC57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EB9BC6" w14:textId="77777777" w:rsidR="009C0C4B" w:rsidRPr="0081418F" w:rsidRDefault="009C0C4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9C0C4B" w:rsidRPr="006777DC" w14:paraId="0D7F7B2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31FA2BD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B30EE4" w14:textId="77777777" w:rsidR="009C0C4B" w:rsidRPr="0081418F" w:rsidRDefault="009C0C4B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4F1FB1" w14:textId="77777777" w:rsidR="009C0C4B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692EB0"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 w:rsidR="00FF13EC" w:rsidRPr="006777DC" w14:paraId="41A17838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EA372C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786D8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0EB77A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692EB0"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 w:rsidR="00FF13EC" w:rsidRPr="006777DC" w14:paraId="09625B4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A8DDF5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FBD4AF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F1E16F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25CC970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D53B73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A964D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08E8977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73C494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6ED4520E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3B30636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CA8AC5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E7AF7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4239E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5E3CFA2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6023C8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D8EAFE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2BC1E50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FA15B41" w14:textId="77777777" w:rsidR="009C0C4B" w:rsidRPr="00E83505" w:rsidRDefault="009C0C4B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C36D1EA" w14:textId="77777777" w:rsidR="009C0C4B" w:rsidRPr="00E83505" w:rsidRDefault="009C0C4B" w:rsidP="004C42C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1"/>
        <w:gridCol w:w="1302"/>
        <w:gridCol w:w="1684"/>
        <w:gridCol w:w="3508"/>
      </w:tblGrid>
      <w:tr w:rsidR="00651674" w:rsidRPr="00795232" w14:paraId="68ADC678" w14:textId="77777777" w:rsidTr="00BF38CA">
        <w:tc>
          <w:tcPr>
            <w:tcW w:w="807" w:type="pct"/>
            <w:shd w:val="pct10" w:color="auto" w:fill="auto"/>
            <w:vAlign w:val="center"/>
          </w:tcPr>
          <w:p w14:paraId="7E1FB6E0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21B7AA69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1E113B83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1624E15E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1FE67F49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51674" w:rsidRPr="00795232" w14:paraId="55FD0679" w14:textId="77777777" w:rsidTr="00BF38CA">
        <w:tc>
          <w:tcPr>
            <w:tcW w:w="807" w:type="pct"/>
            <w:shd w:val="clear" w:color="auto" w:fill="auto"/>
            <w:vAlign w:val="center"/>
          </w:tcPr>
          <w:p w14:paraId="6DA3D736" w14:textId="77777777" w:rsidR="00651674" w:rsidRPr="00795232" w:rsidRDefault="00651674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flcoSgn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18428DB" w14:textId="77777777" w:rsidR="00651674" w:rsidRPr="00795232" w:rsidRDefault="00651674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6202551" w14:textId="77777777" w:rsidR="00651674" w:rsidRPr="00795232" w:rsidRDefault="00651674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1A443A0B" w14:textId="77777777" w:rsidR="00651674" w:rsidRPr="00795232" w:rsidRDefault="00651674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46737284" w14:textId="77777777" w:rsidR="00651674" w:rsidRPr="00795232" w:rsidRDefault="00651674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66EE2599" w14:textId="77777777" w:rsidR="009C0C4B" w:rsidRPr="00E83505" w:rsidRDefault="009C0C4B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9255006" w14:textId="77777777" w:rsidR="009C0C4B" w:rsidRPr="00E83505" w:rsidRDefault="009C0C4B" w:rsidP="004C42C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818"/>
        <w:gridCol w:w="1857"/>
        <w:gridCol w:w="1254"/>
        <w:gridCol w:w="1133"/>
        <w:gridCol w:w="3508"/>
      </w:tblGrid>
      <w:tr w:rsidR="00651674" w:rsidRPr="00795232" w14:paraId="70F1BB85" w14:textId="77777777" w:rsidTr="00BF38CA">
        <w:trPr>
          <w:trHeight w:val="280"/>
        </w:trPr>
        <w:tc>
          <w:tcPr>
            <w:tcW w:w="950" w:type="pct"/>
            <w:shd w:val="clear" w:color="auto" w:fill="D9D9D9" w:themeFill="background1" w:themeFillShade="D9"/>
            <w:vAlign w:val="center"/>
          </w:tcPr>
          <w:p w14:paraId="077BD02C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 w:themeFill="background1" w:themeFillShade="D9"/>
            <w:vAlign w:val="center"/>
          </w:tcPr>
          <w:p w14:paraId="33EDE13B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 w:themeFill="background1" w:themeFillShade="D9"/>
            <w:vAlign w:val="center"/>
          </w:tcPr>
          <w:p w14:paraId="47E66595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 w:themeFill="background1" w:themeFillShade="D9"/>
            <w:vAlign w:val="center"/>
          </w:tcPr>
          <w:p w14:paraId="6CD3D41A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 w:themeFill="background1" w:themeFillShade="D9"/>
            <w:vAlign w:val="center"/>
          </w:tcPr>
          <w:p w14:paraId="157CD485" w14:textId="77777777" w:rsidR="00651674" w:rsidRPr="00795232" w:rsidRDefault="0065167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51674" w14:paraId="6041BD08" w14:textId="77777777" w:rsidTr="00BF38CA">
        <w:trPr>
          <w:trHeight w:val="300"/>
        </w:trPr>
        <w:tc>
          <w:tcPr>
            <w:tcW w:w="950" w:type="pct"/>
            <w:noWrap/>
          </w:tcPr>
          <w:p w14:paraId="04B3C8EB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brno</w:t>
            </w:r>
          </w:p>
        </w:tc>
        <w:tc>
          <w:tcPr>
            <w:tcW w:w="970" w:type="pct"/>
            <w:noWrap/>
          </w:tcPr>
          <w:p w14:paraId="002F8C8F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사업자등록번호</w:t>
            </w:r>
          </w:p>
        </w:tc>
        <w:tc>
          <w:tcPr>
            <w:tcW w:w="655" w:type="pct"/>
            <w:noWrap/>
          </w:tcPr>
          <w:p w14:paraId="3B2FEB5E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 w14:paraId="38654F70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1A55F32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574AFD8F" w14:textId="77777777" w:rsidTr="00BF38CA">
        <w:trPr>
          <w:trHeight w:val="300"/>
        </w:trPr>
        <w:tc>
          <w:tcPr>
            <w:tcW w:w="950" w:type="pct"/>
            <w:noWrap/>
          </w:tcPr>
          <w:p w14:paraId="54FDBAC4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flcoEnglSgn</w:t>
            </w:r>
          </w:p>
        </w:tc>
        <w:tc>
          <w:tcPr>
            <w:tcW w:w="970" w:type="pct"/>
            <w:noWrap/>
          </w:tcPr>
          <w:p w14:paraId="24F2C965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항공사영문부호</w:t>
            </w:r>
          </w:p>
        </w:tc>
        <w:tc>
          <w:tcPr>
            <w:tcW w:w="655" w:type="pct"/>
            <w:noWrap/>
          </w:tcPr>
          <w:p w14:paraId="1124F984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5284FDEA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530DE65A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0B5EAD6B" w14:textId="77777777" w:rsidTr="00BF38CA">
        <w:trPr>
          <w:trHeight w:val="300"/>
        </w:trPr>
        <w:tc>
          <w:tcPr>
            <w:tcW w:w="950" w:type="pct"/>
            <w:noWrap/>
          </w:tcPr>
          <w:p w14:paraId="72EE423E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4D38B3">
              <w:rPr>
                <w:rFonts w:ascii="맑은 고딕" w:eastAsia="맑은 고딕" w:hAnsi="맑은 고딕" w:cs="굴림"/>
                <w:sz w:val="20"/>
              </w:rPr>
              <w:t>flcoKoreConm</w:t>
            </w:r>
          </w:p>
        </w:tc>
        <w:tc>
          <w:tcPr>
            <w:tcW w:w="970" w:type="pct"/>
            <w:noWrap/>
            <w:vAlign w:val="center"/>
          </w:tcPr>
          <w:p w14:paraId="397048EC" w14:textId="77777777" w:rsidR="00651674" w:rsidRDefault="00651674" w:rsidP="003C2DE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D38B3">
              <w:rPr>
                <w:rFonts w:ascii="맑은 고딕" w:eastAsia="맑은 고딕" w:hAnsi="맑은 고딕" w:hint="eastAsia"/>
                <w:color w:val="000000"/>
                <w:sz w:val="20"/>
              </w:rPr>
              <w:t>항공사한글상호</w:t>
            </w:r>
          </w:p>
        </w:tc>
        <w:tc>
          <w:tcPr>
            <w:tcW w:w="655" w:type="pct"/>
            <w:noWrap/>
          </w:tcPr>
          <w:p w14:paraId="23AA5E14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59E7DEA9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F55D87B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78734DF1" w14:textId="77777777" w:rsidTr="00BF38CA">
        <w:trPr>
          <w:trHeight w:val="300"/>
        </w:trPr>
        <w:tc>
          <w:tcPr>
            <w:tcW w:w="950" w:type="pct"/>
            <w:noWrap/>
          </w:tcPr>
          <w:p w14:paraId="4A2FA754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flcoNat</w:t>
            </w:r>
          </w:p>
        </w:tc>
        <w:tc>
          <w:tcPr>
            <w:tcW w:w="970" w:type="pct"/>
            <w:noWrap/>
          </w:tcPr>
          <w:p w14:paraId="213329F8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항공사국적</w:t>
            </w:r>
          </w:p>
        </w:tc>
        <w:tc>
          <w:tcPr>
            <w:tcW w:w="655" w:type="pct"/>
            <w:noWrap/>
          </w:tcPr>
          <w:p w14:paraId="42DDCA83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</w:tcPr>
          <w:p w14:paraId="51AEDF00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3CADF3EB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1CE941D3" w14:textId="77777777" w:rsidTr="00BF38CA">
        <w:trPr>
          <w:trHeight w:val="300"/>
        </w:trPr>
        <w:tc>
          <w:tcPr>
            <w:tcW w:w="950" w:type="pct"/>
            <w:noWrap/>
          </w:tcPr>
          <w:p w14:paraId="7A821301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rppnFnm</w:t>
            </w:r>
          </w:p>
        </w:tc>
        <w:tc>
          <w:tcPr>
            <w:tcW w:w="970" w:type="pct"/>
            <w:noWrap/>
          </w:tcPr>
          <w:p w14:paraId="6B200253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655" w:type="pct"/>
            <w:noWrap/>
          </w:tcPr>
          <w:p w14:paraId="460618D2" w14:textId="77777777" w:rsidR="00651674" w:rsidRDefault="00AA3D98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2" w:type="pct"/>
          </w:tcPr>
          <w:p w14:paraId="72F31511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727C12C7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6990B675" w14:textId="77777777" w:rsidTr="00BF38CA">
        <w:trPr>
          <w:trHeight w:val="300"/>
        </w:trPr>
        <w:tc>
          <w:tcPr>
            <w:tcW w:w="950" w:type="pct"/>
            <w:noWrap/>
          </w:tcPr>
          <w:p w14:paraId="3B8EF3ED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cntyNm</w:t>
            </w:r>
          </w:p>
        </w:tc>
        <w:tc>
          <w:tcPr>
            <w:tcW w:w="970" w:type="pct"/>
            <w:noWrap/>
          </w:tcPr>
          <w:p w14:paraId="76308E61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국가명</w:t>
            </w:r>
          </w:p>
        </w:tc>
        <w:tc>
          <w:tcPr>
            <w:tcW w:w="655" w:type="pct"/>
            <w:noWrap/>
          </w:tcPr>
          <w:p w14:paraId="3FD323C9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</w:tcPr>
          <w:p w14:paraId="2210BC4C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7714871F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3FEC2D4C" w14:textId="77777777" w:rsidTr="00BF38CA">
        <w:trPr>
          <w:trHeight w:val="300"/>
        </w:trPr>
        <w:tc>
          <w:tcPr>
            <w:tcW w:w="950" w:type="pct"/>
            <w:noWrap/>
          </w:tcPr>
          <w:p w14:paraId="6FB48CA1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0" w:type="pct"/>
            <w:noWrap/>
          </w:tcPr>
          <w:p w14:paraId="7C83EC6E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55" w:type="pct"/>
            <w:noWrap/>
          </w:tcPr>
          <w:p w14:paraId="6C12202F" w14:textId="77777777" w:rsidR="00651674" w:rsidRDefault="00086492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0E699E64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04EE2ACA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3857ABC6" w14:textId="77777777" w:rsidTr="00BF38CA">
        <w:trPr>
          <w:trHeight w:val="300"/>
        </w:trPr>
        <w:tc>
          <w:tcPr>
            <w:tcW w:w="950" w:type="pct"/>
            <w:noWrap/>
          </w:tcPr>
          <w:p w14:paraId="62929300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faxNo</w:t>
            </w:r>
          </w:p>
        </w:tc>
        <w:tc>
          <w:tcPr>
            <w:tcW w:w="970" w:type="pct"/>
            <w:noWrap/>
          </w:tcPr>
          <w:p w14:paraId="2C1E5166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팩스번호</w:t>
            </w:r>
          </w:p>
        </w:tc>
        <w:tc>
          <w:tcPr>
            <w:tcW w:w="655" w:type="pct"/>
            <w:noWrap/>
          </w:tcPr>
          <w:p w14:paraId="22258D33" w14:textId="77777777" w:rsidR="00651674" w:rsidRDefault="00086492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 w14:paraId="15A69A86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3382B49D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3493CE61" w14:textId="77777777" w:rsidTr="00BF38CA">
        <w:trPr>
          <w:trHeight w:val="300"/>
        </w:trPr>
        <w:tc>
          <w:tcPr>
            <w:tcW w:w="950" w:type="pct"/>
            <w:noWrap/>
          </w:tcPr>
          <w:p w14:paraId="1665A260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4D38B3">
              <w:rPr>
                <w:rFonts w:ascii="맑은 고딕" w:eastAsia="맑은 고딕" w:hAnsi="맑은 고딕" w:cs="굴림"/>
                <w:sz w:val="20"/>
              </w:rPr>
              <w:t>flcoEnglConm</w:t>
            </w:r>
          </w:p>
        </w:tc>
        <w:tc>
          <w:tcPr>
            <w:tcW w:w="970" w:type="pct"/>
            <w:noWrap/>
            <w:vAlign w:val="center"/>
          </w:tcPr>
          <w:p w14:paraId="5412EF60" w14:textId="77777777" w:rsidR="00651674" w:rsidRDefault="00651674" w:rsidP="003C2DE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D38B3">
              <w:rPr>
                <w:rFonts w:ascii="맑은 고딕" w:eastAsia="맑은 고딕" w:hAnsi="맑은 고딕" w:hint="eastAsia"/>
                <w:color w:val="000000"/>
                <w:sz w:val="20"/>
              </w:rPr>
              <w:t>항공사영문상호</w:t>
            </w:r>
          </w:p>
        </w:tc>
        <w:tc>
          <w:tcPr>
            <w:tcW w:w="655" w:type="pct"/>
            <w:noWrap/>
          </w:tcPr>
          <w:p w14:paraId="7576200C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 w14:paraId="4FB854F5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6DA02AB8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712E4E7B" w14:textId="77777777" w:rsidTr="00BF38CA">
        <w:trPr>
          <w:trHeight w:val="300"/>
        </w:trPr>
        <w:tc>
          <w:tcPr>
            <w:tcW w:w="950" w:type="pct"/>
            <w:noWrap/>
          </w:tcPr>
          <w:p w14:paraId="25612AB1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flcoNumSgn</w:t>
            </w:r>
          </w:p>
        </w:tc>
        <w:tc>
          <w:tcPr>
            <w:tcW w:w="970" w:type="pct"/>
            <w:noWrap/>
          </w:tcPr>
          <w:p w14:paraId="1BAF9EC5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항공사숫자부호</w:t>
            </w:r>
          </w:p>
        </w:tc>
        <w:tc>
          <w:tcPr>
            <w:tcW w:w="655" w:type="pct"/>
            <w:noWrap/>
          </w:tcPr>
          <w:p w14:paraId="3B6AB692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 w14:paraId="07EAD210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56896D2D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651674" w14:paraId="12920992" w14:textId="77777777" w:rsidTr="00BF38CA">
        <w:trPr>
          <w:trHeight w:val="300"/>
        </w:trPr>
        <w:tc>
          <w:tcPr>
            <w:tcW w:w="950" w:type="pct"/>
            <w:noWrap/>
          </w:tcPr>
          <w:p w14:paraId="1885BD8C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hdofAddr</w:t>
            </w:r>
          </w:p>
        </w:tc>
        <w:tc>
          <w:tcPr>
            <w:tcW w:w="970" w:type="pct"/>
            <w:noWrap/>
          </w:tcPr>
          <w:p w14:paraId="5DC556E2" w14:textId="77777777" w:rsidR="00651674" w:rsidRDefault="00651674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본사주소</w:t>
            </w:r>
          </w:p>
        </w:tc>
        <w:tc>
          <w:tcPr>
            <w:tcW w:w="655" w:type="pct"/>
            <w:noWrap/>
          </w:tcPr>
          <w:p w14:paraId="76A310B0" w14:textId="77777777" w:rsidR="00651674" w:rsidRDefault="00CF34E0" w:rsidP="003C2DE3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2" w:type="pct"/>
          </w:tcPr>
          <w:p w14:paraId="68C4220D" w14:textId="77777777" w:rsidR="00651674" w:rsidRDefault="00651674" w:rsidP="003C2DE3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475B3F23" w14:textId="77777777" w:rsidR="00651674" w:rsidRDefault="00651674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0785D014" w14:textId="77777777" w:rsidR="009C0C4B" w:rsidRDefault="009C0C4B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38C3EEC" w14:textId="77777777" w:rsidR="009C0C4B" w:rsidRPr="00795232" w:rsidRDefault="009C0C4B" w:rsidP="002704F1">
      <w:pPr>
        <w:jc w:val="left"/>
        <w:rPr>
          <w:rFonts w:asciiTheme="majorHAnsi" w:eastAsiaTheme="majorHAnsi" w:hAnsiTheme="majorHAnsi"/>
        </w:rPr>
      </w:pPr>
    </w:p>
    <w:p w14:paraId="2656AB4B" w14:textId="77777777" w:rsidR="009C0C4B" w:rsidRPr="00E83505" w:rsidRDefault="009C0C4B" w:rsidP="004C42C7">
      <w:pPr>
        <w:pStyle w:val="hieatt"/>
        <w:numPr>
          <w:ilvl w:val="0"/>
          <w:numId w:val="2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C0C4B" w:rsidRPr="00D4696F" w14:paraId="2E74FEF9" w14:textId="77777777" w:rsidTr="009C0C4B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F621A1" w14:textId="77777777" w:rsidR="009C0C4B" w:rsidRPr="00D4696F" w:rsidRDefault="009C0C4B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9C0C4B" w:rsidRPr="00D4696F" w14:paraId="45FDF2AD" w14:textId="77777777" w:rsidTr="009C0C4B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96655FF" w14:textId="77777777" w:rsidR="009C0C4B" w:rsidRPr="00D4696F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63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692EB0" w:rsidRPr="00F538D9">
                <w:rPr>
                  <w:rStyle w:val="a5"/>
                  <w:rFonts w:asciiTheme="majorHAnsi" w:eastAsiaTheme="majorHAnsi" w:hAnsiTheme="majorHAnsi"/>
                </w:rPr>
                <w:t>/ext/rest/flcoBrkdQry/retrieveFlcoBrkd?crkyCn</w:t>
              </w:r>
            </w:hyperlink>
            <w:r w:rsidR="00692EB0" w:rsidRPr="00692EB0">
              <w:rPr>
                <w:rFonts w:asciiTheme="majorHAnsi" w:eastAsiaTheme="majorHAnsi" w:hAnsiTheme="majorHAnsi"/>
              </w:rPr>
              <w:t>=</w:t>
            </w:r>
            <w:r w:rsidR="00692EB0" w:rsidRPr="00692EB0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692EB0" w:rsidRPr="00692EB0">
              <w:rPr>
                <w:rFonts w:asciiTheme="majorHAnsi" w:eastAsiaTheme="majorHAnsi" w:hAnsiTheme="majorHAnsi"/>
              </w:rPr>
              <w:t>&amp;flcoSgn=KC</w:t>
            </w:r>
          </w:p>
        </w:tc>
      </w:tr>
      <w:tr w:rsidR="009C0C4B" w:rsidRPr="00D4696F" w14:paraId="35EAD5EA" w14:textId="77777777" w:rsidTr="009C0C4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53A4EC" w14:textId="77777777" w:rsidR="009C0C4B" w:rsidRPr="00D4696F" w:rsidRDefault="009C0C4B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9C0C4B" w:rsidRPr="00D4696F" w14:paraId="49DE7E8D" w14:textId="77777777" w:rsidTr="009C0C4B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D1D463B" w14:textId="77777777" w:rsidR="00F614D0" w:rsidRDefault="00F614D0" w:rsidP="00F614D0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1BFF34" w14:textId="77777777" w:rsidR="00F614D0" w:rsidRDefault="00420664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4" w:history="1">
              <w:r w:rsidR="00F614D0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614D0">
              <w:rPr>
                <w:rFonts w:ascii="Verdana" w:hAnsi="Verdana"/>
                <w:sz w:val="20"/>
              </w:rPr>
              <w:t xml:space="preserve"> </w:t>
            </w:r>
            <w:r w:rsidR="00F614D0">
              <w:rPr>
                <w:rStyle w:val="m1"/>
                <w:rFonts w:ascii="Verdana" w:hAnsi="Verdana"/>
                <w:sz w:val="20"/>
              </w:rPr>
              <w:t>&lt;</w:t>
            </w:r>
            <w:r w:rsidR="00F614D0">
              <w:rPr>
                <w:rStyle w:val="t1"/>
                <w:rFonts w:ascii="Verdana" w:hAnsi="Verdana"/>
                <w:sz w:val="20"/>
              </w:rPr>
              <w:t>flcoBrkdQryRtnVo</w:t>
            </w:r>
            <w:r w:rsidR="00F614D0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81A4974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80BFA2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44712E" w14:textId="77777777" w:rsidR="00F614D0" w:rsidRDefault="00420664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65" w:history="1">
              <w:r w:rsidR="00F614D0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614D0">
              <w:rPr>
                <w:rFonts w:ascii="Verdana" w:hAnsi="Verdana"/>
                <w:sz w:val="20"/>
              </w:rPr>
              <w:t xml:space="preserve"> </w:t>
            </w:r>
            <w:r w:rsidR="00F614D0">
              <w:rPr>
                <w:rStyle w:val="m1"/>
                <w:rFonts w:ascii="Verdana" w:hAnsi="Verdana"/>
                <w:sz w:val="20"/>
              </w:rPr>
              <w:t>&lt;</w:t>
            </w:r>
            <w:r w:rsidR="00F614D0">
              <w:rPr>
                <w:rStyle w:val="t1"/>
                <w:rFonts w:ascii="Verdana" w:hAnsi="Verdana"/>
                <w:sz w:val="20"/>
              </w:rPr>
              <w:t>flcoBrkdQryRsltVo</w:t>
            </w:r>
            <w:r w:rsidR="00F614D0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5B6EEEA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104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2681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5F874EE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7AA93EC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에어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F986D2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B60812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6075F4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카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tx1"/>
                <w:rFonts w:ascii="Verdana" w:hAnsi="Verdana"/>
                <w:sz w:val="20"/>
              </w:rPr>
              <w:t>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99DC33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EA139BC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30DDC1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AIR A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FB803B6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46</w:t>
            </w:r>
            <w:r w:rsidR="00376458"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734BB6" w14:textId="77777777" w:rsidR="00F614D0" w:rsidRDefault="00F614D0" w:rsidP="00F614D0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F2C62DA" w14:textId="77777777" w:rsidR="00F614D0" w:rsidRDefault="00F614D0" w:rsidP="00F614D0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4D927F3" w14:textId="77777777" w:rsidR="009C0C4B" w:rsidRPr="00BF38CA" w:rsidRDefault="00F614D0" w:rsidP="00BF38CA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7A9C900" w14:textId="77777777" w:rsidR="009C0C4B" w:rsidRPr="00D4696F" w:rsidRDefault="009C0C4B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79106C7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21BDCAD9" w14:textId="77777777" w:rsidR="00692EB0" w:rsidRPr="00923A8A" w:rsidRDefault="00692EB0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7" w:name="_Toc161922311"/>
      <w:r>
        <w:rPr>
          <w:rFonts w:asciiTheme="majorHAnsi" w:eastAsiaTheme="majorHAnsi" w:hAnsiTheme="majorHAnsi" w:hint="eastAsia"/>
          <w:b/>
          <w:sz w:val="26"/>
          <w:szCs w:val="26"/>
        </w:rPr>
        <w:t>통관고유부호</w:t>
      </w:r>
      <w:bookmarkEnd w:id="37"/>
    </w:p>
    <w:p w14:paraId="091BB669" w14:textId="77777777" w:rsidR="00692EB0" w:rsidRPr="00E83505" w:rsidRDefault="00692EB0" w:rsidP="004C42C7">
      <w:pPr>
        <w:pStyle w:val="afc"/>
        <w:numPr>
          <w:ilvl w:val="0"/>
          <w:numId w:val="2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692EB0" w:rsidRPr="006777DC" w14:paraId="39EE8D91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073189E1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28324E7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C2B732E" w14:textId="77777777" w:rsidR="00692EB0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API010</w:t>
            </w:r>
          </w:p>
        </w:tc>
      </w:tr>
      <w:tr w:rsidR="00692EB0" w:rsidRPr="006777DC" w14:paraId="5925164B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0FB9D60F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55C3E1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048850C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통관고유부</w:t>
            </w:r>
            <w:r w:rsidR="00F40F20">
              <w:rPr>
                <w:rFonts w:asciiTheme="majorHAnsi" w:eastAsiaTheme="majorHAnsi" w:hAnsiTheme="majorHAnsi" w:hint="eastAsia"/>
              </w:rPr>
              <w:t>호</w:t>
            </w:r>
          </w:p>
        </w:tc>
      </w:tr>
      <w:tr w:rsidR="00692EB0" w:rsidRPr="006777DC" w14:paraId="4D94C678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7ED51B87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8DF38B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0C4EBBE" w14:textId="77777777" w:rsidR="00692EB0" w:rsidRPr="009D5459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692EB0">
              <w:rPr>
                <w:rFonts w:asciiTheme="majorHAnsi" w:eastAsiaTheme="majorHAnsi" w:hAnsiTheme="majorHAnsi"/>
              </w:rPr>
              <w:t>retrieveEcm</w:t>
            </w:r>
          </w:p>
        </w:tc>
      </w:tr>
      <w:tr w:rsidR="00692EB0" w:rsidRPr="006777DC" w14:paraId="51C96A01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F8EB98A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170DC12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1B75875" w14:textId="77777777" w:rsidR="00692EB0" w:rsidRPr="0081418F" w:rsidRDefault="00F40F2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F40F20">
              <w:rPr>
                <w:rFonts w:asciiTheme="majorHAnsi" w:eastAsiaTheme="majorHAnsi" w:hAnsiTheme="majorHAnsi" w:hint="eastAsia"/>
              </w:rPr>
              <w:t>통관고유부호 및 상호 정보 제공</w:t>
            </w:r>
          </w:p>
        </w:tc>
      </w:tr>
      <w:tr w:rsidR="00692EB0" w:rsidRPr="006777DC" w14:paraId="12AE17AF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6F48414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D7BB354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D9B82F7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1FC3BB0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448A8F73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92EB0" w:rsidRPr="006777DC" w14:paraId="3B5EC5C2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BCF4414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9739340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E4CBE1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16E311C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92EB0" w:rsidRPr="006777DC" w14:paraId="78FFA790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DD57200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8351A0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8DF48FC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92EB0" w:rsidRPr="006777DC" w14:paraId="06C692AA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02CC2C1D" w14:textId="77777777" w:rsidR="00692EB0" w:rsidRPr="0081418F" w:rsidRDefault="00692EB0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C4FE1E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955BDD6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9608BBE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7DDB90F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01167C4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92EB0" w:rsidRPr="006777DC" w14:paraId="219D7B13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0AF529AD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4C81E0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41F58C5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3907DF" w:rsidRPr="006777DC" w14:paraId="1403F640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18744E5" w14:textId="77777777" w:rsidR="003907DF" w:rsidRPr="0081418F" w:rsidRDefault="003907DF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D6AD97D" w14:textId="77777777" w:rsidR="003907DF" w:rsidRPr="0081418F" w:rsidRDefault="003907DF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7265125" w14:textId="77777777" w:rsidR="003907DF" w:rsidRPr="0081418F" w:rsidRDefault="003907DF" w:rsidP="00EB332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692EB0"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 w:rsidR="00FF13EC" w:rsidRPr="006777DC" w14:paraId="1EF3D49E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770AA7D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D53AC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53D6261" w14:textId="77777777" w:rsidR="00FF13EC" w:rsidRPr="0081418F" w:rsidRDefault="00FF13EC" w:rsidP="0093345C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692EB0"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 w:rsidR="00FF13EC" w:rsidRPr="006777DC" w14:paraId="2192ACC5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0B307FC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EA2A89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2B9F8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078054BA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12FACF0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AE5ABC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7FC5993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705132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28BD76B9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BAE6C03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613F1BEA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D1ED0A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2366431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D34AD64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D72A27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1D01808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736D275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8ECBBD4" w14:textId="77777777" w:rsidR="00692EB0" w:rsidRPr="00E83505" w:rsidRDefault="00692EB0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EEA070" w14:textId="77777777" w:rsidR="00692EB0" w:rsidRPr="00E83505" w:rsidRDefault="00692EB0" w:rsidP="004C42C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4"/>
        <w:gridCol w:w="1616"/>
        <w:gridCol w:w="1285"/>
        <w:gridCol w:w="1475"/>
        <w:gridCol w:w="3670"/>
      </w:tblGrid>
      <w:tr w:rsidR="00FA4DBD" w:rsidRPr="00795232" w14:paraId="1DA83BD9" w14:textId="77777777" w:rsidTr="00FA4DBD">
        <w:tc>
          <w:tcPr>
            <w:tcW w:w="797" w:type="pct"/>
            <w:shd w:val="pct10" w:color="auto" w:fill="auto"/>
            <w:vAlign w:val="center"/>
          </w:tcPr>
          <w:p w14:paraId="598DBC3B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41" w:type="pct"/>
            <w:shd w:val="pct10" w:color="auto" w:fill="auto"/>
            <w:vAlign w:val="center"/>
          </w:tcPr>
          <w:p w14:paraId="2D7B1194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72" w:type="pct"/>
            <w:shd w:val="pct10" w:color="auto" w:fill="auto"/>
            <w:vAlign w:val="center"/>
          </w:tcPr>
          <w:p w14:paraId="655E350D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71" w:type="pct"/>
            <w:shd w:val="pct10" w:color="auto" w:fill="auto"/>
            <w:vAlign w:val="center"/>
          </w:tcPr>
          <w:p w14:paraId="6A262F34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18" w:type="pct"/>
            <w:shd w:val="pct10" w:color="auto" w:fill="auto"/>
            <w:vAlign w:val="center"/>
          </w:tcPr>
          <w:p w14:paraId="55EDC4EA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A4DBD" w:rsidRPr="00795232" w14:paraId="2D69D737" w14:textId="77777777" w:rsidTr="00FA4DBD">
        <w:tc>
          <w:tcPr>
            <w:tcW w:w="797" w:type="pct"/>
            <w:shd w:val="clear" w:color="auto" w:fill="auto"/>
            <w:vAlign w:val="center"/>
          </w:tcPr>
          <w:p w14:paraId="5A0CAA74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ecm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32F40DF1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통관고유부호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57C79C4F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19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1FC460A9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4BBD04B1" w14:textId="77777777" w:rsidR="00FA4DBD" w:rsidRPr="00097DBA" w:rsidRDefault="00DB60D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통관고유부호</w:t>
            </w:r>
          </w:p>
        </w:tc>
      </w:tr>
      <w:tr w:rsidR="00FA4DBD" w:rsidRPr="00795232" w14:paraId="348CC618" w14:textId="77777777" w:rsidTr="00FA4DBD">
        <w:tc>
          <w:tcPr>
            <w:tcW w:w="797" w:type="pct"/>
            <w:shd w:val="clear" w:color="auto" w:fill="auto"/>
            <w:vAlign w:val="center"/>
          </w:tcPr>
          <w:p w14:paraId="50721572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brno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3ADA6A8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사업자등록번호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77DF589D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4E577A37" w14:textId="77777777" w:rsidR="00FA4DBD" w:rsidRPr="00097DBA" w:rsidRDefault="00FA4DB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0CF88180" w14:textId="77777777" w:rsidR="00FA4DBD" w:rsidRPr="00097DBA" w:rsidRDefault="00DB60D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사업자등록번호</w:t>
            </w:r>
          </w:p>
        </w:tc>
      </w:tr>
      <w:tr w:rsidR="008A29C6" w:rsidRPr="00795232" w14:paraId="45521D55" w14:textId="77777777" w:rsidTr="00FA4DBD">
        <w:tc>
          <w:tcPr>
            <w:tcW w:w="797" w:type="pct"/>
            <w:shd w:val="clear" w:color="auto" w:fill="auto"/>
            <w:vAlign w:val="center"/>
          </w:tcPr>
          <w:p w14:paraId="17986236" w14:textId="77777777" w:rsidR="008A29C6" w:rsidRDefault="008A29C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BFC5CC7" w14:textId="77777777" w:rsidR="008A29C6" w:rsidRDefault="008A29C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B8009BF" w14:textId="77777777" w:rsidR="008A29C6" w:rsidRDefault="008A29C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6A02BADA" w14:textId="77777777" w:rsidR="008A29C6" w:rsidRDefault="008A29C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 w14:paraId="05C72E91" w14:textId="77777777" w:rsidR="008A29C6" w:rsidRDefault="00D07AE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</w:tbl>
    <w:p w14:paraId="7A3C299B" w14:textId="77777777" w:rsidR="00692EB0" w:rsidRPr="00E83505" w:rsidRDefault="00692EB0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1151671" w14:textId="77777777" w:rsidR="00692EB0" w:rsidRPr="00E83505" w:rsidRDefault="00692EB0" w:rsidP="004C42C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37"/>
        <w:gridCol w:w="1874"/>
        <w:gridCol w:w="1032"/>
        <w:gridCol w:w="1277"/>
        <w:gridCol w:w="3650"/>
      </w:tblGrid>
      <w:tr w:rsidR="00FA4DBD" w:rsidRPr="00795232" w14:paraId="0E2DF668" w14:textId="77777777" w:rsidTr="00FA4DBD">
        <w:trPr>
          <w:trHeight w:val="280"/>
        </w:trPr>
        <w:tc>
          <w:tcPr>
            <w:tcW w:w="908" w:type="pct"/>
            <w:shd w:val="clear" w:color="auto" w:fill="D9D9D9" w:themeFill="background1" w:themeFillShade="D9"/>
            <w:vAlign w:val="center"/>
          </w:tcPr>
          <w:p w14:paraId="510AE60F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 w:themeFill="background1" w:themeFillShade="D9"/>
            <w:vAlign w:val="center"/>
          </w:tcPr>
          <w:p w14:paraId="2A28B4C7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clear" w:color="auto" w:fill="D9D9D9" w:themeFill="background1" w:themeFillShade="D9"/>
            <w:vAlign w:val="center"/>
          </w:tcPr>
          <w:p w14:paraId="76ABFC46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 w:themeFill="background1" w:themeFillShade="D9"/>
            <w:vAlign w:val="center"/>
          </w:tcPr>
          <w:p w14:paraId="3EF9FC4C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 w:themeFill="background1" w:themeFillShade="D9"/>
            <w:vAlign w:val="center"/>
          </w:tcPr>
          <w:p w14:paraId="1750B49F" w14:textId="77777777" w:rsidR="00FA4DBD" w:rsidRPr="00795232" w:rsidRDefault="00FA4DBD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A4DBD" w14:paraId="53356837" w14:textId="77777777" w:rsidTr="00FA4DBD">
        <w:trPr>
          <w:trHeight w:val="300"/>
        </w:trPr>
        <w:tc>
          <w:tcPr>
            <w:tcW w:w="908" w:type="pct"/>
            <w:noWrap/>
          </w:tcPr>
          <w:p w14:paraId="1452A191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useYn</w:t>
            </w:r>
          </w:p>
        </w:tc>
        <w:tc>
          <w:tcPr>
            <w:tcW w:w="979" w:type="pct"/>
            <w:noWrap/>
          </w:tcPr>
          <w:p w14:paraId="410CEA7A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사용여부</w:t>
            </w:r>
          </w:p>
        </w:tc>
        <w:tc>
          <w:tcPr>
            <w:tcW w:w="539" w:type="pct"/>
            <w:noWrap/>
          </w:tcPr>
          <w:p w14:paraId="278C2A01" w14:textId="77777777" w:rsidR="00FA4DBD" w:rsidRDefault="00FA4DBD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4734407B" w14:textId="77777777" w:rsidR="00FA4DBD" w:rsidRDefault="00FA4DBD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3A9A798A" w14:textId="77777777" w:rsidR="00FA4DBD" w:rsidRDefault="00DB60D9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사용여부</w:t>
            </w:r>
          </w:p>
        </w:tc>
      </w:tr>
      <w:tr w:rsidR="00FA4DBD" w14:paraId="5BC60BAB" w14:textId="77777777" w:rsidTr="00FA4DBD">
        <w:trPr>
          <w:trHeight w:val="300"/>
        </w:trPr>
        <w:tc>
          <w:tcPr>
            <w:tcW w:w="908" w:type="pct"/>
            <w:noWrap/>
          </w:tcPr>
          <w:p w14:paraId="42EBF1F4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ecm</w:t>
            </w:r>
          </w:p>
        </w:tc>
        <w:tc>
          <w:tcPr>
            <w:tcW w:w="979" w:type="pct"/>
            <w:noWrap/>
          </w:tcPr>
          <w:p w14:paraId="70ADEDA9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통관고유부호</w:t>
            </w:r>
          </w:p>
        </w:tc>
        <w:tc>
          <w:tcPr>
            <w:tcW w:w="539" w:type="pct"/>
            <w:noWrap/>
          </w:tcPr>
          <w:p w14:paraId="5B836C4C" w14:textId="77777777" w:rsidR="00FA4DBD" w:rsidRDefault="00FA4DBD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67" w:type="pct"/>
          </w:tcPr>
          <w:p w14:paraId="5BDE7BD8" w14:textId="77777777" w:rsidR="00FA4DBD" w:rsidRDefault="00FA4DBD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 w14:paraId="0141FE51" w14:textId="77777777" w:rsidR="00FA4DBD" w:rsidRDefault="00DB60D9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통관고유부호</w:t>
            </w:r>
          </w:p>
        </w:tc>
      </w:tr>
      <w:tr w:rsidR="00FA4DBD" w14:paraId="13269ED0" w14:textId="77777777" w:rsidTr="00FA4DBD">
        <w:trPr>
          <w:trHeight w:val="300"/>
        </w:trPr>
        <w:tc>
          <w:tcPr>
            <w:tcW w:w="908" w:type="pct"/>
            <w:noWrap/>
          </w:tcPr>
          <w:p w14:paraId="57BA7956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979" w:type="pct"/>
            <w:noWrap/>
          </w:tcPr>
          <w:p w14:paraId="27CDB1DC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539" w:type="pct"/>
            <w:noWrap/>
          </w:tcPr>
          <w:p w14:paraId="192D01B1" w14:textId="77777777" w:rsidR="00FA4DBD" w:rsidRDefault="00FA4DBD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6EA6A2B0" w14:textId="77777777" w:rsidR="00FA4DBD" w:rsidRDefault="00FA4DBD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09BC2D68" w14:textId="77777777" w:rsidR="00FA4DBD" w:rsidRDefault="00DB60D9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  <w:tr w:rsidR="00FA4DBD" w14:paraId="118ACD5F" w14:textId="77777777" w:rsidTr="00FA4DBD">
        <w:trPr>
          <w:trHeight w:val="300"/>
        </w:trPr>
        <w:tc>
          <w:tcPr>
            <w:tcW w:w="908" w:type="pct"/>
            <w:noWrap/>
          </w:tcPr>
          <w:p w14:paraId="4BA75599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bsnsNo</w:t>
            </w:r>
          </w:p>
        </w:tc>
        <w:tc>
          <w:tcPr>
            <w:tcW w:w="979" w:type="pct"/>
            <w:noWrap/>
          </w:tcPr>
          <w:p w14:paraId="6D8BA5B9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사업자번호</w:t>
            </w:r>
          </w:p>
        </w:tc>
        <w:tc>
          <w:tcPr>
            <w:tcW w:w="539" w:type="pct"/>
            <w:noWrap/>
          </w:tcPr>
          <w:p w14:paraId="21618D90" w14:textId="77777777" w:rsidR="00FA4DBD" w:rsidRDefault="00FA4DBD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67" w:type="pct"/>
          </w:tcPr>
          <w:p w14:paraId="3680A1C2" w14:textId="77777777" w:rsidR="00FA4DBD" w:rsidRDefault="00FA4DBD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7FCA5E26" w14:textId="77777777" w:rsidR="00FA4DBD" w:rsidRDefault="00DB60D9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사업자등록번호</w:t>
            </w:r>
          </w:p>
        </w:tc>
      </w:tr>
      <w:tr w:rsidR="00FA4DBD" w14:paraId="05D16D6B" w14:textId="77777777" w:rsidTr="00FA4DBD">
        <w:trPr>
          <w:trHeight w:val="300"/>
        </w:trPr>
        <w:tc>
          <w:tcPr>
            <w:tcW w:w="908" w:type="pct"/>
            <w:noWrap/>
          </w:tcPr>
          <w:p w14:paraId="14F568D7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  <w:noWrap/>
          </w:tcPr>
          <w:p w14:paraId="25C3C3D8" w14:textId="77777777" w:rsidR="00FA4DBD" w:rsidRDefault="00FA4DBD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9" w:type="pct"/>
            <w:noWrap/>
          </w:tcPr>
          <w:p w14:paraId="623CF0BC" w14:textId="77777777" w:rsidR="00FA4DBD" w:rsidRDefault="00E11883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56EC5023" w14:textId="77777777" w:rsidR="00FA4DBD" w:rsidRDefault="00FA4DBD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42CB2183" w14:textId="77777777" w:rsidR="00FA4DBD" w:rsidRDefault="00DB60D9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대표자 성명</w:t>
            </w:r>
          </w:p>
        </w:tc>
      </w:tr>
      <w:tr w:rsidR="00FC1622" w14:paraId="7B5CD45B" w14:textId="77777777" w:rsidTr="00FA4DBD">
        <w:trPr>
          <w:trHeight w:val="300"/>
        </w:trPr>
        <w:tc>
          <w:tcPr>
            <w:tcW w:w="908" w:type="pct"/>
            <w:noWrap/>
          </w:tcPr>
          <w:p w14:paraId="4E5F58A5" w14:textId="77777777" w:rsidR="00FC1622" w:rsidRDefault="00FC1622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FC1622">
              <w:rPr>
                <w:rFonts w:ascii="맑은 고딕" w:eastAsia="맑은 고딕" w:hAnsi="맑은 고딕" w:cs="굴림"/>
                <w:sz w:val="20"/>
              </w:rPr>
              <w:t>bslcBscsAddr</w:t>
            </w:r>
          </w:p>
        </w:tc>
        <w:tc>
          <w:tcPr>
            <w:tcW w:w="979" w:type="pct"/>
            <w:noWrap/>
          </w:tcPr>
          <w:p w14:paraId="3AD88350" w14:textId="77777777" w:rsidR="00FC1622" w:rsidRDefault="00FC1622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539" w:type="pct"/>
            <w:noWrap/>
          </w:tcPr>
          <w:p w14:paraId="1F3277F2" w14:textId="77777777" w:rsidR="00FC1622" w:rsidRDefault="00FC1622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 w14:paraId="6E303742" w14:textId="77777777" w:rsidR="00FC1622" w:rsidRDefault="00FC1622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4AC4CF98" w14:textId="77777777" w:rsidR="00FC1622" w:rsidRDefault="00FC1622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사업자등록증 주소</w:t>
            </w:r>
          </w:p>
        </w:tc>
      </w:tr>
      <w:tr w:rsidR="00FC1622" w14:paraId="1A1C70DA" w14:textId="77777777" w:rsidTr="00FA4DBD">
        <w:trPr>
          <w:trHeight w:val="300"/>
        </w:trPr>
        <w:tc>
          <w:tcPr>
            <w:tcW w:w="908" w:type="pct"/>
            <w:noWrap/>
          </w:tcPr>
          <w:p w14:paraId="334B949B" w14:textId="77777777" w:rsidR="00FC1622" w:rsidRDefault="00FC1622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FC1622">
              <w:rPr>
                <w:rFonts w:ascii="맑은 고딕" w:eastAsia="맑은 고딕" w:hAnsi="맑은 고딕" w:cs="굴림"/>
                <w:sz w:val="20"/>
              </w:rPr>
              <w:t>rprsTelno</w:t>
            </w:r>
          </w:p>
        </w:tc>
        <w:tc>
          <w:tcPr>
            <w:tcW w:w="979" w:type="pct"/>
            <w:noWrap/>
          </w:tcPr>
          <w:p w14:paraId="7590C75C" w14:textId="77777777" w:rsidR="00FC1622" w:rsidRDefault="00FC1622" w:rsidP="00376458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539" w:type="pct"/>
            <w:noWrap/>
          </w:tcPr>
          <w:p w14:paraId="4E3D1872" w14:textId="77777777" w:rsidR="00FC1622" w:rsidRDefault="00FC1622" w:rsidP="00376458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18DFA95B" w14:textId="77777777" w:rsidR="00FC1622" w:rsidRDefault="00FC1622" w:rsidP="00376458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 w14:paraId="5770B6AA" w14:textId="77777777" w:rsidR="00FC1622" w:rsidRDefault="002318CD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대표전화번호</w:t>
            </w:r>
          </w:p>
        </w:tc>
      </w:tr>
    </w:tbl>
    <w:p w14:paraId="50220D8C" w14:textId="77777777" w:rsidR="00692EB0" w:rsidRDefault="00692EB0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56E9019" w14:textId="77777777" w:rsidR="00692EB0" w:rsidRPr="00795232" w:rsidRDefault="00692EB0" w:rsidP="002704F1">
      <w:pPr>
        <w:jc w:val="left"/>
        <w:rPr>
          <w:rFonts w:asciiTheme="majorHAnsi" w:eastAsiaTheme="majorHAnsi" w:hAnsiTheme="majorHAnsi"/>
        </w:rPr>
      </w:pPr>
    </w:p>
    <w:p w14:paraId="3D9AD990" w14:textId="77777777" w:rsidR="00692EB0" w:rsidRPr="00E83505" w:rsidRDefault="00692EB0" w:rsidP="004C42C7">
      <w:pPr>
        <w:pStyle w:val="hieatt"/>
        <w:numPr>
          <w:ilvl w:val="0"/>
          <w:numId w:val="2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92EB0" w:rsidRPr="00D4696F" w14:paraId="281CDE96" w14:textId="77777777" w:rsidTr="00C5042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9931EA" w14:textId="77777777" w:rsidR="00692EB0" w:rsidRPr="00D4696F" w:rsidRDefault="00692EB0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92EB0" w:rsidRPr="00D4696F" w14:paraId="2436F4BA" w14:textId="77777777" w:rsidTr="00C5042A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693EEA4" w14:textId="77777777" w:rsidR="00B875D1" w:rsidRPr="00B875D1" w:rsidRDefault="00420664" w:rsidP="00940100">
            <w:pPr>
              <w:jc w:val="left"/>
              <w:rPr>
                <w:rFonts w:asciiTheme="majorHAnsi" w:eastAsiaTheme="majorHAnsi" w:hAnsiTheme="majorHAnsi"/>
              </w:rPr>
            </w:pPr>
            <w:hyperlink r:id="rId66" w:history="1">
              <w:r w:rsidR="00B875D1">
                <w:rPr>
                  <w:rStyle w:val="a5"/>
                  <w:rFonts w:asciiTheme="majorHAnsi" w:eastAsiaTheme="majorHAnsi" w:hAnsiTheme="majorHAnsi" w:hint="eastAsia"/>
                </w:rPr>
                <w:t>https://unipass.customs.go.kr:38010</w:t>
              </w:r>
              <w:r w:rsidR="00B875D1" w:rsidRPr="00F538D9">
                <w:rPr>
                  <w:rStyle w:val="a5"/>
                  <w:rFonts w:asciiTheme="majorHAnsi" w:eastAsiaTheme="majorHAnsi" w:hAnsiTheme="majorHAnsi" w:hint="eastAsia"/>
                </w:rPr>
                <w:t>/ext/rest/ecmQry/retrieveEcm?crkyCn</w:t>
              </w:r>
            </w:hyperlink>
            <w:r w:rsidR="00B875D1" w:rsidRPr="00692EB0">
              <w:rPr>
                <w:rFonts w:asciiTheme="majorHAnsi" w:eastAsiaTheme="majorHAnsi" w:hAnsiTheme="majorHAnsi" w:hint="eastAsia"/>
              </w:rPr>
              <w:t>=</w:t>
            </w:r>
            <w:r w:rsidR="00B875D1" w:rsidRPr="00692EB0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875D1" w:rsidRPr="00692EB0">
              <w:rPr>
                <w:rFonts w:asciiTheme="majorHAnsi" w:eastAsiaTheme="majorHAnsi" w:hAnsiTheme="majorHAnsi" w:hint="eastAsia"/>
              </w:rPr>
              <w:t>&amp;ecm=</w:t>
            </w:r>
            <w:r w:rsidR="00B875D1">
              <w:rPr>
                <w:rFonts w:asciiTheme="majorHAnsi" w:eastAsiaTheme="majorHAnsi" w:hAnsiTheme="majorHAnsi" w:hint="eastAsia"/>
              </w:rPr>
              <w:t>한국</w:t>
            </w:r>
            <w:r w:rsidR="003D4E0C">
              <w:rPr>
                <w:rFonts w:asciiTheme="majorHAnsi" w:eastAsiaTheme="majorHAnsi" w:hAnsiTheme="majorHAnsi" w:hint="eastAsia"/>
              </w:rPr>
              <w:t>**</w:t>
            </w:r>
            <w:r w:rsidR="00B875D1">
              <w:rPr>
                <w:rFonts w:asciiTheme="majorHAnsi" w:eastAsiaTheme="majorHAnsi" w:hAnsiTheme="majorHAnsi" w:hint="eastAsia"/>
              </w:rPr>
              <w:t>1831016</w:t>
            </w:r>
            <w:r w:rsidR="00B875D1" w:rsidRPr="00692EB0">
              <w:rPr>
                <w:rFonts w:asciiTheme="majorHAnsi" w:eastAsiaTheme="majorHAnsi" w:hAnsiTheme="majorHAnsi" w:hint="eastAsia"/>
              </w:rPr>
              <w:t>&amp;brno=</w:t>
            </w:r>
            <w:r w:rsidR="00B875D1">
              <w:rPr>
                <w:rFonts w:asciiTheme="majorHAnsi" w:eastAsiaTheme="majorHAnsi" w:hAnsiTheme="majorHAnsi" w:hint="eastAsia"/>
              </w:rPr>
              <w:t>13</w:t>
            </w:r>
            <w:r w:rsidR="003D4E0C">
              <w:rPr>
                <w:rFonts w:asciiTheme="majorHAnsi" w:eastAsiaTheme="majorHAnsi" w:hAnsiTheme="majorHAnsi" w:hint="eastAsia"/>
              </w:rPr>
              <w:t>******</w:t>
            </w:r>
            <w:r w:rsidR="00B875D1">
              <w:rPr>
                <w:rFonts w:asciiTheme="majorHAnsi" w:eastAsiaTheme="majorHAnsi" w:hAnsiTheme="majorHAnsi" w:hint="eastAsia"/>
              </w:rPr>
              <w:t>92&amp;conmNm=</w:t>
            </w:r>
            <w:r w:rsidR="003D4E0C">
              <w:rPr>
                <w:rFonts w:asciiTheme="majorHAnsi" w:eastAsiaTheme="majorHAnsi" w:hAnsiTheme="majorHAnsi" w:hint="eastAsia"/>
              </w:rPr>
              <w:t>***</w:t>
            </w:r>
            <w:r w:rsidR="00B875D1">
              <w:rPr>
                <w:rFonts w:asciiTheme="majorHAnsi" w:eastAsiaTheme="majorHAnsi" w:hAnsiTheme="majorHAnsi" w:hint="eastAsia"/>
              </w:rPr>
              <w:t>한국</w:t>
            </w:r>
            <w:r w:rsidR="003D4E0C">
              <w:rPr>
                <w:rFonts w:asciiTheme="majorHAnsi" w:eastAsiaTheme="majorHAnsi" w:hAnsiTheme="majorHAnsi" w:hint="eastAsia"/>
              </w:rPr>
              <w:t>****</w:t>
            </w:r>
          </w:p>
        </w:tc>
      </w:tr>
      <w:tr w:rsidR="00692EB0" w:rsidRPr="00D4696F" w14:paraId="10376760" w14:textId="77777777" w:rsidTr="00C5042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5753D1" w14:textId="77777777" w:rsidR="00692EB0" w:rsidRPr="00D4696F" w:rsidRDefault="00692EB0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92EB0" w:rsidRPr="00D4696F" w14:paraId="70778468" w14:textId="77777777" w:rsidTr="00C5042A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8857776" w14:textId="77777777" w:rsidR="00FA4DBD" w:rsidRDefault="00FA4DBD" w:rsidP="00FA4DBD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344BC6F" w14:textId="77777777" w:rsidR="00FA4DBD" w:rsidRDefault="00420664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7" w:history="1">
              <w:r w:rsidR="00FA4DB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A4DBD">
              <w:rPr>
                <w:rFonts w:ascii="Verdana" w:hAnsi="Verdana"/>
                <w:sz w:val="20"/>
              </w:rPr>
              <w:t xml:space="preserve"> </w:t>
            </w:r>
            <w:r w:rsidR="00FA4DBD">
              <w:rPr>
                <w:rStyle w:val="m1"/>
                <w:rFonts w:ascii="Verdana" w:hAnsi="Verdana"/>
                <w:sz w:val="20"/>
              </w:rPr>
              <w:t>&lt;</w:t>
            </w:r>
            <w:r w:rsidR="00FA4DBD">
              <w:rPr>
                <w:rStyle w:val="t1"/>
                <w:rFonts w:ascii="Verdana" w:hAnsi="Verdana"/>
                <w:sz w:val="20"/>
              </w:rPr>
              <w:t>ecmQryRtnVo</w:t>
            </w:r>
            <w:r w:rsidR="00FA4DB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FDF4F9" w14:textId="77777777" w:rsidR="00FA4DBD" w:rsidRDefault="00FA4DBD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FABB7AB" w14:textId="77777777" w:rsidR="00FA4DBD" w:rsidRDefault="00420664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68" w:history="1">
              <w:r w:rsidR="00FA4DBD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A4DBD">
              <w:rPr>
                <w:rFonts w:ascii="Verdana" w:hAnsi="Verdana"/>
                <w:sz w:val="20"/>
              </w:rPr>
              <w:t xml:space="preserve"> </w:t>
            </w:r>
            <w:r w:rsidR="00FA4DBD">
              <w:rPr>
                <w:rStyle w:val="m1"/>
                <w:rFonts w:ascii="Verdana" w:hAnsi="Verdana"/>
                <w:sz w:val="20"/>
              </w:rPr>
              <w:t>&lt;</w:t>
            </w:r>
            <w:r w:rsidR="00FA4DBD">
              <w:rPr>
                <w:rStyle w:val="t1"/>
                <w:rFonts w:ascii="Verdana" w:hAnsi="Verdana"/>
                <w:sz w:val="20"/>
              </w:rPr>
              <w:t>ecmQryRsltVo</w:t>
            </w:r>
            <w:r w:rsidR="00FA4DBD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B1F256" w14:textId="77777777" w:rsidR="00FC1622" w:rsidRDefault="00FA4DBD" w:rsidP="00FC1622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AAB791" w14:textId="77777777" w:rsidR="00FA4DBD" w:rsidRDefault="00FA4DBD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B875D1" w:rsidRPr="00B875D1">
              <w:rPr>
                <w:rStyle w:val="tx1"/>
                <w:rFonts w:hint="eastAsia"/>
              </w:rPr>
              <w:t>한국**18******6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5105DA" w14:textId="77777777" w:rsidR="00FA4DBD" w:rsidRDefault="003D4E0C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3D4E0C">
              <w:rPr>
                <w:rStyle w:val="tx1"/>
                <w:rFonts w:hint="eastAsia"/>
              </w:rPr>
              <w:t>***한국****</w:t>
            </w:r>
            <w:r w:rsidR="00FA4DBD">
              <w:rPr>
                <w:rFonts w:ascii="Verdana" w:hAnsi="Verdana"/>
                <w:sz w:val="20"/>
              </w:rPr>
              <w:t xml:space="preserve"> </w:t>
            </w:r>
            <w:r w:rsidR="00FA4DBD"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 xml:space="preserve"> conmNm</w:t>
            </w:r>
            <w:r w:rsidR="00FA4DBD">
              <w:rPr>
                <w:rStyle w:val="m1"/>
                <w:rFonts w:ascii="Verdana" w:hAnsi="Verdana"/>
                <w:sz w:val="20"/>
              </w:rPr>
              <w:t>&gt;</w:t>
            </w:r>
            <w:r w:rsidR="00FA4DBD">
              <w:rPr>
                <w:rFonts w:ascii="Verdana" w:hAnsi="Verdana"/>
                <w:sz w:val="20"/>
              </w:rPr>
              <w:t xml:space="preserve"> </w:t>
            </w:r>
          </w:p>
          <w:p w14:paraId="195A3D50" w14:textId="77777777" w:rsidR="00FA4DBD" w:rsidRDefault="00FA4DBD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 w:rsidR="00B875D1">
              <w:rPr>
                <w:rStyle w:val="tx1"/>
                <w:rFonts w:ascii="Verdana" w:hAnsi="Verdana" w:hint="eastAsia"/>
                <w:sz w:val="20"/>
              </w:rPr>
              <w:t>3*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 w:rsidR="00B875D1">
              <w:rPr>
                <w:rStyle w:val="tx1"/>
                <w:rFonts w:ascii="Verdana" w:hAnsi="Verdana" w:hint="eastAsia"/>
                <w:sz w:val="20"/>
              </w:rPr>
              <w:t>*92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5EED39F" w14:textId="77777777" w:rsidR="00FC1622" w:rsidRDefault="00FA4DBD" w:rsidP="00FC1622">
            <w:pPr>
              <w:ind w:leftChars="48" w:left="586" w:hanging="480"/>
              <w:jc w:val="left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B875D1">
              <w:rPr>
                <w:rStyle w:val="tx1"/>
                <w:rFonts w:ascii="Verdana" w:hAnsi="Verdana" w:hint="eastAsi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6393F06" w14:textId="77777777" w:rsidR="00FC1622" w:rsidRDefault="00FC1622" w:rsidP="00FC1622">
            <w:pPr>
              <w:ind w:leftChars="140" w:left="588" w:hangingChars="140" w:hanging="28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</w:t>
            </w:r>
            <w:r>
              <w:rPr>
                <w:rStyle w:val="tx1"/>
                <w:rFonts w:ascii="Verdana" w:hAnsi="Verdana" w:hint="eastAsia"/>
                <w:sz w:val="20"/>
              </w:rPr>
              <w:t>*** *** **** 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  <w:r w:rsidR="00FA4DBD">
              <w:rPr>
                <w:rFonts w:ascii="Verdana" w:hAnsi="Verdana"/>
                <w:sz w:val="20"/>
              </w:rPr>
              <w:t xml:space="preserve"> </w:t>
            </w:r>
          </w:p>
          <w:p w14:paraId="7D338EDC" w14:textId="77777777" w:rsidR="00FC1622" w:rsidRPr="00FC1622" w:rsidRDefault="00FC1622" w:rsidP="00FC1622">
            <w:pPr>
              <w:ind w:leftChars="140" w:left="588" w:hangingChars="140" w:hanging="2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DFC8B47" w14:textId="77777777" w:rsidR="00FA4DBD" w:rsidRDefault="00FA4DBD" w:rsidP="00FC1622">
            <w:pPr>
              <w:ind w:leftChars="140" w:left="348" w:hangingChars="20" w:hanging="4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C77F84A" w14:textId="77777777" w:rsidR="00FA4DBD" w:rsidRDefault="00FA4DBD" w:rsidP="00FA4DBD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7CEC06" w14:textId="77777777" w:rsidR="00692EB0" w:rsidRPr="00D4696F" w:rsidRDefault="00FA4DBD" w:rsidP="00394127">
            <w:pPr>
              <w:ind w:leftChars="48" w:left="346" w:hanging="240"/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41F8F01" w14:textId="77777777" w:rsidR="00692EB0" w:rsidRPr="00D4696F" w:rsidRDefault="00692EB0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39BDF1B4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6EE6626" w14:textId="77777777" w:rsidR="00692EB0" w:rsidRPr="00923A8A" w:rsidRDefault="00692EB0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8" w:name="_Toc161922312"/>
      <w:r>
        <w:rPr>
          <w:rFonts w:asciiTheme="majorHAnsi" w:eastAsiaTheme="majorHAnsi" w:hAnsiTheme="majorHAnsi" w:hint="eastAsia"/>
          <w:b/>
          <w:sz w:val="26"/>
          <w:szCs w:val="26"/>
        </w:rPr>
        <w:t>해외공급자부호</w:t>
      </w:r>
      <w:bookmarkEnd w:id="38"/>
    </w:p>
    <w:p w14:paraId="42D19EE4" w14:textId="77777777" w:rsidR="00692EB0" w:rsidRPr="00E83505" w:rsidRDefault="00692EB0" w:rsidP="004C42C7">
      <w:pPr>
        <w:pStyle w:val="afc"/>
        <w:numPr>
          <w:ilvl w:val="0"/>
          <w:numId w:val="2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2268"/>
        <w:gridCol w:w="1843"/>
        <w:gridCol w:w="1983"/>
        <w:gridCol w:w="2090"/>
      </w:tblGrid>
      <w:tr w:rsidR="00692EB0" w:rsidRPr="006777DC" w14:paraId="5161E51B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EC9578F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D30F4C6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A2B1218" w14:textId="77777777" w:rsidR="00692EB0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API011</w:t>
            </w:r>
          </w:p>
        </w:tc>
      </w:tr>
      <w:tr w:rsidR="00692EB0" w:rsidRPr="006777DC" w14:paraId="24A9B606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39F141A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8D2F45F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FF5D2ED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해외공급자부호</w:t>
            </w:r>
          </w:p>
        </w:tc>
      </w:tr>
      <w:tr w:rsidR="00692EB0" w:rsidRPr="006777DC" w14:paraId="25862302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DB8DB8C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CB5BC1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F8BE969" w14:textId="77777777" w:rsidR="00692EB0" w:rsidRPr="009D5459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692EB0">
              <w:rPr>
                <w:rFonts w:asciiTheme="majorHAnsi" w:eastAsiaTheme="majorHAnsi" w:hAnsiTheme="majorHAnsi"/>
              </w:rPr>
              <w:t>retrieveOvrsSplrSgn</w:t>
            </w:r>
          </w:p>
        </w:tc>
      </w:tr>
      <w:tr w:rsidR="00692EB0" w:rsidRPr="006777DC" w14:paraId="7918A45A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5F9D09B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BC48BB8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E3101A3" w14:textId="77777777" w:rsidR="00692EB0" w:rsidRPr="0081418F" w:rsidRDefault="00F40F2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F40F20">
              <w:rPr>
                <w:rFonts w:asciiTheme="majorHAnsi" w:eastAsiaTheme="majorHAnsi" w:hAnsiTheme="majorHAnsi" w:hint="eastAsia"/>
              </w:rPr>
              <w:t>해외공급자부호 및 상호 정보 제공</w:t>
            </w:r>
          </w:p>
        </w:tc>
      </w:tr>
      <w:tr w:rsidR="00692EB0" w:rsidRPr="006777DC" w14:paraId="6318E92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165FE3E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0D75995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6094606D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7441163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495BD576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92EB0" w:rsidRPr="006777DC" w14:paraId="3A4A491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DB67755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0CC7C0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 w14:paraId="415802B7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686D0AF5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92EB0" w:rsidRPr="006777DC" w14:paraId="48F695B5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EE313BB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878C9FE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CEA060A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92EB0" w:rsidRPr="006777DC" w14:paraId="3D19F8CC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6DA260F" w14:textId="77777777" w:rsidR="00692EB0" w:rsidRPr="0081418F" w:rsidRDefault="00692EB0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9F2D71A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432EF7E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11A6F97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E37E43F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13C3069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92EB0" w:rsidRPr="006777DC" w14:paraId="49E7847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86A7CFB" w14:textId="77777777" w:rsidR="00692EB0" w:rsidRPr="0081418F" w:rsidRDefault="00692EB0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8497EFB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69915D6" w14:textId="77777777" w:rsidR="00692EB0" w:rsidRPr="0081418F" w:rsidRDefault="00692EB0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92EB0" w:rsidRPr="006777DC" w14:paraId="29332B7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1D28FC4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5E242AC" w14:textId="77777777" w:rsidR="00692EB0" w:rsidRPr="0081418F" w:rsidRDefault="00692EB0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4248C9D" w14:textId="77777777" w:rsidR="00692EB0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420664">
              <w:rPr>
                <w:rFonts w:asciiTheme="majorHAnsi" w:eastAsiaTheme="majorHAnsi" w:hAnsiTheme="majorHAnsi"/>
                <w:spacing w:val="1"/>
                <w:w w:val="92"/>
                <w:fitText w:val="5641" w:id="-1562202624"/>
              </w:rPr>
              <w:t>https://</w:t>
            </w:r>
            <w:r w:rsidR="00FF13EC" w:rsidRPr="00420664">
              <w:rPr>
                <w:rFonts w:asciiTheme="majorHAnsi" w:eastAsiaTheme="majorHAnsi" w:hAnsiTheme="majorHAnsi" w:hint="eastAsia"/>
                <w:spacing w:val="1"/>
                <w:w w:val="92"/>
                <w:fitText w:val="5641" w:id="-1562202624"/>
              </w:rPr>
              <w:t>t</w:t>
            </w:r>
            <w:r w:rsidRPr="00420664">
              <w:rPr>
                <w:rFonts w:asciiTheme="majorHAnsi" w:eastAsiaTheme="majorHAnsi" w:hAnsiTheme="majorHAnsi"/>
                <w:spacing w:val="1"/>
                <w:w w:val="92"/>
                <w:fitText w:val="5641" w:id="-1562202624"/>
              </w:rPr>
              <w:t>unipass.customs.go.kr:38010/ext/rest/</w:t>
            </w:r>
            <w:r w:rsidRPr="00420664">
              <w:rPr>
                <w:rFonts w:asciiTheme="majorHAnsi" w:eastAsiaTheme="majorHAnsi" w:hAnsiTheme="majorHAnsi" w:cs="gulim"/>
                <w:color w:val="000000"/>
                <w:spacing w:val="1"/>
                <w:w w:val="92"/>
                <w:szCs w:val="22"/>
                <w:fitText w:val="5641" w:id="-1562202624"/>
              </w:rPr>
              <w:t>ovrsSplrSgnQr</w:t>
            </w:r>
            <w:r w:rsidRPr="00420664">
              <w:rPr>
                <w:rFonts w:asciiTheme="majorHAnsi" w:eastAsiaTheme="majorHAnsi" w:hAnsiTheme="majorHAnsi" w:cs="gulim"/>
                <w:color w:val="000000"/>
                <w:spacing w:val="46"/>
                <w:w w:val="92"/>
                <w:szCs w:val="22"/>
                <w:fitText w:val="5641" w:id="-1562202624"/>
              </w:rPr>
              <w:t>y</w:t>
            </w:r>
          </w:p>
        </w:tc>
      </w:tr>
      <w:tr w:rsidR="00FF13EC" w:rsidRPr="006777DC" w14:paraId="6AE3F3F7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B184D0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50C21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B33BCEF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420664">
              <w:rPr>
                <w:rFonts w:asciiTheme="majorHAnsi" w:eastAsiaTheme="majorHAnsi" w:hAnsiTheme="majorHAnsi"/>
                <w:spacing w:val="1"/>
                <w:w w:val="93"/>
                <w:fitText w:val="5641" w:id="-1562202623"/>
              </w:rPr>
              <w:t>https://unipass.customs.go.kr:38010/ext/rest/</w:t>
            </w:r>
            <w:r w:rsidRPr="00420664">
              <w:rPr>
                <w:rFonts w:asciiTheme="majorHAnsi" w:eastAsiaTheme="majorHAnsi" w:hAnsiTheme="majorHAnsi" w:cs="gulim"/>
                <w:color w:val="000000"/>
                <w:spacing w:val="1"/>
                <w:w w:val="93"/>
                <w:szCs w:val="22"/>
                <w:fitText w:val="5641" w:id="-1562202623"/>
              </w:rPr>
              <w:t>ovrsSplrSgnQr</w:t>
            </w:r>
            <w:r w:rsidRPr="00420664">
              <w:rPr>
                <w:rFonts w:asciiTheme="majorHAnsi" w:eastAsiaTheme="majorHAnsi" w:hAnsiTheme="majorHAnsi" w:cs="gulim"/>
                <w:color w:val="000000"/>
                <w:spacing w:val="46"/>
                <w:w w:val="93"/>
                <w:szCs w:val="22"/>
                <w:fitText w:val="5641" w:id="-1562202623"/>
              </w:rPr>
              <w:t>y</w:t>
            </w:r>
          </w:p>
        </w:tc>
      </w:tr>
      <w:tr w:rsidR="00FF13EC" w:rsidRPr="006777DC" w14:paraId="24DD9FF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6132E1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8DBD66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BE555C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3FB81BF0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54F602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28E80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963" w:type="pct"/>
            <w:shd w:val="clear" w:color="auto" w:fill="auto"/>
            <w:vAlign w:val="center"/>
          </w:tcPr>
          <w:p w14:paraId="095A13F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1036" w:type="pct"/>
            <w:shd w:val="pct10" w:color="auto" w:fill="auto"/>
            <w:vAlign w:val="center"/>
          </w:tcPr>
          <w:p w14:paraId="5FBB84E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37E74E6A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508C797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514A17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3829BC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9E394B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6AD4C85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4CDDC16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25236B4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7099BD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15D5EFC" w14:textId="77777777" w:rsidR="00692EB0" w:rsidRPr="00E83505" w:rsidRDefault="00692EB0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611CD20" w14:textId="77777777" w:rsidR="00692EB0" w:rsidRPr="00E83505" w:rsidRDefault="00692EB0" w:rsidP="004C42C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1"/>
        <w:gridCol w:w="1302"/>
        <w:gridCol w:w="1684"/>
        <w:gridCol w:w="3508"/>
      </w:tblGrid>
      <w:tr w:rsidR="000A6C1A" w:rsidRPr="00795232" w14:paraId="694820FE" w14:textId="77777777" w:rsidTr="000A6C1A">
        <w:tc>
          <w:tcPr>
            <w:tcW w:w="807" w:type="pct"/>
            <w:shd w:val="pct10" w:color="auto" w:fill="auto"/>
            <w:vAlign w:val="center"/>
          </w:tcPr>
          <w:p w14:paraId="03F72DD4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3CA5D264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0851EE5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4DFF057E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4B82857E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A6C1A" w:rsidRPr="00795232" w14:paraId="6DBBDD75" w14:textId="77777777" w:rsidTr="000A6C1A">
        <w:tc>
          <w:tcPr>
            <w:tcW w:w="807" w:type="pct"/>
            <w:shd w:val="clear" w:color="auto" w:fill="auto"/>
            <w:vAlign w:val="center"/>
          </w:tcPr>
          <w:p w14:paraId="0F269189" w14:textId="77777777" w:rsidR="000A6C1A" w:rsidRPr="00ED41DE" w:rsidRDefault="000A6C1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cntySgn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5A9DF67" w14:textId="77777777" w:rsidR="000A6C1A" w:rsidRPr="00ED41DE" w:rsidRDefault="000A6C1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국가부호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0EC59D1" w14:textId="77777777" w:rsidR="000A6C1A" w:rsidRPr="00ED41DE" w:rsidRDefault="00F460E0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363E9A3E" w14:textId="77777777" w:rsidR="000A6C1A" w:rsidRPr="00ED41DE" w:rsidRDefault="005576C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1AB004FB" w14:textId="77777777" w:rsidR="000A6C1A" w:rsidRPr="00ED41DE" w:rsidRDefault="00F64D73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2자리 국가부호</w:t>
            </w:r>
          </w:p>
        </w:tc>
      </w:tr>
      <w:tr w:rsidR="000A6C1A" w:rsidRPr="00795232" w14:paraId="7537B71D" w14:textId="77777777" w:rsidTr="000A6C1A">
        <w:tc>
          <w:tcPr>
            <w:tcW w:w="807" w:type="pct"/>
            <w:shd w:val="clear" w:color="auto" w:fill="auto"/>
            <w:vAlign w:val="center"/>
          </w:tcPr>
          <w:p w14:paraId="5B2BCE42" w14:textId="77777777" w:rsidR="000A6C1A" w:rsidRPr="00ED41DE" w:rsidRDefault="003A1B8B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c</w:t>
            </w:r>
            <w:r w:rsidR="000A6C1A">
              <w:rPr>
                <w:rFonts w:asciiTheme="majorHAnsi" w:eastAsiaTheme="majorHAnsi" w:hAnsiTheme="majorHAnsi" w:hint="eastAsia"/>
                <w:sz w:val="20"/>
              </w:rPr>
              <w:t>onm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A94A473" w14:textId="77777777" w:rsidR="000A6C1A" w:rsidRPr="00ED41DE" w:rsidRDefault="000A6C1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상호</w:t>
            </w:r>
            <w:r w:rsidR="006338C0">
              <w:rPr>
                <w:rFonts w:asciiTheme="majorHAnsi" w:eastAsiaTheme="majorHAnsi" w:hAnsiTheme="majorHAnsi" w:hint="eastAsia"/>
                <w:sz w:val="20"/>
              </w:rPr>
              <w:t>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375ADE2" w14:textId="77777777" w:rsidR="000A6C1A" w:rsidRPr="00ED41DE" w:rsidRDefault="000A6C1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049CBCB4" w14:textId="77777777" w:rsidR="000A6C1A" w:rsidRPr="00ED41DE" w:rsidRDefault="005576C9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0BFFF3C6" w14:textId="77777777" w:rsidR="000A6C1A" w:rsidRPr="00ED41DE" w:rsidRDefault="00D734A7" w:rsidP="00D734A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  <w:r w:rsidR="00F64D73">
              <w:rPr>
                <w:rFonts w:asciiTheme="majorHAnsi" w:eastAsiaTheme="majorHAnsi" w:hAnsiTheme="majorHAnsi" w:hint="eastAsia"/>
                <w:sz w:val="20"/>
              </w:rPr>
              <w:t>자리 이상입력</w:t>
            </w:r>
          </w:p>
        </w:tc>
      </w:tr>
    </w:tbl>
    <w:p w14:paraId="7578B89C" w14:textId="77777777" w:rsidR="00692EB0" w:rsidRPr="00E83505" w:rsidRDefault="00692EB0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34F3A39" w14:textId="77777777" w:rsidR="00692EB0" w:rsidRPr="00E83505" w:rsidRDefault="00692EB0" w:rsidP="004C42C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985"/>
        <w:gridCol w:w="2216"/>
        <w:gridCol w:w="1028"/>
        <w:gridCol w:w="1118"/>
        <w:gridCol w:w="3223"/>
      </w:tblGrid>
      <w:tr w:rsidR="000A6C1A" w:rsidRPr="00795232" w14:paraId="28386A17" w14:textId="77777777" w:rsidTr="000A6C1A">
        <w:trPr>
          <w:trHeight w:val="280"/>
        </w:trPr>
        <w:tc>
          <w:tcPr>
            <w:tcW w:w="1037" w:type="pct"/>
            <w:shd w:val="clear" w:color="auto" w:fill="D9D9D9" w:themeFill="background1" w:themeFillShade="D9"/>
          </w:tcPr>
          <w:p w14:paraId="017978CC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58" w:type="pct"/>
            <w:shd w:val="clear" w:color="auto" w:fill="D9D9D9" w:themeFill="background1" w:themeFillShade="D9"/>
          </w:tcPr>
          <w:p w14:paraId="2C1BE6A7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7" w:type="pct"/>
            <w:shd w:val="clear" w:color="auto" w:fill="D9D9D9" w:themeFill="background1" w:themeFillShade="D9"/>
          </w:tcPr>
          <w:p w14:paraId="456C6584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clear" w:color="auto" w:fill="D9D9D9" w:themeFill="background1" w:themeFillShade="D9"/>
          </w:tcPr>
          <w:p w14:paraId="6A7F5DEB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84" w:type="pct"/>
            <w:shd w:val="clear" w:color="auto" w:fill="D9D9D9" w:themeFill="background1" w:themeFillShade="D9"/>
          </w:tcPr>
          <w:p w14:paraId="3342E42D" w14:textId="77777777" w:rsidR="000A6C1A" w:rsidRPr="00795232" w:rsidRDefault="000A6C1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A6C1A" w14:paraId="6FE7949B" w14:textId="77777777" w:rsidTr="000A6C1A">
        <w:trPr>
          <w:trHeight w:val="300"/>
        </w:trPr>
        <w:tc>
          <w:tcPr>
            <w:tcW w:w="1037" w:type="pct"/>
            <w:noWrap/>
          </w:tcPr>
          <w:p w14:paraId="174AC2BC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athzDt</w:t>
            </w:r>
          </w:p>
        </w:tc>
        <w:tc>
          <w:tcPr>
            <w:tcW w:w="1158" w:type="pct"/>
            <w:noWrap/>
          </w:tcPr>
          <w:p w14:paraId="2A1D59A0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부여일자</w:t>
            </w:r>
          </w:p>
        </w:tc>
        <w:tc>
          <w:tcPr>
            <w:tcW w:w="537" w:type="pct"/>
            <w:noWrap/>
          </w:tcPr>
          <w:p w14:paraId="430412DC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4" w:type="pct"/>
          </w:tcPr>
          <w:p w14:paraId="0E54638F" w14:textId="77777777" w:rsidR="000A6C1A" w:rsidRDefault="000A6C1A" w:rsidP="000A6C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567C0C10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부호를 부여한 일자</w:t>
            </w:r>
          </w:p>
        </w:tc>
      </w:tr>
      <w:tr w:rsidR="000A6C1A" w14:paraId="080D5D0A" w14:textId="77777777" w:rsidTr="000A6C1A">
        <w:trPr>
          <w:trHeight w:val="300"/>
        </w:trPr>
        <w:tc>
          <w:tcPr>
            <w:tcW w:w="1037" w:type="pct"/>
            <w:noWrap/>
          </w:tcPr>
          <w:p w14:paraId="223CF380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englCntyNm</w:t>
            </w:r>
          </w:p>
        </w:tc>
        <w:tc>
          <w:tcPr>
            <w:tcW w:w="1158" w:type="pct"/>
            <w:noWrap/>
          </w:tcPr>
          <w:p w14:paraId="17562C47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영문국가명</w:t>
            </w:r>
          </w:p>
        </w:tc>
        <w:tc>
          <w:tcPr>
            <w:tcW w:w="537" w:type="pct"/>
            <w:noWrap/>
          </w:tcPr>
          <w:p w14:paraId="5FED4ACD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2D5B7E5B" w14:textId="77777777" w:rsidR="000A6C1A" w:rsidRDefault="000A6C1A" w:rsidP="000A6C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2A0B2168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영문국가명</w:t>
            </w:r>
          </w:p>
        </w:tc>
      </w:tr>
      <w:tr w:rsidR="000A6C1A" w14:paraId="7F22B3A5" w14:textId="77777777" w:rsidTr="000A6C1A">
        <w:trPr>
          <w:trHeight w:val="300"/>
        </w:trPr>
        <w:tc>
          <w:tcPr>
            <w:tcW w:w="1037" w:type="pct"/>
            <w:noWrap/>
          </w:tcPr>
          <w:p w14:paraId="03B6FC56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ovrsSplrSgn</w:t>
            </w:r>
          </w:p>
        </w:tc>
        <w:tc>
          <w:tcPr>
            <w:tcW w:w="1158" w:type="pct"/>
            <w:noWrap/>
          </w:tcPr>
          <w:p w14:paraId="1DFB2F75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해외공급자부호</w:t>
            </w:r>
          </w:p>
        </w:tc>
        <w:tc>
          <w:tcPr>
            <w:tcW w:w="537" w:type="pct"/>
            <w:noWrap/>
          </w:tcPr>
          <w:p w14:paraId="48586888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02AEF8C2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0D89EBAB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해외공급자 부호</w:t>
            </w:r>
          </w:p>
        </w:tc>
      </w:tr>
      <w:tr w:rsidR="000A6C1A" w14:paraId="1481AF34" w14:textId="77777777" w:rsidTr="000A6C1A">
        <w:trPr>
          <w:trHeight w:val="300"/>
        </w:trPr>
        <w:tc>
          <w:tcPr>
            <w:tcW w:w="1037" w:type="pct"/>
            <w:noWrap/>
          </w:tcPr>
          <w:p w14:paraId="7152BE72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useStopRsn</w:t>
            </w:r>
          </w:p>
        </w:tc>
        <w:tc>
          <w:tcPr>
            <w:tcW w:w="1158" w:type="pct"/>
            <w:noWrap/>
          </w:tcPr>
          <w:p w14:paraId="0E60FED9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사용정지사유</w:t>
            </w:r>
          </w:p>
        </w:tc>
        <w:tc>
          <w:tcPr>
            <w:tcW w:w="537" w:type="pct"/>
            <w:noWrap/>
          </w:tcPr>
          <w:p w14:paraId="3A1D7FCF" w14:textId="77777777" w:rsidR="000A6C1A" w:rsidRDefault="0003617B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84" w:type="pct"/>
          </w:tcPr>
          <w:p w14:paraId="18BCEBCA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22AE51B7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 정지 사유</w:t>
            </w:r>
          </w:p>
        </w:tc>
      </w:tr>
      <w:tr w:rsidR="000A6C1A" w14:paraId="1E54E2C3" w14:textId="77777777" w:rsidTr="000A6C1A">
        <w:trPr>
          <w:trHeight w:val="300"/>
        </w:trPr>
        <w:tc>
          <w:tcPr>
            <w:tcW w:w="1037" w:type="pct"/>
            <w:noWrap/>
          </w:tcPr>
          <w:p w14:paraId="4E2B0993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afarConmSplrConm</w:t>
            </w:r>
          </w:p>
        </w:tc>
        <w:tc>
          <w:tcPr>
            <w:tcW w:w="1158" w:type="pct"/>
            <w:noWrap/>
          </w:tcPr>
          <w:p w14:paraId="641B2245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정리후상호공급자상호</w:t>
            </w:r>
          </w:p>
        </w:tc>
        <w:tc>
          <w:tcPr>
            <w:tcW w:w="537" w:type="pct"/>
            <w:noWrap/>
          </w:tcPr>
          <w:p w14:paraId="7FFE910C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640F6D59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3EE2D011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 정리 후 공급자 상호</w:t>
            </w:r>
          </w:p>
        </w:tc>
      </w:tr>
      <w:tr w:rsidR="000A6C1A" w14:paraId="1A4726AF" w14:textId="77777777" w:rsidTr="000A6C1A">
        <w:trPr>
          <w:trHeight w:val="300"/>
        </w:trPr>
        <w:tc>
          <w:tcPr>
            <w:tcW w:w="1037" w:type="pct"/>
            <w:noWrap/>
          </w:tcPr>
          <w:p w14:paraId="398C0A5D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rprsSgn</w:t>
            </w:r>
          </w:p>
        </w:tc>
        <w:tc>
          <w:tcPr>
            <w:tcW w:w="1158" w:type="pct"/>
            <w:noWrap/>
          </w:tcPr>
          <w:p w14:paraId="4C765C1D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대표부호</w:t>
            </w:r>
          </w:p>
        </w:tc>
        <w:tc>
          <w:tcPr>
            <w:tcW w:w="537" w:type="pct"/>
            <w:noWrap/>
          </w:tcPr>
          <w:p w14:paraId="73B8A591" w14:textId="77777777" w:rsidR="000A6C1A" w:rsidRDefault="00841414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 w14:paraId="0DB48E23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62BD7BE7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 부호</w:t>
            </w:r>
          </w:p>
        </w:tc>
      </w:tr>
      <w:tr w:rsidR="000A6C1A" w14:paraId="4BFE70C7" w14:textId="77777777" w:rsidTr="000A6C1A">
        <w:trPr>
          <w:trHeight w:val="300"/>
        </w:trPr>
        <w:tc>
          <w:tcPr>
            <w:tcW w:w="1037" w:type="pct"/>
            <w:noWrap/>
          </w:tcPr>
          <w:p w14:paraId="36A3D247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splrAddr1</w:t>
            </w:r>
          </w:p>
        </w:tc>
        <w:tc>
          <w:tcPr>
            <w:tcW w:w="1158" w:type="pct"/>
            <w:noWrap/>
          </w:tcPr>
          <w:p w14:paraId="45C6CB4E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공급자주소</w:t>
            </w:r>
          </w:p>
        </w:tc>
        <w:tc>
          <w:tcPr>
            <w:tcW w:w="537" w:type="pct"/>
            <w:noWrap/>
          </w:tcPr>
          <w:p w14:paraId="76723D2F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250</w:t>
            </w:r>
          </w:p>
        </w:tc>
        <w:tc>
          <w:tcPr>
            <w:tcW w:w="584" w:type="pct"/>
          </w:tcPr>
          <w:p w14:paraId="17A229B7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43270BDA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주소</w:t>
            </w:r>
          </w:p>
        </w:tc>
      </w:tr>
      <w:tr w:rsidR="000A6C1A" w14:paraId="17CD556F" w14:textId="77777777" w:rsidTr="000A6C1A">
        <w:trPr>
          <w:trHeight w:val="300"/>
        </w:trPr>
        <w:tc>
          <w:tcPr>
            <w:tcW w:w="1037" w:type="pct"/>
            <w:noWrap/>
          </w:tcPr>
          <w:p w14:paraId="7B39602D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useStop</w:t>
            </w:r>
            <w:r>
              <w:rPr>
                <w:rFonts w:ascii="맑은 고딕" w:eastAsia="맑은 고딕" w:hAnsi="맑은 고딕" w:cs="굴림" w:hint="eastAsia"/>
                <w:sz w:val="20"/>
              </w:rPr>
              <w:t>Stts</w:t>
            </w:r>
          </w:p>
        </w:tc>
        <w:tc>
          <w:tcPr>
            <w:tcW w:w="1158" w:type="pct"/>
            <w:noWrap/>
          </w:tcPr>
          <w:p w14:paraId="632B8F0A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사용정지상태</w:t>
            </w:r>
          </w:p>
        </w:tc>
        <w:tc>
          <w:tcPr>
            <w:tcW w:w="537" w:type="pct"/>
            <w:noWrap/>
          </w:tcPr>
          <w:p w14:paraId="191B53AB" w14:textId="77777777" w:rsidR="000A6C1A" w:rsidRDefault="00A95C23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4" w:type="pct"/>
          </w:tcPr>
          <w:p w14:paraId="48658337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7967A261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사용정지 상태</w:t>
            </w:r>
          </w:p>
        </w:tc>
      </w:tr>
      <w:tr w:rsidR="000A6C1A" w14:paraId="2EF36D8C" w14:textId="77777777" w:rsidTr="000A6C1A">
        <w:trPr>
          <w:trHeight w:val="300"/>
        </w:trPr>
        <w:tc>
          <w:tcPr>
            <w:tcW w:w="1037" w:type="pct"/>
            <w:noWrap/>
          </w:tcPr>
          <w:p w14:paraId="3B532FE8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splrConm</w:t>
            </w:r>
          </w:p>
        </w:tc>
        <w:tc>
          <w:tcPr>
            <w:tcW w:w="1158" w:type="pct"/>
            <w:noWrap/>
          </w:tcPr>
          <w:p w14:paraId="0161B40C" w14:textId="77777777" w:rsidR="000A6C1A" w:rsidRDefault="000A6C1A" w:rsidP="000A6C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공급자상호</w:t>
            </w:r>
          </w:p>
        </w:tc>
        <w:tc>
          <w:tcPr>
            <w:tcW w:w="537" w:type="pct"/>
            <w:noWrap/>
          </w:tcPr>
          <w:p w14:paraId="1C44DEE4" w14:textId="77777777" w:rsidR="000A6C1A" w:rsidRDefault="000A6C1A" w:rsidP="000A6C1A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 w14:paraId="1927A2F4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20A32C9E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상호</w:t>
            </w:r>
          </w:p>
        </w:tc>
      </w:tr>
      <w:tr w:rsidR="000A6C1A" w14:paraId="754FF462" w14:textId="77777777" w:rsidTr="000A6C1A">
        <w:trPr>
          <w:trHeight w:val="300"/>
        </w:trPr>
        <w:tc>
          <w:tcPr>
            <w:tcW w:w="1037" w:type="pct"/>
            <w:noWrap/>
          </w:tcPr>
          <w:p w14:paraId="4BBE6245" w14:textId="77777777" w:rsidR="000A6C1A" w:rsidRDefault="000A6C1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splrCntyAbrt</w:t>
            </w:r>
          </w:p>
        </w:tc>
        <w:tc>
          <w:tcPr>
            <w:tcW w:w="1158" w:type="pct"/>
            <w:noWrap/>
          </w:tcPr>
          <w:p w14:paraId="61CCE16B" w14:textId="77777777" w:rsidR="000A6C1A" w:rsidRDefault="000A6C1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공급자국가약어</w:t>
            </w:r>
          </w:p>
        </w:tc>
        <w:tc>
          <w:tcPr>
            <w:tcW w:w="537" w:type="pct"/>
            <w:noWrap/>
          </w:tcPr>
          <w:p w14:paraId="0BF0C10F" w14:textId="77777777" w:rsidR="000A6C1A" w:rsidRDefault="000A6C1A" w:rsidP="00A34EC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 w14:paraId="2E2B013E" w14:textId="77777777" w:rsidR="000A6C1A" w:rsidRDefault="000A6C1A">
            <w:r w:rsidRPr="00FA74A9"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 w14:paraId="42DB621E" w14:textId="77777777" w:rsidR="000A6C1A" w:rsidRDefault="000A6C1A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</w:t>
            </w:r>
            <w:r w:rsidR="008A04B5">
              <w:rPr>
                <w:rFonts w:ascii="맑은 고딕" w:eastAsia="맑은 고딕" w:hAnsi="맑은 고딕" w:hint="eastAsia"/>
                <w:sz w:val="20"/>
              </w:rPr>
              <w:t xml:space="preserve"> 국가 약어</w:t>
            </w:r>
          </w:p>
        </w:tc>
      </w:tr>
    </w:tbl>
    <w:p w14:paraId="175F4B7D" w14:textId="77777777" w:rsidR="00692EB0" w:rsidRDefault="00692EB0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DDFC5DD" w14:textId="77777777" w:rsidR="00692EB0" w:rsidRPr="00795232" w:rsidRDefault="00692EB0" w:rsidP="002704F1">
      <w:pPr>
        <w:jc w:val="left"/>
        <w:rPr>
          <w:rFonts w:asciiTheme="majorHAnsi" w:eastAsiaTheme="majorHAnsi" w:hAnsiTheme="majorHAnsi"/>
        </w:rPr>
      </w:pPr>
    </w:p>
    <w:p w14:paraId="4CB685C1" w14:textId="77777777" w:rsidR="00692EB0" w:rsidRPr="00E83505" w:rsidRDefault="00692EB0" w:rsidP="004C42C7">
      <w:pPr>
        <w:pStyle w:val="hieatt"/>
        <w:numPr>
          <w:ilvl w:val="0"/>
          <w:numId w:val="2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92EB0" w:rsidRPr="00D4696F" w14:paraId="60E239EB" w14:textId="77777777" w:rsidTr="00C5042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36081F" w14:textId="77777777" w:rsidR="00692EB0" w:rsidRPr="00D4696F" w:rsidRDefault="00692EB0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92EB0" w:rsidRPr="00D4696F" w14:paraId="3C404638" w14:textId="77777777" w:rsidTr="00C5042A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1D4D019" w14:textId="77777777" w:rsidR="00692EB0" w:rsidRPr="00BB15A1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69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692EB0" w:rsidRPr="00F538D9">
                <w:rPr>
                  <w:rStyle w:val="a5"/>
                  <w:rFonts w:asciiTheme="majorHAnsi" w:eastAsiaTheme="majorHAnsi" w:hAnsiTheme="majorHAnsi"/>
                </w:rPr>
                <w:t>/ext/rest/ovrsSplrSgnQry/retrieveOvrsSplrSgn?crkyCn</w:t>
              </w:r>
            </w:hyperlink>
            <w:r w:rsidR="00692EB0" w:rsidRPr="00692EB0">
              <w:rPr>
                <w:rFonts w:asciiTheme="majorHAnsi" w:eastAsiaTheme="majorHAnsi" w:hAnsiTheme="majorHAnsi"/>
              </w:rPr>
              <w:t>=</w:t>
            </w:r>
            <w:r w:rsidR="00692EB0" w:rsidRPr="00692EB0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7879B9">
              <w:rPr>
                <w:rFonts w:asciiTheme="majorHAnsi" w:eastAsiaTheme="majorHAnsi" w:hAnsiTheme="majorHAnsi"/>
              </w:rPr>
              <w:t>&amp;cntySgn=</w:t>
            </w:r>
            <w:r w:rsidR="007879B9">
              <w:rPr>
                <w:rFonts w:asciiTheme="majorHAnsi" w:eastAsiaTheme="majorHAnsi" w:hAnsiTheme="majorHAnsi" w:hint="eastAsia"/>
              </w:rPr>
              <w:t>T</w:t>
            </w:r>
            <w:r w:rsidR="00692EB0" w:rsidRPr="00692EB0">
              <w:rPr>
                <w:rFonts w:asciiTheme="majorHAnsi" w:eastAsiaTheme="majorHAnsi" w:hAnsiTheme="majorHAnsi"/>
              </w:rPr>
              <w:t>D</w:t>
            </w:r>
            <w:r w:rsidR="00BB15A1" w:rsidRPr="00BB15A1">
              <w:rPr>
                <w:rFonts w:asciiTheme="majorHAnsi" w:eastAsiaTheme="majorHAnsi" w:hAnsiTheme="majorHAnsi"/>
              </w:rPr>
              <w:t>&amp;conm=</w:t>
            </w:r>
            <w:r w:rsidR="00BB15A1">
              <w:rPr>
                <w:rFonts w:asciiTheme="majorHAnsi" w:eastAsiaTheme="majorHAnsi" w:hAnsiTheme="majorHAnsi" w:hint="eastAsia"/>
              </w:rPr>
              <w:t>AA</w:t>
            </w:r>
          </w:p>
        </w:tc>
      </w:tr>
      <w:tr w:rsidR="00692EB0" w:rsidRPr="00D4696F" w14:paraId="140AA56C" w14:textId="77777777" w:rsidTr="00C5042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D2A4D8" w14:textId="77777777" w:rsidR="00692EB0" w:rsidRPr="00D4696F" w:rsidRDefault="00692EB0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92EB0" w:rsidRPr="00D4696F" w14:paraId="46955E2F" w14:textId="77777777" w:rsidTr="00940100">
        <w:trPr>
          <w:trHeight w:val="352"/>
          <w:jc w:val="center"/>
        </w:trPr>
        <w:tc>
          <w:tcPr>
            <w:tcW w:w="9693" w:type="dxa"/>
            <w:shd w:val="clear" w:color="auto" w:fill="auto"/>
          </w:tcPr>
          <w:p w14:paraId="7778E77D" w14:textId="77777777" w:rsidR="00451A9B" w:rsidRDefault="00451A9B" w:rsidP="008A04B5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559CA5" w14:textId="77777777" w:rsidR="00451A9B" w:rsidRDefault="00420664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70" w:history="1">
              <w:r w:rsidR="00451A9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51A9B">
              <w:rPr>
                <w:rFonts w:ascii="Verdana" w:hAnsi="Verdana"/>
                <w:sz w:val="20"/>
              </w:rPr>
              <w:t xml:space="preserve"> </w:t>
            </w:r>
            <w:r w:rsidR="00451A9B">
              <w:rPr>
                <w:rStyle w:val="m1"/>
                <w:rFonts w:ascii="Verdana" w:hAnsi="Verdana"/>
                <w:sz w:val="20"/>
              </w:rPr>
              <w:t>&lt;</w:t>
            </w:r>
            <w:r w:rsidR="00451A9B">
              <w:rPr>
                <w:rStyle w:val="t1"/>
                <w:rFonts w:ascii="Verdana" w:hAnsi="Verdana"/>
                <w:sz w:val="20"/>
              </w:rPr>
              <w:t>ovrsSplrSgnQryRtnVo</w:t>
            </w:r>
            <w:r w:rsidR="00451A9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67580F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AA037F" w14:textId="77777777" w:rsidR="00451A9B" w:rsidRDefault="00420664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71" w:history="1">
              <w:r w:rsidR="00451A9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51A9B">
              <w:rPr>
                <w:rFonts w:ascii="Verdana" w:hAnsi="Verdana"/>
                <w:sz w:val="20"/>
              </w:rPr>
              <w:t xml:space="preserve"> </w:t>
            </w:r>
            <w:r w:rsidR="00451A9B">
              <w:rPr>
                <w:rStyle w:val="m1"/>
                <w:rFonts w:ascii="Verdana" w:hAnsi="Verdana"/>
                <w:sz w:val="20"/>
              </w:rPr>
              <w:t>&lt;</w:t>
            </w:r>
            <w:r w:rsidR="00451A9B">
              <w:rPr>
                <w:rStyle w:val="t1"/>
                <w:rFonts w:ascii="Verdana" w:hAnsi="Verdana"/>
                <w:sz w:val="20"/>
              </w:rPr>
              <w:t>ovrsSplrSgnQryRsltVo</w:t>
            </w:r>
            <w:r w:rsidR="00451A9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B552D59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B9A63E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2B7C7B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 w:rsidR="006834B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D533A26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EA97E1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D13E93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 w:rsidR="006834B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5A4AD8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OTIER RESIDENTIEI RUE 1007 PORTE 140 BP 906 N JAM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EF61837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20B9DFF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 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2B8F2F6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4DB177" w14:textId="77777777" w:rsidR="00451A9B" w:rsidRDefault="00451A9B" w:rsidP="008A04B5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9E03DC" w14:textId="77777777" w:rsidR="00451A9B" w:rsidRDefault="00420664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72" w:history="1">
              <w:r w:rsidR="00451A9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51A9B">
              <w:rPr>
                <w:rFonts w:ascii="Verdana" w:hAnsi="Verdana"/>
                <w:sz w:val="20"/>
              </w:rPr>
              <w:t xml:space="preserve"> </w:t>
            </w:r>
            <w:r w:rsidR="00451A9B">
              <w:rPr>
                <w:rStyle w:val="m1"/>
                <w:rFonts w:ascii="Verdana" w:hAnsi="Verdana"/>
                <w:sz w:val="20"/>
              </w:rPr>
              <w:t>&lt;</w:t>
            </w:r>
            <w:r w:rsidR="00451A9B">
              <w:rPr>
                <w:rStyle w:val="t1"/>
                <w:rFonts w:ascii="Verdana" w:hAnsi="Verdana"/>
                <w:sz w:val="20"/>
              </w:rPr>
              <w:t>ovrsSplrSgnQryRsltVo</w:t>
            </w:r>
            <w:r w:rsidR="00451A9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80702D5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04A595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D5116E1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TDELGHAR0001K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AE76FBB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B64967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ELGHARBENGINEER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2AC09F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2C632F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N'DJAMENA REPUBLIQUE DU TCHAD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E5F098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F4BCE10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 ENGINEERING CO 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2D034C" w14:textId="77777777" w:rsidR="00451A9B" w:rsidRDefault="00451A9B" w:rsidP="008A04B5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BE43905" w14:textId="77777777" w:rsidR="00451A9B" w:rsidRDefault="00451A9B" w:rsidP="008A04B5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D6C80C7" w14:textId="77777777" w:rsidR="00692EB0" w:rsidRPr="00D4696F" w:rsidRDefault="000A6C1A" w:rsidP="008A04B5">
            <w:pPr>
              <w:jc w:val="left"/>
              <w:rPr>
                <w:rFonts w:asciiTheme="majorHAnsi" w:eastAsiaTheme="majorHAnsi" w:hAnsiTheme="majorHAnsi"/>
              </w:rPr>
            </w:pPr>
            <w:r w:rsidRPr="000A6C1A">
              <w:rPr>
                <w:rFonts w:ascii="Verdana" w:hAnsi="Verdana"/>
                <w:color w:val="0000FF"/>
                <w:sz w:val="20"/>
              </w:rPr>
              <w:t>&lt;/</w:t>
            </w:r>
            <w:r w:rsidRPr="000A6C1A">
              <w:rPr>
                <w:rFonts w:ascii="Verdana" w:hAnsi="Verdana"/>
                <w:color w:val="990000"/>
                <w:sz w:val="20"/>
              </w:rPr>
              <w:t>ovrsSplrSgnQryRtnVo</w:t>
            </w:r>
            <w:r w:rsidRPr="000A6C1A"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6B4B0FB5" w14:textId="77777777" w:rsidR="00AC2CFD" w:rsidRPr="00923A8A" w:rsidRDefault="00AC2CFD" w:rsidP="00816027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39" w:name="_Toc161922313"/>
      <w:r>
        <w:rPr>
          <w:rFonts w:asciiTheme="majorHAnsi" w:eastAsiaTheme="majorHAnsi" w:hAnsiTheme="majorHAnsi" w:hint="eastAsia"/>
          <w:b/>
          <w:sz w:val="26"/>
          <w:szCs w:val="26"/>
        </w:rPr>
        <w:t>관세환율 정보</w:t>
      </w:r>
      <w:bookmarkEnd w:id="39"/>
    </w:p>
    <w:p w14:paraId="39A67C67" w14:textId="77777777" w:rsidR="00AC2CFD" w:rsidRPr="00E83505" w:rsidRDefault="00AC2CFD" w:rsidP="004C42C7">
      <w:pPr>
        <w:pStyle w:val="afc"/>
        <w:numPr>
          <w:ilvl w:val="0"/>
          <w:numId w:val="2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2268"/>
        <w:gridCol w:w="1862"/>
        <w:gridCol w:w="1914"/>
        <w:gridCol w:w="50"/>
        <w:gridCol w:w="2090"/>
      </w:tblGrid>
      <w:tr w:rsidR="00AC2CFD" w:rsidRPr="006777DC" w14:paraId="430E420E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2FF59C1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59230EE3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30FF0923" w14:textId="77777777" w:rsidR="00AC2CFD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API012</w:t>
            </w:r>
          </w:p>
        </w:tc>
      </w:tr>
      <w:tr w:rsidR="00AC2CFD" w:rsidRPr="006777DC" w14:paraId="6EDE1134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508F1B9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32E097F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682F04F5" w14:textId="77777777" w:rsidR="00AC2CFD" w:rsidRPr="0081418F" w:rsidRDefault="00075115" w:rsidP="0007511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</w:t>
            </w:r>
            <w:r w:rsidRPr="00075115">
              <w:rPr>
                <w:rFonts w:asciiTheme="majorHAnsi" w:eastAsiaTheme="majorHAnsi" w:hAnsiTheme="majorHAnsi" w:hint="eastAsia"/>
              </w:rPr>
              <w:t>환율 정보 제공</w:t>
            </w:r>
          </w:p>
        </w:tc>
      </w:tr>
      <w:tr w:rsidR="00AC2CFD" w:rsidRPr="006777DC" w14:paraId="727A64D0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846EECD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4441281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3286A526" w14:textId="77777777" w:rsidR="00AC2CFD" w:rsidRPr="009D5459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AC2CFD">
              <w:rPr>
                <w:rFonts w:asciiTheme="majorHAnsi" w:eastAsiaTheme="majorHAnsi" w:hAnsiTheme="majorHAnsi"/>
              </w:rPr>
              <w:t>retrieveTrifFxrtInfo</w:t>
            </w:r>
          </w:p>
        </w:tc>
      </w:tr>
      <w:tr w:rsidR="00AC2CFD" w:rsidRPr="006777DC" w14:paraId="01CEED11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C7A80BD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2A9B231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2325F258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관세환율 정보를 조회 함</w:t>
            </w:r>
          </w:p>
        </w:tc>
      </w:tr>
      <w:tr w:rsidR="00AC2CFD" w:rsidRPr="006777DC" w14:paraId="4CE4A7CF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A696982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901933F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0C7A9B67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6A864C8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152F2680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AC2CFD" w:rsidRPr="006777DC" w14:paraId="40AFFAA6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B068996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4D93415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 w14:paraId="5BAFD561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0399DC95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AC2CFD" w:rsidRPr="006777DC" w14:paraId="72ECA1E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A2F86D3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C54224C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2B488B0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AC2CFD" w:rsidRPr="006777DC" w14:paraId="2C88ECD1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B0CE0B4" w14:textId="77777777" w:rsidR="00AC2CFD" w:rsidRPr="0081418F" w:rsidRDefault="00AC2CFD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81550E7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24CD7CF8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A4001C5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490CDF1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2395544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AC2CFD" w:rsidRPr="006777DC" w14:paraId="426FD574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BF1E2F9" w14:textId="77777777" w:rsidR="00AC2CFD" w:rsidRPr="0081418F" w:rsidRDefault="00AC2CFD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99D2427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0C80C0C4" w14:textId="77777777" w:rsidR="00AC2CFD" w:rsidRPr="0081418F" w:rsidRDefault="00AC2CF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C2CFD" w:rsidRPr="006777DC" w14:paraId="4D627168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75C8A19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42ABB73" w14:textId="77777777" w:rsidR="00AC2CFD" w:rsidRPr="0081418F" w:rsidRDefault="00AC2CFD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4665E080" w14:textId="77777777" w:rsidR="00AC2CFD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AC2CFD"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 w:rsidR="00FF13EC" w:rsidRPr="006777DC" w14:paraId="660C4A5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4A573A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A51C0F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5D6425D5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AC2CFD"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 w:rsidR="00FF13EC" w:rsidRPr="006777DC" w14:paraId="741F7423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08E113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537BB6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261E513E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4C045E4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5B760E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0D068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69C08B69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1000" w:type="pct"/>
            <w:shd w:val="pct10" w:color="auto" w:fill="auto"/>
            <w:vAlign w:val="center"/>
          </w:tcPr>
          <w:p w14:paraId="1AB12C9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18" w:type="pct"/>
            <w:gridSpan w:val="2"/>
            <w:shd w:val="clear" w:color="auto" w:fill="auto"/>
            <w:vAlign w:val="center"/>
          </w:tcPr>
          <w:p w14:paraId="1A08507C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19F4582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EA2346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FC0D5A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73D1C5D4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BFE9F35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663A70D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 w14:paraId="6B085939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A53CD7A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322E7E95" w14:textId="77777777" w:rsidR="00AC2CFD" w:rsidRPr="00E83505" w:rsidRDefault="00AC2CFD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CBAFB29" w14:textId="77777777" w:rsidR="00AC2CFD" w:rsidRPr="00E83505" w:rsidRDefault="00AC2CFD" w:rsidP="004C42C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533"/>
        <w:gridCol w:w="1302"/>
        <w:gridCol w:w="1378"/>
        <w:gridCol w:w="3811"/>
      </w:tblGrid>
      <w:tr w:rsidR="00622D0F" w:rsidRPr="00795232" w14:paraId="0B3ABA80" w14:textId="77777777" w:rsidTr="00622D0F">
        <w:tc>
          <w:tcPr>
            <w:tcW w:w="807" w:type="pct"/>
            <w:shd w:val="pct10" w:color="auto" w:fill="auto"/>
            <w:vAlign w:val="center"/>
          </w:tcPr>
          <w:p w14:paraId="6C423659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432BE819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0673D2FD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2471E776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91" w:type="pct"/>
            <w:shd w:val="pct10" w:color="auto" w:fill="auto"/>
            <w:vAlign w:val="center"/>
          </w:tcPr>
          <w:p w14:paraId="40C97282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22D0F" w:rsidRPr="00795232" w14:paraId="7BB67739" w14:textId="77777777" w:rsidTr="00622D0F">
        <w:tc>
          <w:tcPr>
            <w:tcW w:w="807" w:type="pct"/>
            <w:shd w:val="clear" w:color="auto" w:fill="auto"/>
            <w:vAlign w:val="center"/>
          </w:tcPr>
          <w:p w14:paraId="671168BC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qryYymmDd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21EBE2E5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조회년월일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16C2290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8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C76D111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553F6299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22D0F" w:rsidRPr="00795232" w14:paraId="0C1D9043" w14:textId="77777777" w:rsidTr="00622D0F">
        <w:tc>
          <w:tcPr>
            <w:tcW w:w="807" w:type="pct"/>
            <w:shd w:val="clear" w:color="auto" w:fill="auto"/>
            <w:vAlign w:val="center"/>
          </w:tcPr>
          <w:p w14:paraId="2208B846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imexTp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439224EE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수출입구분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589F8D96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C078622" w14:textId="77777777" w:rsidR="00622D0F" w:rsidRPr="003A30E3" w:rsidRDefault="00622D0F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 w14:paraId="47B1D3F7" w14:textId="77777777" w:rsidR="00622D0F" w:rsidRPr="003A30E3" w:rsidRDefault="00AC567B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  <w:r w:rsidR="00622D0F">
              <w:rPr>
                <w:rFonts w:asciiTheme="majorHAnsi" w:eastAsiaTheme="majorHAnsi" w:hAnsiTheme="majorHAnsi" w:hint="eastAsia"/>
                <w:sz w:val="20"/>
              </w:rPr>
              <w:t>:수입</w:t>
            </w:r>
            <w:r>
              <w:rPr>
                <w:rFonts w:asciiTheme="majorHAnsi" w:eastAsiaTheme="majorHAnsi" w:hAnsiTheme="majorHAnsi" w:hint="eastAsia"/>
                <w:sz w:val="20"/>
              </w:rPr>
              <w:t>,1</w:t>
            </w:r>
            <w:r w:rsidR="00622D0F">
              <w:rPr>
                <w:rFonts w:asciiTheme="majorHAnsi" w:eastAsiaTheme="majorHAnsi" w:hAnsiTheme="majorHAnsi" w:hint="eastAsia"/>
                <w:sz w:val="20"/>
              </w:rPr>
              <w:t>:수출</w:t>
            </w:r>
          </w:p>
        </w:tc>
      </w:tr>
    </w:tbl>
    <w:p w14:paraId="65341289" w14:textId="77777777" w:rsidR="00AC2CFD" w:rsidRPr="00E83505" w:rsidRDefault="00AC2CFD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9B7F474" w14:textId="77777777" w:rsidR="00AC2CFD" w:rsidRPr="00E83505" w:rsidRDefault="00AC2CFD" w:rsidP="004C42C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40"/>
        <w:gridCol w:w="1876"/>
        <w:gridCol w:w="1173"/>
        <w:gridCol w:w="1131"/>
        <w:gridCol w:w="3650"/>
      </w:tblGrid>
      <w:tr w:rsidR="00622D0F" w:rsidRPr="00795232" w14:paraId="6E61307C" w14:textId="77777777" w:rsidTr="00622D0F">
        <w:trPr>
          <w:trHeight w:val="280"/>
        </w:trPr>
        <w:tc>
          <w:tcPr>
            <w:tcW w:w="909" w:type="pct"/>
            <w:shd w:val="clear" w:color="auto" w:fill="D9D9D9" w:themeFill="background1" w:themeFillShade="D9"/>
            <w:vAlign w:val="center"/>
          </w:tcPr>
          <w:p w14:paraId="4129C215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clear" w:color="auto" w:fill="D9D9D9" w:themeFill="background1" w:themeFillShade="D9"/>
            <w:vAlign w:val="center"/>
          </w:tcPr>
          <w:p w14:paraId="7A078574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 w:themeFill="background1" w:themeFillShade="D9"/>
            <w:vAlign w:val="center"/>
          </w:tcPr>
          <w:p w14:paraId="0D97AD94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clear" w:color="auto" w:fill="D9D9D9" w:themeFill="background1" w:themeFillShade="D9"/>
            <w:vAlign w:val="center"/>
          </w:tcPr>
          <w:p w14:paraId="0EEAB2C0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 w:themeFill="background1" w:themeFillShade="D9"/>
            <w:vAlign w:val="center"/>
          </w:tcPr>
          <w:p w14:paraId="5CD83B20" w14:textId="77777777" w:rsidR="00622D0F" w:rsidRPr="00795232" w:rsidRDefault="00622D0F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746A4C" w14:paraId="1A1271A3" w14:textId="77777777" w:rsidTr="00622D0F">
        <w:trPr>
          <w:trHeight w:val="300"/>
        </w:trPr>
        <w:tc>
          <w:tcPr>
            <w:tcW w:w="909" w:type="pct"/>
            <w:noWrap/>
          </w:tcPr>
          <w:p w14:paraId="218DFA89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cnty</w:t>
            </w:r>
            <w:r w:rsidR="001F111D">
              <w:rPr>
                <w:rFonts w:ascii="맑은 고딕" w:eastAsia="맑은 고딕" w:hAnsi="맑은 고딕" w:cs="굴림" w:hint="eastAsia"/>
                <w:sz w:val="20"/>
              </w:rPr>
              <w:t>Sgn</w:t>
            </w:r>
          </w:p>
        </w:tc>
        <w:tc>
          <w:tcPr>
            <w:tcW w:w="980" w:type="pct"/>
            <w:noWrap/>
          </w:tcPr>
          <w:p w14:paraId="5ED12C6A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</w:t>
            </w:r>
            <w:r w:rsidR="001F111D">
              <w:rPr>
                <w:rFonts w:ascii="맑은 고딕" w:eastAsia="맑은 고딕" w:hAnsi="맑은 고딕" w:cs="굴림" w:hint="eastAsia"/>
                <w:sz w:val="20"/>
              </w:rPr>
              <w:t>부호</w:t>
            </w:r>
          </w:p>
        </w:tc>
        <w:tc>
          <w:tcPr>
            <w:tcW w:w="613" w:type="pct"/>
            <w:noWrap/>
          </w:tcPr>
          <w:p w14:paraId="19A1C5C3" w14:textId="77777777" w:rsidR="00746A4C" w:rsidRDefault="001F111D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1" w:type="pct"/>
          </w:tcPr>
          <w:p w14:paraId="6E2C88DA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3D8B0A2F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46A4C" w14:paraId="49CD293B" w14:textId="77777777" w:rsidTr="00622D0F">
        <w:trPr>
          <w:trHeight w:val="300"/>
        </w:trPr>
        <w:tc>
          <w:tcPr>
            <w:tcW w:w="909" w:type="pct"/>
            <w:noWrap/>
          </w:tcPr>
          <w:p w14:paraId="509E3568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mtryUtlNm</w:t>
            </w:r>
          </w:p>
        </w:tc>
        <w:tc>
          <w:tcPr>
            <w:tcW w:w="980" w:type="pct"/>
            <w:noWrap/>
          </w:tcPr>
          <w:p w14:paraId="6073C3A7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화폐단위명</w:t>
            </w:r>
          </w:p>
        </w:tc>
        <w:tc>
          <w:tcPr>
            <w:tcW w:w="613" w:type="pct"/>
            <w:noWrap/>
          </w:tcPr>
          <w:p w14:paraId="5425B495" w14:textId="77777777" w:rsidR="00746A4C" w:rsidRDefault="00B15FA0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</w:t>
            </w:r>
          </w:p>
        </w:tc>
        <w:tc>
          <w:tcPr>
            <w:tcW w:w="591" w:type="pct"/>
          </w:tcPr>
          <w:p w14:paraId="458DACF1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67307A35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46A4C" w14:paraId="2917F89D" w14:textId="77777777" w:rsidTr="00622D0F">
        <w:trPr>
          <w:trHeight w:val="300"/>
        </w:trPr>
        <w:tc>
          <w:tcPr>
            <w:tcW w:w="909" w:type="pct"/>
            <w:noWrap/>
          </w:tcPr>
          <w:p w14:paraId="5EB39E70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fxrt</w:t>
            </w:r>
          </w:p>
        </w:tc>
        <w:tc>
          <w:tcPr>
            <w:tcW w:w="980" w:type="pct"/>
            <w:noWrap/>
          </w:tcPr>
          <w:p w14:paraId="2BD21F02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환율</w:t>
            </w:r>
          </w:p>
        </w:tc>
        <w:tc>
          <w:tcPr>
            <w:tcW w:w="613" w:type="pct"/>
            <w:noWrap/>
          </w:tcPr>
          <w:p w14:paraId="36FC4DEB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 w:rsidR="00980714"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1" w:type="pct"/>
          </w:tcPr>
          <w:p w14:paraId="08460113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00A3DB12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46A4C" w14:paraId="77832B3E" w14:textId="77777777" w:rsidTr="00622D0F">
        <w:trPr>
          <w:trHeight w:val="300"/>
        </w:trPr>
        <w:tc>
          <w:tcPr>
            <w:tcW w:w="909" w:type="pct"/>
            <w:noWrap/>
          </w:tcPr>
          <w:p w14:paraId="17A965EC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currSgn</w:t>
            </w:r>
          </w:p>
        </w:tc>
        <w:tc>
          <w:tcPr>
            <w:tcW w:w="980" w:type="pct"/>
            <w:noWrap/>
          </w:tcPr>
          <w:p w14:paraId="58B7C744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통화부호</w:t>
            </w:r>
          </w:p>
        </w:tc>
        <w:tc>
          <w:tcPr>
            <w:tcW w:w="613" w:type="pct"/>
            <w:noWrap/>
          </w:tcPr>
          <w:p w14:paraId="1D646A90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1" w:type="pct"/>
          </w:tcPr>
          <w:p w14:paraId="3058D2DB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5A9DEC68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46A4C" w14:paraId="6EA939D0" w14:textId="77777777" w:rsidTr="00622D0F">
        <w:trPr>
          <w:trHeight w:val="300"/>
        </w:trPr>
        <w:tc>
          <w:tcPr>
            <w:tcW w:w="909" w:type="pct"/>
            <w:noWrap/>
          </w:tcPr>
          <w:p w14:paraId="7E1EE514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aplyBgnDt</w:t>
            </w:r>
          </w:p>
        </w:tc>
        <w:tc>
          <w:tcPr>
            <w:tcW w:w="980" w:type="pct"/>
            <w:noWrap/>
          </w:tcPr>
          <w:p w14:paraId="02471E57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적용개시일자</w:t>
            </w:r>
          </w:p>
        </w:tc>
        <w:tc>
          <w:tcPr>
            <w:tcW w:w="613" w:type="pct"/>
            <w:noWrap/>
          </w:tcPr>
          <w:p w14:paraId="7D639CA2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1" w:type="pct"/>
          </w:tcPr>
          <w:p w14:paraId="717CF96C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62799DD7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746A4C" w14:paraId="5DEE4832" w14:textId="77777777" w:rsidTr="00622D0F">
        <w:trPr>
          <w:trHeight w:val="300"/>
        </w:trPr>
        <w:tc>
          <w:tcPr>
            <w:tcW w:w="909" w:type="pct"/>
            <w:noWrap/>
          </w:tcPr>
          <w:p w14:paraId="6D1BD24D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imexTp</w:t>
            </w:r>
          </w:p>
        </w:tc>
        <w:tc>
          <w:tcPr>
            <w:tcW w:w="980" w:type="pct"/>
            <w:noWrap/>
          </w:tcPr>
          <w:p w14:paraId="5F5FC9FC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수출입구분</w:t>
            </w:r>
          </w:p>
        </w:tc>
        <w:tc>
          <w:tcPr>
            <w:tcW w:w="613" w:type="pct"/>
            <w:noWrap/>
          </w:tcPr>
          <w:p w14:paraId="78D4A5AE" w14:textId="77777777" w:rsidR="00746A4C" w:rsidRDefault="00746A4C" w:rsidP="005256F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1" w:type="pct"/>
          </w:tcPr>
          <w:p w14:paraId="10E4FBF3" w14:textId="77777777" w:rsidR="00746A4C" w:rsidRDefault="00746A4C" w:rsidP="005256F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 w14:paraId="3BA256F2" w14:textId="77777777" w:rsidR="00746A4C" w:rsidRDefault="00746A4C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19548E8B" w14:textId="77777777" w:rsidR="00AC2CFD" w:rsidRDefault="00AC2CFD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BED1EF2" w14:textId="77777777" w:rsidR="00AC2CFD" w:rsidRPr="00795232" w:rsidRDefault="00AC2CFD" w:rsidP="002704F1">
      <w:pPr>
        <w:jc w:val="left"/>
        <w:rPr>
          <w:rFonts w:asciiTheme="majorHAnsi" w:eastAsiaTheme="majorHAnsi" w:hAnsiTheme="majorHAnsi"/>
        </w:rPr>
      </w:pPr>
    </w:p>
    <w:p w14:paraId="32C90973" w14:textId="77777777" w:rsidR="00AC2CFD" w:rsidRPr="00E83505" w:rsidRDefault="00AC2CFD" w:rsidP="004C42C7">
      <w:pPr>
        <w:pStyle w:val="hieatt"/>
        <w:numPr>
          <w:ilvl w:val="0"/>
          <w:numId w:val="2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C2CFD" w:rsidRPr="00D4696F" w14:paraId="6C546C19" w14:textId="77777777" w:rsidTr="00C5042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7C4AF4" w14:textId="77777777" w:rsidR="00AC2CFD" w:rsidRPr="00D4696F" w:rsidRDefault="00AC2CFD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C2CFD" w:rsidRPr="00D4696F" w14:paraId="5F52F64E" w14:textId="77777777" w:rsidTr="00C5042A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DC3E5C7" w14:textId="77777777" w:rsidR="00AC2CFD" w:rsidRPr="00D4696F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73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6804B3" w:rsidRPr="00F538D9">
                <w:rPr>
                  <w:rStyle w:val="a5"/>
                  <w:rFonts w:asciiTheme="majorHAnsi" w:eastAsiaTheme="majorHAnsi" w:hAnsiTheme="majorHAnsi"/>
                </w:rPr>
                <w:t>/ext/rest/trifFxrtInfoQry/retrieveTrifFxrtInfo?crkyCn</w:t>
              </w:r>
            </w:hyperlink>
            <w:r w:rsidR="006804B3" w:rsidRPr="006804B3">
              <w:rPr>
                <w:rFonts w:asciiTheme="majorHAnsi" w:eastAsiaTheme="majorHAnsi" w:hAnsiTheme="majorHAnsi"/>
              </w:rPr>
              <w:t>=</w:t>
            </w:r>
            <w:r w:rsidR="006804B3" w:rsidRPr="006804B3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6804B3" w:rsidRPr="006804B3">
              <w:rPr>
                <w:rFonts w:asciiTheme="majorHAnsi" w:eastAsiaTheme="majorHAnsi" w:hAnsiTheme="majorHAnsi"/>
              </w:rPr>
              <w:t>&amp;qryYymmDd=20150101&amp;imexTp=</w:t>
            </w:r>
            <w:r w:rsidR="00AB52C3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AC2CFD" w:rsidRPr="00D4696F" w14:paraId="3DF221B4" w14:textId="77777777" w:rsidTr="00C5042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C007A6" w14:textId="77777777" w:rsidR="00AC2CFD" w:rsidRPr="00D4696F" w:rsidRDefault="00AC2CFD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C2CFD" w:rsidRPr="00D4696F" w14:paraId="3328CF1F" w14:textId="77777777" w:rsidTr="00C5042A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D03CB4A" w14:textId="77777777" w:rsidR="00746A4C" w:rsidRDefault="00746A4C" w:rsidP="00746A4C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9A81A4" w14:textId="77777777" w:rsidR="00746A4C" w:rsidRDefault="00420664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4" w:history="1">
              <w:r w:rsidR="00746A4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46A4C">
              <w:rPr>
                <w:rFonts w:ascii="Verdana" w:hAnsi="Verdana"/>
                <w:sz w:val="20"/>
              </w:rPr>
              <w:t xml:space="preserve"> </w:t>
            </w:r>
            <w:r w:rsidR="00746A4C">
              <w:rPr>
                <w:rStyle w:val="m1"/>
                <w:rFonts w:ascii="Verdana" w:hAnsi="Verdana"/>
                <w:sz w:val="20"/>
              </w:rPr>
              <w:t>&lt;</w:t>
            </w:r>
            <w:r w:rsidR="00746A4C">
              <w:rPr>
                <w:rStyle w:val="t1"/>
                <w:rFonts w:ascii="Verdana" w:hAnsi="Verdana"/>
                <w:sz w:val="20"/>
              </w:rPr>
              <w:t>trifFxrtInfoQryRtnVo</w:t>
            </w:r>
            <w:r w:rsidR="00746A4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6C4D69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E2B75F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A185AA" w14:textId="77777777" w:rsidR="00746A4C" w:rsidRDefault="00420664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5" w:history="1">
              <w:r w:rsidR="00746A4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46A4C">
              <w:rPr>
                <w:rFonts w:ascii="Verdana" w:hAnsi="Verdana"/>
                <w:sz w:val="20"/>
              </w:rPr>
              <w:t xml:space="preserve"> </w:t>
            </w:r>
            <w:r w:rsidR="00746A4C">
              <w:rPr>
                <w:rStyle w:val="m1"/>
                <w:rFonts w:ascii="Verdana" w:hAnsi="Verdana"/>
                <w:sz w:val="20"/>
              </w:rPr>
              <w:t>&lt;</w:t>
            </w:r>
            <w:r w:rsidR="00746A4C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746A4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F918F8C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E3C9798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Dong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59082BA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0.0509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3F3F19D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88D7EB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D041F0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7E7FC8" w14:textId="77777777" w:rsidR="00746A4C" w:rsidRDefault="00746A4C" w:rsidP="00746A4C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F91590" w14:textId="77777777" w:rsidR="00746A4C" w:rsidRDefault="00420664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6" w:history="1">
              <w:r w:rsidR="00746A4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46A4C">
              <w:rPr>
                <w:rFonts w:ascii="Verdana" w:hAnsi="Verdana"/>
                <w:sz w:val="20"/>
              </w:rPr>
              <w:t xml:space="preserve"> </w:t>
            </w:r>
            <w:r w:rsidR="00746A4C">
              <w:rPr>
                <w:rStyle w:val="m1"/>
                <w:rFonts w:ascii="Verdana" w:hAnsi="Verdana"/>
                <w:sz w:val="20"/>
              </w:rPr>
              <w:t>&lt;</w:t>
            </w:r>
            <w:r w:rsidR="00746A4C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746A4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BD2376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C0619F0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Won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11E159C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A2FBA3E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KRW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08BBAF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E14F645" w14:textId="77777777" w:rsidR="00746A4C" w:rsidRDefault="00746A4C" w:rsidP="00746A4C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538C322" w14:textId="77777777" w:rsidR="00746A4C" w:rsidRDefault="00746A4C" w:rsidP="00746A4C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DA2B1CF" w14:textId="77777777" w:rsidR="00746A4C" w:rsidRDefault="00420664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hyperlink r:id="rId77" w:history="1">
              <w:r w:rsidR="00746A4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46A4C">
              <w:rPr>
                <w:rFonts w:ascii="Verdana" w:hAnsi="Verdana"/>
                <w:sz w:val="20"/>
              </w:rPr>
              <w:t xml:space="preserve"> </w:t>
            </w:r>
            <w:r w:rsidR="00746A4C">
              <w:rPr>
                <w:rStyle w:val="m1"/>
                <w:rFonts w:ascii="Verdana" w:hAnsi="Verdana"/>
                <w:sz w:val="20"/>
              </w:rPr>
              <w:t>&lt;</w:t>
            </w:r>
            <w:r w:rsidR="00746A4C">
              <w:rPr>
                <w:rStyle w:val="t1"/>
                <w:rFonts w:ascii="Verdana" w:hAnsi="Verdana"/>
                <w:sz w:val="20"/>
              </w:rPr>
              <w:t>trifFxrtInfoQryRsltVo</w:t>
            </w:r>
            <w:r w:rsidR="00746A4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58C56D3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EBA39C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F07209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1395.12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0539F5B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ECU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1548F6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19981227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29CFC94" w14:textId="77777777" w:rsidR="00746A4C" w:rsidRDefault="00746A4C" w:rsidP="00746A4C"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92933C" w14:textId="77777777" w:rsidR="00746A4C" w:rsidRDefault="00746A4C" w:rsidP="00746A4C">
            <w:pPr>
              <w:ind w:leftChars="67" w:left="38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2713A0" w14:textId="77777777" w:rsidR="00AC2CFD" w:rsidRPr="00746A4C" w:rsidRDefault="00746A4C" w:rsidP="00394127">
            <w:pPr>
              <w:ind w:leftChars="67" w:left="38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F9EA49D" w14:textId="77777777" w:rsidR="00295389" w:rsidRDefault="00295389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41DF865" w14:textId="77777777" w:rsidR="00295389" w:rsidRPr="00D4696F" w:rsidRDefault="00295389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CCF20F8" w14:textId="77777777" w:rsidR="00AF520C" w:rsidRPr="00923A8A" w:rsidRDefault="00AF520C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0" w:name="_Toc161922314"/>
      <w:r>
        <w:rPr>
          <w:rFonts w:asciiTheme="majorHAnsi" w:eastAsiaTheme="majorHAnsi" w:hAnsiTheme="majorHAnsi" w:hint="eastAsia"/>
          <w:b/>
          <w:sz w:val="26"/>
          <w:szCs w:val="26"/>
        </w:rPr>
        <w:t>관세사 목록</w:t>
      </w:r>
      <w:bookmarkEnd w:id="40"/>
    </w:p>
    <w:p w14:paraId="4130A19C" w14:textId="77777777" w:rsidR="00AF520C" w:rsidRPr="00E83505" w:rsidRDefault="00AF520C" w:rsidP="004C42C7">
      <w:pPr>
        <w:pStyle w:val="afc"/>
        <w:numPr>
          <w:ilvl w:val="0"/>
          <w:numId w:val="2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3"/>
        <w:gridCol w:w="2198"/>
        <w:gridCol w:w="2017"/>
        <w:gridCol w:w="1908"/>
        <w:gridCol w:w="2134"/>
      </w:tblGrid>
      <w:tr w:rsidR="00AF520C" w:rsidRPr="006777DC" w14:paraId="7AE55061" w14:textId="77777777" w:rsidTr="00FF13EC">
        <w:trPr>
          <w:trHeight w:val="394"/>
        </w:trPr>
        <w:tc>
          <w:tcPr>
            <w:tcW w:w="706" w:type="pct"/>
            <w:vMerge w:val="restart"/>
            <w:shd w:val="pct10" w:color="auto" w:fill="auto"/>
            <w:vAlign w:val="center"/>
          </w:tcPr>
          <w:p w14:paraId="01B4BD82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68" w:type="pct"/>
            <w:shd w:val="pct10" w:color="auto" w:fill="auto"/>
          </w:tcPr>
          <w:p w14:paraId="0DD6E3EB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07F270FD" w14:textId="77777777" w:rsidR="00AF520C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API013</w:t>
            </w:r>
          </w:p>
        </w:tc>
      </w:tr>
      <w:tr w:rsidR="00AF520C" w:rsidRPr="006777DC" w14:paraId="4339CC10" w14:textId="77777777" w:rsidTr="00FF13EC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4A499B77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4DDF262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1A85E63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목록</w:t>
            </w:r>
          </w:p>
        </w:tc>
      </w:tr>
      <w:tr w:rsidR="00AF520C" w:rsidRPr="006777DC" w14:paraId="5AA45FE8" w14:textId="77777777" w:rsidTr="00FF13EC">
        <w:trPr>
          <w:trHeight w:val="394"/>
        </w:trPr>
        <w:tc>
          <w:tcPr>
            <w:tcW w:w="706" w:type="pct"/>
            <w:vMerge/>
            <w:shd w:val="pct10" w:color="auto" w:fill="auto"/>
            <w:vAlign w:val="center"/>
          </w:tcPr>
          <w:p w14:paraId="1B566253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5C06BBD4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09609E45" w14:textId="77777777" w:rsidR="00AF520C" w:rsidRPr="009D5459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AF520C"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AF520C" w:rsidRPr="006777DC" w14:paraId="69443934" w14:textId="77777777" w:rsidTr="00FF13EC">
        <w:trPr>
          <w:trHeight w:val="394"/>
        </w:trPr>
        <w:tc>
          <w:tcPr>
            <w:tcW w:w="70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F0032E0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75ACB548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7DB3795F" w14:textId="77777777" w:rsidR="00AF520C" w:rsidRPr="0081418F" w:rsidRDefault="00570DF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570DFA">
              <w:rPr>
                <w:rFonts w:asciiTheme="majorHAnsi" w:eastAsiaTheme="majorHAnsi" w:hAnsiTheme="majorHAnsi" w:hint="eastAsia"/>
              </w:rPr>
              <w:t>관세사 부호 및 상호 정보 제공</w:t>
            </w:r>
          </w:p>
        </w:tc>
      </w:tr>
      <w:tr w:rsidR="00AF520C" w:rsidRPr="006777DC" w14:paraId="6713459D" w14:textId="77777777" w:rsidTr="00FF13EC">
        <w:tc>
          <w:tcPr>
            <w:tcW w:w="706" w:type="pct"/>
            <w:vMerge w:val="restart"/>
            <w:shd w:val="pct10" w:color="auto" w:fill="auto"/>
            <w:vAlign w:val="center"/>
          </w:tcPr>
          <w:p w14:paraId="79537E4B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1320ED7F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7143EA7D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587B6F1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01" w:type="pct"/>
            <w:vMerge w:val="restart"/>
            <w:shd w:val="clear" w:color="auto" w:fill="auto"/>
            <w:vAlign w:val="center"/>
          </w:tcPr>
          <w:p w14:paraId="52822D5E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AF520C" w:rsidRPr="006777DC" w14:paraId="12CC9071" w14:textId="77777777" w:rsidTr="00FF13EC">
        <w:tc>
          <w:tcPr>
            <w:tcW w:w="706" w:type="pct"/>
            <w:vMerge/>
            <w:shd w:val="pct10" w:color="auto" w:fill="auto"/>
            <w:vAlign w:val="center"/>
          </w:tcPr>
          <w:p w14:paraId="69628966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43E0771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 w14:paraId="5AB0376A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01" w:type="pct"/>
            <w:vMerge/>
            <w:shd w:val="clear" w:color="auto" w:fill="auto"/>
            <w:vAlign w:val="center"/>
          </w:tcPr>
          <w:p w14:paraId="354AD4A5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AF520C" w:rsidRPr="006777DC" w14:paraId="5DDB3ED1" w14:textId="77777777" w:rsidTr="00FF13EC">
        <w:tc>
          <w:tcPr>
            <w:tcW w:w="706" w:type="pct"/>
            <w:vMerge/>
            <w:shd w:val="pct10" w:color="auto" w:fill="auto"/>
            <w:vAlign w:val="center"/>
          </w:tcPr>
          <w:p w14:paraId="4CCDF200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13C9D7A0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4161BEA3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AF520C" w:rsidRPr="006777DC" w14:paraId="49127A3D" w14:textId="77777777" w:rsidTr="00FF13EC">
        <w:tc>
          <w:tcPr>
            <w:tcW w:w="706" w:type="pct"/>
            <w:vMerge w:val="restart"/>
            <w:shd w:val="pct10" w:color="auto" w:fill="auto"/>
            <w:vAlign w:val="center"/>
          </w:tcPr>
          <w:p w14:paraId="3F05BC54" w14:textId="77777777" w:rsidR="00AF520C" w:rsidRPr="0081418F" w:rsidRDefault="00AF520C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5A16CBA4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378F2659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09BF0106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F96EABD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BB85144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AF520C" w:rsidRPr="006777DC" w14:paraId="63FF1D76" w14:textId="77777777" w:rsidTr="00FF13EC">
        <w:tc>
          <w:tcPr>
            <w:tcW w:w="706" w:type="pct"/>
            <w:vMerge/>
            <w:shd w:val="pct10" w:color="auto" w:fill="auto"/>
            <w:vAlign w:val="center"/>
          </w:tcPr>
          <w:p w14:paraId="64E85C83" w14:textId="77777777" w:rsidR="00AF520C" w:rsidRPr="0081418F" w:rsidRDefault="00AF520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4131EC13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333A709E" w14:textId="77777777" w:rsidR="00AF520C" w:rsidRPr="0081418F" w:rsidRDefault="00AF520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F520C" w:rsidRPr="006777DC" w14:paraId="48E88B90" w14:textId="77777777" w:rsidTr="00FF13EC">
        <w:tc>
          <w:tcPr>
            <w:tcW w:w="706" w:type="pct"/>
            <w:vMerge w:val="restart"/>
            <w:shd w:val="pct10" w:color="auto" w:fill="auto"/>
            <w:vAlign w:val="center"/>
          </w:tcPr>
          <w:p w14:paraId="4D1A1D52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7DE3AA60" w14:textId="77777777" w:rsidR="00AF520C" w:rsidRPr="0081418F" w:rsidRDefault="00AF520C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220C320B" w14:textId="77777777" w:rsidR="00AF520C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AF520C"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 w:rsidR="00FF13EC" w:rsidRPr="006777DC" w14:paraId="02882F57" w14:textId="77777777" w:rsidTr="00FF13EC">
        <w:tc>
          <w:tcPr>
            <w:tcW w:w="706" w:type="pct"/>
            <w:vMerge/>
            <w:shd w:val="pct10" w:color="auto" w:fill="auto"/>
            <w:vAlign w:val="center"/>
          </w:tcPr>
          <w:p w14:paraId="1C3EFCAA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376FC81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65B2ADC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AF520C"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 w:rsidR="00FF13EC" w:rsidRPr="006777DC" w14:paraId="1DE7F5FD" w14:textId="77777777" w:rsidTr="00FF13EC">
        <w:tc>
          <w:tcPr>
            <w:tcW w:w="706" w:type="pct"/>
            <w:vMerge w:val="restart"/>
            <w:shd w:val="pct10" w:color="auto" w:fill="auto"/>
            <w:vAlign w:val="center"/>
          </w:tcPr>
          <w:p w14:paraId="3D8CC1E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68" w:type="pct"/>
            <w:shd w:val="pct10" w:color="auto" w:fill="auto"/>
            <w:vAlign w:val="center"/>
          </w:tcPr>
          <w:p w14:paraId="5BF83FB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5DB25807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0F99E77A" w14:textId="77777777" w:rsidTr="00FF13EC">
        <w:tc>
          <w:tcPr>
            <w:tcW w:w="706" w:type="pct"/>
            <w:vMerge/>
            <w:shd w:val="pct10" w:color="auto" w:fill="auto"/>
            <w:vAlign w:val="center"/>
          </w:tcPr>
          <w:p w14:paraId="66D49E8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05D2CD6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41" w:type="pct"/>
            <w:shd w:val="clear" w:color="auto" w:fill="auto"/>
            <w:vAlign w:val="center"/>
          </w:tcPr>
          <w:p w14:paraId="031DD364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84" w:type="pct"/>
            <w:shd w:val="pct10" w:color="auto" w:fill="auto"/>
            <w:vAlign w:val="center"/>
          </w:tcPr>
          <w:p w14:paraId="2A434BF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72C52142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361A274" w14:textId="77777777" w:rsidTr="00FF13EC">
        <w:trPr>
          <w:trHeight w:val="285"/>
        </w:trPr>
        <w:tc>
          <w:tcPr>
            <w:tcW w:w="706" w:type="pct"/>
            <w:vMerge/>
            <w:shd w:val="pct10" w:color="auto" w:fill="auto"/>
            <w:vAlign w:val="center"/>
          </w:tcPr>
          <w:p w14:paraId="1E51E89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8" w:type="pct"/>
            <w:shd w:val="pct10" w:color="auto" w:fill="auto"/>
            <w:vAlign w:val="center"/>
          </w:tcPr>
          <w:p w14:paraId="4754EE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20554C6D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859464C" w14:textId="77777777" w:rsidTr="00FF13EC">
        <w:trPr>
          <w:trHeight w:val="363"/>
        </w:trPr>
        <w:tc>
          <w:tcPr>
            <w:tcW w:w="1874" w:type="pct"/>
            <w:gridSpan w:val="2"/>
            <w:shd w:val="pct10" w:color="auto" w:fill="auto"/>
            <w:vAlign w:val="center"/>
          </w:tcPr>
          <w:p w14:paraId="53A2001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 w14:paraId="08EAB59F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F4655E0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3EA95DE" w14:textId="77777777" w:rsidR="00AF520C" w:rsidRPr="00E83505" w:rsidRDefault="00AF520C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98451B1" w14:textId="77777777" w:rsidR="00AF520C" w:rsidRPr="00E83505" w:rsidRDefault="00AF520C" w:rsidP="004C42C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531"/>
        <w:gridCol w:w="1303"/>
        <w:gridCol w:w="1238"/>
        <w:gridCol w:w="3952"/>
      </w:tblGrid>
      <w:tr w:rsidR="00A10396" w:rsidRPr="00795232" w14:paraId="59F630FC" w14:textId="77777777" w:rsidTr="00A10396">
        <w:tc>
          <w:tcPr>
            <w:tcW w:w="807" w:type="pct"/>
            <w:shd w:val="pct10" w:color="auto" w:fill="auto"/>
            <w:vAlign w:val="center"/>
          </w:tcPr>
          <w:p w14:paraId="143EF0A9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4DA33273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1" w:type="pct"/>
            <w:shd w:val="pct10" w:color="auto" w:fill="auto"/>
            <w:vAlign w:val="center"/>
          </w:tcPr>
          <w:p w14:paraId="08D34251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47" w:type="pct"/>
            <w:shd w:val="pct10" w:color="auto" w:fill="auto"/>
            <w:vAlign w:val="center"/>
          </w:tcPr>
          <w:p w14:paraId="2BA3DD6B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65" w:type="pct"/>
            <w:shd w:val="pct10" w:color="auto" w:fill="auto"/>
            <w:vAlign w:val="center"/>
          </w:tcPr>
          <w:p w14:paraId="487209FE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10396" w:rsidRPr="00795232" w14:paraId="163CF604" w14:textId="77777777" w:rsidTr="00A10396">
        <w:tc>
          <w:tcPr>
            <w:tcW w:w="807" w:type="pct"/>
            <w:shd w:val="clear" w:color="auto" w:fill="auto"/>
            <w:vAlign w:val="center"/>
          </w:tcPr>
          <w:p w14:paraId="54C219F9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56B4AE9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관세사부호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7025A43C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5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6F1A7899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65916783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A10396" w:rsidRPr="00795232" w14:paraId="3301091E" w14:textId="77777777" w:rsidTr="00A10396">
        <w:tc>
          <w:tcPr>
            <w:tcW w:w="807" w:type="pct"/>
            <w:shd w:val="clear" w:color="auto" w:fill="auto"/>
            <w:vAlign w:val="center"/>
          </w:tcPr>
          <w:p w14:paraId="3BB6C0BC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jrsdCstm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D0CB87F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관할세관</w:t>
            </w:r>
          </w:p>
        </w:tc>
        <w:tc>
          <w:tcPr>
            <w:tcW w:w="681" w:type="pct"/>
            <w:shd w:val="clear" w:color="auto" w:fill="auto"/>
            <w:vAlign w:val="center"/>
          </w:tcPr>
          <w:p w14:paraId="1C0ED5ED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0031AD42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065" w:type="pct"/>
            <w:shd w:val="clear" w:color="auto" w:fill="auto"/>
            <w:vAlign w:val="center"/>
          </w:tcPr>
          <w:p w14:paraId="0CD06D62" w14:textId="77777777" w:rsidR="00A10396" w:rsidRPr="00CE1333" w:rsidRDefault="00A10396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49C794D0" w14:textId="77777777" w:rsidR="00AF520C" w:rsidRPr="00E83505" w:rsidRDefault="00AF520C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8A4C0C0" w14:textId="77777777" w:rsidR="00AF520C" w:rsidRPr="00E83505" w:rsidRDefault="00AF520C" w:rsidP="004C42C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2"/>
        <w:gridCol w:w="1876"/>
        <w:gridCol w:w="1171"/>
        <w:gridCol w:w="1133"/>
        <w:gridCol w:w="3648"/>
      </w:tblGrid>
      <w:tr w:rsidR="00A10396" w:rsidRPr="00795232" w14:paraId="72019002" w14:textId="77777777" w:rsidTr="000F2E4F">
        <w:trPr>
          <w:trHeight w:val="280"/>
        </w:trPr>
        <w:tc>
          <w:tcPr>
            <w:tcW w:w="910" w:type="pct"/>
            <w:shd w:val="pct10" w:color="auto" w:fill="auto"/>
            <w:vAlign w:val="center"/>
          </w:tcPr>
          <w:p w14:paraId="338344FE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pct10" w:color="auto" w:fill="auto"/>
            <w:vAlign w:val="center"/>
          </w:tcPr>
          <w:p w14:paraId="4DFA8370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12" w:type="pct"/>
            <w:shd w:val="pct10" w:color="auto" w:fill="auto"/>
            <w:vAlign w:val="center"/>
          </w:tcPr>
          <w:p w14:paraId="1E913E40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 w14:paraId="450DD991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</w:tcPr>
          <w:p w14:paraId="3F6071FB" w14:textId="77777777" w:rsidR="00A10396" w:rsidRPr="00795232" w:rsidRDefault="00A10396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F2E4F" w14:paraId="66080C94" w14:textId="77777777" w:rsidTr="000F2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E9729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9D23F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35FE6" w14:textId="77777777" w:rsidR="000F2E4F" w:rsidRDefault="000F2E4F" w:rsidP="000F2E4F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82F06B" w14:textId="77777777" w:rsidR="000F2E4F" w:rsidRDefault="000F2E4F" w:rsidP="000F2E4F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4E1F00" w14:textId="77777777" w:rsidR="000F2E4F" w:rsidRDefault="000F2E4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부호</w:t>
            </w:r>
          </w:p>
        </w:tc>
      </w:tr>
      <w:tr w:rsidR="000F2E4F" w14:paraId="3528A7BA" w14:textId="77777777" w:rsidTr="000F2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771D7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72A69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2C7CD" w14:textId="77777777" w:rsidR="000F2E4F" w:rsidRDefault="000F2E4F" w:rsidP="000F2E4F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7CC27" w14:textId="77777777" w:rsidR="000F2E4F" w:rsidRDefault="000F2E4F" w:rsidP="000F2E4F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7FD55A" w14:textId="77777777" w:rsidR="000F2E4F" w:rsidRDefault="000F2E4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</w:t>
            </w:r>
          </w:p>
        </w:tc>
      </w:tr>
      <w:tr w:rsidR="000F2E4F" w14:paraId="0C978485" w14:textId="77777777" w:rsidTr="000F2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B74FBA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7A8582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0BEA5" w14:textId="77777777" w:rsidR="000F2E4F" w:rsidRDefault="000F2E4F" w:rsidP="000F2E4F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7E816D" w14:textId="77777777" w:rsidR="000F2E4F" w:rsidRDefault="000F2E4F" w:rsidP="000F2E4F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38295C" w14:textId="77777777" w:rsidR="000F2E4F" w:rsidRDefault="000F2E4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명</w:t>
            </w:r>
          </w:p>
        </w:tc>
      </w:tr>
      <w:tr w:rsidR="000F2E4F" w14:paraId="2A173F11" w14:textId="77777777" w:rsidTr="000F2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38A7B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451F3" w14:textId="77777777" w:rsidR="000F2E4F" w:rsidRDefault="000F2E4F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892C5" w14:textId="77777777" w:rsidR="000F2E4F" w:rsidRDefault="000F2E4F" w:rsidP="000F2E4F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5371F3" w14:textId="77777777" w:rsidR="000F2E4F" w:rsidRDefault="000F2E4F" w:rsidP="000F2E4F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473DB6" w14:textId="77777777" w:rsidR="000F2E4F" w:rsidRDefault="000F2E4F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명</w:t>
            </w:r>
          </w:p>
        </w:tc>
      </w:tr>
    </w:tbl>
    <w:p w14:paraId="58DB41BF" w14:textId="77777777" w:rsidR="00AF520C" w:rsidRDefault="00AF520C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E761CAB" w14:textId="77777777" w:rsidR="00AF520C" w:rsidRPr="00795232" w:rsidRDefault="00AF520C" w:rsidP="002704F1">
      <w:pPr>
        <w:jc w:val="left"/>
        <w:rPr>
          <w:rFonts w:asciiTheme="majorHAnsi" w:eastAsiaTheme="majorHAnsi" w:hAnsiTheme="majorHAnsi"/>
        </w:rPr>
      </w:pPr>
    </w:p>
    <w:p w14:paraId="4436B59F" w14:textId="77777777" w:rsidR="00AF520C" w:rsidRPr="00E83505" w:rsidRDefault="00AF520C" w:rsidP="004C42C7">
      <w:pPr>
        <w:pStyle w:val="hieatt"/>
        <w:numPr>
          <w:ilvl w:val="0"/>
          <w:numId w:val="2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F520C" w:rsidRPr="00D4696F" w14:paraId="6549EC2B" w14:textId="77777777" w:rsidTr="00F9172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E26504" w14:textId="77777777" w:rsidR="00AF520C" w:rsidRPr="00D4696F" w:rsidRDefault="00AF520C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F520C" w:rsidRPr="00D4696F" w14:paraId="00C7B1A9" w14:textId="77777777" w:rsidTr="00F91726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FF623C9" w14:textId="77777777" w:rsidR="00AF520C" w:rsidRPr="00D4696F" w:rsidRDefault="00420664" w:rsidP="002E7957">
            <w:pPr>
              <w:jc w:val="left"/>
              <w:rPr>
                <w:rFonts w:asciiTheme="majorHAnsi" w:eastAsiaTheme="majorHAnsi" w:hAnsiTheme="majorHAnsi"/>
              </w:rPr>
            </w:pPr>
            <w:hyperlink r:id="rId78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AF520C" w:rsidRPr="00F538D9">
                <w:rPr>
                  <w:rStyle w:val="a5"/>
                  <w:rFonts w:asciiTheme="majorHAnsi" w:eastAsiaTheme="majorHAnsi" w:hAnsiTheme="majorHAnsi"/>
                </w:rPr>
                <w:t>/ext/rest/lcaLstInfoQry/retrieveLcaBrkd?crkyCn</w:t>
              </w:r>
            </w:hyperlink>
            <w:r w:rsidR="00AF520C" w:rsidRPr="00AF520C">
              <w:rPr>
                <w:rFonts w:asciiTheme="majorHAnsi" w:eastAsiaTheme="majorHAnsi" w:hAnsiTheme="majorHAnsi"/>
              </w:rPr>
              <w:t>=</w:t>
            </w:r>
            <w:r w:rsidR="00AF520C" w:rsidRPr="00AF520C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AF520C" w:rsidRPr="00AF520C">
              <w:rPr>
                <w:rFonts w:asciiTheme="majorHAnsi" w:eastAsiaTheme="majorHAnsi" w:hAnsiTheme="majorHAnsi"/>
              </w:rPr>
              <w:t>&amp;lcaSgn=</w:t>
            </w:r>
            <w:r w:rsidR="002E7957">
              <w:rPr>
                <w:rFonts w:asciiTheme="majorHAnsi" w:eastAsiaTheme="majorHAnsi" w:hAnsiTheme="majorHAnsi" w:hint="eastAsia"/>
              </w:rPr>
              <w:t>73***</w:t>
            </w:r>
            <w:r w:rsidR="00AF520C" w:rsidRPr="00AF520C">
              <w:rPr>
                <w:rFonts w:asciiTheme="majorHAnsi" w:eastAsiaTheme="majorHAnsi" w:hAnsiTheme="majorHAnsi"/>
              </w:rPr>
              <w:t>&amp;jrsdCstm=010</w:t>
            </w:r>
          </w:p>
        </w:tc>
      </w:tr>
      <w:tr w:rsidR="00AF520C" w:rsidRPr="00D4696F" w14:paraId="3730F9FC" w14:textId="77777777" w:rsidTr="00F91726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F7597E" w14:textId="77777777" w:rsidR="00AF520C" w:rsidRPr="00D4696F" w:rsidRDefault="00AF520C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F520C" w:rsidRPr="00D4696F" w14:paraId="43575534" w14:textId="77777777" w:rsidTr="00F91726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CF31B43" w14:textId="77777777" w:rsidR="00A10396" w:rsidRDefault="00A10396" w:rsidP="00A1039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569D246" w14:textId="77777777" w:rsidR="00A10396" w:rsidRDefault="00420664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79" w:history="1">
              <w:r w:rsidR="00A1039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10396">
              <w:rPr>
                <w:rFonts w:ascii="Verdana" w:hAnsi="Verdana"/>
                <w:sz w:val="20"/>
              </w:rPr>
              <w:t xml:space="preserve"> </w:t>
            </w:r>
            <w:r w:rsidR="00A10396">
              <w:rPr>
                <w:rStyle w:val="m1"/>
                <w:rFonts w:ascii="Verdana" w:hAnsi="Verdana"/>
                <w:sz w:val="20"/>
              </w:rPr>
              <w:t>&lt;</w:t>
            </w:r>
            <w:r w:rsidR="00A10396">
              <w:rPr>
                <w:rStyle w:val="t1"/>
                <w:rFonts w:ascii="Verdana" w:hAnsi="Verdana"/>
                <w:sz w:val="20"/>
              </w:rPr>
              <w:t>lcaLstInfoQryRtnVo</w:t>
            </w:r>
            <w:r w:rsidR="00A1039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B4A7DE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989A5C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166836D" w14:textId="77777777" w:rsidR="00A10396" w:rsidRDefault="00420664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0" w:history="1">
              <w:r w:rsidR="00A1039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A10396">
              <w:rPr>
                <w:rFonts w:ascii="Verdana" w:hAnsi="Verdana"/>
                <w:sz w:val="20"/>
              </w:rPr>
              <w:t xml:space="preserve"> </w:t>
            </w:r>
            <w:r w:rsidR="00A10396">
              <w:rPr>
                <w:rStyle w:val="m1"/>
                <w:rFonts w:ascii="Verdana" w:hAnsi="Verdana"/>
                <w:sz w:val="20"/>
              </w:rPr>
              <w:t>&lt;</w:t>
            </w:r>
            <w:r w:rsidR="00A10396">
              <w:rPr>
                <w:rStyle w:val="t1"/>
                <w:rFonts w:ascii="Verdana" w:hAnsi="Verdana"/>
                <w:sz w:val="20"/>
              </w:rPr>
              <w:t>lcaLstInfoQryRsltVo</w:t>
            </w:r>
            <w:r w:rsidR="00A1039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4CCDBCA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010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218C381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73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B10EDA7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379E594" w14:textId="77777777" w:rsidR="00A10396" w:rsidRDefault="00A10396" w:rsidP="00A1039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669244D" w14:textId="77777777" w:rsidR="00A10396" w:rsidRDefault="00A10396" w:rsidP="00A1039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AA26706" w14:textId="77777777" w:rsidR="00AF520C" w:rsidRPr="00D4696F" w:rsidRDefault="00A10396" w:rsidP="0039412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086C87D5" w14:textId="77777777" w:rsidR="00AF520C" w:rsidRPr="00D4696F" w:rsidRDefault="00AF520C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46A3A4FC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EFD30A4" w14:textId="77777777" w:rsidR="00B63458" w:rsidRPr="00923A8A" w:rsidRDefault="00B63458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1" w:name="_Toc161922315"/>
      <w:r>
        <w:rPr>
          <w:rFonts w:asciiTheme="majorHAnsi" w:eastAsiaTheme="majorHAnsi" w:hAnsiTheme="majorHAnsi" w:hint="eastAsia"/>
          <w:b/>
          <w:sz w:val="26"/>
          <w:szCs w:val="26"/>
        </w:rPr>
        <w:t>관세사 내역</w:t>
      </w:r>
      <w:bookmarkEnd w:id="41"/>
    </w:p>
    <w:p w14:paraId="223FB5EF" w14:textId="77777777" w:rsidR="00B63458" w:rsidRPr="00E83505" w:rsidRDefault="00B63458" w:rsidP="004C42C7">
      <w:pPr>
        <w:pStyle w:val="afc"/>
        <w:numPr>
          <w:ilvl w:val="0"/>
          <w:numId w:val="2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B63458" w:rsidRPr="006777DC" w14:paraId="0E52D019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13347B4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7526882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800BD6" w14:textId="77777777" w:rsidR="00B63458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API014</w:t>
            </w:r>
          </w:p>
        </w:tc>
      </w:tr>
      <w:tr w:rsidR="00B63458" w:rsidRPr="006777DC" w14:paraId="1C6E6084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A060585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0E8483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BFE78D4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관세사 내역</w:t>
            </w:r>
          </w:p>
        </w:tc>
      </w:tr>
      <w:tr w:rsidR="00B63458" w:rsidRPr="006777DC" w14:paraId="67E145DA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1797966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C3328E7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B50082" w14:textId="77777777" w:rsidR="00B63458" w:rsidRPr="009D5459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B63458">
              <w:rPr>
                <w:rFonts w:asciiTheme="majorHAnsi" w:eastAsiaTheme="majorHAnsi" w:hAnsiTheme="majorHAnsi"/>
              </w:rPr>
              <w:t>retrieveLcaBrkd</w:t>
            </w:r>
          </w:p>
        </w:tc>
      </w:tr>
      <w:tr w:rsidR="00B63458" w:rsidRPr="006777DC" w14:paraId="1999D0AC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841B91A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66EC6B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38893C6" w14:textId="77777777" w:rsidR="00B63458" w:rsidRPr="0081418F" w:rsidRDefault="00570DF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570DFA">
              <w:rPr>
                <w:rFonts w:asciiTheme="majorHAnsi" w:eastAsiaTheme="majorHAnsi" w:hAnsiTheme="majorHAnsi" w:hint="eastAsia"/>
              </w:rPr>
              <w:t>관세사 부호 및 전화번호등 상세 정보 제공</w:t>
            </w:r>
          </w:p>
        </w:tc>
      </w:tr>
      <w:tr w:rsidR="00B63458" w:rsidRPr="006777DC" w14:paraId="6F2EBD8F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CE723BC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A52C78E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4BE476A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2C66328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FD6D177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B63458" w:rsidRPr="006777DC" w14:paraId="15BEE5A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F2B168D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0D05F3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5AA1652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926EF80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B63458" w:rsidRPr="006777DC" w14:paraId="7C797AA5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77E186E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B7C1419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1BB849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B63458" w:rsidRPr="006777DC" w14:paraId="3E32014C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B62F9A3" w14:textId="77777777" w:rsidR="00B63458" w:rsidRPr="0081418F" w:rsidRDefault="00B63458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F0FD022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B0941A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D2E64B7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7DA8DF5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684C2CC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B63458" w:rsidRPr="006777DC" w14:paraId="6DC8E0C4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F689DBF" w14:textId="77777777" w:rsidR="00B63458" w:rsidRPr="0081418F" w:rsidRDefault="00B6345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7879C3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E3EB5C" w14:textId="77777777" w:rsidR="00B63458" w:rsidRPr="0081418F" w:rsidRDefault="00B6345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63458" w:rsidRPr="006777DC" w14:paraId="2EA67859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E63AFD2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15CE56D" w14:textId="77777777" w:rsidR="00B63458" w:rsidRPr="0081418F" w:rsidRDefault="00B63458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DA7425" w14:textId="77777777" w:rsidR="00B63458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B63458"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 w:rsidR="00FF13EC" w:rsidRPr="006777DC" w14:paraId="6A883915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363BE0E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7F031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A75C2E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B63458"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 w:rsidR="00FF13EC" w:rsidRPr="006777DC" w14:paraId="3BED4C99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702DBE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3BA2D3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666994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365DD56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9A070C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12A0E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4B2F93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10F50C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39BAD8C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7DC549B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8D0F93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F62F5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82ED73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752277C5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AA6938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75837F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1E426B7E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659A6D8" w14:textId="77777777" w:rsidR="00B63458" w:rsidRPr="00E83505" w:rsidRDefault="00B63458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7862840F" w14:textId="77777777" w:rsidR="00B63458" w:rsidRPr="00E83505" w:rsidRDefault="00B63458" w:rsidP="004C42C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1"/>
        <w:gridCol w:w="1302"/>
        <w:gridCol w:w="1684"/>
        <w:gridCol w:w="3508"/>
      </w:tblGrid>
      <w:tr w:rsidR="00BF38CA" w:rsidRPr="00795232" w14:paraId="3AC18B6C" w14:textId="77777777" w:rsidTr="00BF38CA">
        <w:tc>
          <w:tcPr>
            <w:tcW w:w="807" w:type="pct"/>
            <w:shd w:val="pct10" w:color="auto" w:fill="auto"/>
            <w:vAlign w:val="center"/>
          </w:tcPr>
          <w:p w14:paraId="76711A3F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6C08EB2E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D332D23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1F576112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7633C2B5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:rsidRPr="00795232" w14:paraId="5F0E3001" w14:textId="77777777" w:rsidTr="00BF38CA">
        <w:tc>
          <w:tcPr>
            <w:tcW w:w="807" w:type="pct"/>
            <w:shd w:val="clear" w:color="auto" w:fill="auto"/>
            <w:vAlign w:val="center"/>
          </w:tcPr>
          <w:p w14:paraId="2E0E76D7" w14:textId="77777777" w:rsidR="00BF38CA" w:rsidRPr="00CE1333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BF1F051" w14:textId="77777777" w:rsidR="00BF38CA" w:rsidRPr="00CE1333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관세사부호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B9D47F1" w14:textId="77777777" w:rsidR="00BF38CA" w:rsidRPr="00CE1333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5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2BDDAD69" w14:textId="77777777" w:rsidR="00BF38CA" w:rsidRPr="00940100" w:rsidRDefault="00940100" w:rsidP="002704F1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72526C35" w14:textId="77777777" w:rsidR="00BF38CA" w:rsidRPr="00CE1333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C25897" w:rsidRPr="00795232" w14:paraId="741550D4" w14:textId="77777777" w:rsidTr="00BF38CA">
        <w:tc>
          <w:tcPr>
            <w:tcW w:w="807" w:type="pct"/>
            <w:shd w:val="clear" w:color="auto" w:fill="auto"/>
            <w:vAlign w:val="center"/>
          </w:tcPr>
          <w:p w14:paraId="3E546EDB" w14:textId="77777777" w:rsidR="00C25897" w:rsidRDefault="00C258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brno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82D8EE4" w14:textId="77777777" w:rsidR="00C25897" w:rsidRDefault="00C258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사업자번호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6CF97AC" w14:textId="77777777" w:rsidR="00C25897" w:rsidRDefault="00C258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34FA68F8" w14:textId="77777777" w:rsidR="00C25897" w:rsidRDefault="00940100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0599B083" w14:textId="77777777" w:rsidR="00C25897" w:rsidRPr="00CE1333" w:rsidRDefault="00C25897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70CABA8A" w14:textId="77777777" w:rsidR="00B63458" w:rsidRPr="00E83505" w:rsidRDefault="00B63458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634522" w14:textId="77777777" w:rsidR="00B63458" w:rsidRPr="00E83505" w:rsidRDefault="00B63458" w:rsidP="004C42C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38"/>
        <w:gridCol w:w="1874"/>
        <w:gridCol w:w="1173"/>
        <w:gridCol w:w="1277"/>
        <w:gridCol w:w="3508"/>
      </w:tblGrid>
      <w:tr w:rsidR="00020AD7" w:rsidRPr="00795232" w14:paraId="2EA71DD8" w14:textId="77777777" w:rsidTr="00BF38CA">
        <w:trPr>
          <w:trHeight w:val="280"/>
        </w:trPr>
        <w:tc>
          <w:tcPr>
            <w:tcW w:w="908" w:type="pct"/>
            <w:shd w:val="clear" w:color="auto" w:fill="D9D9D9" w:themeFill="background1" w:themeFillShade="D9"/>
          </w:tcPr>
          <w:p w14:paraId="775FECB6" w14:textId="77777777" w:rsidR="00020AD7" w:rsidRPr="00795232" w:rsidRDefault="00020AD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 w:themeFill="background1" w:themeFillShade="D9"/>
          </w:tcPr>
          <w:p w14:paraId="3608E745" w14:textId="77777777" w:rsidR="00020AD7" w:rsidRPr="00795232" w:rsidRDefault="00020AD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 w:themeFill="background1" w:themeFillShade="D9"/>
          </w:tcPr>
          <w:p w14:paraId="0E9D244D" w14:textId="77777777" w:rsidR="00020AD7" w:rsidRPr="00795232" w:rsidRDefault="00020AD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 w:themeFill="background1" w:themeFillShade="D9"/>
          </w:tcPr>
          <w:p w14:paraId="3D865678" w14:textId="77777777" w:rsidR="00020AD7" w:rsidRPr="00795232" w:rsidRDefault="00020AD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 w:themeFill="background1" w:themeFillShade="D9"/>
          </w:tcPr>
          <w:p w14:paraId="65B011C8" w14:textId="77777777" w:rsidR="00020AD7" w:rsidRPr="00795232" w:rsidRDefault="00020AD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20AD7" w14:paraId="12882A48" w14:textId="77777777" w:rsidTr="00BF38CA">
        <w:trPr>
          <w:trHeight w:val="300"/>
        </w:trPr>
        <w:tc>
          <w:tcPr>
            <w:tcW w:w="908" w:type="pct"/>
            <w:noWrap/>
          </w:tcPr>
          <w:p w14:paraId="5C30A86E" w14:textId="77777777" w:rsidR="00020AD7" w:rsidRDefault="00020AD7" w:rsidP="000F21B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CA436A">
              <w:rPr>
                <w:rFonts w:asciiTheme="majorHAnsi" w:eastAsiaTheme="majorHAnsi" w:hAnsiTheme="majorHAnsi"/>
                <w:sz w:val="20"/>
              </w:rPr>
              <w:t>jrsdCstmNm</w:t>
            </w:r>
          </w:p>
        </w:tc>
        <w:tc>
          <w:tcPr>
            <w:tcW w:w="979" w:type="pct"/>
            <w:noWrap/>
          </w:tcPr>
          <w:p w14:paraId="51BA704E" w14:textId="77777777" w:rsidR="00020AD7" w:rsidRDefault="00020AD7" w:rsidP="000F21B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관할세관명</w:t>
            </w:r>
          </w:p>
        </w:tc>
        <w:tc>
          <w:tcPr>
            <w:tcW w:w="613" w:type="pct"/>
            <w:noWrap/>
          </w:tcPr>
          <w:p w14:paraId="78735333" w14:textId="77777777" w:rsidR="00020AD7" w:rsidRDefault="00020AD7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67" w:type="pct"/>
          </w:tcPr>
          <w:p w14:paraId="7B4BB6D2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2B19AB1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세관명</w:t>
            </w:r>
          </w:p>
        </w:tc>
      </w:tr>
      <w:tr w:rsidR="007C05E3" w14:paraId="5374FB97" w14:textId="77777777" w:rsidTr="00BF38CA">
        <w:trPr>
          <w:trHeight w:val="300"/>
        </w:trPr>
        <w:tc>
          <w:tcPr>
            <w:tcW w:w="908" w:type="pct"/>
            <w:noWrap/>
          </w:tcPr>
          <w:p w14:paraId="0CCAC58E" w14:textId="77777777" w:rsidR="007C05E3" w:rsidRPr="00CA436A" w:rsidRDefault="007C05E3" w:rsidP="000F21B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dcerPcd</w:t>
            </w:r>
          </w:p>
        </w:tc>
        <w:tc>
          <w:tcPr>
            <w:tcW w:w="979" w:type="pct"/>
            <w:noWrap/>
          </w:tcPr>
          <w:p w14:paraId="5A09914E" w14:textId="77777777" w:rsidR="007C05E3" w:rsidRDefault="007C05E3" w:rsidP="000F21B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관세사구분코드</w:t>
            </w:r>
          </w:p>
        </w:tc>
        <w:tc>
          <w:tcPr>
            <w:tcW w:w="613" w:type="pct"/>
            <w:noWrap/>
          </w:tcPr>
          <w:p w14:paraId="3C184A6F" w14:textId="77777777" w:rsidR="007C05E3" w:rsidRDefault="007C05E3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 w14:paraId="0AEC49C9" w14:textId="77777777" w:rsidR="007C05E3" w:rsidRDefault="007C05E3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5D7661C" w14:textId="77777777" w:rsidR="007C05E3" w:rsidRDefault="007C05E3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구분 코드</w:t>
            </w:r>
          </w:p>
        </w:tc>
      </w:tr>
      <w:tr w:rsidR="00020AD7" w14:paraId="2C0B43D5" w14:textId="77777777" w:rsidTr="00BF38CA">
        <w:trPr>
          <w:trHeight w:val="300"/>
        </w:trPr>
        <w:tc>
          <w:tcPr>
            <w:tcW w:w="908" w:type="pct"/>
            <w:noWrap/>
          </w:tcPr>
          <w:p w14:paraId="49E4AB45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lcaSgn</w:t>
            </w:r>
          </w:p>
        </w:tc>
        <w:tc>
          <w:tcPr>
            <w:tcW w:w="979" w:type="pct"/>
            <w:noWrap/>
          </w:tcPr>
          <w:p w14:paraId="648B409E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3" w:type="pct"/>
            <w:noWrap/>
          </w:tcPr>
          <w:p w14:paraId="4D3AE356" w14:textId="77777777" w:rsidR="00020AD7" w:rsidRDefault="00020AD7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667" w:type="pct"/>
          </w:tcPr>
          <w:p w14:paraId="67303055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EBB21C4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 5자리</w:t>
            </w:r>
          </w:p>
        </w:tc>
      </w:tr>
      <w:tr w:rsidR="00020AD7" w14:paraId="63755BBD" w14:textId="77777777" w:rsidTr="00BF38CA">
        <w:trPr>
          <w:trHeight w:val="300"/>
        </w:trPr>
        <w:tc>
          <w:tcPr>
            <w:tcW w:w="908" w:type="pct"/>
            <w:noWrap/>
          </w:tcPr>
          <w:p w14:paraId="4735FDDF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4D38B3">
              <w:rPr>
                <w:rFonts w:ascii="맑은 고딕" w:eastAsia="맑은 고딕" w:hAnsi="맑은 고딕" w:cs="굴림"/>
                <w:sz w:val="20"/>
              </w:rPr>
              <w:t>lcaConm</w:t>
            </w:r>
          </w:p>
        </w:tc>
        <w:tc>
          <w:tcPr>
            <w:tcW w:w="979" w:type="pct"/>
            <w:noWrap/>
          </w:tcPr>
          <w:p w14:paraId="7D593664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관세사상호</w:t>
            </w:r>
          </w:p>
        </w:tc>
        <w:tc>
          <w:tcPr>
            <w:tcW w:w="613" w:type="pct"/>
            <w:noWrap/>
          </w:tcPr>
          <w:p w14:paraId="6288871F" w14:textId="77777777" w:rsidR="00020AD7" w:rsidRDefault="00020AD7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 w14:paraId="2AB4A693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6F6727F9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상호명</w:t>
            </w:r>
          </w:p>
        </w:tc>
      </w:tr>
      <w:tr w:rsidR="00020AD7" w14:paraId="3970ECDC" w14:textId="77777777" w:rsidTr="00BF38CA">
        <w:trPr>
          <w:trHeight w:val="300"/>
        </w:trPr>
        <w:tc>
          <w:tcPr>
            <w:tcW w:w="908" w:type="pct"/>
            <w:noWrap/>
          </w:tcPr>
          <w:p w14:paraId="284D4B3C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9" w:type="pct"/>
            <w:noWrap/>
          </w:tcPr>
          <w:p w14:paraId="384C1404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13" w:type="pct"/>
            <w:noWrap/>
          </w:tcPr>
          <w:p w14:paraId="59A8A169" w14:textId="77777777" w:rsidR="00020AD7" w:rsidRDefault="00656E11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 w14:paraId="35452FAF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3A430DB0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 전화</w:t>
            </w:r>
          </w:p>
        </w:tc>
      </w:tr>
      <w:tr w:rsidR="00020AD7" w14:paraId="4718217A" w14:textId="77777777" w:rsidTr="00BF38CA">
        <w:trPr>
          <w:trHeight w:val="300"/>
        </w:trPr>
        <w:tc>
          <w:tcPr>
            <w:tcW w:w="908" w:type="pct"/>
            <w:noWrap/>
          </w:tcPr>
          <w:p w14:paraId="3C3B782F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addr</w:t>
            </w:r>
          </w:p>
        </w:tc>
        <w:tc>
          <w:tcPr>
            <w:tcW w:w="979" w:type="pct"/>
            <w:noWrap/>
          </w:tcPr>
          <w:p w14:paraId="507E68C2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613" w:type="pct"/>
            <w:noWrap/>
          </w:tcPr>
          <w:p w14:paraId="1C85B179" w14:textId="77777777" w:rsidR="00020AD7" w:rsidRDefault="00565304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</w:t>
            </w:r>
            <w:r w:rsidR="00020AD7"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667" w:type="pct"/>
          </w:tcPr>
          <w:p w14:paraId="4FF61E03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 w14:paraId="2FEA35A1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주소</w:t>
            </w:r>
          </w:p>
        </w:tc>
      </w:tr>
      <w:tr w:rsidR="00020AD7" w14:paraId="31121E3D" w14:textId="77777777" w:rsidTr="00BF38CA">
        <w:trPr>
          <w:trHeight w:val="300"/>
        </w:trPr>
        <w:tc>
          <w:tcPr>
            <w:tcW w:w="908" w:type="pct"/>
            <w:noWrap/>
          </w:tcPr>
          <w:p w14:paraId="03C923CF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  <w:noWrap/>
          </w:tcPr>
          <w:p w14:paraId="566F718C" w14:textId="77777777" w:rsidR="00020AD7" w:rsidRDefault="00020AD7" w:rsidP="00622D0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613" w:type="pct"/>
            <w:noWrap/>
          </w:tcPr>
          <w:p w14:paraId="0C63EE4A" w14:textId="77777777" w:rsidR="00020AD7" w:rsidRDefault="00622E1C" w:rsidP="00020AD7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 w14:paraId="70B94BF8" w14:textId="77777777" w:rsidR="00020AD7" w:rsidRDefault="00020AD7" w:rsidP="00020AD7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 w14:paraId="0FA4670D" w14:textId="77777777" w:rsidR="00020AD7" w:rsidRDefault="00020AD7" w:rsidP="002704F1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대표자명</w:t>
            </w:r>
          </w:p>
        </w:tc>
      </w:tr>
    </w:tbl>
    <w:p w14:paraId="1F1ECCB3" w14:textId="77777777" w:rsidR="00B63458" w:rsidRDefault="00B63458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B9FADE4" w14:textId="77777777" w:rsidR="00B63458" w:rsidRPr="00795232" w:rsidRDefault="00B63458" w:rsidP="002704F1">
      <w:pPr>
        <w:jc w:val="left"/>
        <w:rPr>
          <w:rFonts w:asciiTheme="majorHAnsi" w:eastAsiaTheme="majorHAnsi" w:hAnsiTheme="majorHAnsi"/>
        </w:rPr>
      </w:pPr>
    </w:p>
    <w:p w14:paraId="37DEECE1" w14:textId="77777777" w:rsidR="00B63458" w:rsidRPr="00E83505" w:rsidRDefault="00B63458" w:rsidP="004C42C7">
      <w:pPr>
        <w:pStyle w:val="hieatt"/>
        <w:numPr>
          <w:ilvl w:val="0"/>
          <w:numId w:val="25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63458" w:rsidRPr="00D4696F" w14:paraId="68E88EAE" w14:textId="77777777" w:rsidTr="00F9172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3240B0" w14:textId="77777777" w:rsidR="00B63458" w:rsidRPr="00D4696F" w:rsidRDefault="00B6345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B63458" w:rsidRPr="00D4696F" w14:paraId="43803C5B" w14:textId="77777777" w:rsidTr="00F91726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CB69509" w14:textId="77777777" w:rsidR="00B63458" w:rsidRPr="00D4696F" w:rsidRDefault="00420664" w:rsidP="002E7957">
            <w:pPr>
              <w:jc w:val="left"/>
              <w:rPr>
                <w:rFonts w:asciiTheme="majorHAnsi" w:eastAsiaTheme="majorHAnsi" w:hAnsiTheme="majorHAnsi"/>
              </w:rPr>
            </w:pPr>
            <w:hyperlink r:id="rId81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B63458" w:rsidRPr="00F538D9">
                <w:rPr>
                  <w:rStyle w:val="a5"/>
                  <w:rFonts w:asciiTheme="majorHAnsi" w:eastAsiaTheme="majorHAnsi" w:hAnsiTheme="majorHAnsi"/>
                </w:rPr>
                <w:t>/ext/rest/lcaBrkdQry/retrieveLcaBrkd?crkyCn</w:t>
              </w:r>
            </w:hyperlink>
            <w:r w:rsidR="00B63458" w:rsidRPr="00B63458">
              <w:rPr>
                <w:rFonts w:asciiTheme="majorHAnsi" w:eastAsiaTheme="majorHAnsi" w:hAnsiTheme="majorHAnsi"/>
              </w:rPr>
              <w:t>=</w:t>
            </w:r>
            <w:r w:rsidR="00B63458" w:rsidRPr="00B63458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63458" w:rsidRPr="00B63458">
              <w:rPr>
                <w:rFonts w:asciiTheme="majorHAnsi" w:eastAsiaTheme="majorHAnsi" w:hAnsiTheme="majorHAnsi"/>
              </w:rPr>
              <w:t>&amp;lcaSgn=3</w:t>
            </w:r>
            <w:r w:rsidR="002E7957">
              <w:rPr>
                <w:rFonts w:asciiTheme="majorHAnsi" w:eastAsiaTheme="majorHAnsi" w:hAnsiTheme="majorHAnsi" w:hint="eastAsia"/>
              </w:rPr>
              <w:t>**</w:t>
            </w:r>
            <w:r w:rsidR="00B63458" w:rsidRPr="00B63458">
              <w:rPr>
                <w:rFonts w:asciiTheme="majorHAnsi" w:eastAsiaTheme="majorHAnsi" w:hAnsiTheme="majorHAnsi"/>
              </w:rPr>
              <w:t>42</w:t>
            </w:r>
          </w:p>
        </w:tc>
      </w:tr>
      <w:tr w:rsidR="00B63458" w:rsidRPr="00D4696F" w14:paraId="53622384" w14:textId="77777777" w:rsidTr="00F91726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9850D7" w14:textId="77777777" w:rsidR="00B63458" w:rsidRPr="00D4696F" w:rsidRDefault="00B63458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B63458" w:rsidRPr="00D4696F" w14:paraId="718F7683" w14:textId="77777777" w:rsidTr="00F91726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6F96FDE" w14:textId="77777777" w:rsidR="007A6E73" w:rsidRDefault="007A6E73" w:rsidP="007A6E7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458D96" w14:textId="77777777" w:rsidR="007A6E73" w:rsidRDefault="00420664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2" w:history="1">
              <w:r w:rsidR="007A6E7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A6E73">
              <w:rPr>
                <w:rFonts w:ascii="Verdana" w:hAnsi="Verdana"/>
                <w:sz w:val="20"/>
              </w:rPr>
              <w:t xml:space="preserve"> </w:t>
            </w:r>
            <w:r w:rsidR="007A6E73">
              <w:rPr>
                <w:rStyle w:val="m1"/>
                <w:rFonts w:ascii="Verdana" w:hAnsi="Verdana"/>
                <w:sz w:val="20"/>
              </w:rPr>
              <w:t>&lt;</w:t>
            </w:r>
            <w:r w:rsidR="007A6E73">
              <w:rPr>
                <w:rStyle w:val="t1"/>
                <w:rFonts w:ascii="Verdana" w:hAnsi="Verdana"/>
                <w:sz w:val="20"/>
              </w:rPr>
              <w:t>lcaBrkdQryRtnVo</w:t>
            </w:r>
            <w:r w:rsidR="007A6E7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5589BC" w14:textId="77777777" w:rsidR="007A6E73" w:rsidRDefault="00420664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3" w:history="1">
              <w:r w:rsidR="007A6E7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A6E73">
              <w:rPr>
                <w:rFonts w:ascii="Verdana" w:hAnsi="Verdana"/>
                <w:sz w:val="20"/>
              </w:rPr>
              <w:t xml:space="preserve"> </w:t>
            </w:r>
            <w:r w:rsidR="007A6E73">
              <w:rPr>
                <w:rStyle w:val="m1"/>
                <w:rFonts w:ascii="Verdana" w:hAnsi="Verdana"/>
                <w:sz w:val="20"/>
              </w:rPr>
              <w:t>&lt;</w:t>
            </w:r>
            <w:r w:rsidR="007A6E73">
              <w:rPr>
                <w:rStyle w:val="t1"/>
                <w:rFonts w:ascii="Verdana" w:hAnsi="Verdana"/>
                <w:sz w:val="20"/>
              </w:rPr>
              <w:t>lcaBrkdQryRsltVo</w:t>
            </w:r>
            <w:r w:rsidR="007A6E7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191CDC3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인천공항세관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18F6ADC" w14:textId="77777777" w:rsidR="007C05E3" w:rsidRDefault="007C05E3" w:rsidP="007C05E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035C88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</w:t>
            </w:r>
            <w:r w:rsidR="00BF319C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42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018261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물류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F3AD30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032)742-</w:t>
            </w:r>
            <w:r w:rsidR="00BF319C"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D47DE22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중구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운서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물류단지</w:t>
            </w:r>
            <w:r>
              <w:rPr>
                <w:rStyle w:val="tx1"/>
                <w:rFonts w:ascii="Verdana" w:hAnsi="Verdana"/>
                <w:sz w:val="20"/>
              </w:rPr>
              <w:t xml:space="preserve"> AMB </w:t>
            </w:r>
            <w:r w:rsidR="00BF319C"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219412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3A4897" w14:textId="77777777" w:rsidR="007A6E73" w:rsidRDefault="007A6E73" w:rsidP="007A6E73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EFF785C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9B94167" w14:textId="77777777" w:rsidR="007A6E73" w:rsidRDefault="007A6E73" w:rsidP="007A6E73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0F0069" w14:textId="77777777" w:rsidR="00B63458" w:rsidRPr="00D4696F" w:rsidRDefault="007A6E73" w:rsidP="00394127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7C26C8A" w14:textId="77777777" w:rsidR="00B63458" w:rsidRPr="00D4696F" w:rsidRDefault="00B63458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68CAB8BB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41DCC87" w14:textId="77777777" w:rsidR="003E07A7" w:rsidRPr="00923A8A" w:rsidRDefault="003E07A7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2" w:name="_Toc161922316"/>
      <w:r>
        <w:rPr>
          <w:rFonts w:asciiTheme="majorHAnsi" w:eastAsiaTheme="majorHAnsi" w:hAnsiTheme="majorHAnsi" w:hint="eastAsia"/>
          <w:b/>
          <w:sz w:val="26"/>
          <w:szCs w:val="26"/>
        </w:rPr>
        <w:t>간이정액 환급율표</w:t>
      </w:r>
      <w:bookmarkEnd w:id="42"/>
    </w:p>
    <w:p w14:paraId="463C34C7" w14:textId="77777777" w:rsidR="003E07A7" w:rsidRPr="00E83505" w:rsidRDefault="003E07A7" w:rsidP="004C42C7">
      <w:pPr>
        <w:pStyle w:val="afc"/>
        <w:numPr>
          <w:ilvl w:val="0"/>
          <w:numId w:val="2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3E07A7" w:rsidRPr="006777DC" w14:paraId="450EE465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0EC1990D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4194AA2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510A8F" w14:textId="77777777" w:rsidR="003E07A7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API015</w:t>
            </w:r>
          </w:p>
        </w:tc>
      </w:tr>
      <w:tr w:rsidR="003E07A7" w:rsidRPr="006777DC" w14:paraId="3294E00C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75CC55D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0C7658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250DF3" w14:textId="77777777" w:rsidR="003E07A7" w:rsidRPr="0081418F" w:rsidRDefault="003E07A7" w:rsidP="00570DF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 환급율표</w:t>
            </w:r>
          </w:p>
        </w:tc>
      </w:tr>
      <w:tr w:rsidR="003E07A7" w:rsidRPr="006777DC" w14:paraId="54C79B05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463EBC0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57F1DA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E60E83" w14:textId="77777777" w:rsidR="003E07A7" w:rsidRPr="009D5459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3E07A7">
              <w:rPr>
                <w:rFonts w:asciiTheme="majorHAnsi" w:eastAsiaTheme="majorHAnsi" w:hAnsiTheme="majorHAnsi"/>
              </w:rPr>
              <w:t>retrieveSimlXamrttXtrnUser</w:t>
            </w:r>
          </w:p>
        </w:tc>
      </w:tr>
      <w:tr w:rsidR="003E07A7" w:rsidRPr="006777DC" w14:paraId="27F0FABC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892EA15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72AE440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831CB5" w14:textId="77777777" w:rsidR="003E07A7" w:rsidRPr="0081418F" w:rsidRDefault="00570DF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570DFA">
              <w:rPr>
                <w:rFonts w:asciiTheme="majorHAnsi" w:eastAsiaTheme="majorHAnsi" w:hAnsiTheme="majorHAnsi" w:hint="eastAsia"/>
              </w:rPr>
              <w:t>간이정액환급율 정보 제공</w:t>
            </w:r>
          </w:p>
        </w:tc>
      </w:tr>
      <w:tr w:rsidR="003E07A7" w:rsidRPr="006777DC" w14:paraId="2685DBB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2CFD3DD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9FFAFC2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1068396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1F2F0BA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009E43D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3E07A7" w:rsidRPr="006777DC" w14:paraId="3BABC2BC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84BCADB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EB234AA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59B1008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8C2FE8B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3E07A7" w:rsidRPr="006777DC" w14:paraId="28D874C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75A6E87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34F0EC7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F6CB0D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3E07A7" w:rsidRPr="006777DC" w14:paraId="3C2D7756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13050C4D" w14:textId="77777777" w:rsidR="003E07A7" w:rsidRPr="0081418F" w:rsidRDefault="003E07A7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3B5B22D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8137C6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4456F15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6C375C3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3897A81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3E07A7" w:rsidRPr="006777DC" w14:paraId="2439A487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747FB3B" w14:textId="77777777" w:rsidR="003E07A7" w:rsidRPr="0081418F" w:rsidRDefault="003E07A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7DC9DE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B635C4" w14:textId="77777777" w:rsidR="003E07A7" w:rsidRPr="0081418F" w:rsidRDefault="003E07A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3E07A7" w:rsidRPr="006777DC" w14:paraId="5711014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269A07D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3EC642" w14:textId="77777777" w:rsidR="003E07A7" w:rsidRPr="0081418F" w:rsidRDefault="003E07A7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48AC91" w14:textId="77777777" w:rsidR="003E07A7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3E07A7"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 w:rsidR="00FF13EC" w:rsidRPr="006777DC" w14:paraId="03DD1E90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26BE3E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01200B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B21505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3E07A7"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 w:rsidR="00FF13EC" w:rsidRPr="006777DC" w14:paraId="7DEF4E7A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4EA213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0885C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0124D9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773747C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0A2A09E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F8C8C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383C66E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004433C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38382A1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01789ED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ECAB8F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2619B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B580B5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962223B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21331B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666962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4E5A7C5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4C82054" w14:textId="77777777" w:rsidR="003E07A7" w:rsidRPr="00E83505" w:rsidRDefault="003E07A7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C8D09C3" w14:textId="77777777" w:rsidR="003E07A7" w:rsidRPr="00E83505" w:rsidRDefault="003E07A7" w:rsidP="004C42C7">
      <w:pPr>
        <w:pStyle w:val="hieatt"/>
        <w:numPr>
          <w:ilvl w:val="0"/>
          <w:numId w:val="2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531"/>
        <w:gridCol w:w="1302"/>
        <w:gridCol w:w="1968"/>
        <w:gridCol w:w="3225"/>
      </w:tblGrid>
      <w:tr w:rsidR="00BF38CA" w:rsidRPr="00795232" w14:paraId="5708838A" w14:textId="77777777" w:rsidTr="00BF38CA">
        <w:tc>
          <w:tcPr>
            <w:tcW w:w="807" w:type="pct"/>
            <w:shd w:val="pct10" w:color="auto" w:fill="auto"/>
            <w:vAlign w:val="center"/>
          </w:tcPr>
          <w:p w14:paraId="39BC501D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085A2CF3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067B138A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3AA93D85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09A9ED7D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:rsidRPr="00795232" w14:paraId="379884A9" w14:textId="77777777" w:rsidTr="00BF38CA">
        <w:tc>
          <w:tcPr>
            <w:tcW w:w="807" w:type="pct"/>
            <w:shd w:val="clear" w:color="auto" w:fill="auto"/>
            <w:vAlign w:val="center"/>
          </w:tcPr>
          <w:p w14:paraId="7CAB28A2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baseDt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D42D772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기준일자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8500F5A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8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5269A87D" w14:textId="77777777" w:rsidR="00BF38CA" w:rsidRPr="004363B6" w:rsidRDefault="00944A6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3A71B77A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BF38CA" w:rsidRPr="00795232" w14:paraId="3ACFDF26" w14:textId="77777777" w:rsidTr="00BF38CA">
        <w:tc>
          <w:tcPr>
            <w:tcW w:w="807" w:type="pct"/>
            <w:shd w:val="clear" w:color="auto" w:fill="auto"/>
            <w:vAlign w:val="center"/>
          </w:tcPr>
          <w:p w14:paraId="712609DA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B54F4D1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540E33F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55AC241" w14:textId="77777777" w:rsidR="00BF38CA" w:rsidRPr="004363B6" w:rsidRDefault="00944A6D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685" w:type="pct"/>
            <w:shd w:val="clear" w:color="auto" w:fill="auto"/>
            <w:vAlign w:val="center"/>
          </w:tcPr>
          <w:p w14:paraId="05DAED57" w14:textId="77777777" w:rsidR="00BF38CA" w:rsidRPr="004363B6" w:rsidRDefault="00BF38CA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3B085A7" w14:textId="77777777" w:rsidR="003E07A7" w:rsidRPr="00E83505" w:rsidRDefault="003E07A7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36043122" w14:textId="77777777" w:rsidR="003E07A7" w:rsidRPr="00E83505" w:rsidRDefault="003E07A7" w:rsidP="004C42C7">
      <w:pPr>
        <w:pStyle w:val="hieatt"/>
        <w:numPr>
          <w:ilvl w:val="0"/>
          <w:numId w:val="2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10"/>
        <w:gridCol w:w="2394"/>
        <w:gridCol w:w="1127"/>
        <w:gridCol w:w="1125"/>
        <w:gridCol w:w="2814"/>
      </w:tblGrid>
      <w:tr w:rsidR="00994D13" w:rsidRPr="00795232" w14:paraId="4397C8A2" w14:textId="77777777" w:rsidTr="00994D13">
        <w:trPr>
          <w:trHeight w:val="280"/>
        </w:trPr>
        <w:tc>
          <w:tcPr>
            <w:tcW w:w="1102" w:type="pct"/>
            <w:shd w:val="pct10" w:color="auto" w:fill="auto"/>
            <w:vAlign w:val="center"/>
          </w:tcPr>
          <w:p w14:paraId="59DDBA8B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51" w:type="pct"/>
            <w:shd w:val="pct10" w:color="auto" w:fill="auto"/>
            <w:vAlign w:val="center"/>
          </w:tcPr>
          <w:p w14:paraId="2A4A547E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00983221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</w:tcPr>
          <w:p w14:paraId="69C7D2FC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470" w:type="pct"/>
            <w:shd w:val="pct10" w:color="auto" w:fill="auto"/>
          </w:tcPr>
          <w:p w14:paraId="31F5F3D4" w14:textId="77777777" w:rsidR="00994D13" w:rsidRPr="00795232" w:rsidRDefault="00994D1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34885" w:rsidRPr="004363B6" w14:paraId="1D94AE65" w14:textId="77777777" w:rsidTr="00994D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8C6AB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994D13">
              <w:rPr>
                <w:rFonts w:ascii="맑은 고딕" w:eastAsia="맑은 고딕" w:hAnsi="맑은 고딕" w:cs="굴림"/>
                <w:sz w:val="20"/>
              </w:rPr>
              <w:t>prutDrwbWncrAmt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A6377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단위당</w:t>
            </w:r>
            <w:r w:rsidRPr="000B5BCC">
              <w:rPr>
                <w:rFonts w:ascii="맑은 고딕" w:eastAsia="맑은 고딕" w:hAnsi="맑은 고딕" w:cs="굴림" w:hint="eastAsia"/>
                <w:sz w:val="18"/>
              </w:rPr>
              <w:t>환급</w:t>
            </w:r>
            <w:r>
              <w:rPr>
                <w:rFonts w:ascii="맑은 고딕" w:eastAsia="맑은 고딕" w:hAnsi="맑은 고딕" w:cs="굴림" w:hint="eastAsia"/>
                <w:sz w:val="18"/>
              </w:rPr>
              <w:t>원화금액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A1CD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A9F996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8A73E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34885" w:rsidRPr="004363B6" w14:paraId="35104E76" w14:textId="77777777" w:rsidTr="00994D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32D5C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974A99">
              <w:rPr>
                <w:rFonts w:ascii="맑은 고딕" w:eastAsia="맑은 고딕" w:hAnsi="맑은 고딕" w:cs="굴림"/>
                <w:sz w:val="20"/>
              </w:rPr>
              <w:t>stsz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00600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931746" w14:textId="77777777" w:rsidR="00C34885" w:rsidRPr="004363B6" w:rsidRDefault="000A194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  <w:r w:rsidR="00C34885" w:rsidRPr="004363B6">
              <w:rPr>
                <w:rFonts w:ascii="맑은 고딕" w:eastAsia="맑은 고딕" w:hAnsi="맑은 고딕" w:cs="굴림" w:hint="eastAsia"/>
                <w:sz w:val="20"/>
              </w:rPr>
              <w:t>00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F0BA37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48508" w14:textId="77777777" w:rsidR="00C34885" w:rsidRPr="004363B6" w:rsidRDefault="00C34885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34885" w:rsidRPr="004363B6" w14:paraId="673802C2" w14:textId="77777777" w:rsidTr="009401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ED471" w14:textId="77777777" w:rsidR="00C34885" w:rsidRPr="004363B6" w:rsidRDefault="00C34885" w:rsidP="00940100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994D13">
              <w:rPr>
                <w:rFonts w:ascii="맑은 고딕" w:eastAsia="맑은 고딕" w:hAnsi="맑은 고딕" w:cs="굴림"/>
                <w:sz w:val="20"/>
              </w:rPr>
              <w:t>drwbAmtBaseTpcd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8C924" w14:textId="77777777" w:rsidR="00C34885" w:rsidRDefault="00C34885" w:rsidP="00940100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sz w:val="18"/>
              </w:rPr>
            </w:pPr>
            <w:r w:rsidRPr="00994D13">
              <w:rPr>
                <w:rFonts w:ascii="맑은 고딕" w:eastAsia="맑은 고딕" w:hAnsi="맑은 고딕" w:cs="굴림" w:hint="eastAsia"/>
                <w:sz w:val="18"/>
              </w:rPr>
              <w:t>환급금액기준구분코드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95EF7" w14:textId="77777777" w:rsidR="00C34885" w:rsidRPr="004363B6" w:rsidRDefault="00C34885" w:rsidP="00940100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D115B" w14:textId="77777777" w:rsidR="00C34885" w:rsidRDefault="00C34885" w:rsidP="00940100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FB1EB" w14:textId="77777777" w:rsidR="00C34885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1: 10$당 환급액</w:t>
            </w:r>
          </w:p>
          <w:p w14:paraId="7A494063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2: 1만원당 환급액</w:t>
            </w:r>
          </w:p>
        </w:tc>
      </w:tr>
      <w:tr w:rsidR="00C34885" w:rsidRPr="004363B6" w14:paraId="1B415AD9" w14:textId="77777777" w:rsidTr="00C34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EC2C9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aplyDd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391F5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적용일</w:t>
            </w:r>
            <w:r>
              <w:rPr>
                <w:rFonts w:ascii="맑은 고딕" w:eastAsia="맑은 고딕" w:hAnsi="맑은 고딕" w:cs="굴림" w:hint="eastAsia"/>
                <w:sz w:val="20"/>
              </w:rPr>
              <w:t>자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31E13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58FFA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131D4" w14:textId="77777777" w:rsidR="00C34885" w:rsidRPr="004363B6" w:rsidRDefault="00C34885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34885" w:rsidRPr="004363B6" w14:paraId="547F8776" w14:textId="77777777" w:rsidTr="00C34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6FF97" w14:textId="77777777" w:rsidR="00C34885" w:rsidRPr="004363B6" w:rsidRDefault="005A7E93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A7E93">
              <w:rPr>
                <w:rFonts w:ascii="맑은 고딕" w:eastAsia="맑은 고딕" w:hAnsi="맑은 고딕" w:cs="굴림"/>
                <w:sz w:val="20"/>
              </w:rPr>
              <w:t>ceseDt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805A4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중지일</w:t>
            </w:r>
            <w:r>
              <w:rPr>
                <w:rFonts w:ascii="맑은 고딕" w:eastAsia="맑은 고딕" w:hAnsi="맑은 고딕" w:cs="굴림" w:hint="eastAsia"/>
                <w:sz w:val="20"/>
              </w:rPr>
              <w:t>자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8D50DA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380CE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2EDC" w14:textId="77777777" w:rsidR="00C34885" w:rsidRPr="004363B6" w:rsidRDefault="00C34885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C34885" w:rsidRPr="004363B6" w14:paraId="0A91B9D3" w14:textId="77777777" w:rsidTr="00C34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C9608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hs10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4746B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HS10단위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2F99A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4363B6"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E3C6B" w14:textId="77777777" w:rsidR="00C34885" w:rsidRPr="004363B6" w:rsidRDefault="00C34885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0CCE7" w14:textId="77777777" w:rsidR="00C34885" w:rsidRPr="004363B6" w:rsidRDefault="00C34885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13928974" w14:textId="77777777" w:rsidR="003E07A7" w:rsidRDefault="003E07A7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7AFEAA6" w14:textId="77777777" w:rsidR="003E07A7" w:rsidRPr="00795232" w:rsidRDefault="003E07A7" w:rsidP="002704F1">
      <w:pPr>
        <w:jc w:val="left"/>
        <w:rPr>
          <w:rFonts w:asciiTheme="majorHAnsi" w:eastAsiaTheme="majorHAnsi" w:hAnsiTheme="majorHAnsi"/>
        </w:rPr>
      </w:pPr>
    </w:p>
    <w:p w14:paraId="32C9D565" w14:textId="77777777" w:rsidR="003E07A7" w:rsidRPr="00E83505" w:rsidRDefault="003E07A7" w:rsidP="004C42C7">
      <w:pPr>
        <w:pStyle w:val="hieatt"/>
        <w:numPr>
          <w:ilvl w:val="0"/>
          <w:numId w:val="28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E07A7" w:rsidRPr="00D4696F" w14:paraId="696CFC13" w14:textId="77777777" w:rsidTr="0075534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0C5D89" w14:textId="77777777" w:rsidR="003E07A7" w:rsidRPr="00D4696F" w:rsidRDefault="003E07A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3E07A7" w:rsidRPr="00D4696F" w14:paraId="0A954F43" w14:textId="77777777" w:rsidTr="00755348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50F64A8" w14:textId="77777777" w:rsidR="003E07A7" w:rsidRPr="00D4696F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84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3E07A7" w:rsidRPr="00F538D9">
                <w:rPr>
                  <w:rStyle w:val="a5"/>
                  <w:rFonts w:asciiTheme="majorHAnsi" w:eastAsiaTheme="majorHAnsi" w:hAnsiTheme="majorHAnsi"/>
                </w:rPr>
                <w:t>/ext/rest/simlXamrttXtrnUserQry/retrieveSimlXamrttXtrnUser?crkyCn</w:t>
              </w:r>
            </w:hyperlink>
            <w:r w:rsidR="003E07A7" w:rsidRPr="003E07A7">
              <w:rPr>
                <w:rFonts w:asciiTheme="majorHAnsi" w:eastAsiaTheme="majorHAnsi" w:hAnsiTheme="majorHAnsi"/>
              </w:rPr>
              <w:t>=</w:t>
            </w:r>
            <w:r w:rsidR="003E07A7" w:rsidRPr="003E07A7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3E07A7" w:rsidRPr="003E07A7">
              <w:rPr>
                <w:rFonts w:asciiTheme="majorHAnsi" w:eastAsiaTheme="majorHAnsi" w:hAnsiTheme="majorHAnsi"/>
              </w:rPr>
              <w:t>&amp;baseDt=19930201</w:t>
            </w:r>
          </w:p>
        </w:tc>
      </w:tr>
      <w:tr w:rsidR="003E07A7" w:rsidRPr="00D4696F" w14:paraId="4BEE6BE9" w14:textId="77777777" w:rsidTr="0075534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0E62BB" w14:textId="77777777" w:rsidR="003E07A7" w:rsidRPr="00D4696F" w:rsidRDefault="003E07A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3E07A7" w:rsidRPr="00D4696F" w14:paraId="0A0B5DB7" w14:textId="77777777" w:rsidTr="00394127">
        <w:trPr>
          <w:trHeight w:val="906"/>
          <w:jc w:val="center"/>
        </w:trPr>
        <w:tc>
          <w:tcPr>
            <w:tcW w:w="9693" w:type="dxa"/>
            <w:shd w:val="clear" w:color="auto" w:fill="auto"/>
          </w:tcPr>
          <w:p w14:paraId="14AEAA88" w14:textId="77777777" w:rsidR="00C34885" w:rsidRDefault="00C34885" w:rsidP="00C34885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BD0D191" w14:textId="77777777" w:rsidR="00C34885" w:rsidRDefault="00420664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5" w:history="1">
              <w:r w:rsidR="00C34885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34885">
              <w:rPr>
                <w:rFonts w:ascii="Verdana" w:hAnsi="Verdana"/>
                <w:sz w:val="20"/>
              </w:rPr>
              <w:t xml:space="preserve"> </w:t>
            </w:r>
            <w:r w:rsidR="00C34885">
              <w:rPr>
                <w:rStyle w:val="m1"/>
                <w:rFonts w:ascii="Verdana" w:hAnsi="Verdana"/>
                <w:sz w:val="20"/>
              </w:rPr>
              <w:t>&lt;</w:t>
            </w:r>
            <w:r w:rsidR="00C34885">
              <w:rPr>
                <w:rStyle w:val="t1"/>
                <w:rFonts w:ascii="Verdana" w:hAnsi="Verdana"/>
                <w:sz w:val="20"/>
              </w:rPr>
              <w:t>simlXamrttXtrnUserQryRtnVo</w:t>
            </w:r>
            <w:r w:rsidR="00C34885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50456F4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288C014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33DBF9F" w14:textId="77777777" w:rsidR="00C34885" w:rsidRDefault="00420664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6" w:history="1">
              <w:r w:rsidR="00C34885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34885">
              <w:rPr>
                <w:rFonts w:ascii="Verdana" w:hAnsi="Verdana"/>
                <w:sz w:val="20"/>
              </w:rPr>
              <w:t xml:space="preserve"> </w:t>
            </w:r>
            <w:r w:rsidR="00C34885">
              <w:rPr>
                <w:rStyle w:val="m1"/>
                <w:rFonts w:ascii="Verdana" w:hAnsi="Verdana"/>
                <w:sz w:val="20"/>
              </w:rPr>
              <w:t>&lt;</w:t>
            </w:r>
            <w:r w:rsidR="00C34885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C34885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2ECF014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C32DC0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Feathers of a kind used for stuffing; down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8BEDA52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CA3EC7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D71A9B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8247CA1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0505100000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ACE21E7" w14:textId="77777777" w:rsidR="00C34885" w:rsidRDefault="00C34885" w:rsidP="00C34885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0F766AC" w14:textId="77777777" w:rsidR="00C34885" w:rsidRDefault="00420664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7" w:history="1">
              <w:r w:rsidR="00C34885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34885">
              <w:rPr>
                <w:rFonts w:ascii="Verdana" w:hAnsi="Verdana"/>
                <w:sz w:val="20"/>
              </w:rPr>
              <w:t xml:space="preserve"> </w:t>
            </w:r>
            <w:r w:rsidR="00C34885">
              <w:rPr>
                <w:rStyle w:val="m1"/>
                <w:rFonts w:ascii="Verdana" w:hAnsi="Verdana"/>
                <w:sz w:val="20"/>
              </w:rPr>
              <w:t>&lt;</w:t>
            </w:r>
            <w:r w:rsidR="00C34885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C34885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E2AA076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45AAFBF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Strawberries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152D58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57965A9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D3DABF6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1FAAC3F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0811100000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AEC959" w14:textId="77777777" w:rsidR="00C34885" w:rsidRDefault="00C34885" w:rsidP="00C34885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46F3AB8" w14:textId="77777777" w:rsidR="00C34885" w:rsidRDefault="00420664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88" w:history="1">
              <w:r w:rsidR="00C34885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C34885">
              <w:rPr>
                <w:rFonts w:ascii="Verdana" w:hAnsi="Verdana"/>
                <w:sz w:val="20"/>
              </w:rPr>
              <w:t xml:space="preserve"> </w:t>
            </w:r>
            <w:r w:rsidR="00C34885">
              <w:rPr>
                <w:rStyle w:val="m1"/>
                <w:rFonts w:ascii="Verdana" w:hAnsi="Verdana"/>
                <w:sz w:val="20"/>
              </w:rPr>
              <w:t>&lt;</w:t>
            </w:r>
            <w:r w:rsidR="00C34885">
              <w:rPr>
                <w:rStyle w:val="t1"/>
                <w:rFonts w:ascii="Verdana" w:hAnsi="Verdana"/>
                <w:sz w:val="20"/>
              </w:rPr>
              <w:t>simlXamrttXtrnUserQryRsltVo</w:t>
            </w:r>
            <w:r w:rsidR="00C34885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A2C6117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3956454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Maize (corn) starch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536D476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81ACED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D3D5E4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9C164D8" w14:textId="77777777" w:rsidR="00C34885" w:rsidRDefault="00C34885" w:rsidP="00C34885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1108120000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468438" w14:textId="77777777" w:rsidR="00C34885" w:rsidRDefault="00C34885" w:rsidP="00C34885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4B1256" w14:textId="77777777" w:rsidR="003E07A7" w:rsidRPr="00D4696F" w:rsidRDefault="003E07A7" w:rsidP="00FA0D59">
            <w:pPr>
              <w:rPr>
                <w:rFonts w:asciiTheme="majorHAnsi" w:eastAsiaTheme="majorHAnsi" w:hAnsiTheme="majorHAnsi"/>
              </w:rPr>
            </w:pPr>
          </w:p>
        </w:tc>
      </w:tr>
    </w:tbl>
    <w:p w14:paraId="7116DB51" w14:textId="77777777" w:rsidR="003E07A7" w:rsidRPr="00D4696F" w:rsidRDefault="003E07A7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14E8A837" w14:textId="77777777" w:rsidR="00755348" w:rsidRPr="00923A8A" w:rsidRDefault="00755348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3" w:name="_Toc161922317"/>
      <w:r>
        <w:rPr>
          <w:rFonts w:asciiTheme="majorHAnsi" w:eastAsiaTheme="majorHAnsi" w:hAnsiTheme="majorHAnsi" w:hint="eastAsia"/>
          <w:b/>
          <w:sz w:val="26"/>
          <w:szCs w:val="26"/>
        </w:rPr>
        <w:t>간이정액 적용/비적용 업체</w:t>
      </w:r>
      <w:bookmarkEnd w:id="43"/>
    </w:p>
    <w:p w14:paraId="3C8A0E23" w14:textId="77777777" w:rsidR="00755348" w:rsidRPr="00E83505" w:rsidRDefault="00755348" w:rsidP="004C42C7">
      <w:pPr>
        <w:pStyle w:val="afc"/>
        <w:numPr>
          <w:ilvl w:val="0"/>
          <w:numId w:val="2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755348" w:rsidRPr="006777DC" w14:paraId="16DF3C10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74D2B7C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689F490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77FAD9" w14:textId="77777777" w:rsidR="00755348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API016</w:t>
            </w:r>
          </w:p>
        </w:tc>
      </w:tr>
      <w:tr w:rsidR="00755348" w:rsidRPr="006777DC" w14:paraId="176C6F6A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D0FF494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8267F2C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E997AC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간이정액 적용/비적용 업체 조회</w:t>
            </w:r>
          </w:p>
        </w:tc>
      </w:tr>
      <w:tr w:rsidR="00755348" w:rsidRPr="006777DC" w14:paraId="237D9EDE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5FAE563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3EE36C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8A7ABFC" w14:textId="77777777" w:rsidR="00755348" w:rsidRPr="009D5459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755348">
              <w:rPr>
                <w:rFonts w:asciiTheme="majorHAnsi" w:eastAsiaTheme="majorHAnsi" w:hAnsiTheme="majorHAnsi"/>
              </w:rPr>
              <w:t>retrieveSimlFxamtAplyNnaplyEnts</w:t>
            </w:r>
          </w:p>
        </w:tc>
      </w:tr>
      <w:tr w:rsidR="00755348" w:rsidRPr="006777DC" w14:paraId="031B7924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5446698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C2094AF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8F4D1A5" w14:textId="77777777" w:rsidR="00755348" w:rsidRPr="0081418F" w:rsidRDefault="001B3F9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1B3F9B">
              <w:rPr>
                <w:rFonts w:asciiTheme="majorHAnsi" w:eastAsiaTheme="majorHAnsi" w:hAnsiTheme="majorHAnsi" w:hint="eastAsia"/>
              </w:rPr>
              <w:t>간이정액 환급 적용/비적용 업체 정보 제공</w:t>
            </w:r>
          </w:p>
        </w:tc>
      </w:tr>
      <w:tr w:rsidR="00755348" w:rsidRPr="006777DC" w14:paraId="044CBA47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50031785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1AA2110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6C321D4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6F592A3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26076224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755348" w:rsidRPr="006777DC" w14:paraId="372675F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E92D5F1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262F1B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DE9ED41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123FDDA3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55348" w:rsidRPr="006777DC" w14:paraId="00E0C7B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988E7C3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300BEA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245F54F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755348" w:rsidRPr="006777DC" w14:paraId="4BC42677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A5AA699" w14:textId="77777777" w:rsidR="00755348" w:rsidRPr="0081418F" w:rsidRDefault="00755348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2B623BD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85B4AB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470E800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A8126CA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7B9BE3F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755348" w:rsidRPr="006777DC" w14:paraId="41FA9070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F048A2F" w14:textId="77777777" w:rsidR="00755348" w:rsidRPr="0081418F" w:rsidRDefault="00755348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35F695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416CE0" w14:textId="77777777" w:rsidR="00755348" w:rsidRPr="0081418F" w:rsidRDefault="00755348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755348" w:rsidRPr="006777DC" w14:paraId="229E336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483E1F8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280B34D" w14:textId="77777777" w:rsidR="00755348" w:rsidRPr="0081418F" w:rsidRDefault="00755348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6B3A08" w14:textId="77777777" w:rsidR="00755348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F92D15"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 w:rsidR="00FF13EC" w:rsidRPr="006777DC" w14:paraId="49DEC3A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A27B37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1BBD8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342EF2F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F92D15"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 w:rsidR="00FF13EC" w:rsidRPr="006777DC" w14:paraId="7E0BC6AB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205A96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E3FA67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E0D301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3C218BE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4D1913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BDF2E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01D7486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50BE6E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4A65542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2FBED37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E022A2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194F8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0CAAA9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FCD0BB7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5C805F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9983EF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D67524C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8477114" w14:textId="77777777" w:rsidR="00755348" w:rsidRPr="00E83505" w:rsidRDefault="00755348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7C9E102" w14:textId="77777777" w:rsidR="00755348" w:rsidRPr="00E83505" w:rsidRDefault="00755348" w:rsidP="004C42C7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1537"/>
        <w:gridCol w:w="1300"/>
        <w:gridCol w:w="1399"/>
        <w:gridCol w:w="3792"/>
      </w:tblGrid>
      <w:tr w:rsidR="00BF38CA" w:rsidRPr="00795232" w14:paraId="2B50B695" w14:textId="77777777" w:rsidTr="002E7957">
        <w:tc>
          <w:tcPr>
            <w:tcW w:w="806" w:type="pct"/>
            <w:shd w:val="pct10" w:color="auto" w:fill="auto"/>
            <w:vAlign w:val="center"/>
          </w:tcPr>
          <w:p w14:paraId="76C9F446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3" w:type="pct"/>
            <w:shd w:val="pct10" w:color="auto" w:fill="auto"/>
            <w:vAlign w:val="center"/>
          </w:tcPr>
          <w:p w14:paraId="3CAD0682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54DF846A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31" w:type="pct"/>
            <w:shd w:val="pct10" w:color="auto" w:fill="auto"/>
            <w:vAlign w:val="center"/>
          </w:tcPr>
          <w:p w14:paraId="1DE7B286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pct10" w:color="auto" w:fill="auto"/>
            <w:vAlign w:val="center"/>
          </w:tcPr>
          <w:p w14:paraId="5CB87441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:rsidRPr="00795232" w14:paraId="1202CC89" w14:textId="77777777" w:rsidTr="002E7957">
        <w:tc>
          <w:tcPr>
            <w:tcW w:w="806" w:type="pct"/>
            <w:shd w:val="clear" w:color="auto" w:fill="auto"/>
            <w:vAlign w:val="center"/>
          </w:tcPr>
          <w:p w14:paraId="52794B38" w14:textId="77777777" w:rsidR="00BF38CA" w:rsidRPr="00795232" w:rsidRDefault="00BF38CA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A9701D">
              <w:rPr>
                <w:rFonts w:asciiTheme="majorHAnsi" w:eastAsiaTheme="majorHAnsi" w:hAnsiTheme="majorHAnsi"/>
              </w:rPr>
              <w:t>ecm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12477C10" w14:textId="77777777" w:rsidR="00BF38CA" w:rsidRPr="00795232" w:rsidRDefault="00BF38CA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통관고유부호</w:t>
            </w:r>
          </w:p>
        </w:tc>
        <w:tc>
          <w:tcPr>
            <w:tcW w:w="679" w:type="pct"/>
            <w:shd w:val="clear" w:color="auto" w:fill="auto"/>
            <w:vAlign w:val="center"/>
          </w:tcPr>
          <w:p w14:paraId="5B6F27AF" w14:textId="77777777" w:rsidR="00BF38CA" w:rsidRPr="00795232" w:rsidRDefault="00BF38CA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19</w:t>
            </w:r>
          </w:p>
        </w:tc>
        <w:tc>
          <w:tcPr>
            <w:tcW w:w="731" w:type="pct"/>
            <w:shd w:val="clear" w:color="auto" w:fill="auto"/>
            <w:vAlign w:val="center"/>
          </w:tcPr>
          <w:p w14:paraId="5252556A" w14:textId="77777777" w:rsidR="00BF38CA" w:rsidRPr="00795232" w:rsidRDefault="00BF38CA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981" w:type="pct"/>
            <w:shd w:val="clear" w:color="auto" w:fill="auto"/>
            <w:vAlign w:val="center"/>
          </w:tcPr>
          <w:p w14:paraId="3BA3B27A" w14:textId="77777777" w:rsidR="00BF38CA" w:rsidRPr="00795232" w:rsidRDefault="00BF38CA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106D71EC" w14:textId="77777777" w:rsidR="00755348" w:rsidRDefault="00755348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1B82F85" w14:textId="77777777" w:rsidR="00755348" w:rsidRPr="00E83505" w:rsidRDefault="00755348" w:rsidP="004C42C7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5"/>
        <w:gridCol w:w="2398"/>
        <w:gridCol w:w="1093"/>
        <w:gridCol w:w="1087"/>
        <w:gridCol w:w="2437"/>
      </w:tblGrid>
      <w:tr w:rsidR="00BF38CA" w:rsidRPr="00795232" w14:paraId="09213F34" w14:textId="77777777" w:rsidTr="00BF38CA">
        <w:trPr>
          <w:trHeight w:val="280"/>
        </w:trPr>
        <w:tc>
          <w:tcPr>
            <w:tcW w:w="1336" w:type="pct"/>
            <w:shd w:val="pct10" w:color="auto" w:fill="auto"/>
            <w:vAlign w:val="center"/>
          </w:tcPr>
          <w:p w14:paraId="2203D16B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0785B005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2" w:type="pct"/>
            <w:shd w:val="pct10" w:color="auto" w:fill="auto"/>
            <w:vAlign w:val="center"/>
          </w:tcPr>
          <w:p w14:paraId="2EBE617F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69" w:type="pct"/>
            <w:shd w:val="pct10" w:color="auto" w:fill="auto"/>
          </w:tcPr>
          <w:p w14:paraId="58AF0905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75" w:type="pct"/>
            <w:shd w:val="pct10" w:color="auto" w:fill="auto"/>
          </w:tcPr>
          <w:p w14:paraId="4DF9F462" w14:textId="77777777" w:rsidR="00BF38CA" w:rsidRPr="00795232" w:rsidRDefault="00BF38CA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F38CA" w14:paraId="1EE72CE4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25B12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simlFxamtNnaplyApreDt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AFAF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간이정액비적용승인일자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CA6DD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A4168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EBF372" w14:textId="77777777" w:rsidR="00BF38CA" w:rsidRDefault="00BF38CA" w:rsidP="002704F1">
            <w:pPr>
              <w:jc w:val="left"/>
              <w:rPr>
                <w:rFonts w:ascii="휴먼명조" w:eastAsia="휴먼명조" w:hAnsi="돋움"/>
                <w:szCs w:val="22"/>
              </w:rPr>
            </w:pPr>
          </w:p>
        </w:tc>
      </w:tr>
      <w:tr w:rsidR="00BF38CA" w14:paraId="6F1F5149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1DD74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conm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6E94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3E986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297A4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03FE0" w14:textId="77777777" w:rsidR="00BF38CA" w:rsidRDefault="00BF38CA" w:rsidP="002704F1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BF38CA" w14:paraId="28F4F952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E405A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simlFxamtAplyApreDt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786A6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간이정액적용승인일자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72DD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4329E" w14:textId="77777777" w:rsidR="00BF38CA" w:rsidRDefault="00BF38CA" w:rsidP="002704F1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C949" w14:textId="77777777" w:rsidR="00BF38CA" w:rsidRDefault="00BF38CA" w:rsidP="002704F1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BF38CA" w14:paraId="13130B8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0D85BF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simlFxamtNnaplyApntRsn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0CABF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간이정액비적용지정사유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F03D6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30BB9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9006" w14:textId="77777777" w:rsidR="00BF38CA" w:rsidRDefault="00BF38CA" w:rsidP="002704F1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  <w:tr w:rsidR="00BF38CA" w14:paraId="7B6F9F77" w14:textId="77777777" w:rsidTr="00BF38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DE93F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rgsrCstmNm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A005D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등록세관명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CA788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3EBA4" w14:textId="77777777" w:rsidR="00BF38CA" w:rsidRDefault="00BF38CA" w:rsidP="00205B0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3C73F" w14:textId="77777777" w:rsidR="00BF38CA" w:rsidRDefault="00BF38CA" w:rsidP="002704F1"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 xml:space="preserve">　</w:t>
            </w:r>
          </w:p>
        </w:tc>
      </w:tr>
    </w:tbl>
    <w:p w14:paraId="0445816F" w14:textId="77777777" w:rsidR="00755348" w:rsidRDefault="00755348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98333B2" w14:textId="77777777" w:rsidR="00755348" w:rsidRPr="00795232" w:rsidRDefault="00755348" w:rsidP="002704F1">
      <w:pPr>
        <w:jc w:val="left"/>
        <w:rPr>
          <w:rFonts w:asciiTheme="majorHAnsi" w:eastAsiaTheme="majorHAnsi" w:hAnsiTheme="majorHAnsi"/>
        </w:rPr>
      </w:pPr>
    </w:p>
    <w:p w14:paraId="39633298" w14:textId="77777777" w:rsidR="00755348" w:rsidRPr="00E83505" w:rsidRDefault="00755348" w:rsidP="004C42C7">
      <w:pPr>
        <w:pStyle w:val="hieatt"/>
        <w:numPr>
          <w:ilvl w:val="0"/>
          <w:numId w:val="29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55348" w:rsidRPr="00D4696F" w14:paraId="57FDE3C7" w14:textId="77777777" w:rsidTr="0075534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98BFAC" w14:textId="77777777" w:rsidR="00755348" w:rsidRPr="00D4696F" w:rsidRDefault="0075534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755348" w:rsidRPr="00D4696F" w14:paraId="34DA4C13" w14:textId="77777777" w:rsidTr="00755348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2182F45" w14:textId="77777777" w:rsidR="00755348" w:rsidRPr="00D4696F" w:rsidRDefault="00420664" w:rsidP="00394127">
            <w:pPr>
              <w:jc w:val="left"/>
              <w:rPr>
                <w:rFonts w:asciiTheme="majorHAnsi" w:eastAsiaTheme="majorHAnsi" w:hAnsiTheme="majorHAnsi"/>
              </w:rPr>
            </w:pPr>
            <w:hyperlink r:id="rId89" w:history="1">
              <w:r w:rsidR="00606E26">
                <w:rPr>
                  <w:rStyle w:val="a5"/>
                  <w:rFonts w:asciiTheme="majorHAnsi" w:eastAsiaTheme="majorHAnsi" w:hAnsiTheme="majorHAnsi" w:hint="eastAsia"/>
                </w:rPr>
                <w:t>https://unipass.customs.go.kr:38010</w:t>
              </w:r>
              <w:r w:rsidR="00F92D15" w:rsidRPr="00F538D9">
                <w:rPr>
                  <w:rStyle w:val="a5"/>
                  <w:rFonts w:asciiTheme="majorHAnsi" w:eastAsiaTheme="majorHAnsi" w:hAnsiTheme="majorHAnsi" w:hint="eastAsia"/>
                </w:rPr>
                <w:t>/ext/rest/simlFxamtAplyNnaplyEntsQry/retrieveSimlFxamtAplyNnaplyEnts?crkyCn</w:t>
              </w:r>
            </w:hyperlink>
            <w:r w:rsidR="00F92D15" w:rsidRPr="00F92D15">
              <w:rPr>
                <w:rFonts w:asciiTheme="majorHAnsi" w:eastAsiaTheme="majorHAnsi" w:hAnsiTheme="majorHAnsi" w:hint="eastAsia"/>
              </w:rPr>
              <w:t>=</w:t>
            </w:r>
            <w:r w:rsidR="00F92D15" w:rsidRPr="00F92D15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92D15" w:rsidRPr="00F92D15">
              <w:rPr>
                <w:rFonts w:asciiTheme="majorHAnsi" w:eastAsiaTheme="majorHAnsi" w:hAnsiTheme="majorHAnsi" w:hint="eastAsia"/>
              </w:rPr>
              <w:t>&amp;ecm=</w:t>
            </w:r>
            <w:r w:rsidR="00394127" w:rsidRPr="00394127">
              <w:rPr>
                <w:rFonts w:asciiTheme="majorHAnsi" w:eastAsiaTheme="majorHAnsi" w:hAnsiTheme="majorHAnsi" w:hint="eastAsia"/>
              </w:rPr>
              <w:t>케</w:t>
            </w:r>
            <w:r w:rsidR="00394127">
              <w:rPr>
                <w:rFonts w:asciiTheme="majorHAnsi" w:eastAsiaTheme="majorHAnsi" w:hAnsiTheme="majorHAnsi" w:hint="eastAsia"/>
              </w:rPr>
              <w:t>*</w:t>
            </w:r>
            <w:r w:rsidR="00394127" w:rsidRPr="00394127">
              <w:rPr>
                <w:rFonts w:asciiTheme="majorHAnsi" w:eastAsiaTheme="majorHAnsi" w:hAnsiTheme="majorHAnsi" w:hint="eastAsia"/>
              </w:rPr>
              <w:t>****</w:t>
            </w:r>
            <w:r w:rsidR="00394127">
              <w:rPr>
                <w:rFonts w:asciiTheme="majorHAnsi" w:eastAsiaTheme="majorHAnsi" w:hAnsiTheme="majorHAnsi" w:hint="eastAsia"/>
              </w:rPr>
              <w:t>*****</w:t>
            </w:r>
            <w:r w:rsidR="00394127" w:rsidRPr="00394127">
              <w:rPr>
                <w:rFonts w:asciiTheme="majorHAnsi" w:eastAsiaTheme="majorHAnsi" w:hAnsiTheme="majorHAnsi" w:hint="eastAsia"/>
              </w:rPr>
              <w:t>15</w:t>
            </w:r>
          </w:p>
        </w:tc>
      </w:tr>
      <w:tr w:rsidR="00755348" w:rsidRPr="00D4696F" w14:paraId="1F693C1D" w14:textId="77777777" w:rsidTr="0075534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A53EDC" w14:textId="77777777" w:rsidR="00755348" w:rsidRPr="00D4696F" w:rsidRDefault="00755348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755348" w:rsidRPr="00D4696F" w14:paraId="45703FB0" w14:textId="77777777" w:rsidTr="00755348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2333F53C" w14:textId="77777777" w:rsidR="00394127" w:rsidRDefault="00394127" w:rsidP="0039412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53CA54" w14:textId="77777777" w:rsidR="00394127" w:rsidRDefault="00420664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0" w:history="1">
              <w:r w:rsidR="0039412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94127">
              <w:rPr>
                <w:rFonts w:ascii="Verdana" w:hAnsi="Verdana"/>
                <w:sz w:val="20"/>
              </w:rPr>
              <w:t xml:space="preserve"> </w:t>
            </w:r>
            <w:r w:rsidR="00394127">
              <w:rPr>
                <w:rStyle w:val="m1"/>
                <w:rFonts w:ascii="Verdana" w:hAnsi="Verdana"/>
                <w:sz w:val="20"/>
              </w:rPr>
              <w:t>&lt;</w:t>
            </w:r>
            <w:r w:rsidR="00394127" w:rsidRPr="00394127">
              <w:rPr>
                <w:rStyle w:val="t1"/>
                <w:rFonts w:ascii="Verdana" w:hAnsi="Verdana"/>
                <w:sz w:val="20"/>
              </w:rPr>
              <w:t>simlFxamtAplyNnaplyEntsQryRtnVo</w:t>
            </w:r>
            <w:r w:rsidR="0039412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885AF96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ADFABD" w14:textId="77777777" w:rsidR="00394127" w:rsidRDefault="00420664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1" w:history="1">
              <w:r w:rsidR="00394127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94127">
              <w:rPr>
                <w:rFonts w:ascii="Verdana" w:hAnsi="Verdana"/>
                <w:sz w:val="20"/>
              </w:rPr>
              <w:t xml:space="preserve"> </w:t>
            </w:r>
            <w:r w:rsidR="00394127">
              <w:rPr>
                <w:rStyle w:val="m1"/>
                <w:rFonts w:ascii="Verdana" w:hAnsi="Verdana"/>
                <w:sz w:val="20"/>
              </w:rPr>
              <w:t>&lt;</w:t>
            </w:r>
            <w:r w:rsidR="00394127" w:rsidRPr="00394127">
              <w:rPr>
                <w:rStyle w:val="t1"/>
                <w:rFonts w:ascii="Verdana" w:hAnsi="Verdana"/>
                <w:sz w:val="20"/>
              </w:rPr>
              <w:t>simlFxamtAplyNnaplyEntsQryRsltVo</w:t>
            </w:r>
            <w:r w:rsidR="0039412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C78F835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simlFxamtNnaplyApreDt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7D6D108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394127">
              <w:rPr>
                <w:rStyle w:val="tx1"/>
                <w:rFonts w:ascii="Verdana" w:hAnsi="Verdana" w:hint="eastAsia"/>
                <w:sz w:val="20"/>
              </w:rPr>
              <w:t>(</w:t>
            </w:r>
            <w:r w:rsidRPr="00394127">
              <w:rPr>
                <w:rStyle w:val="tx1"/>
                <w:rFonts w:ascii="Verdana" w:hAnsi="Verdana" w:hint="eastAsia"/>
                <w:sz w:val="20"/>
              </w:rPr>
              <w:t>주</w:t>
            </w:r>
            <w:r w:rsidRPr="00394127">
              <w:rPr>
                <w:rStyle w:val="tx1"/>
                <w:rFonts w:ascii="Verdana" w:hAnsi="Verdana" w:hint="eastAsia"/>
                <w:sz w:val="20"/>
              </w:rPr>
              <w:t>)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 w:rsidRPr="00394127">
              <w:rPr>
                <w:rStyle w:val="tx1"/>
                <w:rFonts w:ascii="Verdana" w:hAnsi="Verdana" w:hint="eastAsia"/>
                <w:sz w:val="20"/>
              </w:rPr>
              <w:t>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71E208F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394127">
              <w:rPr>
                <w:rStyle w:val="tx1"/>
                <w:rFonts w:ascii="Verdana" w:hAnsi="Verdana"/>
                <w:sz w:val="20"/>
              </w:rPr>
              <w:t>20180709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D3E312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신청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0BAEA33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394127"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DB79D5D" w14:textId="77777777" w:rsidR="00394127" w:rsidRDefault="00394127" w:rsidP="00394127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simlFxamtAplyNnaplyEntsQryRsltVo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81CD5EC" w14:textId="77777777" w:rsidR="00394127" w:rsidRDefault="00394127" w:rsidP="00394127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47901C" w14:textId="77777777" w:rsidR="00755348" w:rsidRPr="00D4696F" w:rsidRDefault="00394127" w:rsidP="003941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394127">
              <w:rPr>
                <w:rStyle w:val="t1"/>
                <w:rFonts w:ascii="Verdana" w:hAnsi="Verdana"/>
                <w:sz w:val="20"/>
              </w:rPr>
              <w:t>simlFxamtAplyNnaplyEntsQryRtnVo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E4821A5" w14:textId="77777777" w:rsidR="00755348" w:rsidRPr="00D4696F" w:rsidRDefault="00755348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303FA78F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150BF317" w14:textId="77777777" w:rsidR="00425E94" w:rsidRPr="00923A8A" w:rsidRDefault="00425E94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4" w:name="_Toc161922318"/>
      <w:r>
        <w:rPr>
          <w:rFonts w:asciiTheme="majorHAnsi" w:eastAsiaTheme="majorHAnsi" w:hAnsiTheme="majorHAnsi" w:hint="eastAsia"/>
          <w:b/>
          <w:sz w:val="26"/>
          <w:szCs w:val="26"/>
        </w:rPr>
        <w:t>수출이행기간 단축대상 품목</w:t>
      </w:r>
      <w:bookmarkEnd w:id="44"/>
    </w:p>
    <w:p w14:paraId="0679808B" w14:textId="77777777" w:rsidR="00425E94" w:rsidRPr="00E83505" w:rsidRDefault="00425E94" w:rsidP="004C42C7">
      <w:pPr>
        <w:pStyle w:val="afc"/>
        <w:numPr>
          <w:ilvl w:val="0"/>
          <w:numId w:val="3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425E94" w:rsidRPr="006777DC" w14:paraId="109D1DA4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E44F709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36C60A5B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882916" w14:textId="77777777" w:rsidR="00425E94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API017</w:t>
            </w:r>
          </w:p>
        </w:tc>
      </w:tr>
      <w:tr w:rsidR="00425E94" w:rsidRPr="006777DC" w14:paraId="1CB90336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686DE96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F1621AB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167CA7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수출이행기간 단축대상 품목</w:t>
            </w:r>
          </w:p>
        </w:tc>
      </w:tr>
      <w:tr w:rsidR="00425E94" w:rsidRPr="006777DC" w14:paraId="5AAD47A8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0BD01DE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FD4D8E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952B5D" w14:textId="77777777" w:rsidR="00425E94" w:rsidRPr="009D5459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425E94">
              <w:rPr>
                <w:rFonts w:asciiTheme="majorHAnsi" w:eastAsiaTheme="majorHAnsi" w:hAnsiTheme="majorHAnsi"/>
              </w:rPr>
              <w:t>retrieveExpFfmnPridShrtTrgtPrlst</w:t>
            </w:r>
          </w:p>
        </w:tc>
      </w:tr>
      <w:tr w:rsidR="00425E94" w:rsidRPr="006777DC" w14:paraId="6C8CEEF6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4A2CCB3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93D29C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036D83" w14:textId="77777777" w:rsidR="00425E94" w:rsidRPr="0081418F" w:rsidRDefault="001B3F9B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1B3F9B">
              <w:rPr>
                <w:rFonts w:asciiTheme="majorHAnsi" w:eastAsiaTheme="majorHAnsi" w:hAnsiTheme="majorHAnsi" w:hint="eastAsia"/>
              </w:rPr>
              <w:t>수출이행기간 단축대상 품목 정보 제공</w:t>
            </w:r>
          </w:p>
        </w:tc>
      </w:tr>
      <w:tr w:rsidR="00425E94" w:rsidRPr="006777DC" w14:paraId="576018B4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5B8524B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B39FC0F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A87AC2F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1E54DA9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4E103EA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425E94" w:rsidRPr="006777DC" w14:paraId="51CF03A5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CA08311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D0D633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AB6571D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038E5A6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425E94" w:rsidRPr="006777DC" w14:paraId="1809E4FA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DCBB1FA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777FE9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730169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425E94" w:rsidRPr="006777DC" w14:paraId="6A498F75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EA1F767" w14:textId="77777777" w:rsidR="00425E94" w:rsidRPr="0081418F" w:rsidRDefault="00425E9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69D072E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29449B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739C06E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D9818CC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EFC25F9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425E94" w:rsidRPr="006777DC" w14:paraId="1C22BF9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31158B7" w14:textId="77777777" w:rsidR="00425E94" w:rsidRPr="0081418F" w:rsidRDefault="00425E9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853CD2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7B240B" w14:textId="77777777" w:rsidR="00425E94" w:rsidRPr="0081418F" w:rsidRDefault="00425E94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425E94" w:rsidRPr="006777DC" w14:paraId="1A0779ED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C1CFEF6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F6E0DE9" w14:textId="77777777" w:rsidR="00425E94" w:rsidRPr="0081418F" w:rsidRDefault="00425E9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18AF3D" w14:textId="77777777" w:rsidR="00425E94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425E94"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 w:rsidR="00FF13EC" w:rsidRPr="006777DC" w14:paraId="1255920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BDD268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1AFF8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CA9226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425E94"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 w:rsidR="00FF13EC" w:rsidRPr="006777DC" w14:paraId="48635B90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7D0B2D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6901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72062B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5D304724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6BC892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E5FE2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753C9FF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47945C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B77C794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8C364DC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02609C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518E4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CD019B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3200035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B0125A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0F9BA4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FD2C017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3DB4C087" w14:textId="77777777" w:rsidR="00425E94" w:rsidRPr="00E83505" w:rsidRDefault="00425E94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A4ADBA0" w14:textId="77777777" w:rsidR="00425E94" w:rsidRPr="00E83505" w:rsidRDefault="00425E94" w:rsidP="004C42C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531"/>
        <w:gridCol w:w="1302"/>
        <w:gridCol w:w="1118"/>
        <w:gridCol w:w="4075"/>
      </w:tblGrid>
      <w:tr w:rsidR="009303EE" w:rsidRPr="00795232" w14:paraId="1D5BD400" w14:textId="77777777" w:rsidTr="009303EE">
        <w:tc>
          <w:tcPr>
            <w:tcW w:w="807" w:type="pct"/>
            <w:shd w:val="pct10" w:color="auto" w:fill="auto"/>
            <w:vAlign w:val="center"/>
          </w:tcPr>
          <w:p w14:paraId="04D86823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7D1FC67A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470E2643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pct10" w:color="auto" w:fill="auto"/>
            <w:vAlign w:val="center"/>
          </w:tcPr>
          <w:p w14:paraId="04DEC092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708E478D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303EE" w:rsidRPr="00795232" w14:paraId="7685FF2F" w14:textId="77777777" w:rsidTr="009303EE">
        <w:tc>
          <w:tcPr>
            <w:tcW w:w="807" w:type="pct"/>
            <w:shd w:val="clear" w:color="auto" w:fill="auto"/>
            <w:vAlign w:val="center"/>
          </w:tcPr>
          <w:p w14:paraId="66E0CD81" w14:textId="77777777" w:rsidR="009303EE" w:rsidRPr="0051517E" w:rsidRDefault="009303EE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938AEF8" w14:textId="77777777" w:rsidR="009303EE" w:rsidRPr="0051517E" w:rsidRDefault="009303EE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E9D4984" w14:textId="77777777" w:rsidR="009303EE" w:rsidRPr="0051517E" w:rsidRDefault="009303EE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584" w:type="pct"/>
            <w:shd w:val="clear" w:color="auto" w:fill="auto"/>
            <w:vAlign w:val="center"/>
          </w:tcPr>
          <w:p w14:paraId="231A3C99" w14:textId="77777777" w:rsidR="009303EE" w:rsidRPr="0051517E" w:rsidRDefault="009303EE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409385EF" w14:textId="77777777" w:rsidR="009303EE" w:rsidRPr="0051517E" w:rsidRDefault="009303EE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D9B945B" w14:textId="77777777" w:rsidR="00425E94" w:rsidRPr="00E83505" w:rsidRDefault="00425E94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497184A" w14:textId="77777777" w:rsidR="00425E94" w:rsidRPr="00E83505" w:rsidRDefault="00425E94" w:rsidP="004C42C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6"/>
        <w:gridCol w:w="1798"/>
        <w:gridCol w:w="1139"/>
        <w:gridCol w:w="1127"/>
        <w:gridCol w:w="3390"/>
      </w:tblGrid>
      <w:tr w:rsidR="009303EE" w:rsidRPr="00795232" w14:paraId="0CE28212" w14:textId="77777777" w:rsidTr="00DC03AF">
        <w:trPr>
          <w:trHeight w:val="280"/>
        </w:trPr>
        <w:tc>
          <w:tcPr>
            <w:tcW w:w="1106" w:type="pct"/>
            <w:shd w:val="pct10" w:color="auto" w:fill="auto"/>
            <w:vAlign w:val="center"/>
          </w:tcPr>
          <w:p w14:paraId="538B8F52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39" w:type="pct"/>
            <w:shd w:val="pct10" w:color="auto" w:fill="auto"/>
            <w:vAlign w:val="center"/>
          </w:tcPr>
          <w:p w14:paraId="2C061EB9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1D56232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</w:tcPr>
          <w:p w14:paraId="7224DA79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</w:tcPr>
          <w:p w14:paraId="0ADE4AA6" w14:textId="77777777" w:rsidR="009303EE" w:rsidRPr="00795232" w:rsidRDefault="009303E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303EE" w:rsidRPr="0051517E" w14:paraId="57D6221B" w14:textId="77777777" w:rsidTr="00DC03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B61E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hsSgn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84FA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HS부호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929C3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3E77E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4BBD1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9303EE" w:rsidRPr="0051517E" w14:paraId="6B407485" w14:textId="77777777" w:rsidTr="00DC03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75633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ffmnTmlmDt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2CE0C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이행기한일자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7954C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776E1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8494B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9303EE" w:rsidRPr="0051517E" w14:paraId="75D78393" w14:textId="77777777" w:rsidTr="00DC03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30DF3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trgtImpEndDt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AF207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대상수입종료일자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3CCB6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1379B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F3F2C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9303EE" w:rsidRPr="0051517E" w14:paraId="2A003B82" w14:textId="77777777" w:rsidTr="00DC03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FA3B3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prnm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7E944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품명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C8403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51517E"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1244E" w14:textId="77777777" w:rsidR="009303EE" w:rsidRPr="0051517E" w:rsidRDefault="009303EE" w:rsidP="00205B0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AAD89" w14:textId="77777777" w:rsidR="009303EE" w:rsidRPr="0051517E" w:rsidRDefault="009303EE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D01500" w:rsidRPr="0051517E" w14:paraId="7D7C8354" w14:textId="77777777" w:rsidTr="00A900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7C2CA" w14:textId="77777777" w:rsidR="00D01500" w:rsidRPr="0051517E" w:rsidRDefault="00D01500" w:rsidP="00A9005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D01500">
              <w:rPr>
                <w:rFonts w:ascii="맑은 고딕" w:eastAsia="맑은 고딕" w:hAnsi="맑은 고딕" w:cs="굴림"/>
                <w:sz w:val="20"/>
              </w:rPr>
              <w:t>stszNm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8B40B" w14:textId="77777777" w:rsidR="00D01500" w:rsidRPr="0051517E" w:rsidRDefault="00D01500" w:rsidP="00A9005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00315" w14:textId="77777777" w:rsidR="00D01500" w:rsidRPr="0051517E" w:rsidRDefault="00D01500" w:rsidP="00A9005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  <w:r w:rsidRPr="0051517E">
              <w:rPr>
                <w:rFonts w:ascii="맑은 고딕" w:eastAsia="맑은 고딕" w:hAnsi="맑은 고딕" w:cs="굴림" w:hint="eastAsia"/>
                <w:sz w:val="20"/>
              </w:rPr>
              <w:t>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3047D" w14:textId="77777777" w:rsidR="00D01500" w:rsidRPr="0051517E" w:rsidRDefault="00D01500" w:rsidP="00A9005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6FEA4E" w14:textId="77777777" w:rsidR="00D01500" w:rsidRPr="0051517E" w:rsidRDefault="00D01500" w:rsidP="00A90059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 w14:paraId="2CC73B48" w14:textId="77777777" w:rsidR="00425E94" w:rsidRDefault="00425E94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23A061B" w14:textId="77777777" w:rsidR="00425E94" w:rsidRPr="00795232" w:rsidRDefault="00425E94" w:rsidP="002704F1">
      <w:pPr>
        <w:jc w:val="left"/>
        <w:rPr>
          <w:rFonts w:asciiTheme="majorHAnsi" w:eastAsiaTheme="majorHAnsi" w:hAnsiTheme="majorHAnsi"/>
        </w:rPr>
      </w:pPr>
    </w:p>
    <w:p w14:paraId="3709288E" w14:textId="77777777" w:rsidR="00425E94" w:rsidRPr="00E83505" w:rsidRDefault="00425E94" w:rsidP="004C42C7">
      <w:pPr>
        <w:pStyle w:val="hieatt"/>
        <w:numPr>
          <w:ilvl w:val="0"/>
          <w:numId w:val="30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25E94" w:rsidRPr="00D4696F" w14:paraId="5513AF72" w14:textId="77777777" w:rsidTr="009B022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65950B" w14:textId="77777777" w:rsidR="00425E94" w:rsidRPr="00D4696F" w:rsidRDefault="00425E94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425E94" w:rsidRPr="00D4696F" w14:paraId="4D4E3B51" w14:textId="77777777" w:rsidTr="009B022D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F3E8A58" w14:textId="77777777" w:rsidR="00425E94" w:rsidRPr="00D4696F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92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425E94" w:rsidRPr="00F538D9">
                <w:rPr>
                  <w:rStyle w:val="a5"/>
                  <w:rFonts w:asciiTheme="majorHAnsi" w:eastAsiaTheme="majorHAnsi" w:hAnsiTheme="majorHAnsi"/>
                </w:rPr>
                <w:t>/ext/rest/expFfmnPridShrtTrgtPrlstQry/retrieveExpFfmnPridShrtTrgtPrlst?crkyCn</w:t>
              </w:r>
            </w:hyperlink>
            <w:r w:rsidR="00425E94" w:rsidRPr="00425E94">
              <w:rPr>
                <w:rFonts w:asciiTheme="majorHAnsi" w:eastAsiaTheme="majorHAnsi" w:hAnsiTheme="majorHAnsi"/>
              </w:rPr>
              <w:t>=</w:t>
            </w:r>
            <w:r w:rsidR="00425E94" w:rsidRPr="00425E94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425E94" w:rsidRPr="00425E94">
              <w:rPr>
                <w:rFonts w:asciiTheme="majorHAnsi" w:eastAsiaTheme="majorHAnsi" w:hAnsiTheme="majorHAnsi"/>
              </w:rPr>
              <w:t>&amp;hsSgn=7213100000</w:t>
            </w:r>
          </w:p>
        </w:tc>
      </w:tr>
      <w:tr w:rsidR="00425E94" w:rsidRPr="00D4696F" w14:paraId="23F32483" w14:textId="77777777" w:rsidTr="009B022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467B40" w14:textId="77777777" w:rsidR="00425E94" w:rsidRPr="00D4696F" w:rsidRDefault="00425E94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425E94" w:rsidRPr="00D4696F" w14:paraId="525FA9AA" w14:textId="77777777" w:rsidTr="009B022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41CC7C66" w14:textId="77777777" w:rsidR="00906A16" w:rsidRDefault="00906A16" w:rsidP="00906A1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CCD217B" w14:textId="77777777" w:rsidR="00906A16" w:rsidRDefault="00420664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3" w:history="1">
              <w:r w:rsidR="00906A1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06A16">
              <w:rPr>
                <w:rFonts w:ascii="Verdana" w:hAnsi="Verdana"/>
                <w:sz w:val="20"/>
              </w:rPr>
              <w:t xml:space="preserve"> </w:t>
            </w:r>
            <w:r w:rsidR="00906A16">
              <w:rPr>
                <w:rStyle w:val="m1"/>
                <w:rFonts w:ascii="Verdana" w:hAnsi="Verdana"/>
                <w:sz w:val="20"/>
              </w:rPr>
              <w:t>&lt;</w:t>
            </w:r>
            <w:r w:rsidR="00906A16">
              <w:rPr>
                <w:rStyle w:val="t1"/>
                <w:rFonts w:ascii="Verdana" w:hAnsi="Verdana"/>
                <w:sz w:val="20"/>
              </w:rPr>
              <w:t>expFfmnPridShrtTrgtPrlstQryRtnVo</w:t>
            </w:r>
            <w:r w:rsidR="00906A1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48A5003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92C6540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34F9C8" w14:textId="77777777" w:rsidR="00906A16" w:rsidRDefault="00420664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94" w:history="1">
              <w:r w:rsidR="00906A16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06A16">
              <w:rPr>
                <w:rFonts w:ascii="Verdana" w:hAnsi="Verdana"/>
                <w:sz w:val="20"/>
              </w:rPr>
              <w:t xml:space="preserve"> </w:t>
            </w:r>
            <w:r w:rsidR="00906A16">
              <w:rPr>
                <w:rStyle w:val="m1"/>
                <w:rFonts w:ascii="Verdana" w:hAnsi="Verdana"/>
                <w:sz w:val="20"/>
              </w:rPr>
              <w:t>&lt;</w:t>
            </w:r>
            <w:r w:rsidR="00906A16">
              <w:rPr>
                <w:rStyle w:val="t1"/>
                <w:rFonts w:ascii="Verdana" w:hAnsi="Verdana"/>
                <w:sz w:val="20"/>
              </w:rPr>
              <w:t>expFfmnPridShrtTrgtPrlstQryRsltVo</w:t>
            </w:r>
            <w:r w:rsidR="00906A16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65F239C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7213100000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AE5C2C1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19980430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6D50F6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19971231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BC7C7F4" w14:textId="77777777" w:rsidR="00906A16" w:rsidRDefault="00906A16" w:rsidP="00906A16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Containing indentations,ribs,grooves or other defor</w:t>
            </w:r>
            <w:r>
              <w:rPr>
                <w:rStyle w:val="tx1"/>
                <w:rFonts w:ascii="Verdana" w:hAnsi="Verdana"/>
                <w:sz w:val="20"/>
              </w:rPr>
              <w:t>압연공정에서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발생하는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톱니모양의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마디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리브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홈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4ECCA1" w14:textId="77777777" w:rsidR="00906A16" w:rsidRDefault="00906A16" w:rsidP="00906A16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C0D3964" w14:textId="77777777" w:rsidR="00425E94" w:rsidRPr="00906A16" w:rsidRDefault="00906A16" w:rsidP="00175FDF"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AFCADCF" w14:textId="77777777" w:rsidR="00425E94" w:rsidRPr="00D4696F" w:rsidRDefault="00425E94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0AA4A9E1" w14:textId="77777777" w:rsidR="009B022D" w:rsidRPr="00D4696F" w:rsidRDefault="009B022D" w:rsidP="002704F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szCs w:val="22"/>
          <w:lang w:eastAsia="ko-KR"/>
        </w:rPr>
      </w:pPr>
    </w:p>
    <w:p w14:paraId="6A15E1BF" w14:textId="77777777" w:rsidR="008C0E7F" w:rsidRDefault="008C0E7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64824163" w14:textId="77777777" w:rsidR="009B022D" w:rsidRPr="00923A8A" w:rsidRDefault="009B022D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5" w:name="_Toc161922319"/>
      <w:r>
        <w:rPr>
          <w:rFonts w:asciiTheme="majorHAnsi" w:eastAsiaTheme="majorHAnsi" w:hAnsiTheme="majorHAnsi" w:hint="eastAsia"/>
          <w:b/>
          <w:sz w:val="26"/>
          <w:szCs w:val="26"/>
        </w:rPr>
        <w:t>HS부호</w:t>
      </w:r>
      <w:bookmarkEnd w:id="45"/>
    </w:p>
    <w:p w14:paraId="74136D78" w14:textId="77777777" w:rsidR="009B022D" w:rsidRPr="00E83505" w:rsidRDefault="009B022D" w:rsidP="004C42C7">
      <w:pPr>
        <w:pStyle w:val="afc"/>
        <w:numPr>
          <w:ilvl w:val="0"/>
          <w:numId w:val="3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9B022D" w:rsidRPr="006777DC" w14:paraId="1F38858B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85B9420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C4E4918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5703C5" w14:textId="77777777" w:rsidR="009B022D" w:rsidRPr="0081418F" w:rsidRDefault="00C37DA5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API018</w:t>
            </w:r>
          </w:p>
        </w:tc>
      </w:tr>
      <w:tr w:rsidR="009B022D" w:rsidRPr="006777DC" w14:paraId="50FAC24A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667EB54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BBDA71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B81498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HS부호</w:t>
            </w:r>
          </w:p>
        </w:tc>
      </w:tr>
      <w:tr w:rsidR="009B022D" w:rsidRPr="006777DC" w14:paraId="3D2BFDBB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EFC7E21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7F8B61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130ECF" w14:textId="77777777" w:rsidR="009B022D" w:rsidRPr="009D5459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9B022D">
              <w:rPr>
                <w:rFonts w:asciiTheme="majorHAnsi" w:eastAsiaTheme="majorHAnsi" w:hAnsiTheme="majorHAnsi"/>
              </w:rPr>
              <w:t>searchHsSgn</w:t>
            </w:r>
          </w:p>
        </w:tc>
      </w:tr>
      <w:tr w:rsidR="009B022D" w:rsidRPr="006777DC" w14:paraId="5B3C48DE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BB1C360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DA12EEA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919635" w14:textId="77777777" w:rsidR="009B022D" w:rsidRPr="0081418F" w:rsidRDefault="00CF74B7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CF74B7">
              <w:rPr>
                <w:rFonts w:asciiTheme="majorHAnsi" w:eastAsiaTheme="majorHAnsi" w:hAnsiTheme="majorHAnsi" w:hint="eastAsia"/>
              </w:rPr>
              <w:t>HS 정보 제공</w:t>
            </w:r>
          </w:p>
        </w:tc>
      </w:tr>
      <w:tr w:rsidR="009B022D" w:rsidRPr="006777DC" w14:paraId="38536B20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2C44FC8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0356B0C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C587877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9121D2F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6F67782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9B022D" w:rsidRPr="006777DC" w14:paraId="3023F7D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3418D9A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4E24B20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868DFF7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1A6502AA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9B022D" w:rsidRPr="006777DC" w14:paraId="44AADE8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EE8DDC1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903AB5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292CDD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B022D" w:rsidRPr="006777DC" w14:paraId="7BA98A2C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A28668A" w14:textId="77777777" w:rsidR="009B022D" w:rsidRPr="0081418F" w:rsidRDefault="009B022D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F2B97D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C2C5D4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172C328E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59C3194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426B2E4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B022D" w:rsidRPr="006777DC" w14:paraId="604F6A7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3226C6C7" w14:textId="77777777" w:rsidR="009B022D" w:rsidRPr="0081418F" w:rsidRDefault="009B02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A47F76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5BA8A11" w14:textId="77777777" w:rsidR="009B022D" w:rsidRPr="0081418F" w:rsidRDefault="009B022D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9B022D" w:rsidRPr="006777DC" w14:paraId="6FF07E94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1B54614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24E5319" w14:textId="77777777" w:rsidR="009B022D" w:rsidRPr="0081418F" w:rsidRDefault="009B022D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D693CB" w14:textId="77777777" w:rsidR="009B022D" w:rsidRPr="003B0322" w:rsidRDefault="003907DF" w:rsidP="002704F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161AE3"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 w:rsidR="00FF13EC" w:rsidRPr="006777DC" w14:paraId="440A7A9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834EE9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1B14C2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C34A6A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161AE3"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 w:rsidR="00FF13EC" w:rsidRPr="006777DC" w14:paraId="68A41959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10E6BB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14647E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0416AA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B636C2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A6D4A8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DD0ED4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32C1E66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E972C3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886EDF3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C39E93F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039DF9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42F38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8555D0" w14:textId="77777777" w:rsidR="00FF13EC" w:rsidRPr="0081418F" w:rsidRDefault="00FF13EC" w:rsidP="002704F1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B8CD1CF" w14:textId="77777777" w:rsidTr="00911861">
        <w:trPr>
          <w:trHeight w:val="176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4B60A2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B13697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7881B51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1459D4CF" w14:textId="77777777" w:rsidR="009B022D" w:rsidRPr="00E83505" w:rsidRDefault="009B022D" w:rsidP="002704F1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545BE2C" w14:textId="77777777" w:rsidR="009B022D" w:rsidRPr="00E83505" w:rsidRDefault="009B022D" w:rsidP="004C42C7">
      <w:pPr>
        <w:pStyle w:val="hieatt"/>
        <w:numPr>
          <w:ilvl w:val="0"/>
          <w:numId w:val="3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964"/>
        <w:gridCol w:w="1135"/>
        <w:gridCol w:w="1277"/>
        <w:gridCol w:w="3648"/>
      </w:tblGrid>
      <w:tr w:rsidR="001D29A7" w:rsidRPr="00795232" w14:paraId="2BBB5882" w14:textId="77777777" w:rsidTr="001D29A7">
        <w:tc>
          <w:tcPr>
            <w:tcW w:w="808" w:type="pct"/>
            <w:shd w:val="pct10" w:color="auto" w:fill="auto"/>
            <w:vAlign w:val="center"/>
          </w:tcPr>
          <w:p w14:paraId="6F9D87EE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6" w:type="pct"/>
            <w:shd w:val="pct10" w:color="auto" w:fill="auto"/>
            <w:vAlign w:val="center"/>
          </w:tcPr>
          <w:p w14:paraId="0974AF86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3" w:type="pct"/>
            <w:shd w:val="pct10" w:color="auto" w:fill="auto"/>
            <w:vAlign w:val="center"/>
          </w:tcPr>
          <w:p w14:paraId="5C7E571C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 w14:paraId="75E0A62F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  <w:vAlign w:val="center"/>
          </w:tcPr>
          <w:p w14:paraId="4654512F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B3595" w:rsidRPr="00A16736" w14:paraId="796035B0" w14:textId="77777777" w:rsidTr="001D29A7">
        <w:tc>
          <w:tcPr>
            <w:tcW w:w="808" w:type="pct"/>
            <w:shd w:val="clear" w:color="auto" w:fill="auto"/>
            <w:vAlign w:val="center"/>
          </w:tcPr>
          <w:p w14:paraId="4D3F444C" w14:textId="77777777" w:rsidR="00AB3595" w:rsidRPr="003149C5" w:rsidRDefault="00AB3595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hsSgn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0F2C05FB" w14:textId="77777777" w:rsidR="00AB3595" w:rsidRPr="003149C5" w:rsidRDefault="00AB3595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HS부호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26EE3704" w14:textId="77777777" w:rsidR="00AB3595" w:rsidRPr="003149C5" w:rsidRDefault="00AB3595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BC15D36" w14:textId="77777777" w:rsidR="00AB3595" w:rsidRPr="003149C5" w:rsidRDefault="00AB3595" w:rsidP="002704F1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1906" w:type="pct"/>
            <w:vMerge w:val="restart"/>
            <w:shd w:val="clear" w:color="auto" w:fill="auto"/>
            <w:vAlign w:val="center"/>
          </w:tcPr>
          <w:p w14:paraId="6421A267" w14:textId="77777777" w:rsidR="00A16736" w:rsidRPr="00A16736" w:rsidRDefault="00AB3595" w:rsidP="00AB3595">
            <w:pPr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 w:hint="eastAsia"/>
                <w:sz w:val="16"/>
              </w:rPr>
              <w:t>HS부호</w:t>
            </w:r>
            <w:r w:rsidRPr="003A4F2D">
              <w:rPr>
                <w:rFonts w:asciiTheme="majorHAnsi" w:eastAsiaTheme="majorHAnsi" w:hAnsiTheme="majorHAnsi" w:hint="eastAsia"/>
                <w:sz w:val="16"/>
              </w:rPr>
              <w:t xml:space="preserve"> 또는</w:t>
            </w:r>
            <w:r>
              <w:rPr>
                <w:rFonts w:asciiTheme="majorHAnsi" w:eastAsiaTheme="majorHAnsi" w:hAnsiTheme="majorHAnsi" w:hint="eastAsia"/>
                <w:sz w:val="16"/>
              </w:rPr>
              <w:t xml:space="preserve"> 물품명 중 하나</w:t>
            </w:r>
            <w:r w:rsidRPr="003A4F2D">
              <w:rPr>
                <w:rFonts w:asciiTheme="majorHAnsi" w:eastAsiaTheme="majorHAnsi" w:hAnsiTheme="majorHAnsi" w:hint="eastAsia"/>
                <w:sz w:val="16"/>
              </w:rPr>
              <w:t xml:space="preserve"> 필수입력사항</w:t>
            </w:r>
          </w:p>
        </w:tc>
      </w:tr>
      <w:tr w:rsidR="00AB3595" w:rsidRPr="00795232" w14:paraId="55630FF7" w14:textId="77777777" w:rsidTr="00B30BCA">
        <w:tc>
          <w:tcPr>
            <w:tcW w:w="808" w:type="pct"/>
            <w:shd w:val="clear" w:color="auto" w:fill="auto"/>
          </w:tcPr>
          <w:p w14:paraId="7AF88CD5" w14:textId="77777777" w:rsidR="00AB3595" w:rsidRPr="003149C5" w:rsidRDefault="00AB3595" w:rsidP="00B30BC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 w:hint="eastAsia"/>
              </w:rPr>
              <w:t>p</w:t>
            </w:r>
            <w:r w:rsidRPr="00C709C2">
              <w:rPr>
                <w:rFonts w:asciiTheme="majorHAnsi" w:eastAsiaTheme="majorHAnsi" w:hAnsiTheme="majorHAnsi"/>
              </w:rPr>
              <w:t>rnm</w:t>
            </w:r>
          </w:p>
        </w:tc>
        <w:tc>
          <w:tcPr>
            <w:tcW w:w="1026" w:type="pct"/>
            <w:shd w:val="clear" w:color="auto" w:fill="auto"/>
          </w:tcPr>
          <w:p w14:paraId="2C3FB6CC" w14:textId="77777777" w:rsidR="00AB3595" w:rsidRPr="003149C5" w:rsidRDefault="00AB3595" w:rsidP="00B30BC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물품명</w:t>
            </w:r>
          </w:p>
        </w:tc>
        <w:tc>
          <w:tcPr>
            <w:tcW w:w="593" w:type="pct"/>
            <w:shd w:val="clear" w:color="auto" w:fill="auto"/>
          </w:tcPr>
          <w:p w14:paraId="23548DD9" w14:textId="77777777" w:rsidR="00AB3595" w:rsidRPr="003149C5" w:rsidRDefault="00AB3595" w:rsidP="00B30BC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667" w:type="pct"/>
            <w:shd w:val="clear" w:color="auto" w:fill="auto"/>
          </w:tcPr>
          <w:p w14:paraId="7DD27A39" w14:textId="77777777" w:rsidR="00AB3595" w:rsidRPr="003149C5" w:rsidRDefault="00AB3595" w:rsidP="00B30BC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906" w:type="pct"/>
            <w:vMerge/>
            <w:shd w:val="clear" w:color="auto" w:fill="auto"/>
          </w:tcPr>
          <w:p w14:paraId="0EA7C5FC" w14:textId="77777777" w:rsidR="00AB3595" w:rsidRPr="003149C5" w:rsidRDefault="00AB3595" w:rsidP="00B30BC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 w:rsidR="008D2B8D" w:rsidRPr="00795232" w14:paraId="62B94134" w14:textId="77777777" w:rsidTr="008D2B8D">
        <w:tc>
          <w:tcPr>
            <w:tcW w:w="808" w:type="pct"/>
            <w:shd w:val="clear" w:color="auto" w:fill="auto"/>
            <w:vAlign w:val="center"/>
          </w:tcPr>
          <w:p w14:paraId="54685224" w14:textId="77777777" w:rsidR="008D2B8D" w:rsidRDefault="008D2B8D" w:rsidP="008D2B8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521711">
              <w:rPr>
                <w:rFonts w:asciiTheme="majorHAnsi" w:eastAsiaTheme="majorHAnsi" w:hAnsiTheme="majorHAnsi"/>
                <w:sz w:val="20"/>
              </w:rPr>
              <w:t>koenTp</w:t>
            </w:r>
          </w:p>
        </w:tc>
        <w:tc>
          <w:tcPr>
            <w:tcW w:w="1026" w:type="pct"/>
            <w:shd w:val="clear" w:color="auto" w:fill="auto"/>
            <w:vAlign w:val="center"/>
          </w:tcPr>
          <w:p w14:paraId="41241FFF" w14:textId="77777777" w:rsidR="008D2B8D" w:rsidRDefault="008D2B8D" w:rsidP="008D2B8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한영구분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21EC4936" w14:textId="77777777" w:rsidR="008D2B8D" w:rsidRDefault="008D2B8D" w:rsidP="008D2B8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00C172B7" w14:textId="77777777" w:rsidR="008D2B8D" w:rsidRDefault="008D2B8D" w:rsidP="008D2B8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906" w:type="pct"/>
            <w:shd w:val="clear" w:color="auto" w:fill="auto"/>
            <w:vAlign w:val="center"/>
          </w:tcPr>
          <w:p w14:paraId="185A7EA5" w14:textId="77777777" w:rsidR="008D2B8D" w:rsidRPr="003149C5" w:rsidRDefault="008D2B8D" w:rsidP="008D2B8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1:한글, 2:영문</w:t>
            </w:r>
          </w:p>
        </w:tc>
      </w:tr>
    </w:tbl>
    <w:p w14:paraId="7807553F" w14:textId="77777777" w:rsidR="009563EF" w:rsidRPr="00911861" w:rsidRDefault="009563EF" w:rsidP="009563EF">
      <w:pPr>
        <w:jc w:val="left"/>
        <w:rPr>
          <w:rFonts w:asciiTheme="majorHAnsi" w:eastAsiaTheme="majorHAnsi" w:hAnsiTheme="majorHAnsi"/>
          <w:sz w:val="18"/>
          <w:szCs w:val="18"/>
        </w:rPr>
      </w:pP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※ HS 부호(hsSgn) 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>검색 시. 찾으려는</w:t>
      </w: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 HS부호와 </w:t>
      </w:r>
      <w:r w:rsidR="00285EAC" w:rsidRPr="00911861">
        <w:rPr>
          <w:rFonts w:asciiTheme="majorHAnsi" w:eastAsiaTheme="majorHAnsi" w:hAnsiTheme="majorHAnsi" w:hint="eastAsia"/>
          <w:sz w:val="18"/>
          <w:szCs w:val="18"/>
        </w:rPr>
        <w:t xml:space="preserve">완전 </w:t>
      </w:r>
      <w:r w:rsidRPr="00911861">
        <w:rPr>
          <w:rFonts w:asciiTheme="majorHAnsi" w:eastAsiaTheme="majorHAnsi" w:hAnsiTheme="majorHAnsi" w:hint="eastAsia"/>
          <w:sz w:val="18"/>
          <w:szCs w:val="18"/>
        </w:rPr>
        <w:t>동일하게 입력해야 조회 가능.</w:t>
      </w:r>
    </w:p>
    <w:p w14:paraId="4C5E42E1" w14:textId="77777777" w:rsidR="00911861" w:rsidRDefault="009563EF" w:rsidP="00911861">
      <w:pPr>
        <w:jc w:val="left"/>
        <w:rPr>
          <w:rFonts w:asciiTheme="majorHAnsi" w:eastAsiaTheme="majorHAnsi" w:hAnsiTheme="majorHAnsi"/>
          <w:sz w:val="18"/>
          <w:szCs w:val="18"/>
        </w:rPr>
      </w:pP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※ 물품명(prnm) 한글(koenTp=1) 검색 시, </w:t>
      </w:r>
      <w:r w:rsidR="00285EAC" w:rsidRPr="00911861">
        <w:rPr>
          <w:rFonts w:asciiTheme="majorHAnsi" w:eastAsiaTheme="majorHAnsi" w:hAnsiTheme="majorHAnsi" w:hint="eastAsia"/>
          <w:sz w:val="18"/>
          <w:szCs w:val="18"/>
        </w:rPr>
        <w:t>검색 단어가 일부 포함되면 조회 가능</w:t>
      </w:r>
      <w:r w:rsidR="00911861" w:rsidRPr="00911861">
        <w:rPr>
          <w:rFonts w:asciiTheme="majorHAnsi" w:eastAsiaTheme="majorHAnsi" w:hAnsiTheme="majorHAnsi" w:hint="eastAsia"/>
          <w:sz w:val="18"/>
          <w:szCs w:val="18"/>
        </w:rPr>
        <w:t>.</w:t>
      </w:r>
      <w:r w:rsidR="00911861"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p w14:paraId="57388848" w14:textId="77777777" w:rsidR="009563EF" w:rsidRPr="00911861" w:rsidRDefault="00911861" w:rsidP="00911861">
      <w:pPr>
        <w:ind w:firstLineChars="200" w:firstLine="36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(단 1글자일 때는 동일한 단어만 조회가능. </w:t>
      </w:r>
      <w:r>
        <w:rPr>
          <w:rFonts w:asciiTheme="majorHAnsi" w:eastAsiaTheme="majorHAnsi" w:hAnsiTheme="majorHAnsi"/>
          <w:sz w:val="18"/>
          <w:szCs w:val="18"/>
        </w:rPr>
        <w:t>E</w:t>
      </w:r>
      <w:r>
        <w:rPr>
          <w:rFonts w:asciiTheme="majorHAnsi" w:eastAsiaTheme="majorHAnsi" w:hAnsiTheme="majorHAnsi" w:hint="eastAsia"/>
          <w:sz w:val="18"/>
          <w:szCs w:val="18"/>
        </w:rPr>
        <w:t>x. 배, 간)</w:t>
      </w:r>
    </w:p>
    <w:p w14:paraId="2ED10421" w14:textId="77777777" w:rsidR="009563EF" w:rsidRPr="00911861" w:rsidRDefault="009563EF" w:rsidP="009563EF">
      <w:pPr>
        <w:jc w:val="left"/>
        <w:rPr>
          <w:rFonts w:asciiTheme="majorHAnsi" w:eastAsiaTheme="majorHAnsi" w:hAnsiTheme="majorHAnsi"/>
          <w:sz w:val="18"/>
          <w:szCs w:val="18"/>
        </w:rPr>
      </w:pP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※ 물품명(prnm) 영문(koenTp=2) 검색 시, 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 xml:space="preserve">검색 </w:t>
      </w: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단어가 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>독립적으로 포함된</w:t>
      </w: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 물품만 조회가능</w:t>
      </w:r>
    </w:p>
    <w:p w14:paraId="239834E4" w14:textId="77777777" w:rsidR="00911861" w:rsidRDefault="009563EF" w:rsidP="00911861">
      <w:pPr>
        <w:ind w:left="540" w:hangingChars="300" w:hanging="540"/>
        <w:jc w:val="left"/>
        <w:rPr>
          <w:rFonts w:asciiTheme="majorHAnsi" w:eastAsiaTheme="majorHAnsi" w:hAnsiTheme="majorHAnsi"/>
          <w:sz w:val="18"/>
          <w:szCs w:val="18"/>
        </w:rPr>
      </w:pP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="00911861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(ex. New 검색 시. New Zealand 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 xml:space="preserve">처럼 단어 </w:t>
      </w:r>
      <w:r w:rsidR="00324B7E" w:rsidRPr="00911861">
        <w:rPr>
          <w:rFonts w:asciiTheme="majorHAnsi" w:eastAsiaTheme="majorHAnsi" w:hAnsiTheme="majorHAnsi"/>
          <w:sz w:val="18"/>
          <w:szCs w:val="18"/>
        </w:rPr>
        <w:t>“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>New</w:t>
      </w:r>
      <w:r w:rsidR="00324B7E" w:rsidRPr="00911861">
        <w:rPr>
          <w:rFonts w:asciiTheme="majorHAnsi" w:eastAsiaTheme="majorHAnsi" w:hAnsiTheme="majorHAnsi"/>
          <w:sz w:val="18"/>
          <w:szCs w:val="18"/>
        </w:rPr>
        <w:t>”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 xml:space="preserve"> 가 독립적으로 포함되면 </w:t>
      </w:r>
      <w:r w:rsidRPr="00911861">
        <w:rPr>
          <w:rFonts w:asciiTheme="majorHAnsi" w:eastAsiaTheme="majorHAnsi" w:hAnsiTheme="majorHAnsi" w:hint="eastAsia"/>
          <w:sz w:val="18"/>
          <w:szCs w:val="18"/>
        </w:rPr>
        <w:t>조회 가능.</w:t>
      </w:r>
    </w:p>
    <w:p w14:paraId="2131CC92" w14:textId="77777777" w:rsidR="009B022D" w:rsidRPr="00911861" w:rsidRDefault="009563EF" w:rsidP="00911861">
      <w:pPr>
        <w:ind w:leftChars="246" w:left="541" w:firstLineChars="100" w:firstLine="180"/>
        <w:jc w:val="left"/>
        <w:rPr>
          <w:rFonts w:asciiTheme="majorHAnsi" w:eastAsiaTheme="majorHAnsi" w:hAnsiTheme="majorHAnsi"/>
          <w:sz w:val="18"/>
          <w:szCs w:val="18"/>
        </w:rPr>
      </w:pPr>
      <w:r w:rsidRPr="00911861">
        <w:rPr>
          <w:rFonts w:asciiTheme="majorHAnsi" w:eastAsiaTheme="majorHAnsi" w:hAnsiTheme="majorHAnsi" w:hint="eastAsia"/>
          <w:sz w:val="18"/>
          <w:szCs w:val="18"/>
        </w:rPr>
        <w:t>Newspapers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 xml:space="preserve">의 경우 </w:t>
      </w:r>
      <w:r w:rsidR="00324B7E" w:rsidRPr="00911861">
        <w:rPr>
          <w:rFonts w:asciiTheme="majorHAnsi" w:eastAsiaTheme="majorHAnsi" w:hAnsiTheme="majorHAnsi"/>
          <w:sz w:val="18"/>
          <w:szCs w:val="18"/>
        </w:rPr>
        <w:t>“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>New</w:t>
      </w:r>
      <w:r w:rsidR="00324B7E" w:rsidRPr="00911861">
        <w:rPr>
          <w:rFonts w:asciiTheme="majorHAnsi" w:eastAsiaTheme="majorHAnsi" w:hAnsiTheme="majorHAnsi"/>
          <w:sz w:val="18"/>
          <w:szCs w:val="18"/>
        </w:rPr>
        <w:t>”</w:t>
      </w:r>
      <w:r w:rsidR="00324B7E" w:rsidRPr="00911861">
        <w:rPr>
          <w:rFonts w:asciiTheme="majorHAnsi" w:eastAsiaTheme="majorHAnsi" w:hAnsiTheme="majorHAnsi" w:hint="eastAsia"/>
          <w:sz w:val="18"/>
          <w:szCs w:val="18"/>
        </w:rPr>
        <w:t xml:space="preserve"> 단어가 독립적으로 존재하지 않아</w:t>
      </w:r>
      <w:r w:rsidRPr="00911861">
        <w:rPr>
          <w:rFonts w:asciiTheme="majorHAnsi" w:eastAsiaTheme="majorHAnsi" w:hAnsiTheme="majorHAnsi" w:hint="eastAsia"/>
          <w:sz w:val="18"/>
          <w:szCs w:val="18"/>
        </w:rPr>
        <w:t xml:space="preserve"> 조회 불가능)</w:t>
      </w:r>
    </w:p>
    <w:p w14:paraId="0E81CA4B" w14:textId="77777777" w:rsidR="009B022D" w:rsidRPr="00E83505" w:rsidRDefault="009B022D" w:rsidP="004C42C7">
      <w:pPr>
        <w:pStyle w:val="hieatt"/>
        <w:numPr>
          <w:ilvl w:val="0"/>
          <w:numId w:val="3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94"/>
        <w:gridCol w:w="1810"/>
        <w:gridCol w:w="1041"/>
        <w:gridCol w:w="1133"/>
        <w:gridCol w:w="3792"/>
      </w:tblGrid>
      <w:tr w:rsidR="00CB7BC9" w:rsidRPr="00795232" w14:paraId="3E5EBA45" w14:textId="77777777" w:rsidTr="001D29A7">
        <w:trPr>
          <w:trHeight w:val="280"/>
        </w:trPr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243A5D24" w14:textId="77777777" w:rsidR="00CB7BC9" w:rsidRPr="00795232" w:rsidRDefault="00CB7BC9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clear" w:color="auto" w:fill="D9D9D9" w:themeFill="background1" w:themeFillShade="D9"/>
            <w:vAlign w:val="center"/>
          </w:tcPr>
          <w:p w14:paraId="6E13E2E6" w14:textId="77777777" w:rsidR="00CB7BC9" w:rsidRPr="00795232" w:rsidRDefault="00CB7BC9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44" w:type="pct"/>
            <w:shd w:val="clear" w:color="auto" w:fill="D9D9D9" w:themeFill="background1" w:themeFillShade="D9"/>
            <w:vAlign w:val="center"/>
          </w:tcPr>
          <w:p w14:paraId="0BF493EF" w14:textId="77777777" w:rsidR="00CB7BC9" w:rsidRPr="00795232" w:rsidRDefault="00CB7BC9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 w:themeFill="background1" w:themeFillShade="D9"/>
            <w:vAlign w:val="center"/>
          </w:tcPr>
          <w:p w14:paraId="40DBED66" w14:textId="77777777" w:rsidR="00CB7BC9" w:rsidRPr="00795232" w:rsidRDefault="00CB7BC9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clear" w:color="auto" w:fill="D9D9D9" w:themeFill="background1" w:themeFillShade="D9"/>
            <w:vAlign w:val="center"/>
          </w:tcPr>
          <w:p w14:paraId="502F3706" w14:textId="77777777" w:rsidR="00CB7BC9" w:rsidRPr="00795232" w:rsidRDefault="00CB7BC9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B7BC9" w:rsidRPr="003149C5" w14:paraId="11D0DA31" w14:textId="77777777" w:rsidTr="001D29A7">
        <w:trPr>
          <w:trHeight w:val="300"/>
        </w:trPr>
        <w:tc>
          <w:tcPr>
            <w:tcW w:w="937" w:type="pct"/>
            <w:noWrap/>
          </w:tcPr>
          <w:p w14:paraId="531CC1C8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D001F2">
              <w:rPr>
                <w:rFonts w:ascii="맑은 고딕" w:eastAsia="맑은 고딕" w:hAnsi="맑은 고딕" w:cs="굴림"/>
                <w:sz w:val="20"/>
              </w:rPr>
              <w:t>qtyUt</w:t>
            </w:r>
          </w:p>
        </w:tc>
        <w:tc>
          <w:tcPr>
            <w:tcW w:w="945" w:type="pct"/>
            <w:noWrap/>
          </w:tcPr>
          <w:p w14:paraId="1142F1E5" w14:textId="77777777" w:rsidR="00CB7BC9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</w:t>
            </w:r>
          </w:p>
        </w:tc>
        <w:tc>
          <w:tcPr>
            <w:tcW w:w="544" w:type="pct"/>
            <w:noWrap/>
          </w:tcPr>
          <w:p w14:paraId="5046A8AB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noWrap/>
          </w:tcPr>
          <w:p w14:paraId="41C19717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noWrap/>
          </w:tcPr>
          <w:p w14:paraId="3ACE2792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 부호</w:t>
            </w:r>
          </w:p>
        </w:tc>
      </w:tr>
      <w:tr w:rsidR="00CB7BC9" w:rsidRPr="003149C5" w14:paraId="5D403345" w14:textId="77777777" w:rsidTr="001D29A7">
        <w:trPr>
          <w:trHeight w:val="300"/>
        </w:trPr>
        <w:tc>
          <w:tcPr>
            <w:tcW w:w="937" w:type="pct"/>
            <w:noWrap/>
          </w:tcPr>
          <w:p w14:paraId="144F4E97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C709C2">
              <w:rPr>
                <w:rFonts w:asciiTheme="majorHAnsi" w:eastAsiaTheme="majorHAnsi" w:hAnsiTheme="majorHAnsi"/>
              </w:rPr>
              <w:t>hsSgn</w:t>
            </w:r>
          </w:p>
        </w:tc>
        <w:tc>
          <w:tcPr>
            <w:tcW w:w="945" w:type="pct"/>
            <w:noWrap/>
          </w:tcPr>
          <w:p w14:paraId="4186A097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HS부호</w:t>
            </w:r>
          </w:p>
        </w:tc>
        <w:tc>
          <w:tcPr>
            <w:tcW w:w="544" w:type="pct"/>
            <w:noWrap/>
            <w:hideMark/>
          </w:tcPr>
          <w:p w14:paraId="64CBA15C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3149C5"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noWrap/>
          </w:tcPr>
          <w:p w14:paraId="72FA44D3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noWrap/>
            <w:hideMark/>
          </w:tcPr>
          <w:p w14:paraId="062F3CE8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 부호</w:t>
            </w:r>
          </w:p>
        </w:tc>
      </w:tr>
      <w:tr w:rsidR="00CB7BC9" w:rsidRPr="003149C5" w14:paraId="4292E076" w14:textId="77777777" w:rsidTr="001D29A7">
        <w:trPr>
          <w:trHeight w:val="300"/>
        </w:trPr>
        <w:tc>
          <w:tcPr>
            <w:tcW w:w="937" w:type="pct"/>
            <w:noWrap/>
          </w:tcPr>
          <w:p w14:paraId="02FBD79B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D001F2">
              <w:rPr>
                <w:rFonts w:ascii="맑은 고딕" w:eastAsia="맑은 고딕" w:hAnsi="맑은 고딕" w:cs="굴림"/>
                <w:sz w:val="20"/>
              </w:rPr>
              <w:t>wghtUt</w:t>
            </w:r>
          </w:p>
        </w:tc>
        <w:tc>
          <w:tcPr>
            <w:tcW w:w="945" w:type="pct"/>
            <w:noWrap/>
          </w:tcPr>
          <w:p w14:paraId="128AFA40" w14:textId="77777777" w:rsidR="00CB7BC9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</w:t>
            </w:r>
          </w:p>
        </w:tc>
        <w:tc>
          <w:tcPr>
            <w:tcW w:w="544" w:type="pct"/>
            <w:noWrap/>
          </w:tcPr>
          <w:p w14:paraId="78AF31C8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noWrap/>
          </w:tcPr>
          <w:p w14:paraId="7415AFE7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noWrap/>
          </w:tcPr>
          <w:p w14:paraId="7F0A20A2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 부호</w:t>
            </w:r>
          </w:p>
        </w:tc>
      </w:tr>
      <w:tr w:rsidR="00CB7BC9" w:rsidRPr="003149C5" w14:paraId="33712DEE" w14:textId="77777777" w:rsidTr="001D29A7">
        <w:trPr>
          <w:trHeight w:val="300"/>
        </w:trPr>
        <w:tc>
          <w:tcPr>
            <w:tcW w:w="937" w:type="pct"/>
            <w:noWrap/>
          </w:tcPr>
          <w:p w14:paraId="17B9E137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C709C2">
              <w:rPr>
                <w:rFonts w:asciiTheme="majorHAnsi" w:eastAsiaTheme="majorHAnsi" w:hAnsiTheme="majorHAnsi"/>
              </w:rPr>
              <w:t>englPrnm</w:t>
            </w:r>
          </w:p>
        </w:tc>
        <w:tc>
          <w:tcPr>
            <w:tcW w:w="945" w:type="pct"/>
            <w:noWrap/>
          </w:tcPr>
          <w:p w14:paraId="5101C65C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영문품명</w:t>
            </w:r>
          </w:p>
        </w:tc>
        <w:tc>
          <w:tcPr>
            <w:tcW w:w="544" w:type="pct"/>
            <w:noWrap/>
          </w:tcPr>
          <w:p w14:paraId="4C2386EC" w14:textId="77777777" w:rsidR="00CB7BC9" w:rsidRPr="003149C5" w:rsidRDefault="00B30A7C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  <w:noWrap/>
          </w:tcPr>
          <w:p w14:paraId="09FBDADD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noWrap/>
          </w:tcPr>
          <w:p w14:paraId="1E07FC92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영문품명</w:t>
            </w:r>
          </w:p>
        </w:tc>
      </w:tr>
      <w:tr w:rsidR="00CB7BC9" w:rsidRPr="003149C5" w14:paraId="4060D0DC" w14:textId="77777777" w:rsidTr="001D29A7">
        <w:trPr>
          <w:trHeight w:val="300"/>
        </w:trPr>
        <w:tc>
          <w:tcPr>
            <w:tcW w:w="937" w:type="pct"/>
            <w:noWrap/>
          </w:tcPr>
          <w:p w14:paraId="17FBC27A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txrt</w:t>
            </w:r>
          </w:p>
        </w:tc>
        <w:tc>
          <w:tcPr>
            <w:tcW w:w="945" w:type="pct"/>
            <w:noWrap/>
          </w:tcPr>
          <w:p w14:paraId="306092F2" w14:textId="77777777" w:rsidR="00CB7BC9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</w:t>
            </w:r>
          </w:p>
        </w:tc>
        <w:tc>
          <w:tcPr>
            <w:tcW w:w="544" w:type="pct"/>
            <w:noWrap/>
          </w:tcPr>
          <w:p w14:paraId="03F2127A" w14:textId="77777777" w:rsidR="00CB7BC9" w:rsidRPr="003149C5" w:rsidRDefault="00D362E1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2" w:type="pct"/>
            <w:noWrap/>
          </w:tcPr>
          <w:p w14:paraId="78BB8D83" w14:textId="77777777" w:rsidR="00CB7BC9" w:rsidRPr="003149C5" w:rsidRDefault="00CB7BC9" w:rsidP="0087742E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noWrap/>
          </w:tcPr>
          <w:p w14:paraId="4E30C776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세율</w:t>
            </w:r>
          </w:p>
        </w:tc>
      </w:tr>
      <w:tr w:rsidR="00CB7BC9" w:rsidRPr="003149C5" w14:paraId="71CC12FB" w14:textId="77777777" w:rsidTr="001D29A7">
        <w:trPr>
          <w:trHeight w:val="300"/>
        </w:trPr>
        <w:tc>
          <w:tcPr>
            <w:tcW w:w="937" w:type="pct"/>
            <w:noWrap/>
          </w:tcPr>
          <w:p w14:paraId="5D395D57" w14:textId="77777777" w:rsidR="00CB7BC9" w:rsidRPr="003149C5" w:rsidRDefault="00CB7BC9" w:rsidP="00EF6358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C709C2">
              <w:rPr>
                <w:rFonts w:asciiTheme="majorHAnsi" w:eastAsiaTheme="majorHAnsi" w:hAnsiTheme="majorHAnsi"/>
              </w:rPr>
              <w:t>korePrnm</w:t>
            </w:r>
          </w:p>
        </w:tc>
        <w:tc>
          <w:tcPr>
            <w:tcW w:w="945" w:type="pct"/>
            <w:noWrap/>
          </w:tcPr>
          <w:p w14:paraId="7CBEAF23" w14:textId="77777777" w:rsidR="00CB7BC9" w:rsidRPr="003149C5" w:rsidRDefault="00CB7BC9" w:rsidP="00EF6358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한글품명</w:t>
            </w:r>
          </w:p>
        </w:tc>
        <w:tc>
          <w:tcPr>
            <w:tcW w:w="544" w:type="pct"/>
            <w:noWrap/>
            <w:hideMark/>
          </w:tcPr>
          <w:p w14:paraId="3A51DE6E" w14:textId="77777777" w:rsidR="00CB7BC9" w:rsidRPr="003149C5" w:rsidRDefault="00B30A7C" w:rsidP="00EF6358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  <w:noWrap/>
          </w:tcPr>
          <w:p w14:paraId="71CF0098" w14:textId="77777777" w:rsidR="00CB7BC9" w:rsidRPr="003149C5" w:rsidRDefault="00CB7BC9" w:rsidP="00EF6358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noWrap/>
            <w:hideMark/>
          </w:tcPr>
          <w:p w14:paraId="2D56B0DE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한글품명</w:t>
            </w:r>
          </w:p>
        </w:tc>
      </w:tr>
      <w:tr w:rsidR="00CB7BC9" w:rsidRPr="003149C5" w14:paraId="7A228E3C" w14:textId="77777777" w:rsidTr="001D29A7">
        <w:trPr>
          <w:trHeight w:val="300"/>
        </w:trPr>
        <w:tc>
          <w:tcPr>
            <w:tcW w:w="937" w:type="pct"/>
            <w:noWrap/>
          </w:tcPr>
          <w:p w14:paraId="3D011B53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txtpSgn</w:t>
            </w:r>
          </w:p>
        </w:tc>
        <w:tc>
          <w:tcPr>
            <w:tcW w:w="945" w:type="pct"/>
            <w:noWrap/>
          </w:tcPr>
          <w:p w14:paraId="6E82079B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세종부호</w:t>
            </w:r>
          </w:p>
        </w:tc>
        <w:tc>
          <w:tcPr>
            <w:tcW w:w="544" w:type="pct"/>
            <w:noWrap/>
          </w:tcPr>
          <w:p w14:paraId="0D6AB7F4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  <w:noWrap/>
          </w:tcPr>
          <w:p w14:paraId="521FBBD2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noWrap/>
            <w:hideMark/>
          </w:tcPr>
          <w:p w14:paraId="26753943" w14:textId="77777777" w:rsidR="00CB7BC9" w:rsidRPr="003149C5" w:rsidRDefault="00CB7BC9" w:rsidP="002704F1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세종 부호</w:t>
            </w:r>
          </w:p>
        </w:tc>
      </w:tr>
    </w:tbl>
    <w:p w14:paraId="1AB79E44" w14:textId="77777777" w:rsidR="009B022D" w:rsidRDefault="009B022D" w:rsidP="002704F1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13F63F5" w14:textId="77777777" w:rsidR="009B022D" w:rsidRPr="00795232" w:rsidRDefault="009B022D" w:rsidP="002704F1">
      <w:pPr>
        <w:jc w:val="left"/>
        <w:rPr>
          <w:rFonts w:asciiTheme="majorHAnsi" w:eastAsiaTheme="majorHAnsi" w:hAnsiTheme="majorHAnsi"/>
        </w:rPr>
      </w:pPr>
    </w:p>
    <w:p w14:paraId="47EA6BE5" w14:textId="77777777" w:rsidR="009B022D" w:rsidRPr="00E83505" w:rsidRDefault="009B022D" w:rsidP="004C42C7">
      <w:pPr>
        <w:pStyle w:val="hieatt"/>
        <w:numPr>
          <w:ilvl w:val="0"/>
          <w:numId w:val="3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B022D" w:rsidRPr="00D4696F" w14:paraId="58D36440" w14:textId="77777777" w:rsidTr="009B022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3A0B62" w14:textId="77777777" w:rsidR="009B022D" w:rsidRPr="00D4696F" w:rsidRDefault="009B022D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9B022D" w:rsidRPr="00D4696F" w14:paraId="1E15D2BB" w14:textId="77777777" w:rsidTr="009B022D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0B9C730" w14:textId="77777777" w:rsidR="009B022D" w:rsidRDefault="00420664" w:rsidP="002704F1">
            <w:pPr>
              <w:jc w:val="left"/>
              <w:rPr>
                <w:rFonts w:asciiTheme="majorHAnsi" w:eastAsiaTheme="majorHAnsi" w:hAnsiTheme="majorHAnsi"/>
              </w:rPr>
            </w:pPr>
            <w:hyperlink r:id="rId95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161AE3" w:rsidRPr="00F538D9">
                <w:rPr>
                  <w:rStyle w:val="a5"/>
                  <w:rFonts w:asciiTheme="majorHAnsi" w:eastAsiaTheme="majorHAnsi" w:hAnsiTheme="majorHAnsi"/>
                </w:rPr>
                <w:t>/ext/rest/hsSgnQry/searchHsSgn?crkyCn</w:t>
              </w:r>
            </w:hyperlink>
            <w:r w:rsidR="00161AE3" w:rsidRPr="00161AE3">
              <w:rPr>
                <w:rFonts w:asciiTheme="majorHAnsi" w:eastAsiaTheme="majorHAnsi" w:hAnsiTheme="majorHAnsi"/>
              </w:rPr>
              <w:t>=</w:t>
            </w:r>
            <w:r w:rsidR="00161AE3" w:rsidRPr="00161AE3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161AE3" w:rsidRPr="00161AE3">
              <w:rPr>
                <w:rFonts w:asciiTheme="majorHAnsi" w:eastAsiaTheme="majorHAnsi" w:hAnsiTheme="majorHAnsi"/>
              </w:rPr>
              <w:t>&amp;hsSgn=0302440000&amp;koenTp=1</w:t>
            </w:r>
          </w:p>
          <w:p w14:paraId="321B5168" w14:textId="77777777" w:rsidR="007045AC" w:rsidRDefault="00420664" w:rsidP="006E42E7">
            <w:pPr>
              <w:jc w:val="left"/>
              <w:rPr>
                <w:rFonts w:asciiTheme="majorHAnsi" w:eastAsiaTheme="majorHAnsi" w:hAnsiTheme="majorHAnsi"/>
              </w:rPr>
            </w:pPr>
            <w:hyperlink r:id="rId96" w:history="1">
              <w:r w:rsidR="007045AC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7045AC" w:rsidRPr="00F538D9">
                <w:rPr>
                  <w:rStyle w:val="a5"/>
                  <w:rFonts w:asciiTheme="majorHAnsi" w:eastAsiaTheme="majorHAnsi" w:hAnsiTheme="majorHAnsi"/>
                </w:rPr>
                <w:t>/ext/rest/hsSgnQry/searchHsSgn?crkyCn</w:t>
              </w:r>
            </w:hyperlink>
            <w:r w:rsidR="007045AC" w:rsidRPr="00161AE3">
              <w:rPr>
                <w:rFonts w:asciiTheme="majorHAnsi" w:eastAsiaTheme="majorHAnsi" w:hAnsiTheme="majorHAnsi"/>
              </w:rPr>
              <w:t>=</w:t>
            </w:r>
            <w:r w:rsidR="007045AC" w:rsidRPr="00161AE3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7045AC">
              <w:rPr>
                <w:rFonts w:asciiTheme="majorHAnsi" w:eastAsiaTheme="majorHAnsi" w:hAnsiTheme="majorHAnsi"/>
              </w:rPr>
              <w:t>&amp;</w:t>
            </w:r>
            <w:r w:rsidR="007045AC">
              <w:rPr>
                <w:rFonts w:asciiTheme="majorHAnsi" w:eastAsiaTheme="majorHAnsi" w:hAnsiTheme="majorHAnsi" w:hint="eastAsia"/>
              </w:rPr>
              <w:t>prnm</w:t>
            </w:r>
            <w:r w:rsidR="007045AC" w:rsidRPr="00161AE3">
              <w:rPr>
                <w:rFonts w:asciiTheme="majorHAnsi" w:eastAsiaTheme="majorHAnsi" w:hAnsiTheme="majorHAnsi"/>
              </w:rPr>
              <w:t>=</w:t>
            </w:r>
            <w:r w:rsidR="006E42E7">
              <w:rPr>
                <w:rFonts w:asciiTheme="majorHAnsi" w:eastAsiaTheme="majorHAnsi" w:hAnsiTheme="majorHAnsi" w:hint="eastAsia"/>
              </w:rPr>
              <w:t>스콤버</w:t>
            </w:r>
            <w:r w:rsidR="007045AC" w:rsidRPr="00161AE3">
              <w:rPr>
                <w:rFonts w:asciiTheme="majorHAnsi" w:eastAsiaTheme="majorHAnsi" w:hAnsiTheme="majorHAnsi"/>
              </w:rPr>
              <w:t>&amp;koenTp=1</w:t>
            </w:r>
          </w:p>
          <w:p w14:paraId="5D0EDBDF" w14:textId="77777777" w:rsidR="00706A12" w:rsidRPr="00D4696F" w:rsidRDefault="00420664" w:rsidP="00706A12">
            <w:pPr>
              <w:jc w:val="left"/>
              <w:rPr>
                <w:rFonts w:asciiTheme="majorHAnsi" w:eastAsiaTheme="majorHAnsi" w:hAnsiTheme="majorHAnsi"/>
              </w:rPr>
            </w:pPr>
            <w:hyperlink r:id="rId97" w:history="1">
              <w:r w:rsidR="00706A12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706A12" w:rsidRPr="00F538D9">
                <w:rPr>
                  <w:rStyle w:val="a5"/>
                  <w:rFonts w:asciiTheme="majorHAnsi" w:eastAsiaTheme="majorHAnsi" w:hAnsiTheme="majorHAnsi"/>
                </w:rPr>
                <w:t>/ext/rest/hsSgnQry/searchHsSgn?crkyCn</w:t>
              </w:r>
            </w:hyperlink>
            <w:r w:rsidR="00706A12" w:rsidRPr="00161AE3">
              <w:rPr>
                <w:rFonts w:asciiTheme="majorHAnsi" w:eastAsiaTheme="majorHAnsi" w:hAnsiTheme="majorHAnsi"/>
              </w:rPr>
              <w:t>=</w:t>
            </w:r>
            <w:r w:rsidR="00706A12" w:rsidRPr="00161AE3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706A12">
              <w:rPr>
                <w:rFonts w:asciiTheme="majorHAnsi" w:eastAsiaTheme="majorHAnsi" w:hAnsiTheme="majorHAnsi"/>
              </w:rPr>
              <w:t>&amp;</w:t>
            </w:r>
            <w:r w:rsidR="00706A12">
              <w:rPr>
                <w:rFonts w:asciiTheme="majorHAnsi" w:eastAsiaTheme="majorHAnsi" w:hAnsiTheme="majorHAnsi" w:hint="eastAsia"/>
              </w:rPr>
              <w:t>prnm</w:t>
            </w:r>
            <w:r w:rsidR="00706A12" w:rsidRPr="00161AE3">
              <w:rPr>
                <w:rFonts w:asciiTheme="majorHAnsi" w:eastAsiaTheme="majorHAnsi" w:hAnsiTheme="majorHAnsi"/>
              </w:rPr>
              <w:t>=</w:t>
            </w:r>
            <w:r w:rsidR="00706A12">
              <w:rPr>
                <w:rFonts w:asciiTheme="majorHAnsi" w:eastAsiaTheme="majorHAnsi" w:hAnsiTheme="majorHAnsi" w:hint="eastAsia"/>
              </w:rPr>
              <w:t>scombrus</w:t>
            </w:r>
            <w:r w:rsidR="00706A12" w:rsidRPr="00161AE3">
              <w:rPr>
                <w:rFonts w:asciiTheme="majorHAnsi" w:eastAsiaTheme="majorHAnsi" w:hAnsiTheme="majorHAnsi"/>
              </w:rPr>
              <w:t>&amp;koenTp=</w:t>
            </w:r>
            <w:r w:rsidR="00706A12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9B022D" w:rsidRPr="00D4696F" w14:paraId="6DE5A0AD" w14:textId="77777777" w:rsidTr="009B022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4205CF" w14:textId="77777777" w:rsidR="009B022D" w:rsidRPr="00D4696F" w:rsidRDefault="009B022D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9B022D" w:rsidRPr="00D4696F" w14:paraId="615A3792" w14:textId="77777777" w:rsidTr="00175FDF">
        <w:trPr>
          <w:trHeight w:val="1189"/>
          <w:jc w:val="center"/>
        </w:trPr>
        <w:tc>
          <w:tcPr>
            <w:tcW w:w="9693" w:type="dxa"/>
            <w:shd w:val="clear" w:color="auto" w:fill="auto"/>
          </w:tcPr>
          <w:p w14:paraId="1D51FBD2" w14:textId="77777777" w:rsidR="00917763" w:rsidRDefault="00917763" w:rsidP="002E795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D365B36" w14:textId="77777777" w:rsidR="00917763" w:rsidRDefault="00420664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8" w:history="1">
              <w:r w:rsidR="0091776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17763">
              <w:rPr>
                <w:rFonts w:ascii="Verdana" w:hAnsi="Verdana"/>
                <w:sz w:val="20"/>
              </w:rPr>
              <w:t xml:space="preserve"> </w:t>
            </w:r>
            <w:r w:rsidR="00917763">
              <w:rPr>
                <w:rStyle w:val="m1"/>
                <w:rFonts w:ascii="Verdana" w:hAnsi="Verdana"/>
                <w:sz w:val="20"/>
              </w:rPr>
              <w:t>&lt;</w:t>
            </w:r>
            <w:r w:rsidR="00917763">
              <w:rPr>
                <w:rStyle w:val="t1"/>
                <w:rFonts w:ascii="Verdana" w:hAnsi="Verdana"/>
                <w:sz w:val="20"/>
              </w:rPr>
              <w:t>hsSgnSrchRtnVo</w:t>
            </w:r>
            <w:r w:rsidR="0091776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9562219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867001B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27C02A6" w14:textId="77777777" w:rsidR="00917763" w:rsidRDefault="00420664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99" w:history="1">
              <w:r w:rsidR="0091776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17763">
              <w:rPr>
                <w:rFonts w:ascii="Verdana" w:hAnsi="Verdana"/>
                <w:sz w:val="20"/>
              </w:rPr>
              <w:t xml:space="preserve"> </w:t>
            </w:r>
            <w:r w:rsidR="00917763">
              <w:rPr>
                <w:rStyle w:val="m1"/>
                <w:rFonts w:ascii="Verdana" w:hAnsi="Verdana"/>
                <w:sz w:val="20"/>
              </w:rPr>
              <w:t>&lt;</w:t>
            </w:r>
            <w:r w:rsidR="00917763">
              <w:rPr>
                <w:rStyle w:val="t1"/>
                <w:rFonts w:ascii="Verdana" w:hAnsi="Verdana"/>
                <w:sz w:val="20"/>
              </w:rPr>
              <w:t>hsSgnSrchRsltVo</w:t>
            </w:r>
            <w:r w:rsidR="0091776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A7E50ED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F37DE7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31BD51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138A152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9198EA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0A3FF7B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E8CED8C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F81E1DD" w14:textId="77777777" w:rsidR="00917763" w:rsidRDefault="00917763" w:rsidP="002E795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4C29222" w14:textId="77777777" w:rsidR="00917763" w:rsidRDefault="00420664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hyperlink r:id="rId100" w:history="1">
              <w:r w:rsidR="00917763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917763">
              <w:rPr>
                <w:rFonts w:ascii="Verdana" w:hAnsi="Verdana"/>
                <w:sz w:val="20"/>
              </w:rPr>
              <w:t xml:space="preserve"> </w:t>
            </w:r>
            <w:r w:rsidR="00917763">
              <w:rPr>
                <w:rStyle w:val="m1"/>
                <w:rFonts w:ascii="Verdana" w:hAnsi="Verdana"/>
                <w:sz w:val="20"/>
              </w:rPr>
              <w:t>&lt;</w:t>
            </w:r>
            <w:r w:rsidR="00917763">
              <w:rPr>
                <w:rStyle w:val="t1"/>
                <w:rFonts w:ascii="Verdana" w:hAnsi="Verdana"/>
                <w:sz w:val="20"/>
              </w:rPr>
              <w:t>hsSgnSrchRsltVo</w:t>
            </w:r>
            <w:r w:rsidR="00917763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6CFAB1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ADA380F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A57688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6C12C80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BD51652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8C6303D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6357618" w14:textId="77777777" w:rsidR="00917763" w:rsidRDefault="00917763" w:rsidP="002E7957"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FAS1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0039B4" w14:textId="77777777" w:rsidR="00917763" w:rsidRDefault="00917763" w:rsidP="002E7957"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FB29710" w14:textId="77777777" w:rsidR="007045AC" w:rsidRPr="00706A12" w:rsidRDefault="00917763" w:rsidP="00706A12">
            <w:pPr>
              <w:ind w:leftChars="48" w:left="586" w:hanging="480"/>
              <w:jc w:val="left"/>
              <w:rPr>
                <w:rFonts w:ascii="Verdana" w:hAnsi="Verdana"/>
                <w:color w:val="0000FF"/>
                <w:sz w:val="20"/>
              </w:rPr>
            </w:pPr>
            <w:r w:rsidRPr="00917763">
              <w:rPr>
                <w:rFonts w:ascii="Verdana" w:hAnsi="Verdana"/>
                <w:color w:val="0000FF"/>
                <w:sz w:val="20"/>
              </w:rPr>
              <w:t>&lt;/</w:t>
            </w:r>
            <w:r w:rsidRPr="00917763">
              <w:rPr>
                <w:rFonts w:ascii="Verdana" w:hAnsi="Verdana"/>
                <w:color w:val="990000"/>
                <w:sz w:val="20"/>
              </w:rPr>
              <w:t>hsSgnSrchRtnVo</w:t>
            </w:r>
            <w:r w:rsidRPr="00917763"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5D12D86B" w14:textId="77777777" w:rsidR="00816027" w:rsidRPr="00923A8A" w:rsidRDefault="00816027" w:rsidP="00816027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6" w:name="_Toc161922320"/>
      <w:r>
        <w:rPr>
          <w:rFonts w:asciiTheme="majorHAnsi" w:eastAsiaTheme="majorHAnsi" w:hAnsiTheme="majorHAnsi" w:hint="eastAsia"/>
          <w:b/>
          <w:sz w:val="26"/>
          <w:szCs w:val="26"/>
        </w:rPr>
        <w:t>통계부호</w:t>
      </w:r>
      <w:bookmarkEnd w:id="46"/>
    </w:p>
    <w:p w14:paraId="37056ECB" w14:textId="77777777" w:rsidR="00816027" w:rsidRPr="00E83505" w:rsidRDefault="00816027" w:rsidP="004C42C7">
      <w:pPr>
        <w:pStyle w:val="afc"/>
        <w:numPr>
          <w:ilvl w:val="0"/>
          <w:numId w:val="3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816027" w:rsidRPr="006777DC" w14:paraId="65540E2C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678272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A81FE7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0C277F" w14:textId="77777777" w:rsidR="00816027" w:rsidRPr="0081418F" w:rsidRDefault="00C37DA5" w:rsidP="0081602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API019</w:t>
            </w:r>
          </w:p>
        </w:tc>
      </w:tr>
      <w:tr w:rsidR="00816027" w:rsidRPr="006777DC" w14:paraId="2178F2B5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4B0A26C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53ED6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C7CFBB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통계부호</w:t>
            </w:r>
          </w:p>
        </w:tc>
      </w:tr>
      <w:tr w:rsidR="00816027" w:rsidRPr="006777DC" w14:paraId="61923A6B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803BEF4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C16F23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D132AF" w14:textId="77777777" w:rsidR="00816027" w:rsidRPr="009D5459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9B022D">
              <w:rPr>
                <w:rFonts w:asciiTheme="majorHAnsi" w:eastAsiaTheme="majorHAnsi" w:hAnsiTheme="majorHAnsi"/>
              </w:rPr>
              <w:t>retrieveStatsSgnBrkd</w:t>
            </w:r>
          </w:p>
        </w:tc>
      </w:tr>
      <w:tr w:rsidR="00816027" w:rsidRPr="006777DC" w14:paraId="5D109FBA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1D7F95B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85F3C6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E5B2FE" w14:textId="77777777" w:rsidR="00816027" w:rsidRPr="0081418F" w:rsidRDefault="00342263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342263">
              <w:rPr>
                <w:rFonts w:asciiTheme="majorHAnsi" w:eastAsiaTheme="majorHAnsi" w:hAnsiTheme="majorHAnsi" w:hint="eastAsia"/>
              </w:rPr>
              <w:t>내국세율,관세감면/분납부호 등 통계부호 제공</w:t>
            </w:r>
          </w:p>
        </w:tc>
      </w:tr>
      <w:tr w:rsidR="00816027" w:rsidRPr="006777DC" w14:paraId="3DB0D0E9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1CC7A29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C775DB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A52579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3F74BA5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11DC23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816027" w:rsidRPr="006777DC" w14:paraId="33FD3BA5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34B4A12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A655CB2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DA1EF6E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286B35D7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816027" w:rsidRPr="006777DC" w14:paraId="785EC082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4E5E7CF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2FAB2E2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AD7B43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="00E364CF">
              <w:rPr>
                <w:rFonts w:asciiTheme="majorHAnsi" w:eastAsiaTheme="majorHAnsi" w:hAnsiTheme="majorHAnsi" w:hint="eastAsia"/>
              </w:rPr>
              <w:t xml:space="preserve"> </w:t>
            </w:r>
            <w:r w:rsidR="00E364CF"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16027" w:rsidRPr="006777DC" w14:paraId="1127FFF9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60C2F23" w14:textId="77777777" w:rsidR="00816027" w:rsidRPr="0081418F" w:rsidRDefault="00816027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C7951EA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48760B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7E55D89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5422CEF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6C29056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816027" w:rsidRPr="006777DC" w14:paraId="5C773644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693A6EF" w14:textId="77777777" w:rsidR="00816027" w:rsidRPr="0081418F" w:rsidRDefault="00816027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77F07F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521186" w14:textId="77777777" w:rsidR="00816027" w:rsidRPr="0081418F" w:rsidRDefault="00816027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816027" w:rsidRPr="006777DC" w14:paraId="7310A00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469C0D1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8170444" w14:textId="77777777" w:rsidR="00816027" w:rsidRPr="0081418F" w:rsidRDefault="00816027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60B8596" w14:textId="77777777" w:rsidR="00816027" w:rsidRPr="003B0322" w:rsidRDefault="003907DF" w:rsidP="0081602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="00FD2EC3" w:rsidRPr="00FD2EC3"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 w:rsidR="00FF13EC" w:rsidRPr="006777DC" w14:paraId="283B2AC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FD768B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D9BF7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927FBB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>
              <w:t xml:space="preserve"> </w:t>
            </w:r>
            <w:r w:rsidRPr="00FD2EC3"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 w:rsidR="00FF13EC" w:rsidRPr="006777DC" w14:paraId="592CD735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00E5329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3D3A9D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26AFA4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7E9144B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848E1A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06600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29E862C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68DFE1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605A2D86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CDD7E85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6072FC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CC0976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7DD192" w14:textId="77777777" w:rsidR="00FF13EC" w:rsidRPr="0081418F" w:rsidRDefault="00FF13EC" w:rsidP="0081602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9A580B5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84B7BC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2D925E3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F8F5B12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D4757F4" w14:textId="77777777" w:rsidR="00816027" w:rsidRPr="00E83505" w:rsidRDefault="00816027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2505E7F6" w14:textId="77777777" w:rsidR="00816027" w:rsidRPr="00E83505" w:rsidRDefault="00816027" w:rsidP="004C42C7">
      <w:pPr>
        <w:pStyle w:val="hieatt"/>
        <w:numPr>
          <w:ilvl w:val="0"/>
          <w:numId w:val="3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531"/>
        <w:gridCol w:w="1302"/>
        <w:gridCol w:w="1116"/>
        <w:gridCol w:w="4075"/>
      </w:tblGrid>
      <w:tr w:rsidR="001D29A7" w:rsidRPr="00795232" w14:paraId="2026D459" w14:textId="77777777" w:rsidTr="00B1715C">
        <w:tc>
          <w:tcPr>
            <w:tcW w:w="808" w:type="pct"/>
            <w:shd w:val="pct10" w:color="auto" w:fill="auto"/>
            <w:vAlign w:val="center"/>
          </w:tcPr>
          <w:p w14:paraId="6EA0844F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1F00B087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7880FF2F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07CAAD9B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 w14:paraId="0572CCC8" w14:textId="77777777" w:rsidR="001D29A7" w:rsidRPr="00795232" w:rsidRDefault="001D29A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D29A7" w:rsidRPr="00795232" w14:paraId="7F3BED85" w14:textId="77777777" w:rsidTr="00B1715C">
        <w:tc>
          <w:tcPr>
            <w:tcW w:w="808" w:type="pct"/>
            <w:shd w:val="clear" w:color="auto" w:fill="auto"/>
            <w:vAlign w:val="center"/>
          </w:tcPr>
          <w:p w14:paraId="0CAD1CF2" w14:textId="77777777" w:rsidR="001D29A7" w:rsidRPr="00FE78AF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statsSgnTp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83C35BF" w14:textId="77777777" w:rsidR="001D29A7" w:rsidRPr="00FE78AF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통계부호구분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8E6C550" w14:textId="77777777" w:rsidR="001D29A7" w:rsidRPr="00FE78AF" w:rsidRDefault="001F68A0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782C8199" w14:textId="77777777" w:rsidR="001D29A7" w:rsidRPr="00FE78AF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 w14:paraId="5E74CE3B" w14:textId="77777777" w:rsidR="001D29A7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A01 : 내국세율 부호</w:t>
            </w:r>
          </w:p>
          <w:p w14:paraId="42188CD1" w14:textId="77777777" w:rsidR="001D29A7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A02 : 관세 감면 부호</w:t>
            </w:r>
          </w:p>
          <w:p w14:paraId="42DF1088" w14:textId="77777777" w:rsidR="001D29A7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A03 : 관세 분납 부호</w:t>
            </w:r>
          </w:p>
          <w:p w14:paraId="028A0CBF" w14:textId="77777777" w:rsidR="001D29A7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A04 : 부가세감면율 부호</w:t>
            </w:r>
          </w:p>
          <w:p w14:paraId="0517BEFA" w14:textId="77777777" w:rsid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A05 : 특송업체 부호</w:t>
            </w:r>
          </w:p>
          <w:p w14:paraId="7B062A27" w14:textId="77777777" w:rsid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A06 : 국가코드 부호</w:t>
            </w:r>
          </w:p>
          <w:p w14:paraId="368C06E1" w14:textId="77777777" w:rsid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A07 : 내국세세종 부호</w:t>
            </w:r>
          </w:p>
          <w:p w14:paraId="34F0C5DF" w14:textId="77777777" w:rsid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A09 : 세관부호 부호</w:t>
            </w:r>
          </w:p>
          <w:p w14:paraId="13E3D794" w14:textId="77777777" w:rsid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A12 : 원산지증명발급구분코드 부호</w:t>
            </w:r>
          </w:p>
          <w:p w14:paraId="26D1FAE5" w14:textId="77777777" w:rsidR="005435A6" w:rsidRPr="005435A6" w:rsidRDefault="005435A6" w:rsidP="005435A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A13 : 통화코드 부호</w:t>
            </w:r>
          </w:p>
          <w:p w14:paraId="6092EA85" w14:textId="77777777" w:rsidR="001D29A7" w:rsidRPr="00FE78AF" w:rsidRDefault="001D29A7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통계부호구분코드 : 통계부호</w:t>
            </w:r>
          </w:p>
        </w:tc>
      </w:tr>
      <w:tr w:rsidR="00A154F2" w:rsidRPr="00795232" w14:paraId="37702473" w14:textId="77777777" w:rsidTr="00B1715C">
        <w:tc>
          <w:tcPr>
            <w:tcW w:w="808" w:type="pct"/>
            <w:shd w:val="clear" w:color="auto" w:fill="auto"/>
            <w:vAlign w:val="center"/>
          </w:tcPr>
          <w:p w14:paraId="3913F529" w14:textId="77777777" w:rsidR="00A154F2" w:rsidRDefault="00A154F2" w:rsidP="00A154F2">
            <w:pPr>
              <w:widowControl w:val="0"/>
              <w:autoSpaceDE w:val="0"/>
              <w:autoSpaceDN w:val="0"/>
              <w:adjustRightInd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 w:rsidRPr="00A154F2"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cdValtValNm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DB10AD3" w14:textId="77777777" w:rsidR="00A154F2" w:rsidRDefault="00A5459F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코드명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BF90DD5" w14:textId="77777777" w:rsidR="00A154F2" w:rsidRDefault="00A5459F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C945B4D" w14:textId="77777777" w:rsidR="00A154F2" w:rsidRDefault="00A154F2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 w:val="restart"/>
            <w:shd w:val="clear" w:color="auto" w:fill="auto"/>
            <w:vAlign w:val="center"/>
          </w:tcPr>
          <w:p w14:paraId="227F7849" w14:textId="77777777" w:rsidR="00A154F2" w:rsidRDefault="00A154F2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A08 : 보세구역 부호</w:t>
            </w:r>
          </w:p>
          <w:p w14:paraId="0F363DCC" w14:textId="77777777" w:rsidR="00A154F2" w:rsidRDefault="00A154F2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A10 :</w:t>
            </w:r>
            <w:r w:rsidR="00A5459F">
              <w:rPr>
                <w:rFonts w:asciiTheme="majorHAnsi" w:eastAsiaTheme="majorHAnsi" w:hAnsiTheme="majorHAnsi" w:hint="eastAsia"/>
                <w:sz w:val="20"/>
              </w:rPr>
              <w:t xml:space="preserve"> 신고인 부호</w:t>
            </w:r>
          </w:p>
          <w:p w14:paraId="2EED7435" w14:textId="77777777" w:rsidR="00A154F2" w:rsidRDefault="00A154F2" w:rsidP="00A154F2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A11 :</w:t>
            </w:r>
            <w:r w:rsidR="00A5459F">
              <w:rPr>
                <w:rFonts w:asciiTheme="majorHAnsi" w:eastAsiaTheme="majorHAnsi" w:hAnsiTheme="majorHAnsi" w:hint="eastAsia"/>
                <w:sz w:val="20"/>
              </w:rPr>
              <w:t xml:space="preserve"> 항구공항코드 부호</w:t>
            </w:r>
          </w:p>
          <w:p w14:paraId="668FD876" w14:textId="77777777" w:rsidR="00A5459F" w:rsidRDefault="00A5459F" w:rsidP="00B1715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A08, A10, A11</w:t>
            </w:r>
            <w:r w:rsidR="00B1715C">
              <w:rPr>
                <w:rFonts w:asciiTheme="majorHAnsi" w:eastAsiaTheme="majorHAnsi" w:hAnsiTheme="majorHAnsi" w:hint="eastAsia"/>
                <w:sz w:val="20"/>
              </w:rPr>
              <w:t>은</w:t>
            </w:r>
            <w:r w:rsidR="001A3265">
              <w:rPr>
                <w:rFonts w:asciiTheme="majorHAnsi" w:eastAsiaTheme="majorHAnsi" w:hAnsiTheme="majorHAnsi" w:hint="eastAsia"/>
                <w:sz w:val="20"/>
              </w:rPr>
              <w:t xml:space="preserve"> 코드명 또는 코드값 필수입력</w:t>
            </w:r>
          </w:p>
        </w:tc>
      </w:tr>
      <w:tr w:rsidR="00A154F2" w:rsidRPr="00795232" w14:paraId="0609339A" w14:textId="77777777" w:rsidTr="00B1715C">
        <w:tc>
          <w:tcPr>
            <w:tcW w:w="808" w:type="pct"/>
            <w:shd w:val="clear" w:color="auto" w:fill="auto"/>
            <w:vAlign w:val="center"/>
          </w:tcPr>
          <w:p w14:paraId="643313BC" w14:textId="77777777" w:rsidR="00A154F2" w:rsidRDefault="00A154F2" w:rsidP="00A154F2">
            <w:pPr>
              <w:widowControl w:val="0"/>
              <w:autoSpaceDE w:val="0"/>
              <w:autoSpaceDN w:val="0"/>
              <w:adjustRightInd/>
              <w:spacing w:line="384" w:lineRule="auto"/>
              <w:jc w:val="left"/>
              <w:rPr>
                <w:rFonts w:asciiTheme="majorHAnsi" w:eastAsiaTheme="majorHAnsi" w:hAnsiTheme="majorHAnsi"/>
                <w:sz w:val="20"/>
              </w:rPr>
            </w:pPr>
            <w:r w:rsidRPr="00A154F2"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68909D6" w14:textId="77777777" w:rsidR="00A154F2" w:rsidRDefault="00A5459F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코드값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224B17DB" w14:textId="77777777" w:rsidR="00A154F2" w:rsidRDefault="00A5459F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5DF007B" w14:textId="77777777" w:rsidR="00A154F2" w:rsidRDefault="00A154F2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/>
            <w:shd w:val="clear" w:color="auto" w:fill="auto"/>
            <w:vAlign w:val="center"/>
          </w:tcPr>
          <w:p w14:paraId="472232F1" w14:textId="77777777" w:rsidR="00A154F2" w:rsidRDefault="00A154F2" w:rsidP="00816027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2A0D4B93" w14:textId="77777777" w:rsidR="00816027" w:rsidRDefault="00EF6358" w:rsidP="00816027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sz w:val="18"/>
          <w:szCs w:val="22"/>
          <w:lang w:eastAsia="ko-KR"/>
        </w:rPr>
      </w:pPr>
      <w:r w:rsidRPr="00F15C35">
        <w:rPr>
          <w:rFonts w:asciiTheme="majorHAnsi" w:eastAsiaTheme="majorHAnsi" w:hAnsiTheme="majorHAnsi"/>
          <w:sz w:val="18"/>
          <w:szCs w:val="22"/>
          <w:lang w:eastAsia="ko-KR"/>
        </w:rPr>
        <w:t>※</w:t>
      </w:r>
      <w:r w:rsidRPr="00F15C35">
        <w:rPr>
          <w:rFonts w:asciiTheme="majorHAnsi" w:eastAsiaTheme="majorHAnsi" w:hAnsiTheme="majorHAnsi" w:hint="eastAsia"/>
          <w:sz w:val="18"/>
          <w:szCs w:val="22"/>
          <w:lang w:eastAsia="ko-KR"/>
        </w:rPr>
        <w:t xml:space="preserve"> 통계부호구분코드는 </w:t>
      </w:r>
      <w:r w:rsidR="00F15C35">
        <w:rPr>
          <w:rFonts w:asciiTheme="majorHAnsi" w:eastAsiaTheme="majorHAnsi" w:hAnsiTheme="majorHAnsi" w:hint="eastAsia"/>
          <w:sz w:val="18"/>
          <w:szCs w:val="22"/>
          <w:lang w:eastAsia="ko-KR"/>
        </w:rPr>
        <w:t>My Customs에 접속하여, 통계부호 조회 화면에서 확인 가능 함</w:t>
      </w:r>
    </w:p>
    <w:p w14:paraId="5B191BD2" w14:textId="77777777" w:rsidR="00816027" w:rsidRDefault="00816027" w:rsidP="00816027">
      <w:pPr>
        <w:jc w:val="left"/>
        <w:rPr>
          <w:rFonts w:asciiTheme="majorHAnsi" w:eastAsiaTheme="majorHAnsi" w:hAnsiTheme="majorHAnsi"/>
        </w:rPr>
      </w:pPr>
    </w:p>
    <w:p w14:paraId="6D4D23D3" w14:textId="77777777" w:rsidR="00D001F2" w:rsidRPr="00E83505" w:rsidRDefault="00D001F2" w:rsidP="004C42C7">
      <w:pPr>
        <w:pStyle w:val="hieatt"/>
        <w:numPr>
          <w:ilvl w:val="0"/>
          <w:numId w:val="3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  <w:r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(각종 통계부호 조회)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2081"/>
        <w:gridCol w:w="1694"/>
        <w:gridCol w:w="1137"/>
        <w:gridCol w:w="1129"/>
        <w:gridCol w:w="3529"/>
      </w:tblGrid>
      <w:tr w:rsidR="00FB7877" w:rsidRPr="00795232" w14:paraId="3E249CB3" w14:textId="77777777" w:rsidTr="001D29A7">
        <w:trPr>
          <w:trHeight w:val="280"/>
        </w:trPr>
        <w:tc>
          <w:tcPr>
            <w:tcW w:w="1087" w:type="pct"/>
            <w:shd w:val="clear" w:color="auto" w:fill="D9D9D9" w:themeFill="background1" w:themeFillShade="D9"/>
          </w:tcPr>
          <w:p w14:paraId="43643C01" w14:textId="77777777" w:rsidR="00FB7877" w:rsidRPr="00795232" w:rsidRDefault="00FB787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clear" w:color="auto" w:fill="D9D9D9" w:themeFill="background1" w:themeFillShade="D9"/>
          </w:tcPr>
          <w:p w14:paraId="775ED0FF" w14:textId="77777777" w:rsidR="00FB7877" w:rsidRPr="00795232" w:rsidRDefault="00FB787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4" w:type="pct"/>
            <w:shd w:val="clear" w:color="auto" w:fill="D9D9D9" w:themeFill="background1" w:themeFillShade="D9"/>
          </w:tcPr>
          <w:p w14:paraId="0B84B04A" w14:textId="77777777" w:rsidR="00FB7877" w:rsidRPr="00795232" w:rsidRDefault="00FB7877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clear" w:color="auto" w:fill="D9D9D9" w:themeFill="background1" w:themeFillShade="D9"/>
          </w:tcPr>
          <w:p w14:paraId="7C6BBEDA" w14:textId="77777777" w:rsidR="00FB7877" w:rsidRPr="00795232" w:rsidRDefault="00FB7877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 w:themeFill="background1" w:themeFillShade="D9"/>
          </w:tcPr>
          <w:p w14:paraId="4C85A555" w14:textId="77777777" w:rsidR="00FB7877" w:rsidRPr="00795232" w:rsidRDefault="00FB787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B7877" w:rsidRPr="00FE78AF" w14:paraId="2CF3F477" w14:textId="77777777" w:rsidTr="00FB7877">
        <w:trPr>
          <w:trHeight w:val="300"/>
        </w:trPr>
        <w:tc>
          <w:tcPr>
            <w:tcW w:w="1087" w:type="pct"/>
            <w:noWrap/>
            <w:hideMark/>
          </w:tcPr>
          <w:p w14:paraId="1D9C4B4F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FE78AF">
              <w:rPr>
                <w:rFonts w:ascii="맑은 고딕" w:eastAsia="맑은 고딕" w:hAnsi="맑은 고딕" w:cs="굴림" w:hint="eastAsia"/>
                <w:sz w:val="20"/>
              </w:rPr>
              <w:t>statsSgn</w:t>
            </w:r>
          </w:p>
        </w:tc>
        <w:tc>
          <w:tcPr>
            <w:tcW w:w="885" w:type="pct"/>
            <w:noWrap/>
            <w:hideMark/>
          </w:tcPr>
          <w:p w14:paraId="1001C5BB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FE78AF">
              <w:rPr>
                <w:rFonts w:ascii="맑은 고딕" w:eastAsia="맑은 고딕" w:hAnsi="맑은 고딕" w:cs="굴림" w:hint="eastAsia"/>
                <w:sz w:val="20"/>
              </w:rPr>
              <w:t>통계부호</w:t>
            </w:r>
          </w:p>
        </w:tc>
        <w:tc>
          <w:tcPr>
            <w:tcW w:w="594" w:type="pct"/>
            <w:noWrap/>
            <w:hideMark/>
          </w:tcPr>
          <w:p w14:paraId="2F0B5AF8" w14:textId="77777777" w:rsidR="00FB7877" w:rsidRPr="00FE78AF" w:rsidRDefault="001D7F50" w:rsidP="00E62199">
            <w:pPr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  <w:r w:rsidR="00FB7877"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590" w:type="pct"/>
            <w:noWrap/>
          </w:tcPr>
          <w:p w14:paraId="61ADB33C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noWrap/>
            <w:hideMark/>
          </w:tcPr>
          <w:p w14:paraId="5FC1E826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My Customs에 등록된 통계부호</w:t>
            </w:r>
          </w:p>
        </w:tc>
      </w:tr>
      <w:tr w:rsidR="00FB7877" w:rsidRPr="00FE78AF" w14:paraId="0E5F5ACC" w14:textId="77777777" w:rsidTr="00FB7877">
        <w:trPr>
          <w:trHeight w:val="300"/>
        </w:trPr>
        <w:tc>
          <w:tcPr>
            <w:tcW w:w="1087" w:type="pct"/>
            <w:noWrap/>
          </w:tcPr>
          <w:p w14:paraId="25F639F8" w14:textId="77777777" w:rsidR="00FB7877" w:rsidRPr="00E034F2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englAbrt</w:t>
            </w:r>
          </w:p>
        </w:tc>
        <w:tc>
          <w:tcPr>
            <w:tcW w:w="885" w:type="pct"/>
            <w:noWrap/>
          </w:tcPr>
          <w:p w14:paraId="721AB688" w14:textId="77777777" w:rsidR="00FB7877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영문약어</w:t>
            </w:r>
          </w:p>
        </w:tc>
        <w:tc>
          <w:tcPr>
            <w:tcW w:w="594" w:type="pct"/>
            <w:noWrap/>
          </w:tcPr>
          <w:p w14:paraId="05D97EA3" w14:textId="77777777" w:rsidR="00FB7877" w:rsidRDefault="001D7F50" w:rsidP="00D83A7A">
            <w:pPr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  <w:noWrap/>
          </w:tcPr>
          <w:p w14:paraId="03DBF72E" w14:textId="77777777" w:rsidR="00FB7877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  <w:noWrap/>
          </w:tcPr>
          <w:p w14:paraId="28A64986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영문약어</w:t>
            </w:r>
          </w:p>
        </w:tc>
      </w:tr>
      <w:tr w:rsidR="00FB7877" w:rsidRPr="00FE78AF" w14:paraId="7BA6FD76" w14:textId="77777777" w:rsidTr="00FB7877">
        <w:trPr>
          <w:trHeight w:val="300"/>
        </w:trPr>
        <w:tc>
          <w:tcPr>
            <w:tcW w:w="1087" w:type="pct"/>
            <w:noWrap/>
          </w:tcPr>
          <w:p w14:paraId="7B2AF1AA" w14:textId="77777777" w:rsidR="00FB7877" w:rsidRPr="00FE78AF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E034F2">
              <w:rPr>
                <w:rFonts w:ascii="맑은 고딕" w:eastAsia="맑은 고딕" w:hAnsi="맑은 고딕" w:cs="굴림"/>
                <w:sz w:val="20"/>
              </w:rPr>
              <w:t>koreAbrt</w:t>
            </w:r>
          </w:p>
        </w:tc>
        <w:tc>
          <w:tcPr>
            <w:tcW w:w="885" w:type="pct"/>
            <w:noWrap/>
          </w:tcPr>
          <w:p w14:paraId="3985F162" w14:textId="77777777" w:rsidR="00FB7877" w:rsidRPr="00FE78AF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한글약어</w:t>
            </w:r>
          </w:p>
        </w:tc>
        <w:tc>
          <w:tcPr>
            <w:tcW w:w="594" w:type="pct"/>
            <w:noWrap/>
          </w:tcPr>
          <w:p w14:paraId="628A025C" w14:textId="77777777" w:rsidR="00FB7877" w:rsidRPr="00FE78AF" w:rsidRDefault="00FB7877" w:rsidP="00D83A7A">
            <w:pPr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  <w:noWrap/>
          </w:tcPr>
          <w:p w14:paraId="63896161" w14:textId="77777777" w:rsidR="00FB7877" w:rsidRPr="00FE78AF" w:rsidRDefault="00FB7877" w:rsidP="00D83A7A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  <w:noWrap/>
          </w:tcPr>
          <w:p w14:paraId="2869BDE7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한글약어</w:t>
            </w:r>
          </w:p>
        </w:tc>
      </w:tr>
      <w:tr w:rsidR="00FB7877" w:rsidRPr="00FE78AF" w14:paraId="3A0029D0" w14:textId="77777777" w:rsidTr="00FB7877">
        <w:trPr>
          <w:trHeight w:val="300"/>
        </w:trPr>
        <w:tc>
          <w:tcPr>
            <w:tcW w:w="1087" w:type="pct"/>
            <w:noWrap/>
          </w:tcPr>
          <w:p w14:paraId="5056A10F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D001F2">
              <w:rPr>
                <w:rFonts w:ascii="맑은 고딕" w:eastAsia="맑은 고딕" w:hAnsi="맑은 고딕" w:cs="굴림"/>
                <w:sz w:val="20"/>
              </w:rPr>
              <w:t>koreBrkd</w:t>
            </w:r>
          </w:p>
        </w:tc>
        <w:tc>
          <w:tcPr>
            <w:tcW w:w="885" w:type="pct"/>
            <w:noWrap/>
          </w:tcPr>
          <w:p w14:paraId="266DACC5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한글내역</w:t>
            </w:r>
          </w:p>
        </w:tc>
        <w:tc>
          <w:tcPr>
            <w:tcW w:w="594" w:type="pct"/>
            <w:noWrap/>
            <w:hideMark/>
          </w:tcPr>
          <w:p w14:paraId="5889BFC1" w14:textId="77777777" w:rsidR="00FB7877" w:rsidRPr="00FE78AF" w:rsidRDefault="00A9712A" w:rsidP="00E62199">
            <w:pPr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</w:t>
            </w:r>
            <w:r w:rsidR="00FB7877">
              <w:rPr>
                <w:rFonts w:ascii="맑은 고딕" w:eastAsia="맑은 고딕" w:hAnsi="맑은 고딕" w:cs="굴림" w:hint="eastAsia"/>
                <w:sz w:val="20"/>
              </w:rPr>
              <w:t>50</w:t>
            </w:r>
          </w:p>
        </w:tc>
        <w:tc>
          <w:tcPr>
            <w:tcW w:w="590" w:type="pct"/>
            <w:noWrap/>
          </w:tcPr>
          <w:p w14:paraId="378E462D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noWrap/>
            <w:hideMark/>
          </w:tcPr>
          <w:p w14:paraId="6826F7E0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한글내역</w:t>
            </w:r>
          </w:p>
        </w:tc>
      </w:tr>
      <w:tr w:rsidR="00FB7877" w:rsidRPr="00FE78AF" w14:paraId="375A7B08" w14:textId="77777777" w:rsidTr="00FB7877">
        <w:trPr>
          <w:trHeight w:val="300"/>
        </w:trPr>
        <w:tc>
          <w:tcPr>
            <w:tcW w:w="1087" w:type="pct"/>
            <w:noWrap/>
          </w:tcPr>
          <w:p w14:paraId="3350D772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itxRt</w:t>
            </w:r>
          </w:p>
        </w:tc>
        <w:tc>
          <w:tcPr>
            <w:tcW w:w="885" w:type="pct"/>
            <w:noWrap/>
          </w:tcPr>
          <w:p w14:paraId="3F6603CF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내국세율</w:t>
            </w:r>
          </w:p>
        </w:tc>
        <w:tc>
          <w:tcPr>
            <w:tcW w:w="594" w:type="pct"/>
            <w:noWrap/>
          </w:tcPr>
          <w:p w14:paraId="47ACFC68" w14:textId="77777777" w:rsidR="00FB7877" w:rsidRPr="00FE78AF" w:rsidRDefault="00FB7877" w:rsidP="00E62199">
            <w:pPr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 w:rsidR="00225D48"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0" w:type="pct"/>
            <w:noWrap/>
          </w:tcPr>
          <w:p w14:paraId="525C0450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  <w:noWrap/>
          </w:tcPr>
          <w:p w14:paraId="2F1E456F" w14:textId="77777777" w:rsidR="00FB7877" w:rsidRPr="00FE78AF" w:rsidRDefault="00FB7877" w:rsidP="00FF176B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세율(A01~A02 만 해당 됨)</w:t>
            </w:r>
          </w:p>
        </w:tc>
      </w:tr>
    </w:tbl>
    <w:p w14:paraId="252EB53A" w14:textId="77777777" w:rsidR="00D001F2" w:rsidRPr="00D001F2" w:rsidRDefault="00D001F2" w:rsidP="0081602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BEB4B50" w14:textId="77777777" w:rsidR="00D001F2" w:rsidRPr="00795232" w:rsidRDefault="00D001F2" w:rsidP="00816027">
      <w:pPr>
        <w:jc w:val="left"/>
        <w:rPr>
          <w:rFonts w:asciiTheme="majorHAnsi" w:eastAsiaTheme="majorHAnsi" w:hAnsiTheme="majorHAnsi"/>
        </w:rPr>
      </w:pPr>
    </w:p>
    <w:p w14:paraId="5CB4FC59" w14:textId="77777777" w:rsidR="00816027" w:rsidRPr="00E83505" w:rsidRDefault="00816027" w:rsidP="004C42C7">
      <w:pPr>
        <w:pStyle w:val="hieatt"/>
        <w:numPr>
          <w:ilvl w:val="0"/>
          <w:numId w:val="3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16027" w:rsidRPr="00D4696F" w14:paraId="47BC3D87" w14:textId="77777777" w:rsidTr="0081602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41DCB1" w14:textId="77777777" w:rsidR="00816027" w:rsidRPr="00D4696F" w:rsidRDefault="0081602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816027" w:rsidRPr="00D4696F" w14:paraId="301C4076" w14:textId="77777777" w:rsidTr="00816027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B914BF9" w14:textId="77777777" w:rsidR="00816027" w:rsidRPr="00107BCC" w:rsidRDefault="00420664" w:rsidP="00816027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hyperlink r:id="rId101" w:history="1">
              <w:r w:rsidR="00606E26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816027" w:rsidRPr="00F538D9">
                <w:rPr>
                  <w:rStyle w:val="a5"/>
                  <w:rFonts w:asciiTheme="majorHAnsi" w:eastAsiaTheme="majorHAnsi" w:hAnsiTheme="majorHAnsi"/>
                </w:rPr>
                <w:t>/ext/rest/statsSgnQry/retrieveStatsSgnBrkd?crkyCn</w:t>
              </w:r>
            </w:hyperlink>
            <w:r w:rsidR="00816027" w:rsidRPr="009B022D">
              <w:rPr>
                <w:rFonts w:asciiTheme="majorHAnsi" w:eastAsiaTheme="majorHAnsi" w:hAnsiTheme="majorHAnsi"/>
              </w:rPr>
              <w:t>=</w:t>
            </w:r>
            <w:r w:rsidR="00816027" w:rsidRPr="009B022D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15C35">
              <w:rPr>
                <w:rFonts w:asciiTheme="majorHAnsi" w:eastAsiaTheme="majorHAnsi" w:hAnsiTheme="majorHAnsi"/>
              </w:rPr>
              <w:t>&amp;statsSgnTp=</w:t>
            </w:r>
            <w:r w:rsidR="00F15C35">
              <w:rPr>
                <w:rFonts w:asciiTheme="majorHAnsi" w:eastAsiaTheme="majorHAnsi" w:hAnsiTheme="majorHAnsi" w:hint="eastAsia"/>
              </w:rPr>
              <w:t>A</w:t>
            </w:r>
            <w:r w:rsidR="00816027" w:rsidRPr="009B022D">
              <w:rPr>
                <w:rFonts w:asciiTheme="majorHAnsi" w:eastAsiaTheme="majorHAnsi" w:hAnsiTheme="majorHAnsi"/>
              </w:rPr>
              <w:t>01</w:t>
            </w:r>
          </w:p>
        </w:tc>
      </w:tr>
      <w:tr w:rsidR="00816027" w:rsidRPr="00D4696F" w14:paraId="5DACE722" w14:textId="77777777" w:rsidTr="0081602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E1C0C4" w14:textId="77777777" w:rsidR="00816027" w:rsidRPr="00D4696F" w:rsidRDefault="0081602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816027" w:rsidRPr="00D4696F" w14:paraId="2436CBEC" w14:textId="77777777" w:rsidTr="00B53F2A">
        <w:trPr>
          <w:trHeight w:val="905"/>
          <w:jc w:val="center"/>
        </w:trPr>
        <w:tc>
          <w:tcPr>
            <w:tcW w:w="9693" w:type="dxa"/>
            <w:shd w:val="clear" w:color="auto" w:fill="auto"/>
          </w:tcPr>
          <w:p w14:paraId="4D2BEB94" w14:textId="77777777" w:rsidR="00E9784B" w:rsidRDefault="00E9784B" w:rsidP="00E9784B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8F959A5" w14:textId="77777777" w:rsidR="00E9784B" w:rsidRDefault="00420664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2" w:history="1">
              <w:r w:rsidR="00E9784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9784B">
              <w:rPr>
                <w:rFonts w:ascii="Verdana" w:hAnsi="Verdana"/>
                <w:sz w:val="20"/>
              </w:rPr>
              <w:t xml:space="preserve"> </w:t>
            </w:r>
            <w:r w:rsidR="00E9784B">
              <w:rPr>
                <w:rStyle w:val="m1"/>
                <w:rFonts w:ascii="Verdana" w:hAnsi="Verdana"/>
                <w:sz w:val="20"/>
              </w:rPr>
              <w:t>&lt;</w:t>
            </w:r>
            <w:r w:rsidR="00E9784B">
              <w:rPr>
                <w:rStyle w:val="t1"/>
                <w:rFonts w:ascii="Verdana" w:hAnsi="Verdana"/>
                <w:sz w:val="20"/>
              </w:rPr>
              <w:t>statsSgnQryRtnVo</w:t>
            </w:r>
            <w:r w:rsidR="00E9784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0F0D05C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175FC7D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664218E" w14:textId="77777777" w:rsidR="00E9784B" w:rsidRDefault="00420664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3" w:history="1">
              <w:r w:rsidR="00E9784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9784B">
              <w:rPr>
                <w:rFonts w:ascii="Verdana" w:hAnsi="Verdana"/>
                <w:sz w:val="20"/>
              </w:rPr>
              <w:t xml:space="preserve"> </w:t>
            </w:r>
            <w:r w:rsidR="00E9784B">
              <w:rPr>
                <w:rStyle w:val="m1"/>
                <w:rFonts w:ascii="Verdana" w:hAnsi="Verdana"/>
                <w:sz w:val="20"/>
              </w:rPr>
              <w:t>&lt;</w:t>
            </w:r>
            <w:r w:rsidR="00E9784B">
              <w:rPr>
                <w:rStyle w:val="t1"/>
                <w:rFonts w:ascii="Verdana" w:hAnsi="Verdana"/>
                <w:sz w:val="20"/>
              </w:rPr>
              <w:t>statsSgnQryVo</w:t>
            </w:r>
            <w:r w:rsidR="00E9784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67F0E9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91CBD6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445A0E2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E39A88C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보석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공업용다이아몬드와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가공하지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아니한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원석을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03EC06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2826637" w14:textId="77777777" w:rsidR="00E9784B" w:rsidRDefault="00E9784B" w:rsidP="00E9784B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F98231F" w14:textId="77777777" w:rsidR="00E9784B" w:rsidRDefault="00420664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4" w:history="1">
              <w:r w:rsidR="00E9784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9784B">
              <w:rPr>
                <w:rFonts w:ascii="Verdana" w:hAnsi="Verdana"/>
                <w:sz w:val="20"/>
              </w:rPr>
              <w:t xml:space="preserve"> </w:t>
            </w:r>
            <w:r w:rsidR="00E9784B">
              <w:rPr>
                <w:rStyle w:val="m1"/>
                <w:rFonts w:ascii="Verdana" w:hAnsi="Verdana"/>
                <w:sz w:val="20"/>
              </w:rPr>
              <w:t>&lt;</w:t>
            </w:r>
            <w:r w:rsidR="00E9784B">
              <w:rPr>
                <w:rStyle w:val="t1"/>
                <w:rFonts w:ascii="Verdana" w:hAnsi="Verdana"/>
                <w:sz w:val="20"/>
              </w:rPr>
              <w:t>statsSgnQryVo</w:t>
            </w:r>
            <w:r w:rsidR="00E9784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A883F9E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FD64D8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128124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3F137A4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귀금속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F06844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DCE2CD" w14:textId="77777777" w:rsidR="00E9784B" w:rsidRDefault="00E9784B" w:rsidP="00E9784B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0F5B41A" w14:textId="77777777" w:rsidR="00E9784B" w:rsidRDefault="00420664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5" w:history="1">
              <w:r w:rsidR="00E9784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9784B">
              <w:rPr>
                <w:rFonts w:ascii="Verdana" w:hAnsi="Verdana"/>
                <w:sz w:val="20"/>
              </w:rPr>
              <w:t xml:space="preserve"> </w:t>
            </w:r>
            <w:r w:rsidR="00E9784B">
              <w:rPr>
                <w:rStyle w:val="m1"/>
                <w:rFonts w:ascii="Verdana" w:hAnsi="Verdana"/>
                <w:sz w:val="20"/>
              </w:rPr>
              <w:t>&lt;</w:t>
            </w:r>
            <w:r w:rsidR="00E9784B">
              <w:rPr>
                <w:rStyle w:val="t1"/>
                <w:rFonts w:ascii="Verdana" w:hAnsi="Verdana"/>
                <w:sz w:val="20"/>
              </w:rPr>
              <w:t>statsSgnQryVo</w:t>
            </w:r>
            <w:r w:rsidR="00E9784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0B3D5D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33DCC43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A421001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4D1F804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624647C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고급사진기와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관련제품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2F90E9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4D70665" w14:textId="77777777" w:rsidR="00E9784B" w:rsidRDefault="00E9784B" w:rsidP="00E9784B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1D4309" w14:textId="77777777" w:rsidR="00E9784B" w:rsidRDefault="00420664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06" w:history="1">
              <w:r w:rsidR="00E9784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E9784B">
              <w:rPr>
                <w:rFonts w:ascii="Verdana" w:hAnsi="Verdana"/>
                <w:sz w:val="20"/>
              </w:rPr>
              <w:t xml:space="preserve"> </w:t>
            </w:r>
            <w:r w:rsidR="00E9784B">
              <w:rPr>
                <w:rStyle w:val="m1"/>
                <w:rFonts w:ascii="Verdana" w:hAnsi="Verdana"/>
                <w:sz w:val="20"/>
              </w:rPr>
              <w:t>&lt;</w:t>
            </w:r>
            <w:r w:rsidR="00E9784B">
              <w:rPr>
                <w:rStyle w:val="t1"/>
                <w:rFonts w:ascii="Verdana" w:hAnsi="Verdana"/>
                <w:sz w:val="20"/>
              </w:rPr>
              <w:t>statsSgnQryVo</w:t>
            </w:r>
            <w:r w:rsidR="00E9784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5A16ACB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8A9BE8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C8BC291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8B3D963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고급시계</w:t>
            </w:r>
            <w:r>
              <w:rPr>
                <w:rStyle w:val="tx1"/>
                <w:rFonts w:ascii="Verdana" w:hAnsi="Verdana"/>
                <w:sz w:val="20"/>
              </w:rPr>
              <w:t>( 1</w:t>
            </w:r>
            <w:r>
              <w:rPr>
                <w:rStyle w:val="tx1"/>
                <w:rFonts w:ascii="Verdana" w:hAnsi="Verdana"/>
                <w:sz w:val="20"/>
              </w:rPr>
              <w:t>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또는</w:t>
            </w:r>
            <w:r>
              <w:rPr>
                <w:rStyle w:val="tx1"/>
                <w:rFonts w:ascii="Verdana" w:hAnsi="Verdana"/>
                <w:sz w:val="20"/>
              </w:rPr>
              <w:t xml:space="preserve"> 1</w:t>
            </w:r>
            <w:r>
              <w:rPr>
                <w:rStyle w:val="tx1"/>
                <w:rFonts w:ascii="Verdana" w:hAnsi="Verdana"/>
                <w:sz w:val="20"/>
              </w:rPr>
              <w:t>조당가격이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만원이상의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것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6A7AB51" w14:textId="77777777" w:rsidR="00E9784B" w:rsidRDefault="00E9784B" w:rsidP="00E9784B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9642208" w14:textId="77777777" w:rsidR="00E9784B" w:rsidRDefault="00E9784B" w:rsidP="00E9784B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7A846C" w14:textId="77777777" w:rsidR="00816027" w:rsidRPr="00D4696F" w:rsidRDefault="00E9784B" w:rsidP="00B53F2A">
            <w:pPr>
              <w:adjustRightInd/>
              <w:spacing w:line="240" w:lineRule="auto"/>
              <w:ind w:leftChars="48" w:left="248" w:hanging="142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E9784B">
              <w:rPr>
                <w:rFonts w:ascii="Courier New" w:eastAsia="굴림" w:hAnsi="Courier New" w:cs="Courier New"/>
                <w:b/>
                <w:bCs/>
                <w:color w:val="FF0000"/>
                <w:sz w:val="20"/>
              </w:rPr>
              <w:t> </w:t>
            </w:r>
            <w:r w:rsidRPr="00E9784B">
              <w:rPr>
                <w:rFonts w:ascii="Verdana" w:eastAsia="굴림" w:hAnsi="Verdana" w:cs="굴림"/>
                <w:sz w:val="20"/>
              </w:rPr>
              <w:t xml:space="preserve"> </w:t>
            </w:r>
            <w:r w:rsidRPr="00E9784B">
              <w:rPr>
                <w:rFonts w:ascii="Verdana" w:eastAsia="굴림" w:hAnsi="Verdana" w:cs="굴림"/>
                <w:color w:val="0000FF"/>
                <w:sz w:val="20"/>
              </w:rPr>
              <w:t>&lt;/</w:t>
            </w:r>
            <w:r w:rsidRPr="00E9784B">
              <w:rPr>
                <w:rFonts w:ascii="Verdana" w:eastAsia="굴림" w:hAnsi="Verdana" w:cs="굴림"/>
                <w:color w:val="990000"/>
                <w:sz w:val="20"/>
              </w:rPr>
              <w:t>statsSgnQryRtnVo</w:t>
            </w:r>
            <w:r w:rsidRPr="00E9784B">
              <w:rPr>
                <w:rFonts w:ascii="Verdana" w:eastAsia="굴림" w:hAnsi="Verdana" w:cs="굴림"/>
                <w:color w:val="0000FF"/>
                <w:sz w:val="20"/>
              </w:rPr>
              <w:t>&gt;</w:t>
            </w:r>
          </w:p>
        </w:tc>
      </w:tr>
    </w:tbl>
    <w:p w14:paraId="6539E869" w14:textId="77777777" w:rsidR="00FE596C" w:rsidRDefault="00FE596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</w:rPr>
      </w:pPr>
    </w:p>
    <w:p w14:paraId="7995EF83" w14:textId="77777777" w:rsidR="00FE596C" w:rsidRDefault="00FE596C" w:rsidP="00FE596C">
      <w:r>
        <w:br w:type="page"/>
      </w:r>
    </w:p>
    <w:p w14:paraId="08127FF6" w14:textId="77777777" w:rsidR="00FE596C" w:rsidRPr="00FE596C" w:rsidRDefault="008332B2" w:rsidP="00FE596C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7" w:name="_Toc161922321"/>
      <w:r>
        <w:rPr>
          <w:rFonts w:asciiTheme="majorHAnsi" w:eastAsiaTheme="majorHAnsi" w:hAnsiTheme="majorHAnsi" w:hint="eastAsia"/>
          <w:b/>
          <w:sz w:val="26"/>
          <w:szCs w:val="26"/>
        </w:rPr>
        <w:t>컨테이너내역</w:t>
      </w:r>
      <w:bookmarkEnd w:id="47"/>
    </w:p>
    <w:p w14:paraId="48C3AE26" w14:textId="77777777" w:rsidR="00FE596C" w:rsidRPr="00E83505" w:rsidRDefault="00FE596C" w:rsidP="00953B03">
      <w:pPr>
        <w:pStyle w:val="afc"/>
        <w:numPr>
          <w:ilvl w:val="0"/>
          <w:numId w:val="4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FE596C" w:rsidRPr="006777DC" w14:paraId="74B619FF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5FCC0F9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C83C9C8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E0AF6A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20</w:t>
            </w:r>
          </w:p>
        </w:tc>
      </w:tr>
      <w:tr w:rsidR="00FE596C" w:rsidRPr="006777DC" w14:paraId="1FEDBA6B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9103716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1E0CC0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DBFFB5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FE596C">
              <w:rPr>
                <w:rFonts w:asciiTheme="majorHAnsi" w:eastAsiaTheme="majorHAnsi" w:hAnsiTheme="majorHAnsi"/>
              </w:rPr>
              <w:t>컨테이너내역조회</w:t>
            </w:r>
          </w:p>
        </w:tc>
      </w:tr>
      <w:tr w:rsidR="00FE596C" w:rsidRPr="006777DC" w14:paraId="3BAD73DB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E15517E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E43893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5B2529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FE596C">
              <w:rPr>
                <w:rFonts w:asciiTheme="majorHAnsi" w:eastAsiaTheme="majorHAnsi" w:hAnsiTheme="majorHAnsi"/>
              </w:rPr>
              <w:t>retrieveCntrQryBrkd</w:t>
            </w:r>
          </w:p>
        </w:tc>
      </w:tr>
      <w:tr w:rsidR="00FE596C" w:rsidRPr="006777DC" w14:paraId="02EF708E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84269DC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E3D377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34856D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화물관리번호에 따른 컨테이너 내역 조회</w:t>
            </w:r>
          </w:p>
        </w:tc>
      </w:tr>
      <w:tr w:rsidR="00FE596C" w:rsidRPr="006777DC" w14:paraId="0F16A0B1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6BDB5C7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6F363FF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24FE9CD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EC95835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D49B0F5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FE596C" w:rsidRPr="006777DC" w14:paraId="54F1C3F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21F592D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ACFA00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1FFA626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795B29B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FE596C" w:rsidRPr="006777DC" w14:paraId="1E77A2C1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59F8D664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A45A27B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770E98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FE596C" w:rsidRPr="006777DC" w14:paraId="516C5328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EAB8F2A" w14:textId="77777777" w:rsidR="00FE596C" w:rsidRPr="0081418F" w:rsidRDefault="00FE596C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6A04248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1BA019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7D98DAF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01D7206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4AC4F56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FE596C" w:rsidRPr="006777DC" w14:paraId="418F866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3BF1938" w14:textId="77777777" w:rsidR="00FE596C" w:rsidRPr="0081418F" w:rsidRDefault="00FE596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376492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19E5BF" w14:textId="77777777" w:rsidR="00FE596C" w:rsidRPr="0081418F" w:rsidRDefault="00FE596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FE596C" w:rsidRPr="006777DC" w14:paraId="68097BAB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A244290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1A4EAE" w14:textId="77777777" w:rsidR="00FE596C" w:rsidRPr="0081418F" w:rsidRDefault="00FE596C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8491DD0" w14:textId="77777777" w:rsidR="00FE596C" w:rsidRPr="003B0322" w:rsidRDefault="00FE596C" w:rsidP="00FE596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>
              <w:t xml:space="preserve"> 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FE596C">
              <w:rPr>
                <w:rFonts w:asciiTheme="majorHAnsi" w:eastAsiaTheme="majorHAnsi" w:hAnsiTheme="majorHAnsi"/>
              </w:rPr>
              <w:t>cntrQryBrkdQry</w:t>
            </w:r>
          </w:p>
        </w:tc>
      </w:tr>
      <w:tr w:rsidR="00FF13EC" w:rsidRPr="006777DC" w14:paraId="17BAAF8B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4EDA376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8CFE1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FC28EB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>
              <w:t xml:space="preserve"> 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FE596C">
              <w:rPr>
                <w:rFonts w:asciiTheme="majorHAnsi" w:eastAsiaTheme="majorHAnsi" w:hAnsiTheme="majorHAnsi"/>
              </w:rPr>
              <w:t>cntrQryBrkdQry</w:t>
            </w:r>
          </w:p>
        </w:tc>
      </w:tr>
      <w:tr w:rsidR="00FF13EC" w:rsidRPr="006777DC" w14:paraId="1C4DB1B1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6FED17B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5B4F9B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DBC628" w14:textId="77777777" w:rsidR="00FF13EC" w:rsidRPr="0081418F" w:rsidRDefault="00FF13E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232726FD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6BA69FE0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5046A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CB2DB92" w14:textId="77777777" w:rsidR="00FF13EC" w:rsidRPr="0081418F" w:rsidRDefault="00FF13E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49E295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02A5868B" w14:textId="77777777" w:rsidR="00FF13EC" w:rsidRPr="0081418F" w:rsidRDefault="00FF13E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E77489E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300F7CF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3B1F3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2AA135" w14:textId="77777777" w:rsidR="00FF13EC" w:rsidRPr="0081418F" w:rsidRDefault="00FF13EC" w:rsidP="00FE596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B1DC157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129B17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8AC4F4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1B2957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F8EF3C8" w14:textId="77777777" w:rsidR="00FE596C" w:rsidRDefault="00FE596C" w:rsidP="00FE596C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0A2B1CF2" w14:textId="77777777" w:rsidR="00FE596C" w:rsidRPr="00E83505" w:rsidRDefault="00FE596C" w:rsidP="00953B03">
      <w:pPr>
        <w:pStyle w:val="hieatt"/>
        <w:numPr>
          <w:ilvl w:val="0"/>
          <w:numId w:val="4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4"/>
        <w:gridCol w:w="1128"/>
        <w:gridCol w:w="1147"/>
        <w:gridCol w:w="4451"/>
      </w:tblGrid>
      <w:tr w:rsidR="00FE596C" w:rsidRPr="00795232" w14:paraId="1C021089" w14:textId="77777777" w:rsidTr="00FE596C">
        <w:tc>
          <w:tcPr>
            <w:tcW w:w="788" w:type="pct"/>
            <w:shd w:val="pct10" w:color="auto" w:fill="auto"/>
            <w:vAlign w:val="center"/>
          </w:tcPr>
          <w:p w14:paraId="330228DC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 w14:paraId="74E65B8E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4535C68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4D0CEB81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 w14:paraId="03B39905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E596C" w:rsidRPr="00795232" w14:paraId="04A45890" w14:textId="77777777" w:rsidTr="00FE596C">
        <w:tc>
          <w:tcPr>
            <w:tcW w:w="788" w:type="pct"/>
            <w:shd w:val="clear" w:color="auto" w:fill="auto"/>
            <w:vAlign w:val="center"/>
          </w:tcPr>
          <w:p w14:paraId="164128B2" w14:textId="77777777" w:rsidR="00FE596C" w:rsidRPr="000E55DF" w:rsidRDefault="00FE596C" w:rsidP="00FE596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4C73B9"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CC2EEBB" w14:textId="77777777" w:rsidR="00FE596C" w:rsidRPr="000E55DF" w:rsidRDefault="00FE596C" w:rsidP="00FE596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D4D735F" w14:textId="77777777" w:rsidR="00FE596C" w:rsidRPr="000E55DF" w:rsidRDefault="00FE596C" w:rsidP="00FE596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0E55DF">
              <w:rPr>
                <w:rFonts w:asciiTheme="majorHAnsi" w:eastAsiaTheme="majorHAnsi" w:hAnsiTheme="majorHAnsi" w:hint="eastAsia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5F4FCB84" w14:textId="77777777" w:rsidR="00FE596C" w:rsidRPr="000E55DF" w:rsidRDefault="00FE596C" w:rsidP="00FE596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70" w:type="pct"/>
            <w:shd w:val="clear" w:color="auto" w:fill="auto"/>
            <w:vAlign w:val="center"/>
          </w:tcPr>
          <w:p w14:paraId="133F7626" w14:textId="77777777" w:rsidR="00FE596C" w:rsidRPr="00B359BF" w:rsidRDefault="00FE596C" w:rsidP="00FE596C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화물관리번호 15 ~ 19자리</w:t>
            </w:r>
          </w:p>
        </w:tc>
      </w:tr>
    </w:tbl>
    <w:p w14:paraId="2FE64E1A" w14:textId="77777777" w:rsidR="00FE596C" w:rsidRPr="001D4B94" w:rsidRDefault="00FE596C" w:rsidP="00FE596C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314F015B" w14:textId="77777777" w:rsidR="00FE596C" w:rsidRPr="00E83505" w:rsidRDefault="00FE596C" w:rsidP="00953B03">
      <w:pPr>
        <w:pStyle w:val="hieatt"/>
        <w:numPr>
          <w:ilvl w:val="0"/>
          <w:numId w:val="4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2411"/>
        <w:gridCol w:w="1134"/>
        <w:gridCol w:w="1058"/>
        <w:gridCol w:w="3441"/>
      </w:tblGrid>
      <w:tr w:rsidR="00FE596C" w:rsidRPr="00795232" w14:paraId="1534C34B" w14:textId="77777777" w:rsidTr="00E02A8D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3EF3C598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28F02147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1F395818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75F54624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5D90C079" w14:textId="77777777" w:rsidR="00FE596C" w:rsidRPr="00795232" w:rsidRDefault="00FE596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E596C" w14:paraId="4BA62E9D" w14:textId="77777777" w:rsidTr="00E02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4C5DA" w14:textId="77777777" w:rsidR="00FE596C" w:rsidRPr="00A940F9" w:rsidRDefault="00E02A8D" w:rsidP="00E02A8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02A8D"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6F91D" w14:textId="77777777" w:rsidR="00FE596C" w:rsidRDefault="00FE596C" w:rsidP="00FE596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E596C"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DF9ADD" w14:textId="77777777" w:rsidR="00FE596C" w:rsidRDefault="00367BE1" w:rsidP="00FE596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4D525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1C381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E596C" w14:paraId="24D7EE11" w14:textId="77777777" w:rsidTr="00E02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71587" w14:textId="77777777" w:rsidR="00FE596C" w:rsidRPr="00A940F9" w:rsidRDefault="00E02A8D" w:rsidP="00E02A8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02A8D">
              <w:rPr>
                <w:rFonts w:ascii="맑은 고딕" w:eastAsia="맑은 고딕" w:hAnsi="맑은 고딕" w:cs="굴림"/>
                <w:color w:val="000000"/>
                <w:sz w:val="20"/>
              </w:rPr>
              <w:t>cntrStszCd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1A360" w14:textId="77777777" w:rsidR="00FE596C" w:rsidRDefault="00FE596C" w:rsidP="00FE596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E596C">
              <w:rPr>
                <w:rFonts w:ascii="맑은 고딕" w:eastAsia="맑은 고딕" w:hAnsi="맑은 고딕" w:cs="굴림"/>
                <w:color w:val="000000"/>
                <w:sz w:val="20"/>
              </w:rPr>
              <w:t>컨테이너규격코드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570B8" w14:textId="77777777" w:rsidR="00FE596C" w:rsidRDefault="00367BE1" w:rsidP="00FE596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020A53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52F6EE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E596C" w14:paraId="16818A05" w14:textId="77777777" w:rsidTr="00E02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D4C158" w14:textId="77777777" w:rsidR="00FE596C" w:rsidRPr="00BB3C63" w:rsidRDefault="00E02A8D" w:rsidP="00E02A8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02A8D">
              <w:rPr>
                <w:rFonts w:ascii="맑은 고딕" w:eastAsia="맑은 고딕" w:hAnsi="맑은 고딕" w:cs="굴림"/>
                <w:color w:val="000000"/>
                <w:sz w:val="20"/>
              </w:rPr>
              <w:t>cntrSelgNo1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A052B" w14:textId="77777777" w:rsidR="00FE596C" w:rsidRPr="00BB3C63" w:rsidRDefault="00FE596C" w:rsidP="00FE596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E596C"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4FEF0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  <w:r w:rsidR="00367BE1"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651F7E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60A9A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E596C" w14:paraId="3BF07349" w14:textId="77777777" w:rsidTr="00E02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88DA7" w14:textId="77777777" w:rsidR="00FE596C" w:rsidRPr="00BB3C63" w:rsidRDefault="00E02A8D" w:rsidP="00E02A8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02A8D">
              <w:rPr>
                <w:rFonts w:ascii="맑은 고딕" w:eastAsia="맑은 고딕" w:hAnsi="맑은 고딕" w:cs="굴림"/>
                <w:color w:val="000000"/>
                <w:sz w:val="20"/>
              </w:rPr>
              <w:t>cntrSelgNo2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EFD1C" w14:textId="77777777" w:rsidR="00FE596C" w:rsidRPr="00BB3C63" w:rsidRDefault="00FE596C" w:rsidP="00FE596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E596C"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 w:rsidRPr="00FE596C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C0F2EA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3E062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3406A9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E596C" w14:paraId="5B9DA2AF" w14:textId="77777777" w:rsidTr="00E02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394F5" w14:textId="77777777" w:rsidR="00FE596C" w:rsidRPr="00A940F9" w:rsidRDefault="00E02A8D" w:rsidP="00E02A8D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02A8D">
              <w:rPr>
                <w:rFonts w:ascii="맑은 고딕" w:eastAsia="맑은 고딕" w:hAnsi="맑은 고딕" w:cs="굴림"/>
                <w:color w:val="000000"/>
                <w:sz w:val="20"/>
              </w:rPr>
              <w:t>cntrSelgNo</w:t>
            </w:r>
            <w:r w:rsidRPr="00E02A8D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F641E2" w14:textId="77777777" w:rsidR="00FE596C" w:rsidRPr="00BB3C63" w:rsidRDefault="00FE596C" w:rsidP="00FE596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E596C"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 w:rsidRPr="00FE596C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A74DC" w14:textId="77777777" w:rsidR="00FE596C" w:rsidRDefault="00367BE1" w:rsidP="00FE596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1FC21" w14:textId="77777777" w:rsidR="00FE596C" w:rsidRDefault="00367BE1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E26084" w14:textId="77777777" w:rsidR="00FE596C" w:rsidRDefault="00FE596C" w:rsidP="00FE596C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97701A5" w14:textId="77777777" w:rsidR="00FE596C" w:rsidRDefault="00FE596C" w:rsidP="00FE596C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586EA42" w14:textId="77777777" w:rsidR="00FE596C" w:rsidRDefault="00FE596C" w:rsidP="00FE596C">
      <w:pPr>
        <w:jc w:val="left"/>
        <w:rPr>
          <w:rFonts w:asciiTheme="majorHAnsi" w:eastAsiaTheme="majorHAnsi" w:hAnsiTheme="majorHAnsi"/>
        </w:rPr>
      </w:pPr>
    </w:p>
    <w:p w14:paraId="53D5E594" w14:textId="77777777" w:rsidR="00FE596C" w:rsidRPr="00E83505" w:rsidRDefault="00FE596C" w:rsidP="00953B03">
      <w:pPr>
        <w:pStyle w:val="hieatt"/>
        <w:numPr>
          <w:ilvl w:val="0"/>
          <w:numId w:val="41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E596C" w:rsidRPr="00D4696F" w14:paraId="43D7CDBD" w14:textId="77777777" w:rsidTr="00FE596C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D5457E" w14:textId="77777777" w:rsidR="00FE596C" w:rsidRPr="00D4696F" w:rsidRDefault="00FE596C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FE596C" w:rsidRPr="00D4696F" w14:paraId="1C975181" w14:textId="77777777" w:rsidTr="00FE596C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8FC92C4" w14:textId="77777777" w:rsidR="00FE596C" w:rsidRPr="00BF6342" w:rsidRDefault="00420664" w:rsidP="00FE596C">
            <w:pPr>
              <w:jc w:val="left"/>
              <w:rPr>
                <w:rFonts w:asciiTheme="majorHAnsi" w:eastAsiaTheme="majorHAnsi" w:hAnsiTheme="majorHAnsi"/>
              </w:rPr>
            </w:pPr>
            <w:hyperlink r:id="rId107" w:history="1">
              <w:r w:rsidR="00FE596C">
                <w:rPr>
                  <w:rStyle w:val="a5"/>
                  <w:rFonts w:asciiTheme="majorHAnsi" w:eastAsiaTheme="majorHAnsi" w:hAnsiTheme="majorHAnsi"/>
                </w:rPr>
                <w:t>https://unipass.customs.go.kr:38010</w:t>
              </w:r>
              <w:r w:rsidR="00FE596C" w:rsidRPr="001A2E88">
                <w:rPr>
                  <w:rStyle w:val="a5"/>
                  <w:rFonts w:asciiTheme="majorHAnsi" w:eastAsiaTheme="majorHAnsi" w:hAnsiTheme="majorHAnsi"/>
                </w:rPr>
                <w:t>/ext/rest/</w:t>
              </w:r>
              <w:r w:rsidR="00951AB2" w:rsidRPr="00951AB2">
                <w:rPr>
                  <w:rStyle w:val="a5"/>
                  <w:rFonts w:asciiTheme="majorHAnsi" w:eastAsiaTheme="majorHAnsi" w:hAnsiTheme="majorHAnsi"/>
                </w:rPr>
                <w:t>cntrQryBrkdQry/retrieveCntrQryBrkd</w:t>
              </w:r>
              <w:r w:rsidR="00FE596C" w:rsidRPr="001A2E88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FE596C" w:rsidRPr="00BF6342">
              <w:rPr>
                <w:rFonts w:asciiTheme="majorHAnsi" w:eastAsiaTheme="majorHAnsi" w:hAnsiTheme="majorHAnsi"/>
              </w:rPr>
              <w:t>=</w:t>
            </w:r>
            <w:r w:rsidR="00FE596C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E596C" w:rsidRPr="00BF6342">
              <w:rPr>
                <w:rFonts w:asciiTheme="majorHAnsi" w:eastAsiaTheme="majorHAnsi" w:hAnsiTheme="majorHAnsi"/>
              </w:rPr>
              <w:t>&amp;cargMtNo=00ANLU083N59007001</w:t>
            </w:r>
          </w:p>
        </w:tc>
      </w:tr>
      <w:tr w:rsidR="00FE596C" w:rsidRPr="00D4696F" w14:paraId="54622468" w14:textId="77777777" w:rsidTr="00FE596C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1E95B5" w14:textId="77777777" w:rsidR="00FE596C" w:rsidRPr="00D4696F" w:rsidRDefault="00FE596C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FE596C" w:rsidRPr="00D4696F" w14:paraId="632C5044" w14:textId="77777777" w:rsidTr="00FE596C">
        <w:trPr>
          <w:trHeight w:val="2462"/>
        </w:trPr>
        <w:tc>
          <w:tcPr>
            <w:tcW w:w="9693" w:type="dxa"/>
            <w:shd w:val="clear" w:color="auto" w:fill="auto"/>
          </w:tcPr>
          <w:p w14:paraId="541B9A19" w14:textId="77777777" w:rsidR="00FE596C" w:rsidRDefault="00FE596C" w:rsidP="00FE596C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1F395A3" w14:textId="77777777" w:rsidR="00FE596C" w:rsidRDefault="00420664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8" w:history="1">
              <w:r w:rsidR="00FE596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E596C">
              <w:rPr>
                <w:rFonts w:ascii="Verdana" w:hAnsi="Verdana"/>
                <w:sz w:val="20"/>
              </w:rPr>
              <w:t xml:space="preserve"> </w:t>
            </w:r>
            <w:r w:rsidR="00FE596C">
              <w:rPr>
                <w:rStyle w:val="m1"/>
                <w:rFonts w:ascii="Verdana" w:hAnsi="Verdana"/>
                <w:sz w:val="20"/>
              </w:rPr>
              <w:t>&lt;</w:t>
            </w:r>
            <w:r w:rsid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ntrQryBrkdQryRtnVo</w:t>
            </w:r>
            <w:r w:rsidR="00FE596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8C05EEA" w14:textId="77777777" w:rsidR="00FE596C" w:rsidRDefault="00FE596C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47060289" w14:textId="77777777" w:rsidR="00FE596C" w:rsidRDefault="00420664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09" w:history="1">
              <w:r w:rsidR="00FE596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E596C">
              <w:rPr>
                <w:rFonts w:ascii="Verdana" w:hAnsi="Verdana"/>
                <w:sz w:val="20"/>
              </w:rPr>
              <w:t xml:space="preserve"> </w:t>
            </w:r>
            <w:r w:rsidR="00FE596C">
              <w:rPr>
                <w:rStyle w:val="m1"/>
                <w:rFonts w:ascii="Verdana" w:hAnsi="Verdana"/>
                <w:sz w:val="20"/>
              </w:rPr>
              <w:t>&lt;</w:t>
            </w:r>
            <w:r w:rsidR="00951AB2" w:rsidRP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ntrQryBrkdQryVo</w:t>
            </w:r>
            <w:r w:rsidR="00951AB2">
              <w:rPr>
                <w:rStyle w:val="m1"/>
                <w:rFonts w:ascii="Verdana" w:hAnsi="Verdana"/>
                <w:sz w:val="20"/>
              </w:rPr>
              <w:t xml:space="preserve"> </w:t>
            </w:r>
            <w:r w:rsidR="00FE596C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C9C1F34" w14:textId="77777777" w:rsidR="00FE596C" w:rsidRDefault="00FE596C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951AB2" w:rsidRPr="00951AB2">
              <w:rPr>
                <w:rStyle w:val="tx1"/>
                <w:rFonts w:ascii="Verdana" w:hAnsi="Verdana"/>
                <w:sz w:val="20"/>
              </w:rPr>
              <w:t>GESU6710278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C65FB23" w14:textId="77777777" w:rsidR="00951AB2" w:rsidRDefault="00951AB2" w:rsidP="00951AB2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Pr="00951AB2">
              <w:rPr>
                <w:rStyle w:val="t1"/>
                <w:rFonts w:ascii="Verdana" w:hAnsi="Verdana"/>
                <w:sz w:val="20"/>
              </w:rPr>
              <w:t>cntrStszCd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Pr="00951AB2">
              <w:rPr>
                <w:rStyle w:val="tx1"/>
                <w:rFonts w:ascii="Verdana" w:hAnsi="Verdana"/>
              </w:rPr>
              <w:t>45GP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Pr="00951AB2">
              <w:rPr>
                <w:rStyle w:val="t1"/>
                <w:rFonts w:ascii="Verdana" w:hAnsi="Verdana"/>
                <w:sz w:val="20"/>
              </w:rPr>
              <w:t>cntrStszCd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0F60411D" w14:textId="77777777" w:rsidR="00951AB2" w:rsidRDefault="00951AB2" w:rsidP="00951AB2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Pr="00951AB2">
              <w:rPr>
                <w:rStyle w:val="t1"/>
                <w:rFonts w:ascii="Verdana" w:hAnsi="Verdana"/>
                <w:sz w:val="20"/>
              </w:rPr>
              <w:t>cntrSelgNo1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Pr="00951AB2">
              <w:rPr>
                <w:rStyle w:val="tx1"/>
                <w:rFonts w:ascii="Verdana" w:hAnsi="Verdana"/>
              </w:rPr>
              <w:t>103851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Pr="00951AB2">
              <w:rPr>
                <w:rStyle w:val="t1"/>
                <w:rFonts w:ascii="Verdana" w:hAnsi="Verdana"/>
                <w:sz w:val="20"/>
              </w:rPr>
              <w:t>cntrSelgNo1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7AAEAF60" w14:textId="77777777" w:rsidR="00FE596C" w:rsidRDefault="00FE596C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951AB2">
              <w:rPr>
                <w:rStyle w:val="t1"/>
                <w:rFonts w:ascii="Verdana" w:hAnsi="Verdana"/>
                <w:sz w:val="20"/>
              </w:rPr>
              <w:t>cntrSelgNo</w:t>
            </w:r>
            <w:r w:rsidR="00951AB2"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A8AFEC6" w14:textId="77777777" w:rsidR="00FE596C" w:rsidRDefault="00FE596C" w:rsidP="00FE596C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951AB2">
              <w:rPr>
                <w:rStyle w:val="t1"/>
                <w:rFonts w:ascii="Verdana" w:hAnsi="Verdana"/>
                <w:sz w:val="20"/>
              </w:rPr>
              <w:t>cntrSelgNo</w:t>
            </w:r>
            <w:r w:rsidR="00951AB2"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615CA002" w14:textId="77777777" w:rsidR="00951AB2" w:rsidRDefault="00FE596C" w:rsidP="00951AB2">
            <w:pPr>
              <w:ind w:firstLineChars="100" w:firstLine="20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951AB2" w:rsidRP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97361C4" w14:textId="77777777" w:rsidR="00951AB2" w:rsidRDefault="00951AB2" w:rsidP="00951AB2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Pr="00951AB2"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A7A6B68" w14:textId="77777777" w:rsidR="00951AB2" w:rsidRDefault="00951AB2" w:rsidP="00951AB2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951AB2"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Pr="00951AB2">
              <w:rPr>
                <w:rStyle w:val="tx1"/>
                <w:rFonts w:ascii="Verdana" w:hAnsi="Verdana"/>
                <w:sz w:val="20"/>
              </w:rPr>
              <w:t>KMTU9245255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951AB2"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5772808" w14:textId="77777777" w:rsidR="00951AB2" w:rsidRDefault="00951AB2" w:rsidP="00951AB2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Pr="00951AB2">
              <w:rPr>
                <w:rStyle w:val="t1"/>
                <w:rFonts w:ascii="Verdana" w:hAnsi="Verdana"/>
                <w:sz w:val="20"/>
              </w:rPr>
              <w:t>cntrStszCd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Pr="00951AB2">
              <w:rPr>
                <w:rStyle w:val="tx1"/>
                <w:rFonts w:ascii="Verdana" w:hAnsi="Verdana"/>
              </w:rPr>
              <w:t>45GP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Pr="00951AB2">
              <w:rPr>
                <w:rStyle w:val="t1"/>
                <w:rFonts w:ascii="Verdana" w:hAnsi="Verdana"/>
                <w:sz w:val="20"/>
              </w:rPr>
              <w:t>cntrStszCd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27479E0A" w14:textId="77777777" w:rsidR="00951AB2" w:rsidRDefault="00951AB2" w:rsidP="00951AB2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Pr="00951AB2">
              <w:rPr>
                <w:rStyle w:val="t1"/>
                <w:rFonts w:ascii="Verdana" w:hAnsi="Verdana"/>
                <w:sz w:val="20"/>
              </w:rPr>
              <w:t>cntrSelgNo1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Pr="00951AB2">
              <w:rPr>
                <w:rStyle w:val="tx1"/>
                <w:rFonts w:ascii="Verdana" w:hAnsi="Verdana"/>
              </w:rPr>
              <w:t>103850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Pr="00951AB2">
              <w:rPr>
                <w:rStyle w:val="t1"/>
                <w:rFonts w:ascii="Verdana" w:hAnsi="Verdana"/>
                <w:sz w:val="20"/>
              </w:rPr>
              <w:t>cntrSelgNo1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0186A507" w14:textId="77777777" w:rsidR="00951AB2" w:rsidRDefault="00951AB2" w:rsidP="00951AB2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575A448" w14:textId="77777777" w:rsidR="00951AB2" w:rsidRDefault="00951AB2" w:rsidP="00951AB2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D2C347A" w14:textId="77777777" w:rsidR="00951AB2" w:rsidRPr="00951AB2" w:rsidRDefault="00951AB2" w:rsidP="00951AB2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Pr="00951AB2"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3E5F4E4" w14:textId="77777777" w:rsidR="00FE596C" w:rsidRDefault="00FE596C" w:rsidP="00FE596C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951AB2"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7F0925F" w14:textId="77777777" w:rsidR="00FE596C" w:rsidRPr="00C059E5" w:rsidRDefault="00420664" w:rsidP="00B53F2A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0" w:history="1">
              <w:r w:rsidR="00FE596C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FE596C">
              <w:rPr>
                <w:rStyle w:val="b1"/>
                <w:sz w:val="20"/>
              </w:rPr>
              <w:t> </w:t>
            </w:r>
            <w:r w:rsidR="00FE596C">
              <w:rPr>
                <w:rStyle w:val="m1"/>
                <w:rFonts w:ascii="Verdana" w:hAnsi="Verdana"/>
                <w:sz w:val="20"/>
              </w:rPr>
              <w:t>&lt;/</w:t>
            </w:r>
            <w:r w:rsid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="00951AB2" w:rsidRPr="00951AB2">
              <w:rPr>
                <w:rStyle w:val="t1"/>
                <w:rFonts w:ascii="Verdana" w:hAnsi="Verdana"/>
                <w:sz w:val="20"/>
              </w:rPr>
              <w:t>ntrQryBrkdQryRtnVo</w:t>
            </w:r>
            <w:r w:rsidR="00FE596C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36102BC7" w14:textId="77777777" w:rsidR="008332B2" w:rsidRDefault="008332B2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  <w:r>
        <w:rPr>
          <w:rFonts w:asciiTheme="majorHAnsi" w:eastAsiaTheme="majorHAnsi" w:hAnsiTheme="majorHAnsi"/>
          <w:b/>
          <w:kern w:val="28"/>
          <w:sz w:val="32"/>
          <w:szCs w:val="24"/>
        </w:rPr>
        <w:br w:type="page"/>
      </w:r>
    </w:p>
    <w:p w14:paraId="256C3A6D" w14:textId="77777777" w:rsidR="008332B2" w:rsidRPr="00FE596C" w:rsidRDefault="00366BB9" w:rsidP="008332B2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8" w:name="_Toc161922322"/>
      <w:r>
        <w:rPr>
          <w:rFonts w:asciiTheme="majorHAnsi" w:eastAsiaTheme="majorHAnsi" w:hAnsiTheme="majorHAnsi" w:hint="eastAsia"/>
          <w:b/>
          <w:sz w:val="26"/>
          <w:szCs w:val="26"/>
        </w:rPr>
        <w:t>입항보고내역</w:t>
      </w:r>
      <w:r w:rsidR="004D641A">
        <w:rPr>
          <w:rFonts w:asciiTheme="majorHAnsi" w:eastAsiaTheme="majorHAnsi" w:hAnsiTheme="majorHAnsi" w:hint="eastAsia"/>
          <w:b/>
          <w:sz w:val="26"/>
          <w:szCs w:val="26"/>
        </w:rPr>
        <w:t>(해상)</w:t>
      </w:r>
      <w:bookmarkEnd w:id="48"/>
    </w:p>
    <w:p w14:paraId="440A25DD" w14:textId="77777777" w:rsidR="008332B2" w:rsidRPr="00E83505" w:rsidRDefault="008332B2" w:rsidP="00953B03">
      <w:pPr>
        <w:pStyle w:val="afc"/>
        <w:numPr>
          <w:ilvl w:val="0"/>
          <w:numId w:val="4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8332B2" w:rsidRPr="006777DC" w14:paraId="2BD23359" w14:textId="77777777" w:rsidTr="00FF13EC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45B66F3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189660C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1CB82C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</w:t>
            </w:r>
            <w:r w:rsidR="00812AD4"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8332B2" w:rsidRPr="006777DC" w14:paraId="2A1A1643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A089C1F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5A3357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7087E4" w14:textId="77777777" w:rsidR="008332B2" w:rsidRPr="0081418F" w:rsidRDefault="00812AD4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입항보고</w:t>
            </w:r>
            <w:r w:rsidR="008332B2" w:rsidRPr="00FE596C">
              <w:rPr>
                <w:rFonts w:asciiTheme="majorHAnsi" w:eastAsiaTheme="majorHAnsi" w:hAnsiTheme="majorHAnsi"/>
              </w:rPr>
              <w:t>내역조회</w:t>
            </w:r>
            <w:r w:rsidR="004D641A">
              <w:rPr>
                <w:rFonts w:asciiTheme="majorHAnsi" w:eastAsiaTheme="majorHAnsi" w:hAnsiTheme="majorHAnsi" w:hint="eastAsia"/>
              </w:rPr>
              <w:t>(해상)</w:t>
            </w:r>
          </w:p>
        </w:tc>
      </w:tr>
      <w:tr w:rsidR="008332B2" w:rsidRPr="006777DC" w14:paraId="1612EEC7" w14:textId="77777777" w:rsidTr="00FF13EC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5D4D96A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1A57F84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519B3C9" w14:textId="77777777" w:rsidR="008332B2" w:rsidRPr="0081418F" w:rsidRDefault="00812AD4" w:rsidP="00815DD6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812AD4"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 w:rsidR="008332B2" w:rsidRPr="006777DC" w14:paraId="6D0BC50B" w14:textId="77777777" w:rsidTr="00FF13EC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F5F0A14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128D8A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CCACBD" w14:textId="77777777" w:rsidR="008332B2" w:rsidRPr="0081418F" w:rsidRDefault="00812AD4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입항제출번호</w:t>
            </w:r>
            <w:r w:rsidR="008332B2">
              <w:rPr>
                <w:rFonts w:asciiTheme="majorHAnsi" w:eastAsiaTheme="majorHAnsi" w:hAnsiTheme="majorHAnsi" w:hint="eastAsia"/>
              </w:rPr>
              <w:t xml:space="preserve">에 따른 </w:t>
            </w:r>
            <w:r>
              <w:rPr>
                <w:rFonts w:asciiTheme="majorHAnsi" w:eastAsiaTheme="majorHAnsi" w:hAnsiTheme="majorHAnsi" w:hint="eastAsia"/>
              </w:rPr>
              <w:t>입항보고</w:t>
            </w:r>
            <w:r w:rsidR="008332B2">
              <w:rPr>
                <w:rFonts w:asciiTheme="majorHAnsi" w:eastAsiaTheme="majorHAnsi" w:hAnsiTheme="majorHAnsi" w:hint="eastAsia"/>
              </w:rPr>
              <w:t xml:space="preserve"> 내역 조회</w:t>
            </w:r>
          </w:p>
        </w:tc>
      </w:tr>
      <w:tr w:rsidR="008332B2" w:rsidRPr="006777DC" w14:paraId="0D2D9F3E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779336E5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5ADF1CA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D21C34C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34E308B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9A940F4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8332B2" w:rsidRPr="006777DC" w14:paraId="4883E8E9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A42D5C2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0F2AD9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DEBA997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4D5C8C3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8332B2" w:rsidRPr="006777DC" w14:paraId="4A62CB7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078B0718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9BCC07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EF1E1C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332B2" w:rsidRPr="006777DC" w14:paraId="4563ECC8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4B25B13C" w14:textId="77777777" w:rsidR="008332B2" w:rsidRPr="0081418F" w:rsidRDefault="008332B2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00D2C6F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6E4571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56AAC7C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867ED87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6102B8F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8332B2" w:rsidRPr="006777DC" w14:paraId="39424D22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257F9AB6" w14:textId="77777777" w:rsidR="008332B2" w:rsidRPr="0081418F" w:rsidRDefault="008332B2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B5EFABB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C59DC4" w14:textId="77777777" w:rsidR="008332B2" w:rsidRPr="0081418F" w:rsidRDefault="008332B2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8332B2" w:rsidRPr="006777DC" w14:paraId="2F277992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3F95DE9A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3899E32" w14:textId="77777777" w:rsidR="008332B2" w:rsidRPr="0081418F" w:rsidRDefault="008332B2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86E5B8" w14:textId="77777777" w:rsidR="008332B2" w:rsidRPr="003B0322" w:rsidRDefault="008332B2" w:rsidP="004D641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812AD4" w:rsidRPr="00812AD4">
              <w:rPr>
                <w:rFonts w:asciiTheme="majorHAnsi" w:eastAsiaTheme="majorHAnsi" w:hAnsiTheme="majorHAnsi"/>
              </w:rPr>
              <w:t>etprRprtQryBrkdQry</w:t>
            </w:r>
            <w:r w:rsidR="004D641A">
              <w:rPr>
                <w:rFonts w:asciiTheme="majorHAnsi" w:eastAsiaTheme="majorHAnsi" w:hAnsiTheme="majorHAnsi" w:hint="eastAsia"/>
              </w:rPr>
              <w:t>/</w:t>
            </w:r>
            <w:r w:rsidR="004D641A" w:rsidRPr="004D641A"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 w:rsidR="00FF13EC" w:rsidRPr="006777DC" w14:paraId="29E071EE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186F929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B573A7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6B426F" w14:textId="77777777" w:rsidR="00FF13EC" w:rsidRPr="003B0322" w:rsidRDefault="00FF13EC" w:rsidP="004D641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812AD4">
              <w:rPr>
                <w:rFonts w:asciiTheme="majorHAnsi" w:eastAsiaTheme="majorHAnsi" w:hAnsiTheme="majorHAnsi"/>
              </w:rPr>
              <w:t>etprRprtQryBrkdQry</w:t>
            </w:r>
            <w:r w:rsidR="004D641A">
              <w:rPr>
                <w:rFonts w:asciiTheme="majorHAnsi" w:eastAsiaTheme="majorHAnsi" w:hAnsiTheme="majorHAnsi" w:hint="eastAsia"/>
              </w:rPr>
              <w:t>/</w:t>
            </w:r>
            <w:r w:rsidR="004D641A" w:rsidRPr="004D641A"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 w:rsidR="00FF13EC" w:rsidRPr="006777DC" w14:paraId="73E024A3" w14:textId="77777777" w:rsidTr="00FF13EC">
        <w:tc>
          <w:tcPr>
            <w:tcW w:w="724" w:type="pct"/>
            <w:vMerge w:val="restart"/>
            <w:shd w:val="pct10" w:color="auto" w:fill="auto"/>
            <w:vAlign w:val="center"/>
          </w:tcPr>
          <w:p w14:paraId="227F923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319F70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26A6F6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4977ECDF" w14:textId="77777777" w:rsidTr="00FF13EC">
        <w:tc>
          <w:tcPr>
            <w:tcW w:w="724" w:type="pct"/>
            <w:vMerge/>
            <w:shd w:val="pct10" w:color="auto" w:fill="auto"/>
            <w:vAlign w:val="center"/>
          </w:tcPr>
          <w:p w14:paraId="78EA6DB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7FB98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2FE5FB7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3AAD53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BC32BE6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C90A9D0" w14:textId="77777777" w:rsidTr="00FF13EC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8C70A7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6E86C5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901C0B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A5CFB73" w14:textId="77777777" w:rsidTr="00FF13E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4CF65E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854ADA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B95514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C2723A6" w14:textId="77777777" w:rsidR="008332B2" w:rsidRDefault="008332B2" w:rsidP="008332B2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48F6BFA" w14:textId="77777777" w:rsidR="008332B2" w:rsidRPr="00E83505" w:rsidRDefault="008332B2" w:rsidP="00953B03">
      <w:pPr>
        <w:pStyle w:val="hieatt"/>
        <w:numPr>
          <w:ilvl w:val="0"/>
          <w:numId w:val="4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8332B2" w:rsidRPr="00795232" w14:paraId="51645A33" w14:textId="77777777" w:rsidTr="00F3016D">
        <w:tc>
          <w:tcPr>
            <w:tcW w:w="777" w:type="pct"/>
            <w:shd w:val="pct10" w:color="auto" w:fill="auto"/>
            <w:vAlign w:val="center"/>
          </w:tcPr>
          <w:p w14:paraId="5D2E1309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4B9D2978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674CBB54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5BB8473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05D4D7B8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D641A" w:rsidRPr="00795232" w14:paraId="6899DA94" w14:textId="77777777" w:rsidTr="00F3016D">
        <w:tc>
          <w:tcPr>
            <w:tcW w:w="777" w:type="pct"/>
            <w:shd w:val="clear" w:color="auto" w:fill="auto"/>
            <w:vAlign w:val="center"/>
          </w:tcPr>
          <w:p w14:paraId="11E544C0" w14:textId="77777777" w:rsidR="004D641A" w:rsidRPr="008C0E01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38B34A5" w14:textId="77777777" w:rsidR="004D641A" w:rsidRPr="000E55DF" w:rsidRDefault="004D641A" w:rsidP="004D641A">
            <w:pPr>
              <w:rPr>
                <w:rFonts w:asciiTheme="majorHAnsi" w:eastAsiaTheme="majorHAnsi" w:hAnsiTheme="majorHAnsi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E6F6EF1" w14:textId="77777777" w:rsidR="004D641A" w:rsidRPr="000E55DF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3FFD498" w14:textId="77777777" w:rsidR="004D641A" w:rsidRPr="000E55DF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88B71CF" w14:textId="77777777" w:rsidR="004D641A" w:rsidRPr="00B359BF" w:rsidRDefault="004D641A" w:rsidP="004D641A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입출항제출번호 또는 선박호출부호 필수입력</w:t>
            </w:r>
          </w:p>
        </w:tc>
      </w:tr>
      <w:tr w:rsidR="004D641A" w:rsidRPr="00795232" w14:paraId="05F2513D" w14:textId="77777777" w:rsidTr="00F3016D">
        <w:tc>
          <w:tcPr>
            <w:tcW w:w="777" w:type="pct"/>
            <w:shd w:val="clear" w:color="auto" w:fill="auto"/>
            <w:vAlign w:val="center"/>
          </w:tcPr>
          <w:p w14:paraId="71634B6F" w14:textId="77777777" w:rsidR="004D641A" w:rsidRPr="008C0E01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C0E01">
              <w:rPr>
                <w:rFonts w:ascii="맑은 고딕" w:eastAsia="맑은 고딕" w:hAnsi="맑은 고딕" w:cs="굴림"/>
                <w:color w:val="000000"/>
                <w:sz w:val="20"/>
              </w:rPr>
              <w:t>shipCallSgn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951E234" w14:textId="77777777" w:rsidR="004D641A" w:rsidRPr="000E55DF" w:rsidRDefault="004D641A" w:rsidP="004D641A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55FA88E" w14:textId="77777777" w:rsidR="004D641A" w:rsidRPr="000E55DF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1D203E2" w14:textId="77777777" w:rsidR="004D641A" w:rsidRPr="000E55DF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0EBED10" w14:textId="77777777" w:rsidR="004D641A" w:rsidRPr="00B359BF" w:rsidRDefault="004D641A" w:rsidP="004D641A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입출항제출번호 또는 선박호출부호 필수입력</w:t>
            </w:r>
          </w:p>
        </w:tc>
      </w:tr>
    </w:tbl>
    <w:p w14:paraId="3C233D25" w14:textId="77777777" w:rsidR="004D641A" w:rsidRPr="001D4B94" w:rsidRDefault="004D641A" w:rsidP="008332B2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2EED7FD2" w14:textId="77777777" w:rsidR="008332B2" w:rsidRPr="00E83505" w:rsidRDefault="008332B2" w:rsidP="00953B03">
      <w:pPr>
        <w:pStyle w:val="hieatt"/>
        <w:numPr>
          <w:ilvl w:val="0"/>
          <w:numId w:val="4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91"/>
        <w:gridCol w:w="1114"/>
        <w:gridCol w:w="1039"/>
        <w:gridCol w:w="3422"/>
      </w:tblGrid>
      <w:tr w:rsidR="008332B2" w:rsidRPr="00795232" w14:paraId="33AA04DC" w14:textId="77777777" w:rsidTr="00815DD6">
        <w:trPr>
          <w:trHeight w:val="280"/>
        </w:trPr>
        <w:tc>
          <w:tcPr>
            <w:tcW w:w="797" w:type="pct"/>
            <w:shd w:val="pct10" w:color="auto" w:fill="auto"/>
            <w:vAlign w:val="center"/>
          </w:tcPr>
          <w:p w14:paraId="684D6AC9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 w14:paraId="7D069681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00C8CBE0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32421157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 w14:paraId="2B9FFC97" w14:textId="77777777" w:rsidR="008332B2" w:rsidRPr="00795232" w:rsidRDefault="008332B2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332B2" w14:paraId="30BE76B7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93F82" w14:textId="77777777" w:rsidR="008332B2" w:rsidRPr="00A940F9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mrn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6164F" w14:textId="77777777" w:rsidR="008332B2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적하목록관리번호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2C01B" w14:textId="77777777" w:rsidR="008332B2" w:rsidRDefault="008332B2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B0C770" w14:textId="77777777" w:rsidR="008332B2" w:rsidRDefault="007D5868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795232">
              <w:rPr>
                <w:rFonts w:asciiTheme="majorHAnsi" w:eastAsiaTheme="majorHAnsi" w:hAnsiTheme="majorHAnsi" w:hint="eastAsia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E008CC" w14:textId="77777777" w:rsidR="008332B2" w:rsidRDefault="008332B2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332B2" w14:paraId="6979F2A4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DD26F2" w14:textId="77777777" w:rsidR="008332B2" w:rsidRPr="00A940F9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BCAEF" w14:textId="77777777" w:rsidR="008332B2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선박항공편명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5156F" w14:textId="77777777" w:rsidR="008332B2" w:rsidRDefault="00812AD4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E3F84C" w14:textId="77777777" w:rsidR="008332B2" w:rsidRDefault="007D5868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795232">
              <w:rPr>
                <w:rFonts w:asciiTheme="majorHAnsi" w:eastAsiaTheme="majorHAnsi" w:hAnsiTheme="majorHAnsi" w:hint="eastAsia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9658F" w14:textId="77777777" w:rsidR="008332B2" w:rsidRDefault="008332B2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332B2" w14:paraId="3BB9BB17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E79AA" w14:textId="77777777" w:rsidR="008332B2" w:rsidRPr="00BB3C63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E1A70" w14:textId="77777777" w:rsidR="008332B2" w:rsidRPr="00BB3C63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선박호출IMO번호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F936EC" w14:textId="77777777" w:rsidR="008332B2" w:rsidRDefault="00F77673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BCB582" w14:textId="77777777" w:rsidR="008332B2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8BF16D" w14:textId="77777777" w:rsidR="008332B2" w:rsidRDefault="008332B2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332B2" w14:paraId="68CECC59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B28B0" w14:textId="77777777" w:rsidR="008332B2" w:rsidRPr="00BB3C63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4BEC7" w14:textId="77777777" w:rsidR="008332B2" w:rsidRPr="00BB3C63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선박항공기국가코드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7C623" w14:textId="77777777" w:rsidR="008332B2" w:rsidRDefault="00F77673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9117E" w14:textId="77777777" w:rsidR="008332B2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0F473" w14:textId="77777777" w:rsidR="008332B2" w:rsidRDefault="008332B2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332B2" w14:paraId="3408CA5D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253D0" w14:textId="77777777" w:rsidR="008332B2" w:rsidRPr="00A940F9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63878" w14:textId="77777777" w:rsidR="008332B2" w:rsidRPr="00BB3C63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입항일시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0844" w14:textId="77777777" w:rsidR="008332B2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70D25" w14:textId="77777777" w:rsidR="008332B2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F01956" w14:textId="77777777" w:rsidR="008332B2" w:rsidRDefault="008332B2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12AD4" w14:paraId="3536B647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82E9F" w14:textId="77777777" w:rsidR="00812AD4" w:rsidRPr="00E02A8D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shipLamrPlcNm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1659F" w14:textId="77777777" w:rsidR="00812AD4" w:rsidRPr="00FE596C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선박계선장소명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47921" w14:textId="77777777" w:rsidR="00812AD4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779DE9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1D2F5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12AD4" w14:paraId="158FA1FD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BA142" w14:textId="77777777" w:rsidR="00812AD4" w:rsidRPr="00E02A8D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shipLamrPlcCd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614D3" w14:textId="77777777" w:rsidR="00812AD4" w:rsidRPr="00FE596C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선박계선장소코드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9D72A" w14:textId="77777777" w:rsidR="00812AD4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005168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3FD307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12AD4" w14:paraId="3DB8671B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636DC" w14:textId="77777777" w:rsidR="00812AD4" w:rsidRPr="00E02A8D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3687F" w14:textId="77777777" w:rsidR="00812AD4" w:rsidRPr="00FE596C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전체승무원인원수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C8A0E" w14:textId="77777777" w:rsidR="00812AD4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092496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CD5EBE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12AD4" w14:paraId="09A5813A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8469B" w14:textId="77777777" w:rsidR="00812AD4" w:rsidRPr="00E02A8D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9934E" w14:textId="77777777" w:rsidR="00812AD4" w:rsidRPr="00FE596C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전체승객인원수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4FFDD" w14:textId="77777777" w:rsidR="00812AD4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883AC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034C7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12AD4" w14:paraId="6EA25CD4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B33C3" w14:textId="77777777" w:rsidR="00812AD4" w:rsidRPr="00E02A8D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acptDttm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D8154" w14:textId="77777777" w:rsidR="00812AD4" w:rsidRPr="00FE596C" w:rsidRDefault="00812A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수리일시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743EA" w14:textId="77777777" w:rsidR="00812AD4" w:rsidRDefault="00F7767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53E07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195A1A" w14:textId="77777777" w:rsidR="00812AD4" w:rsidRDefault="00812AD4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90133" w14:paraId="42285594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0127F" w14:textId="77777777" w:rsidR="00F90133" w:rsidRPr="00812AD4" w:rsidRDefault="00F90133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2781C" w14:textId="77777777" w:rsidR="00F90133" w:rsidRPr="00812AD4" w:rsidRDefault="00F90133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6D28B" w14:textId="77777777" w:rsidR="00F90133" w:rsidRDefault="00F90133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E7E873" w14:textId="77777777" w:rsidR="00F90133" w:rsidRDefault="00F90133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7D5868" w:rsidRPr="00795232">
              <w:rPr>
                <w:rFonts w:asciiTheme="majorHAnsi" w:eastAsiaTheme="majorHAnsi" w:hAnsiTheme="majorHAnsi" w:hint="eastAsia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CD6854" w14:textId="77777777" w:rsidR="00F90133" w:rsidRDefault="00F90133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067DA5F" w14:textId="77777777" w:rsidR="00D120C7" w:rsidRDefault="00D120C7" w:rsidP="00D120C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B312C8D" w14:textId="77777777" w:rsidR="008332B2" w:rsidRDefault="008332B2" w:rsidP="008332B2">
      <w:pPr>
        <w:jc w:val="left"/>
        <w:rPr>
          <w:rFonts w:asciiTheme="majorHAnsi" w:eastAsiaTheme="majorHAnsi" w:hAnsiTheme="majorHAnsi"/>
        </w:rPr>
      </w:pPr>
    </w:p>
    <w:p w14:paraId="38870659" w14:textId="77777777" w:rsidR="008332B2" w:rsidRPr="00E83505" w:rsidRDefault="008332B2" w:rsidP="00134519">
      <w:pPr>
        <w:pStyle w:val="hieatt"/>
        <w:numPr>
          <w:ilvl w:val="0"/>
          <w:numId w:val="4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332B2" w:rsidRPr="00D4696F" w14:paraId="613FBA21" w14:textId="77777777" w:rsidTr="00815DD6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0B581A" w14:textId="77777777" w:rsidR="008332B2" w:rsidRPr="00D4696F" w:rsidRDefault="008332B2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8332B2" w:rsidRPr="00D4696F" w14:paraId="46171209" w14:textId="77777777" w:rsidTr="00815DD6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4D47846" w14:textId="77777777" w:rsidR="008332B2" w:rsidRPr="00BF6342" w:rsidRDefault="00420664" w:rsidP="00B32083">
            <w:pPr>
              <w:jc w:val="left"/>
              <w:rPr>
                <w:rFonts w:asciiTheme="majorHAnsi" w:eastAsiaTheme="majorHAnsi" w:hAnsiTheme="majorHAnsi"/>
              </w:rPr>
            </w:pPr>
            <w:hyperlink r:id="rId111" w:history="1">
              <w:r w:rsidR="00F74F7F" w:rsidRPr="00040513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F74F7F" w:rsidRPr="00040513">
                <w:rPr>
                  <w:rStyle w:val="a5"/>
                </w:rPr>
                <w:t xml:space="preserve"> </w:t>
              </w:r>
              <w:r w:rsidR="00F74F7F" w:rsidRPr="00040513">
                <w:rPr>
                  <w:rStyle w:val="a5"/>
                  <w:rFonts w:asciiTheme="majorHAnsi" w:eastAsiaTheme="majorHAnsi" w:hAnsiTheme="majorHAnsi"/>
                </w:rPr>
                <w:t>etprRprtQryBrkdQry/retrieveetprRprtQryBrkd?crkyCn</w:t>
              </w:r>
            </w:hyperlink>
            <w:r w:rsidR="008332B2" w:rsidRPr="00BF6342">
              <w:rPr>
                <w:rFonts w:asciiTheme="majorHAnsi" w:eastAsiaTheme="majorHAnsi" w:hAnsiTheme="majorHAnsi"/>
              </w:rPr>
              <w:t>=</w:t>
            </w:r>
            <w:r w:rsidR="008332B2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8332B2" w:rsidRPr="00BF6342">
              <w:rPr>
                <w:rFonts w:asciiTheme="majorHAnsi" w:eastAsiaTheme="majorHAnsi" w:hAnsiTheme="majorHAnsi"/>
              </w:rPr>
              <w:t>&amp;</w:t>
            </w:r>
            <w:r w:rsidR="00F17DFE">
              <w:t xml:space="preserve"> </w:t>
            </w:r>
            <w:r w:rsidR="00F17DFE" w:rsidRPr="00F17DFE">
              <w:rPr>
                <w:rFonts w:asciiTheme="majorHAnsi" w:eastAsiaTheme="majorHAnsi" w:hAnsiTheme="majorHAnsi"/>
              </w:rPr>
              <w:t>ioprSbmtNo</w:t>
            </w:r>
            <w:r w:rsidR="00F17DFE">
              <w:rPr>
                <w:rFonts w:asciiTheme="majorHAnsi" w:eastAsiaTheme="majorHAnsi" w:hAnsiTheme="majorHAnsi"/>
              </w:rPr>
              <w:t>=</w:t>
            </w:r>
            <w:r w:rsidR="00FA0966" w:rsidRPr="00FA0966">
              <w:rPr>
                <w:rFonts w:asciiTheme="majorHAnsi" w:eastAsiaTheme="majorHAnsi" w:hAnsiTheme="majorHAnsi"/>
              </w:rPr>
              <w:t>16SRDJA0023</w:t>
            </w:r>
            <w:r w:rsidR="008F7EEA">
              <w:t xml:space="preserve"> </w:t>
            </w:r>
            <w:r w:rsidR="008F7EEA" w:rsidRPr="008F7EEA">
              <w:rPr>
                <w:rFonts w:asciiTheme="majorHAnsi" w:eastAsiaTheme="majorHAnsi" w:hAnsiTheme="majorHAnsi"/>
              </w:rPr>
              <w:t>&amp;shipCallSgn=</w:t>
            </w:r>
            <w:r w:rsidR="00B32083" w:rsidRPr="00B32083">
              <w:rPr>
                <w:rFonts w:asciiTheme="majorHAnsi" w:eastAsiaTheme="majorHAnsi" w:hAnsiTheme="majorHAnsi"/>
              </w:rPr>
              <w:t>3FBO6</w:t>
            </w:r>
          </w:p>
        </w:tc>
      </w:tr>
      <w:tr w:rsidR="008332B2" w:rsidRPr="00D4696F" w14:paraId="09974852" w14:textId="77777777" w:rsidTr="00815DD6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1BBFBA" w14:textId="77777777" w:rsidR="008332B2" w:rsidRPr="00D4696F" w:rsidRDefault="008332B2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8332B2" w:rsidRPr="00D4696F" w14:paraId="5D223A16" w14:textId="77777777" w:rsidTr="00815DD6">
        <w:trPr>
          <w:trHeight w:val="2462"/>
        </w:trPr>
        <w:tc>
          <w:tcPr>
            <w:tcW w:w="9693" w:type="dxa"/>
            <w:shd w:val="clear" w:color="auto" w:fill="auto"/>
          </w:tcPr>
          <w:p w14:paraId="0BBE2E1C" w14:textId="77777777" w:rsidR="008332B2" w:rsidRDefault="008332B2" w:rsidP="00815DD6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FBA41E" w14:textId="77777777" w:rsidR="008332B2" w:rsidRDefault="00420664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12" w:history="1">
              <w:r w:rsidR="00833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8332B2">
              <w:rPr>
                <w:rFonts w:ascii="Verdana" w:hAnsi="Verdana"/>
                <w:sz w:val="20"/>
              </w:rPr>
              <w:t xml:space="preserve"> </w:t>
            </w:r>
            <w:r w:rsidR="008332B2">
              <w:rPr>
                <w:rStyle w:val="m1"/>
                <w:rFonts w:ascii="Verdana" w:hAnsi="Verdana"/>
                <w:sz w:val="20"/>
              </w:rPr>
              <w:t>&lt;</w:t>
            </w:r>
            <w:r w:rsidR="00F17DFE" w:rsidRPr="00F17DFE">
              <w:rPr>
                <w:rStyle w:val="t1"/>
                <w:rFonts w:ascii="Verdana" w:hAnsi="Verdana" w:hint="eastAsia"/>
                <w:sz w:val="20"/>
              </w:rPr>
              <w:t>e</w:t>
            </w:r>
            <w:r w:rsidR="00F17DFE" w:rsidRPr="00F17DFE">
              <w:rPr>
                <w:rStyle w:val="t1"/>
                <w:rFonts w:ascii="Verdana" w:hAnsi="Verdana"/>
                <w:sz w:val="20"/>
              </w:rPr>
              <w:t>tprRprtQryBrkdQryRtnVo</w:t>
            </w:r>
            <w:r w:rsidR="00833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5D3D25C" w14:textId="77777777" w:rsidR="008332B2" w:rsidRDefault="008332B2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A3A0DDC" w14:textId="77777777" w:rsidR="00F31E9B" w:rsidRPr="00F31E9B" w:rsidRDefault="00420664" w:rsidP="00F31E9B">
            <w:pPr>
              <w:ind w:leftChars="84" w:left="665" w:hanging="480"/>
              <w:rPr>
                <w:rFonts w:ascii="Verdana" w:hAnsi="Verdana"/>
                <w:color w:val="0000FF"/>
                <w:sz w:val="20"/>
              </w:rPr>
            </w:pPr>
            <w:hyperlink r:id="rId113" w:history="1">
              <w:r w:rsidR="00833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8332B2">
              <w:rPr>
                <w:rFonts w:ascii="Verdana" w:hAnsi="Verdana"/>
                <w:sz w:val="20"/>
              </w:rPr>
              <w:t xml:space="preserve"> </w:t>
            </w:r>
            <w:r w:rsidR="008332B2">
              <w:rPr>
                <w:rStyle w:val="m1"/>
                <w:rFonts w:ascii="Verdana" w:hAnsi="Verdana"/>
                <w:sz w:val="20"/>
              </w:rPr>
              <w:t>&lt;</w:t>
            </w:r>
            <w:r w:rsidR="00F17DFE" w:rsidRPr="00F17DFE">
              <w:rPr>
                <w:rStyle w:val="t1"/>
                <w:rFonts w:ascii="Verdana" w:hAnsi="Verdana"/>
                <w:sz w:val="20"/>
              </w:rPr>
              <w:t>etprRprtQryBrkdQryVo</w:t>
            </w:r>
            <w:r w:rsidR="008332B2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0325CC1" w14:textId="77777777" w:rsidR="00F31E9B" w:rsidRDefault="00F31E9B" w:rsidP="00F31E9B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571D3BEB" w14:textId="77777777" w:rsidR="008332B2" w:rsidRDefault="008332B2" w:rsidP="00D120C7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16SRDJA0023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907E1D" w14:textId="77777777" w:rsidR="008332B2" w:rsidRDefault="008332B2" w:rsidP="00815DD6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shipFlgtNm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SOLAR EMBER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shipFlgtNm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1D42ECEA" w14:textId="77777777" w:rsidR="008332B2" w:rsidRDefault="008332B2" w:rsidP="00815DD6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shipCallImoNo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3FBO6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shipCallImoNo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2B878056" w14:textId="77777777" w:rsidR="008332B2" w:rsidRDefault="008332B2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PA</w:t>
            </w:r>
            <w:r w:rsidR="00D120C7">
              <w:rPr>
                <w:rStyle w:val="m1"/>
                <w:rFonts w:ascii="Verdana" w:hAnsi="Verdana"/>
                <w:sz w:val="20"/>
              </w:rPr>
              <w:t>&lt;</w:t>
            </w:r>
            <w:r w:rsidR="00D120C7">
              <w:rPr>
                <w:rStyle w:val="m1"/>
                <w:rFonts w:ascii="Verdana" w:hAnsi="Verdana" w:hint="eastAsia"/>
                <w:sz w:val="20"/>
              </w:rPr>
              <w:t>/</w:t>
            </w:r>
            <w:r w:rsidR="00D120C7" w:rsidRPr="00F61030">
              <w:rPr>
                <w:rStyle w:val="t1"/>
                <w:rFonts w:ascii="Verdana" w:hAnsi="Verdana"/>
                <w:sz w:val="20"/>
              </w:rPr>
              <w:t>shipAirCntyCd</w:t>
            </w:r>
            <w:r w:rsidR="00D120C7"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 w14:paraId="085326FB" w14:textId="77777777" w:rsidR="008332B2" w:rsidRDefault="008332B2" w:rsidP="00D120C7"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201601061400</w:t>
            </w:r>
            <w:r w:rsidR="00D120C7">
              <w:rPr>
                <w:rStyle w:val="m1"/>
                <w:rFonts w:ascii="Verdana" w:hAnsi="Verdana"/>
                <w:sz w:val="20"/>
              </w:rPr>
              <w:t>&lt;</w:t>
            </w:r>
            <w:r w:rsidR="00D120C7">
              <w:rPr>
                <w:rStyle w:val="m1"/>
                <w:rFonts w:ascii="Verdana" w:hAnsi="Verdana" w:hint="eastAsia"/>
                <w:sz w:val="20"/>
              </w:rPr>
              <w:t>/</w:t>
            </w:r>
            <w:r w:rsidR="00D120C7" w:rsidRPr="00F61030">
              <w:rPr>
                <w:rStyle w:val="t1"/>
                <w:rFonts w:ascii="Verdana" w:hAnsi="Verdana"/>
                <w:sz w:val="20"/>
              </w:rPr>
              <w:t>etprDttm</w:t>
            </w:r>
            <w:r w:rsidR="00D120C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90B2673" w14:textId="77777777" w:rsidR="008332B2" w:rsidRDefault="008332B2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송악부두</w:t>
            </w:r>
            <w:r w:rsidR="00D120C7" w:rsidRPr="00D120C7">
              <w:rPr>
                <w:rStyle w:val="tx1"/>
                <w:rFonts w:ascii="Verdana" w:hAnsi="Verdana"/>
              </w:rPr>
              <w:t xml:space="preserve"> 5</w:t>
            </w:r>
            <w:r w:rsidR="00D120C7" w:rsidRPr="00D120C7">
              <w:rPr>
                <w:rStyle w:val="tx1"/>
                <w:rFonts w:ascii="Verdana" w:hAnsi="Verdana"/>
              </w:rPr>
              <w:t>번</w:t>
            </w:r>
            <w:r w:rsidR="00D120C7" w:rsidRPr="00D120C7">
              <w:rPr>
                <w:rStyle w:val="tx1"/>
                <w:rFonts w:ascii="Verdana" w:hAnsi="Verdana"/>
              </w:rPr>
              <w:t xml:space="preserve"> </w:t>
            </w:r>
            <w:r w:rsidR="00D120C7" w:rsidRPr="00D120C7">
              <w:rPr>
                <w:rStyle w:val="tx1"/>
                <w:rFonts w:ascii="Verdana" w:hAnsi="Verdana"/>
              </w:rPr>
              <w:t>선석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BCEFD9E" w14:textId="77777777" w:rsidR="008332B2" w:rsidRDefault="008332B2" w:rsidP="00815DD6"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shipLamrPlcCd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MBH05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shipLamrPlcCd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0EE46959" w14:textId="77777777" w:rsidR="008332B2" w:rsidRDefault="008332B2" w:rsidP="00815DD6"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 w:rsidRPr="003A40CE">
              <w:rPr>
                <w:rStyle w:val="m1"/>
                <w:rFonts w:ascii="Verdana" w:hAnsi="Verdana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alCrmbPecnt</w:t>
            </w:r>
            <w:r w:rsidRPr="003A40CE">
              <w:rPr>
                <w:rStyle w:val="m1"/>
                <w:rFonts w:ascii="Verdana" w:hAnsi="Verdana"/>
              </w:rPr>
              <w:t>&gt;</w:t>
            </w:r>
            <w:r w:rsidR="00D120C7">
              <w:rPr>
                <w:rStyle w:val="tx1"/>
                <w:rFonts w:ascii="Verdana" w:hAnsi="Verdana" w:hint="eastAsia"/>
              </w:rPr>
              <w:t>0</w:t>
            </w:r>
            <w:r w:rsidRPr="003A40CE">
              <w:rPr>
                <w:rStyle w:val="m1"/>
                <w:rFonts w:ascii="Verdana" w:hAnsi="Verdana"/>
              </w:rPr>
              <w:t>&lt;/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alCrmbPecnt</w:t>
            </w:r>
            <w:r w:rsidRPr="003A40CE">
              <w:rPr>
                <w:rStyle w:val="m1"/>
                <w:rFonts w:ascii="Verdana" w:hAnsi="Verdana"/>
              </w:rPr>
              <w:t>&gt;</w:t>
            </w:r>
          </w:p>
          <w:p w14:paraId="6BAA31BA" w14:textId="77777777" w:rsidR="008332B2" w:rsidRDefault="008332B2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 w:hint="eastAsia"/>
              </w:rPr>
              <w:t>0</w:t>
            </w:r>
            <w:r w:rsidR="00D120C7">
              <w:rPr>
                <w:rStyle w:val="m1"/>
                <w:rFonts w:ascii="Verdana" w:hAnsi="Verdana"/>
                <w:sz w:val="20"/>
              </w:rPr>
              <w:t>&lt;</w:t>
            </w:r>
            <w:r w:rsidR="00D120C7">
              <w:rPr>
                <w:rStyle w:val="m1"/>
                <w:rFonts w:ascii="Verdana" w:hAnsi="Verdana" w:hint="eastAsia"/>
                <w:sz w:val="20"/>
              </w:rPr>
              <w:t>/</w:t>
            </w:r>
            <w:r w:rsidR="00D120C7" w:rsidRPr="00F61030">
              <w:rPr>
                <w:rStyle w:val="t1"/>
                <w:rFonts w:ascii="Verdana" w:hAnsi="Verdana"/>
                <w:sz w:val="20"/>
              </w:rPr>
              <w:t>alPsngPecnt</w:t>
            </w:r>
            <w:r w:rsidR="00D120C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42A7D3" w14:textId="77777777" w:rsidR="008332B2" w:rsidRDefault="008332B2" w:rsidP="00815DD6"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F61030" w:rsidRPr="00F61030"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D120C7" w:rsidRPr="00D120C7">
              <w:rPr>
                <w:rStyle w:val="tx1"/>
                <w:rFonts w:ascii="Verdana" w:hAnsi="Verdana"/>
              </w:rPr>
              <w:t>201601031403</w:t>
            </w:r>
            <w:r w:rsidR="00D120C7">
              <w:rPr>
                <w:rStyle w:val="m1"/>
                <w:rFonts w:ascii="Verdana" w:hAnsi="Verdana"/>
                <w:sz w:val="20"/>
              </w:rPr>
              <w:t>&lt;</w:t>
            </w:r>
            <w:r w:rsidR="00D120C7">
              <w:rPr>
                <w:rStyle w:val="m1"/>
                <w:rFonts w:ascii="Verdana" w:hAnsi="Verdana" w:hint="eastAsia"/>
                <w:sz w:val="20"/>
              </w:rPr>
              <w:t>/</w:t>
            </w:r>
            <w:r w:rsidR="00D120C7" w:rsidRPr="00F61030">
              <w:rPr>
                <w:rStyle w:val="t1"/>
                <w:rFonts w:ascii="Verdana" w:hAnsi="Verdana"/>
                <w:sz w:val="20"/>
              </w:rPr>
              <w:t>acptDttm</w:t>
            </w:r>
            <w:r w:rsidR="00D120C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72D4236" w14:textId="77777777" w:rsidR="008332B2" w:rsidRPr="00951AB2" w:rsidRDefault="008332B2" w:rsidP="00815DD6"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Pr="00951AB2">
              <w:rPr>
                <w:rStyle w:val="t1"/>
                <w:rFonts w:ascii="Verdana" w:hAnsi="Verdana" w:hint="eastAsia"/>
                <w:sz w:val="20"/>
              </w:rPr>
              <w:t>c</w:t>
            </w:r>
            <w:r w:rsidRPr="00951AB2"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51F57F" w14:textId="77777777" w:rsidR="008332B2" w:rsidRDefault="008332B2" w:rsidP="00815DD6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F17DFE"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943E7D9" w14:textId="77777777" w:rsidR="008332B2" w:rsidRPr="00C059E5" w:rsidRDefault="00420664" w:rsidP="00B53F2A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4" w:history="1">
              <w:r w:rsidR="008332B2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8332B2">
              <w:rPr>
                <w:rStyle w:val="b1"/>
                <w:sz w:val="20"/>
              </w:rPr>
              <w:t> </w:t>
            </w:r>
            <w:r w:rsidR="008332B2">
              <w:rPr>
                <w:rStyle w:val="m1"/>
                <w:rFonts w:ascii="Verdana" w:hAnsi="Verdana"/>
                <w:sz w:val="20"/>
              </w:rPr>
              <w:t>&lt;/</w:t>
            </w:r>
            <w:r w:rsidR="00F17DFE" w:rsidRPr="00F17DFE">
              <w:rPr>
                <w:rStyle w:val="t1"/>
                <w:rFonts w:ascii="Verdana" w:hAnsi="Verdana" w:hint="eastAsia"/>
                <w:sz w:val="20"/>
              </w:rPr>
              <w:t>e</w:t>
            </w:r>
            <w:r w:rsidR="00F17DFE" w:rsidRPr="00F17DFE">
              <w:rPr>
                <w:rStyle w:val="t1"/>
                <w:rFonts w:ascii="Verdana" w:hAnsi="Verdana"/>
                <w:sz w:val="20"/>
              </w:rPr>
              <w:t>tprRprtQryBrkdQryRtnVo</w:t>
            </w:r>
            <w:r w:rsidR="008332B2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051B380F" w14:textId="77777777" w:rsidR="004D641A" w:rsidRDefault="004D641A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kern w:val="28"/>
          <w:sz w:val="32"/>
          <w:szCs w:val="24"/>
        </w:rPr>
      </w:pPr>
    </w:p>
    <w:p w14:paraId="004257AB" w14:textId="77777777" w:rsidR="004D641A" w:rsidRDefault="004D641A" w:rsidP="004D641A"/>
    <w:p w14:paraId="0C29E1CA" w14:textId="77777777" w:rsidR="00E737A8" w:rsidRPr="00FE596C" w:rsidRDefault="001B5843" w:rsidP="00E737A8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9" w:name="_Toc161922323"/>
      <w:r>
        <w:rPr>
          <w:rFonts w:asciiTheme="majorHAnsi" w:eastAsiaTheme="majorHAnsi" w:hAnsiTheme="majorHAnsi" w:hint="eastAsia"/>
          <w:b/>
          <w:sz w:val="26"/>
          <w:szCs w:val="26"/>
        </w:rPr>
        <w:t>수입신고필증검증</w:t>
      </w:r>
      <w:bookmarkEnd w:id="49"/>
    </w:p>
    <w:p w14:paraId="3DC7AB5F" w14:textId="77777777" w:rsidR="004A113F" w:rsidRDefault="00AF7AA4" w:rsidP="00953B03">
      <w:pPr>
        <w:pStyle w:val="afc"/>
        <w:numPr>
          <w:ilvl w:val="0"/>
          <w:numId w:val="43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 w:rsidRPr="004A113F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CA5CD4" w:rsidRPr="006777DC" w14:paraId="138DB8D9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30062B14" w14:textId="77777777" w:rsidR="00CA5CD4" w:rsidRPr="0081418F" w:rsidRDefault="00CA5CD4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7AF6512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EC55655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22</w:t>
            </w:r>
          </w:p>
        </w:tc>
      </w:tr>
      <w:tr w:rsidR="00CA5CD4" w:rsidRPr="006777DC" w14:paraId="38FC0BA7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3EF918A0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5328A03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EE597C4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수입신고필증검증</w:t>
            </w:r>
          </w:p>
        </w:tc>
      </w:tr>
      <w:tr w:rsidR="00CA5CD4" w:rsidRPr="006777DC" w14:paraId="3AB2DF5A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3857CA27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F314C2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A70211A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9F31B9"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CA5CD4" w:rsidRPr="006777DC" w14:paraId="1CFD2DEF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B2F51BD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15FBBE4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0B7F9F6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수입신고필증검증 내역 조회</w:t>
            </w:r>
          </w:p>
        </w:tc>
      </w:tr>
      <w:tr w:rsidR="00CA5CD4" w:rsidRPr="006777DC" w14:paraId="652416DD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7D7DBF4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F1DE6F8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932B54C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9621287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226DB0CB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A5CD4" w:rsidRPr="006777DC" w14:paraId="2568913C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48E0230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F6C67A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4290466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349A7ADF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A5CD4" w:rsidRPr="006777DC" w14:paraId="068A1414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7986491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56EA3C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D64FEA6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CA5CD4" w:rsidRPr="006777DC" w14:paraId="7DBB0039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7A30FAB6" w14:textId="77777777" w:rsidR="00CA5CD4" w:rsidRPr="0081418F" w:rsidRDefault="00CA5CD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0F01D7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EC67A56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F4FF7ED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9E73243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65801538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A5CD4" w:rsidRPr="006777DC" w14:paraId="3469D8B0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0A0486B8" w14:textId="77777777" w:rsidR="00CA5CD4" w:rsidRPr="0081418F" w:rsidRDefault="00CA5CD4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B0E5A2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F6658D0" w14:textId="77777777" w:rsidR="00CA5CD4" w:rsidRPr="0081418F" w:rsidRDefault="00CA5CD4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CA5CD4" w:rsidRPr="006777DC" w14:paraId="685465FA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5BAAA975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D33DF52" w14:textId="77777777" w:rsidR="00CA5CD4" w:rsidRPr="0081418F" w:rsidRDefault="00CA5CD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A0B2343" w14:textId="77777777" w:rsidR="00CA5CD4" w:rsidRPr="003B0322" w:rsidRDefault="00CA5CD4" w:rsidP="00815DD6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>
              <w:t xml:space="preserve"> 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DE3DD5">
              <w:rPr>
                <w:rFonts w:asciiTheme="majorHAnsi" w:eastAsiaTheme="majorHAnsi" w:hAnsiTheme="majorHAnsi"/>
              </w:rPr>
              <w:t>impDclrCrfnVrfcQry</w:t>
            </w:r>
          </w:p>
        </w:tc>
      </w:tr>
      <w:tr w:rsidR="00FF13EC" w:rsidRPr="006777DC" w14:paraId="42813144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08D9213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CDBABA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253C388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>
              <w:t xml:space="preserve"> 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DE3DD5">
              <w:rPr>
                <w:rFonts w:asciiTheme="majorHAnsi" w:eastAsiaTheme="majorHAnsi" w:hAnsiTheme="majorHAnsi"/>
              </w:rPr>
              <w:t>impDclrCrfnVrfcQry</w:t>
            </w:r>
          </w:p>
        </w:tc>
      </w:tr>
      <w:tr w:rsidR="00FF13EC" w:rsidRPr="006777DC" w14:paraId="618AB7C4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714BD70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584A21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C4A82DA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36673125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1B8BA7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D7108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3A29B1C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5025494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4178126A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3C476EF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2FD51A9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D6A6EB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72579F5" w14:textId="77777777" w:rsidR="00FF13EC" w:rsidRPr="0081418F" w:rsidRDefault="00FF13EC" w:rsidP="00815DD6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59DD15B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73137AE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D5DCB3A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24A409F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2754F5F" w14:textId="77777777" w:rsidR="00CA5CD4" w:rsidRDefault="00CA5CD4" w:rsidP="00CA5CD4">
      <w:pPr>
        <w:pStyle w:val="afc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4972DC02" w14:textId="77777777" w:rsidR="004A113F" w:rsidRDefault="004A113F" w:rsidP="00953B03">
      <w:pPr>
        <w:pStyle w:val="afc"/>
        <w:numPr>
          <w:ilvl w:val="0"/>
          <w:numId w:val="43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9"/>
        <w:gridCol w:w="1512"/>
        <w:gridCol w:w="1004"/>
        <w:gridCol w:w="1024"/>
        <w:gridCol w:w="4326"/>
      </w:tblGrid>
      <w:tr w:rsidR="00CA5CD4" w:rsidRPr="00795232" w14:paraId="14D92264" w14:textId="77777777" w:rsidTr="00815DD6">
        <w:tc>
          <w:tcPr>
            <w:tcW w:w="777" w:type="pct"/>
            <w:shd w:val="pct10" w:color="auto" w:fill="auto"/>
            <w:vAlign w:val="center"/>
          </w:tcPr>
          <w:p w14:paraId="566F132A" w14:textId="77777777" w:rsidR="00CA5CD4" w:rsidRPr="00795232" w:rsidRDefault="00CA5CD4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7E3F154F" w14:textId="77777777" w:rsidR="00CA5CD4" w:rsidRPr="00795232" w:rsidRDefault="00CA5CD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5217CD9" w14:textId="77777777" w:rsidR="00CA5CD4" w:rsidRPr="00795232" w:rsidRDefault="00CA5CD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0BF6222" w14:textId="77777777" w:rsidR="00CA5CD4" w:rsidRPr="00795232" w:rsidRDefault="00CA5CD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492468E6" w14:textId="77777777" w:rsidR="00CA5CD4" w:rsidRPr="00795232" w:rsidRDefault="00CA5CD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A5CD4" w:rsidRPr="00795232" w14:paraId="3DF9A254" w14:textId="77777777" w:rsidTr="00815DD6">
        <w:tc>
          <w:tcPr>
            <w:tcW w:w="777" w:type="pct"/>
            <w:shd w:val="clear" w:color="auto" w:fill="auto"/>
            <w:vAlign w:val="center"/>
          </w:tcPr>
          <w:p w14:paraId="6909054E" w14:textId="77777777" w:rsidR="00CA5CD4" w:rsidRPr="008C0E01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3390A">
              <w:rPr>
                <w:rFonts w:ascii="맑은 고딕" w:eastAsia="맑은 고딕" w:hAnsi="맑은 고딕" w:cs="굴림"/>
                <w:color w:val="000000"/>
                <w:sz w:val="20"/>
              </w:rPr>
              <w:t>impDclrCrfnPblsNo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A1D7D45" w14:textId="77777777" w:rsidR="00CA5CD4" w:rsidRPr="000E55DF" w:rsidRDefault="00CA5CD4" w:rsidP="00815DD6">
            <w:pPr>
              <w:rPr>
                <w:rFonts w:asciiTheme="majorHAnsi" w:eastAsiaTheme="majorHAnsi" w:hAnsiTheme="majorHAnsi"/>
                <w:sz w:val="20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85B842C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9EA9075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6B4B7BC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CA5CD4" w:rsidRPr="00795232" w14:paraId="6A349916" w14:textId="77777777" w:rsidTr="00815DD6">
        <w:tc>
          <w:tcPr>
            <w:tcW w:w="777" w:type="pct"/>
            <w:shd w:val="clear" w:color="auto" w:fill="auto"/>
            <w:vAlign w:val="center"/>
          </w:tcPr>
          <w:p w14:paraId="2CD55419" w14:textId="77777777" w:rsidR="00CA5CD4" w:rsidRPr="008C0E01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F2886"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F0805EC" w14:textId="77777777" w:rsidR="00CA5CD4" w:rsidRPr="000E55DF" w:rsidRDefault="00CA5CD4" w:rsidP="00815DD6">
            <w:pPr>
              <w:rPr>
                <w:rFonts w:asciiTheme="majorHAnsi" w:eastAsiaTheme="majorHAnsi" w:hAnsiTheme="majorHAnsi"/>
                <w:sz w:val="20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1D7E31C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E375CC">
              <w:rPr>
                <w:rFonts w:asciiTheme="majorHAnsi" w:eastAsiaTheme="majorHAnsi" w:hAnsiTheme="majorHAnsi" w:hint="eastAsia"/>
                <w:sz w:val="20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23081BE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69EDFDF5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CA5CD4" w:rsidRPr="00795232" w14:paraId="1E900F28" w14:textId="77777777" w:rsidTr="00815DD6">
        <w:tc>
          <w:tcPr>
            <w:tcW w:w="777" w:type="pct"/>
            <w:shd w:val="clear" w:color="auto" w:fill="auto"/>
            <w:vAlign w:val="center"/>
          </w:tcPr>
          <w:p w14:paraId="7EE1CF35" w14:textId="77777777" w:rsidR="00CA5CD4" w:rsidRPr="00FF2886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pltxIdfyNo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7D72BE0" w14:textId="77777777" w:rsidR="00CA5CD4" w:rsidRPr="00FB7A27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납세자 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주민등록번호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또는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사업자번호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4BB0185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 또는 13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53640A8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D5B31BE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납세자 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사업자번호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또는 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주민등록번호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 (10자리 또는 13자리)</w:t>
            </w:r>
          </w:p>
        </w:tc>
      </w:tr>
      <w:tr w:rsidR="00CA5CD4" w:rsidRPr="00795232" w14:paraId="34875276" w14:textId="77777777" w:rsidTr="00815DD6">
        <w:tc>
          <w:tcPr>
            <w:tcW w:w="777" w:type="pct"/>
            <w:shd w:val="clear" w:color="auto" w:fill="auto"/>
            <w:vAlign w:val="center"/>
          </w:tcPr>
          <w:p w14:paraId="17A22FCD" w14:textId="77777777" w:rsidR="00CA5CD4" w:rsidRPr="00B048D8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4107CC7" w14:textId="77777777" w:rsidR="00CA5CD4" w:rsidRPr="00FB7A27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78FA5B3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CD4A1D6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4517878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CA5CD4" w:rsidRPr="00795232" w14:paraId="0F76906E" w14:textId="77777777" w:rsidTr="00815DD6">
        <w:tc>
          <w:tcPr>
            <w:tcW w:w="777" w:type="pct"/>
            <w:shd w:val="clear" w:color="auto" w:fill="auto"/>
            <w:vAlign w:val="center"/>
          </w:tcPr>
          <w:p w14:paraId="46733B8E" w14:textId="77777777" w:rsidR="00CA5CD4" w:rsidRPr="00FF2886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dclrPrnm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DC08363" w14:textId="77777777" w:rsidR="00CA5CD4" w:rsidRPr="00FB7A27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D7D4DC5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40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B1D727A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3BDB286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CA5CD4" w:rsidRPr="00795232" w14:paraId="56ABECB4" w14:textId="77777777" w:rsidTr="00815DD6">
        <w:tc>
          <w:tcPr>
            <w:tcW w:w="777" w:type="pct"/>
            <w:shd w:val="clear" w:color="auto" w:fill="auto"/>
            <w:vAlign w:val="center"/>
          </w:tcPr>
          <w:p w14:paraId="528F85F4" w14:textId="77777777" w:rsidR="00CA5CD4" w:rsidRPr="00FF2886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712D21B" w14:textId="77777777" w:rsidR="00CA5CD4" w:rsidRPr="00FB7A27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813484C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19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6C97A6D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A6A9A3D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 (숫자로 입력)</w:t>
            </w:r>
          </w:p>
        </w:tc>
      </w:tr>
      <w:tr w:rsidR="00CA5CD4" w:rsidRPr="00795232" w14:paraId="5E0C7199" w14:textId="77777777" w:rsidTr="00815DD6">
        <w:tc>
          <w:tcPr>
            <w:tcW w:w="777" w:type="pct"/>
            <w:shd w:val="clear" w:color="auto" w:fill="auto"/>
            <w:vAlign w:val="center"/>
          </w:tcPr>
          <w:p w14:paraId="1CA4875D" w14:textId="77777777" w:rsidR="00CA5CD4" w:rsidRPr="00FF2886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dclrWghtUtCd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EE9C9AF" w14:textId="77777777" w:rsidR="00CA5CD4" w:rsidRPr="00FB7A27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9EB22AE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C9E3A76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61F06"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D35A520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CA5CD4" w:rsidRPr="00795232" w14:paraId="09401E07" w14:textId="77777777" w:rsidTr="00815DD6">
        <w:tc>
          <w:tcPr>
            <w:tcW w:w="777" w:type="pct"/>
            <w:shd w:val="clear" w:color="auto" w:fill="auto"/>
            <w:vAlign w:val="center"/>
          </w:tcPr>
          <w:p w14:paraId="1E6EE488" w14:textId="77777777" w:rsidR="00CA5CD4" w:rsidRPr="00B048D8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txPrcWncrTamt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F42091A" w14:textId="77777777" w:rsidR="00CA5CD4" w:rsidRPr="00B048D8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364002A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E671D4D" w14:textId="77777777" w:rsidR="00CA5CD4" w:rsidRPr="000E55DF" w:rsidRDefault="00761F06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4DC0F35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총 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과세가격 선택입력</w:t>
            </w:r>
          </w:p>
        </w:tc>
      </w:tr>
      <w:tr w:rsidR="00CA5CD4" w:rsidRPr="00795232" w14:paraId="52E8F072" w14:textId="77777777" w:rsidTr="00815DD6">
        <w:tc>
          <w:tcPr>
            <w:tcW w:w="777" w:type="pct"/>
            <w:shd w:val="clear" w:color="auto" w:fill="auto"/>
            <w:vAlign w:val="center"/>
          </w:tcPr>
          <w:p w14:paraId="7BCCA7BD" w14:textId="77777777" w:rsidR="00CA5CD4" w:rsidRPr="00B048D8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/>
                <w:color w:val="000000"/>
                <w:sz w:val="20"/>
              </w:rPr>
              <w:t>impPayQxmt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54BFC83" w14:textId="77777777" w:rsidR="00CA5CD4" w:rsidRPr="00B048D8" w:rsidRDefault="00CA5CD4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세액합계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F231B5B" w14:textId="77777777" w:rsidR="00CA5CD4" w:rsidRPr="000E55DF" w:rsidRDefault="00CA5CD4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0DD7650" w14:textId="77777777" w:rsidR="00CA5CD4" w:rsidRPr="000E55DF" w:rsidRDefault="00761F06" w:rsidP="00815DD6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B107F1A" w14:textId="77777777" w:rsidR="00CA5CD4" w:rsidRPr="00B359BF" w:rsidRDefault="00CA5CD4" w:rsidP="00815DD6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</w:t>
            </w: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세액합계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선택입력</w:t>
            </w:r>
          </w:p>
        </w:tc>
      </w:tr>
    </w:tbl>
    <w:p w14:paraId="4D5D2F36" w14:textId="77777777" w:rsidR="00452D4C" w:rsidRDefault="00452D4C" w:rsidP="00452D4C">
      <w:pPr>
        <w:pStyle w:val="afc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0AE916BE" w14:textId="77777777" w:rsidR="004A113F" w:rsidRDefault="004A113F" w:rsidP="00953B03">
      <w:pPr>
        <w:pStyle w:val="afc"/>
        <w:numPr>
          <w:ilvl w:val="0"/>
          <w:numId w:val="43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91"/>
        <w:gridCol w:w="1114"/>
        <w:gridCol w:w="1039"/>
        <w:gridCol w:w="3422"/>
      </w:tblGrid>
      <w:tr w:rsidR="00815DD6" w:rsidRPr="00795232" w14:paraId="6CC3AD5B" w14:textId="77777777" w:rsidTr="00815DD6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2B1A2E9F" w14:textId="77777777" w:rsidR="00815DD6" w:rsidRPr="00795232" w:rsidRDefault="00815DD6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267B5B10" w14:textId="77777777" w:rsidR="00815DD6" w:rsidRPr="00795232" w:rsidRDefault="00815DD6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65612B5C" w14:textId="77777777" w:rsidR="00815DD6" w:rsidRPr="00795232" w:rsidRDefault="00815DD6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5BC94B40" w14:textId="77777777" w:rsidR="00815DD6" w:rsidRPr="00795232" w:rsidRDefault="00815DD6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5458C67E" w14:textId="77777777" w:rsidR="00815DD6" w:rsidRPr="00795232" w:rsidRDefault="00815DD6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15DD6" w14:paraId="095CB04E" w14:textId="77777777" w:rsidTr="00815D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E773E" w14:textId="77777777" w:rsidR="00815DD6" w:rsidRPr="00A940F9" w:rsidRDefault="00815DD6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5DD6"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150AD" w14:textId="77777777" w:rsidR="00815DD6" w:rsidRDefault="00815DD6" w:rsidP="00815DD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0DDCF" w14:textId="77777777" w:rsidR="00815DD6" w:rsidRDefault="00815DD6" w:rsidP="00815DD6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DA0353" w14:textId="77777777" w:rsidR="00815DD6" w:rsidRDefault="00815DD6" w:rsidP="00815DD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E58AE" w14:textId="77777777" w:rsidR="00815DD6" w:rsidRDefault="00ED411E" w:rsidP="00761F06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</w:t>
            </w:r>
            <w:r w:rsidR="00761F06">
              <w:rPr>
                <w:rFonts w:ascii="맑은 고딕" w:eastAsia="맑은 고딕" w:hAnsi="맑은 고딕" w:hint="eastAsia"/>
                <w:sz w:val="20"/>
              </w:rPr>
              <w:t>일치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 0:</w:t>
            </w:r>
            <w:r w:rsidR="00761F06">
              <w:rPr>
                <w:rFonts w:ascii="맑은 고딕" w:eastAsia="맑은 고딕" w:hAnsi="맑은 고딕" w:hint="eastAsia"/>
                <w:sz w:val="20"/>
              </w:rPr>
              <w:t>불일치 -1:시스템장애</w:t>
            </w:r>
          </w:p>
        </w:tc>
      </w:tr>
    </w:tbl>
    <w:p w14:paraId="43E45071" w14:textId="77777777" w:rsidR="00815DD6" w:rsidRPr="00815DD6" w:rsidRDefault="00815DD6" w:rsidP="00815DD6">
      <w:pPr>
        <w:jc w:val="left"/>
        <w:rPr>
          <w:rFonts w:asciiTheme="majorHAnsi" w:eastAsiaTheme="majorHAnsi" w:hAnsiTheme="majorHAnsi"/>
          <w:b/>
          <w:sz w:val="24"/>
        </w:rPr>
      </w:pPr>
    </w:p>
    <w:p w14:paraId="28EECA0E" w14:textId="77777777" w:rsidR="004A113F" w:rsidRPr="004A113F" w:rsidRDefault="004A113F" w:rsidP="00953B03">
      <w:pPr>
        <w:pStyle w:val="afc"/>
        <w:numPr>
          <w:ilvl w:val="0"/>
          <w:numId w:val="43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07E68" w:rsidRPr="00D4696F" w14:paraId="4B23458A" w14:textId="77777777" w:rsidTr="007E286F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CA4E1B" w14:textId="77777777" w:rsidR="00407E68" w:rsidRPr="00D4696F" w:rsidRDefault="00407E6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407E68" w:rsidRPr="00D4696F" w14:paraId="72B369A5" w14:textId="77777777" w:rsidTr="007E286F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32F8FFC" w14:textId="77777777" w:rsidR="00407E68" w:rsidRPr="00BF6342" w:rsidRDefault="00420664" w:rsidP="00005E59">
            <w:pPr>
              <w:jc w:val="left"/>
              <w:rPr>
                <w:rFonts w:asciiTheme="majorHAnsi" w:eastAsiaTheme="majorHAnsi" w:hAnsiTheme="majorHAnsi"/>
              </w:rPr>
            </w:pPr>
            <w:hyperlink r:id="rId115" w:history="1">
              <w:r w:rsidR="00F218EE" w:rsidRPr="00075458">
                <w:rPr>
                  <w:rStyle w:val="a5"/>
                  <w:rFonts w:asciiTheme="majorHAnsi" w:eastAsiaTheme="majorHAnsi" w:hAnsiTheme="majorHAnsi"/>
                </w:rPr>
                <w:t>https://unipass.customs.go.kr:38010/ext/rest/impDclrCrfnVrfcQry/</w:t>
              </w:r>
              <w:r w:rsidR="00F218EE" w:rsidRPr="00075458">
                <w:rPr>
                  <w:rStyle w:val="a5"/>
                </w:rPr>
                <w:t xml:space="preserve"> </w:t>
              </w:r>
              <w:r w:rsidR="00F218EE" w:rsidRPr="00075458">
                <w:rPr>
                  <w:rStyle w:val="a5"/>
                  <w:rFonts w:asciiTheme="majorHAnsi" w:eastAsiaTheme="majorHAnsi" w:hAnsiTheme="majorHAnsi"/>
                </w:rPr>
                <w:t>retrieveImpDclrCrfnVrfc?crkyCn</w:t>
              </w:r>
            </w:hyperlink>
            <w:r w:rsidR="00407E68" w:rsidRPr="00BF6342">
              <w:rPr>
                <w:rFonts w:asciiTheme="majorHAnsi" w:eastAsiaTheme="majorHAnsi" w:hAnsiTheme="majorHAnsi"/>
              </w:rPr>
              <w:t>=</w:t>
            </w:r>
            <w:r w:rsidR="00407E68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218EE" w:rsidRPr="00F218EE">
              <w:rPr>
                <w:rFonts w:asciiTheme="majorHAnsi" w:eastAsiaTheme="majorHAnsi" w:hAnsiTheme="majorHAnsi"/>
              </w:rPr>
              <w:t>&amp;impDclrCrfnPblsNo=201100215300</w:t>
            </w:r>
            <w:r w:rsidR="00395068">
              <w:rPr>
                <w:rFonts w:asciiTheme="majorHAnsi" w:eastAsiaTheme="majorHAnsi" w:hAnsiTheme="majorHAnsi" w:hint="eastAsia"/>
              </w:rPr>
              <w:t>0</w:t>
            </w:r>
            <w:r w:rsidR="00F218EE" w:rsidRPr="00F218EE">
              <w:rPr>
                <w:rFonts w:asciiTheme="majorHAnsi" w:eastAsiaTheme="majorHAnsi" w:hAnsiTheme="majorHAnsi"/>
              </w:rPr>
              <w:t>&amp;impDclrNo=1186111030</w:t>
            </w:r>
            <w:r w:rsidR="00395068">
              <w:rPr>
                <w:rFonts w:asciiTheme="majorHAnsi" w:eastAsiaTheme="majorHAnsi" w:hAnsiTheme="majorHAnsi" w:hint="eastAsia"/>
              </w:rPr>
              <w:t>000</w:t>
            </w:r>
            <w:r w:rsidR="00F218EE" w:rsidRPr="00F218EE">
              <w:rPr>
                <w:rFonts w:asciiTheme="majorHAnsi" w:eastAsiaTheme="majorHAnsi" w:hAnsiTheme="majorHAnsi"/>
              </w:rPr>
              <w:t>U&amp;pltxIdfyNo=102811</w:t>
            </w:r>
            <w:r w:rsidR="00005E59">
              <w:rPr>
                <w:rFonts w:asciiTheme="majorHAnsi" w:eastAsiaTheme="majorHAnsi" w:hAnsiTheme="majorHAnsi" w:hint="eastAsia"/>
              </w:rPr>
              <w:t>999</w:t>
            </w:r>
            <w:r w:rsidR="00F218EE" w:rsidRPr="00F218EE">
              <w:rPr>
                <w:rFonts w:asciiTheme="majorHAnsi" w:eastAsiaTheme="majorHAnsi" w:hAnsiTheme="majorHAnsi"/>
              </w:rPr>
              <w:t>&amp;orcyCntyCd=JP&amp;dclrPrnm=PRESSURE GAUGE&amp;dclrWght=306&amp;dclrWghtUtCd=KG&amp;txPrcWncrTamt=17128822&amp;impPayQxmt=1712880</w:t>
            </w:r>
          </w:p>
        </w:tc>
      </w:tr>
      <w:tr w:rsidR="00407E68" w:rsidRPr="00D4696F" w14:paraId="6B132834" w14:textId="77777777" w:rsidTr="007E286F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E8DA7F" w14:textId="77777777" w:rsidR="00407E68" w:rsidRPr="00D4696F" w:rsidRDefault="00407E68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407E68" w:rsidRPr="00D4696F" w14:paraId="09B2A53D" w14:textId="77777777" w:rsidTr="00B53F2A">
        <w:trPr>
          <w:trHeight w:val="1507"/>
        </w:trPr>
        <w:tc>
          <w:tcPr>
            <w:tcW w:w="9693" w:type="dxa"/>
            <w:shd w:val="clear" w:color="auto" w:fill="auto"/>
          </w:tcPr>
          <w:p w14:paraId="58FA4C93" w14:textId="77777777" w:rsidR="00407E68" w:rsidRDefault="00407E68" w:rsidP="007E286F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5587CA5" w14:textId="77777777" w:rsidR="00407E68" w:rsidRDefault="00420664" w:rsidP="007E286F">
            <w:pPr>
              <w:ind w:leftChars="84" w:left="665" w:hanging="480"/>
              <w:rPr>
                <w:rFonts w:ascii="Verdana" w:hAnsi="Verdana"/>
                <w:sz w:val="20"/>
              </w:rPr>
            </w:pPr>
            <w:hyperlink r:id="rId116" w:history="1">
              <w:r w:rsidR="00407E6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07E68">
              <w:rPr>
                <w:rFonts w:ascii="Verdana" w:hAnsi="Verdana"/>
                <w:sz w:val="20"/>
              </w:rPr>
              <w:t xml:space="preserve"> </w:t>
            </w:r>
            <w:r w:rsidR="00407E68">
              <w:rPr>
                <w:rStyle w:val="m1"/>
                <w:rFonts w:ascii="Verdana" w:hAnsi="Verdana"/>
                <w:sz w:val="20"/>
              </w:rPr>
              <w:t>&lt;</w:t>
            </w:r>
            <w:r w:rsidR="001769ED" w:rsidRPr="001769ED">
              <w:rPr>
                <w:rStyle w:val="t1"/>
                <w:rFonts w:ascii="Verdana" w:hAnsi="Verdana"/>
                <w:sz w:val="20"/>
              </w:rPr>
              <w:t>impDclrCrfnVrfcQryRtnVo</w:t>
            </w:r>
            <w:r w:rsidR="00407E68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B2863A" w14:textId="77777777" w:rsidR="00407E68" w:rsidRPr="00951AB2" w:rsidRDefault="00407E68" w:rsidP="001769ED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21D4596E" w14:textId="77777777" w:rsidR="00407E68" w:rsidRDefault="00407E68" w:rsidP="007E286F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A779C43" w14:textId="77777777" w:rsidR="00407E68" w:rsidRPr="00FC5951" w:rsidRDefault="00420664" w:rsidP="00B53F2A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hyperlink r:id="rId117" w:history="1">
              <w:r w:rsidR="00407E6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407E68">
              <w:rPr>
                <w:rStyle w:val="b1"/>
                <w:sz w:val="20"/>
              </w:rPr>
              <w:t> </w:t>
            </w:r>
            <w:r w:rsidR="00407E68">
              <w:rPr>
                <w:rStyle w:val="m1"/>
                <w:rFonts w:ascii="Verdana" w:hAnsi="Verdana"/>
                <w:sz w:val="20"/>
              </w:rPr>
              <w:t>&lt;/</w:t>
            </w:r>
            <w:r w:rsidR="001769ED" w:rsidRPr="001769ED">
              <w:rPr>
                <w:rStyle w:val="t1"/>
                <w:rFonts w:ascii="Verdana" w:hAnsi="Verdana"/>
                <w:sz w:val="20"/>
              </w:rPr>
              <w:t>impDclrCrfnVrfcQryRtnVo</w:t>
            </w:r>
            <w:r w:rsidR="00407E68"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579C20B" w14:textId="77777777" w:rsidR="00934E9D" w:rsidRDefault="00934E9D" w:rsidP="008332B2"/>
    <w:p w14:paraId="4B15F244" w14:textId="77777777" w:rsidR="00AF7AA4" w:rsidRDefault="00AF7AA4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 w14:paraId="23FC057A" w14:textId="77777777" w:rsidR="00AF7AA4" w:rsidRPr="00E83505" w:rsidRDefault="00AF7AA4" w:rsidP="008B5D71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166AECF1" w14:textId="77777777" w:rsidR="00934E9D" w:rsidRDefault="00934E9D">
      <w:pPr>
        <w:adjustRightInd/>
        <w:spacing w:line="240" w:lineRule="auto"/>
        <w:jc w:val="left"/>
        <w:textAlignment w:val="auto"/>
      </w:pPr>
    </w:p>
    <w:p w14:paraId="1F10A84E" w14:textId="77777777" w:rsidR="00934E9D" w:rsidRDefault="00934E9D" w:rsidP="00934E9D"/>
    <w:p w14:paraId="5D156824" w14:textId="77777777" w:rsidR="00BD7FF9" w:rsidRDefault="00BD7FF9" w:rsidP="00934E9D"/>
    <w:p w14:paraId="19490293" w14:textId="77777777" w:rsidR="00BD7FF9" w:rsidRDefault="00BD7FF9" w:rsidP="00934E9D"/>
    <w:p w14:paraId="20F47E8C" w14:textId="77777777" w:rsidR="00BD7FF9" w:rsidRDefault="00BD7FF9" w:rsidP="00934E9D"/>
    <w:p w14:paraId="5EA77CBA" w14:textId="77777777" w:rsidR="00BD7FF9" w:rsidRDefault="00BD7FF9" w:rsidP="00934E9D"/>
    <w:p w14:paraId="5A68CA6E" w14:textId="77777777" w:rsidR="008332B2" w:rsidRDefault="008332B2" w:rsidP="008332B2"/>
    <w:p w14:paraId="012AB628" w14:textId="77777777" w:rsidR="00E0342D" w:rsidRDefault="00E0342D" w:rsidP="008332B2"/>
    <w:p w14:paraId="5E9AC7FD" w14:textId="77777777" w:rsidR="00E0342D" w:rsidRDefault="00E0342D" w:rsidP="008332B2"/>
    <w:p w14:paraId="72F71C3C" w14:textId="77777777" w:rsidR="00E0342D" w:rsidRDefault="00E0342D" w:rsidP="008332B2"/>
    <w:p w14:paraId="0D03219C" w14:textId="77777777" w:rsidR="00E0342D" w:rsidRDefault="00E0342D" w:rsidP="008332B2"/>
    <w:p w14:paraId="4C2D223B" w14:textId="77777777" w:rsidR="00E0342D" w:rsidRDefault="00E0342D" w:rsidP="008332B2"/>
    <w:p w14:paraId="7A8712FD" w14:textId="77777777" w:rsidR="00E0342D" w:rsidRPr="00FE596C" w:rsidRDefault="00E0342D" w:rsidP="00E0342D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0" w:name="_Toc161922324"/>
      <w:r>
        <w:rPr>
          <w:rFonts w:asciiTheme="majorHAnsi" w:eastAsiaTheme="majorHAnsi" w:hAnsiTheme="majorHAnsi" w:hint="eastAsia"/>
          <w:b/>
          <w:sz w:val="26"/>
          <w:szCs w:val="26"/>
        </w:rPr>
        <w:t>보세운송차량등록내역</w:t>
      </w:r>
      <w:bookmarkEnd w:id="50"/>
    </w:p>
    <w:p w14:paraId="2AF060C8" w14:textId="77777777" w:rsidR="00E0342D" w:rsidRDefault="00E0342D" w:rsidP="00953B03">
      <w:pPr>
        <w:pStyle w:val="afc"/>
        <w:numPr>
          <w:ilvl w:val="0"/>
          <w:numId w:val="4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4A113F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E0342D" w:rsidRPr="006777DC" w14:paraId="0CAE0861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62BDAFA5" w14:textId="77777777" w:rsidR="00E0342D" w:rsidRPr="0081418F" w:rsidRDefault="00E0342D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20848BA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2DABDBF" w14:textId="77777777" w:rsidR="00E0342D" w:rsidRPr="0081418F" w:rsidRDefault="00E0342D" w:rsidP="00E0342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23</w:t>
            </w:r>
          </w:p>
        </w:tc>
      </w:tr>
      <w:tr w:rsidR="00E0342D" w:rsidRPr="006777DC" w14:paraId="6FC157BE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0B84295D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338A22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C4720C8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보세운송차량등록내역</w:t>
            </w:r>
          </w:p>
        </w:tc>
      </w:tr>
      <w:tr w:rsidR="00E0342D" w:rsidRPr="006777DC" w14:paraId="59ADF48A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675011FA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5CE8AB3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FABB790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9F31B9"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 w:rsidR="00E0342D" w:rsidRPr="006777DC" w14:paraId="1FFE4417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18B3B30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6A46E0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92DE02E" w14:textId="77777777" w:rsidR="00E0342D" w:rsidRPr="0081418F" w:rsidRDefault="00073097" w:rsidP="005A4D8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보세운송차량등록 내역</w:t>
            </w:r>
            <w:r w:rsidR="00E0342D">
              <w:rPr>
                <w:rFonts w:asciiTheme="majorHAnsi" w:eastAsiaTheme="majorHAnsi" w:hAnsiTheme="majorHAnsi" w:hint="eastAsia"/>
              </w:rPr>
              <w:t xml:space="preserve"> 조회</w:t>
            </w:r>
          </w:p>
        </w:tc>
      </w:tr>
      <w:tr w:rsidR="00E0342D" w:rsidRPr="006777DC" w14:paraId="5432ABB2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7886F819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CE8DDCD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C91F217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4601367F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37946D52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E0342D" w:rsidRPr="006777DC" w14:paraId="3F0780F1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36F19B63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E308FE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9DCE4EC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6A46F3E5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E0342D" w:rsidRPr="006777DC" w14:paraId="405109A9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1DEA74D8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914D66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F530E1B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E0342D" w:rsidRPr="006777DC" w14:paraId="383D3093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7FEC68CA" w14:textId="77777777" w:rsidR="00E0342D" w:rsidRPr="0081418F" w:rsidRDefault="00E0342D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B7D09C4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6EC6BC2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6EEDD39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4A9B556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D9E9815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E0342D" w:rsidRPr="006777DC" w14:paraId="34D279B8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1E7D542A" w14:textId="77777777" w:rsidR="00E0342D" w:rsidRPr="0081418F" w:rsidRDefault="00E0342D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912A427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B303E49" w14:textId="77777777" w:rsidR="00E0342D" w:rsidRPr="0081418F" w:rsidRDefault="00E0342D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E0342D" w:rsidRPr="006777DC" w14:paraId="05F9A1B3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099463C9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C4C4A1" w14:textId="77777777" w:rsidR="00E0342D" w:rsidRPr="0081418F" w:rsidRDefault="00E0342D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3B80737" w14:textId="77777777" w:rsidR="00E0342D" w:rsidRPr="003B0322" w:rsidRDefault="00E0342D" w:rsidP="00AB27EE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AB27EE" w:rsidRPr="00AB27EE">
              <w:rPr>
                <w:rFonts w:asciiTheme="majorHAnsi" w:eastAsiaTheme="majorHAnsi" w:hAnsiTheme="majorHAnsi"/>
              </w:rPr>
              <w:t>btcoVhclQry</w:t>
            </w:r>
          </w:p>
        </w:tc>
      </w:tr>
      <w:tr w:rsidR="00FF13EC" w:rsidRPr="006777DC" w14:paraId="01781BB0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54BD05E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98396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4DEC6A9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AB27EE">
              <w:rPr>
                <w:rFonts w:asciiTheme="majorHAnsi" w:eastAsiaTheme="majorHAnsi" w:hAnsiTheme="majorHAnsi"/>
              </w:rPr>
              <w:t>btcoVhclQry</w:t>
            </w:r>
          </w:p>
        </w:tc>
      </w:tr>
      <w:tr w:rsidR="00FF13EC" w:rsidRPr="006777DC" w14:paraId="755A46D9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77CADDB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CA7B65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90A909B" w14:textId="77777777" w:rsidR="00FF13EC" w:rsidRPr="0081418F" w:rsidRDefault="00FF13EC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CB30AEE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35CEA0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E8B818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8F540EF" w14:textId="77777777" w:rsidR="00FF13EC" w:rsidRPr="0081418F" w:rsidRDefault="00FF13EC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3C8D45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0A86B3F9" w14:textId="77777777" w:rsidR="00FF13EC" w:rsidRPr="0081418F" w:rsidRDefault="00FF13EC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1D3389B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2BB7447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CB95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D39EA03" w14:textId="77777777" w:rsidR="00FF13EC" w:rsidRPr="0081418F" w:rsidRDefault="00FF13EC" w:rsidP="005A4D8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391456B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F2F38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19DF853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44C70D4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720C986" w14:textId="77777777" w:rsidR="007B251F" w:rsidRDefault="007B251F" w:rsidP="008332B2"/>
    <w:p w14:paraId="4FE00799" w14:textId="77777777" w:rsidR="007B251F" w:rsidRDefault="007B251F" w:rsidP="00953B03">
      <w:pPr>
        <w:pStyle w:val="afc"/>
        <w:numPr>
          <w:ilvl w:val="0"/>
          <w:numId w:val="44"/>
        </w:numPr>
        <w:ind w:leftChars="0"/>
        <w:jc w:val="left"/>
      </w:pPr>
      <w:r w:rsidRPr="007B251F"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816"/>
        <w:gridCol w:w="1108"/>
        <w:gridCol w:w="1128"/>
        <w:gridCol w:w="4230"/>
      </w:tblGrid>
      <w:tr w:rsidR="008E48EB" w:rsidRPr="00795232" w14:paraId="486009A1" w14:textId="77777777" w:rsidTr="003A4F2D">
        <w:tc>
          <w:tcPr>
            <w:tcW w:w="777" w:type="pct"/>
            <w:shd w:val="pct10" w:color="auto" w:fill="auto"/>
            <w:vAlign w:val="center"/>
          </w:tcPr>
          <w:p w14:paraId="60906454" w14:textId="77777777" w:rsidR="008E48EB" w:rsidRPr="00795232" w:rsidRDefault="008E48EB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 w14:paraId="1E65CC00" w14:textId="77777777" w:rsidR="008E48EB" w:rsidRPr="00795232" w:rsidRDefault="008E48EB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424FDB8A" w14:textId="77777777" w:rsidR="008E48EB" w:rsidRPr="00795232" w:rsidRDefault="008E48EB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CA6182D" w14:textId="77777777" w:rsidR="008E48EB" w:rsidRPr="00795232" w:rsidRDefault="008E48EB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57" w:type="pct"/>
            <w:shd w:val="pct10" w:color="auto" w:fill="auto"/>
            <w:vAlign w:val="center"/>
          </w:tcPr>
          <w:p w14:paraId="5AFA1E0F" w14:textId="77777777" w:rsidR="008E48EB" w:rsidRPr="00795232" w:rsidRDefault="008E48EB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3A4F2D" w:rsidRPr="00795232" w14:paraId="2F40ABCA" w14:textId="77777777" w:rsidTr="003A4F2D">
        <w:tc>
          <w:tcPr>
            <w:tcW w:w="777" w:type="pct"/>
            <w:shd w:val="clear" w:color="auto" w:fill="auto"/>
            <w:vAlign w:val="center"/>
          </w:tcPr>
          <w:p w14:paraId="275E39B6" w14:textId="77777777" w:rsidR="003A4F2D" w:rsidRPr="008C0E01" w:rsidRDefault="003A4F2D" w:rsidP="005A4D8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5724E2"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64D8B4E3" w14:textId="77777777" w:rsidR="003A4F2D" w:rsidRPr="000E55DF" w:rsidRDefault="003A4F2D" w:rsidP="005A4D8E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8A04406" w14:textId="77777777" w:rsidR="003A4F2D" w:rsidRPr="000E55DF" w:rsidRDefault="003A4F2D" w:rsidP="005A4D8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6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75E9908" w14:textId="77777777" w:rsidR="003A4F2D" w:rsidRPr="000E55DF" w:rsidRDefault="003A4F2D" w:rsidP="005A4D8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157" w:type="pct"/>
            <w:vMerge w:val="restart"/>
            <w:shd w:val="clear" w:color="auto" w:fill="auto"/>
            <w:vAlign w:val="center"/>
          </w:tcPr>
          <w:p w14:paraId="3321B59A" w14:textId="77777777" w:rsidR="003A4F2D" w:rsidRPr="00B359BF" w:rsidRDefault="003A4F2D" w:rsidP="003A4F2D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3A4F2D">
              <w:rPr>
                <w:rFonts w:asciiTheme="majorHAnsi" w:eastAsiaTheme="majorHAnsi" w:hAnsiTheme="majorHAnsi" w:hint="eastAsia"/>
                <w:sz w:val="16"/>
              </w:rPr>
              <w:t>보세운송업자부호 또는 차량번호선기명 필수입력사항</w:t>
            </w:r>
          </w:p>
        </w:tc>
      </w:tr>
      <w:tr w:rsidR="003A4F2D" w:rsidRPr="00795232" w14:paraId="165663B3" w14:textId="77777777" w:rsidTr="003A4F2D">
        <w:tc>
          <w:tcPr>
            <w:tcW w:w="777" w:type="pct"/>
            <w:shd w:val="clear" w:color="auto" w:fill="auto"/>
            <w:vAlign w:val="center"/>
          </w:tcPr>
          <w:p w14:paraId="5F0B2BDD" w14:textId="77777777" w:rsidR="003A4F2D" w:rsidRPr="008C0E01" w:rsidRDefault="003A4F2D" w:rsidP="005A4D8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5724E2"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4A9EA210" w14:textId="77777777" w:rsidR="003A4F2D" w:rsidRPr="000E55DF" w:rsidRDefault="003A4F2D" w:rsidP="005A4D8E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차량번호선기명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42BC256A" w14:textId="77777777" w:rsidR="003A4F2D" w:rsidRPr="000E55DF" w:rsidRDefault="003A4F2D" w:rsidP="005A4D8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F43909" w14:textId="77777777" w:rsidR="003A4F2D" w:rsidRPr="000E55DF" w:rsidRDefault="003A4F2D" w:rsidP="005A4D8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157" w:type="pct"/>
            <w:vMerge/>
            <w:shd w:val="clear" w:color="auto" w:fill="auto"/>
            <w:vAlign w:val="center"/>
          </w:tcPr>
          <w:p w14:paraId="223CECD5" w14:textId="77777777" w:rsidR="003A4F2D" w:rsidRPr="00B359BF" w:rsidRDefault="003A4F2D" w:rsidP="005A4D8E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0B3B85F9" w14:textId="77777777" w:rsidR="00E0342D" w:rsidRDefault="00E0342D" w:rsidP="008332B2"/>
    <w:p w14:paraId="058F60ED" w14:textId="77777777" w:rsidR="000F7939" w:rsidRDefault="000F7939" w:rsidP="008332B2"/>
    <w:p w14:paraId="688611CD" w14:textId="77777777" w:rsidR="000F7939" w:rsidRDefault="000F7939" w:rsidP="00953B03">
      <w:pPr>
        <w:pStyle w:val="afc"/>
        <w:numPr>
          <w:ilvl w:val="0"/>
          <w:numId w:val="4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7"/>
        <w:gridCol w:w="2230"/>
        <w:gridCol w:w="953"/>
        <w:gridCol w:w="879"/>
        <w:gridCol w:w="3261"/>
      </w:tblGrid>
      <w:tr w:rsidR="000F7939" w:rsidRPr="00795232" w14:paraId="6E4C8BBC" w14:textId="77777777" w:rsidTr="00F15EDE">
        <w:trPr>
          <w:trHeight w:val="280"/>
        </w:trPr>
        <w:tc>
          <w:tcPr>
            <w:tcW w:w="1174" w:type="pct"/>
            <w:shd w:val="pct10" w:color="auto" w:fill="auto"/>
            <w:vAlign w:val="center"/>
          </w:tcPr>
          <w:p w14:paraId="7A65DE07" w14:textId="77777777" w:rsidR="000F7939" w:rsidRPr="00795232" w:rsidRDefault="000F7939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65" w:type="pct"/>
            <w:shd w:val="pct10" w:color="auto" w:fill="auto"/>
            <w:vAlign w:val="center"/>
          </w:tcPr>
          <w:p w14:paraId="3103BCB6" w14:textId="77777777" w:rsidR="000F7939" w:rsidRPr="00795232" w:rsidRDefault="000F7939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498" w:type="pct"/>
            <w:shd w:val="pct10" w:color="auto" w:fill="auto"/>
            <w:vAlign w:val="center"/>
          </w:tcPr>
          <w:p w14:paraId="776B69DB" w14:textId="77777777" w:rsidR="008B5D71" w:rsidRDefault="000F7939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6EC8EB4B" w14:textId="77777777" w:rsidR="000F7939" w:rsidRPr="00795232" w:rsidRDefault="000F7939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59" w:type="pct"/>
            <w:shd w:val="pct10" w:color="auto" w:fill="auto"/>
            <w:vAlign w:val="center"/>
          </w:tcPr>
          <w:p w14:paraId="2CF79C73" w14:textId="77777777" w:rsidR="008B5D71" w:rsidRDefault="000F7939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3239B986" w14:textId="77777777" w:rsidR="000F7939" w:rsidRPr="00795232" w:rsidRDefault="000F7939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704" w:type="pct"/>
            <w:shd w:val="pct10" w:color="auto" w:fill="auto"/>
            <w:vAlign w:val="center"/>
          </w:tcPr>
          <w:p w14:paraId="6B8F2A09" w14:textId="77777777" w:rsidR="000F7939" w:rsidRPr="00795232" w:rsidRDefault="000F7939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15EDE" w14:paraId="397F00E7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99DDE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9F6C8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D4C24" w14:textId="77777777" w:rsidR="00F15EDE" w:rsidRDefault="00F15EDE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EFA17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BD053E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6CEDF9E5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26E8A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bnbnTrnpVhclRgsrDt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78F0E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보세운송차량등록일자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7EDA5" w14:textId="77777777" w:rsidR="00F15EDE" w:rsidRDefault="00F45517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94999A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D56770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34521520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98A79A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bnbnTrnpEqipTpcd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27783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보세운송장비구분코드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FE21E" w14:textId="77777777" w:rsidR="00F15EDE" w:rsidRDefault="00F15EDE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E24BC7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1D194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20469E6B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137DA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vhclInfoSrno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88E1E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차량정보일련번호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112A0" w14:textId="77777777" w:rsidR="00F15EDE" w:rsidRDefault="00F45517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347C62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4A9E5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2B75B6AF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83BBF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8F62A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차량번호선기명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E872B0" w14:textId="77777777" w:rsidR="00F15EDE" w:rsidRDefault="00F45517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84A414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975A72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114843C5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E274C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bnbnTrnpEqipTpcdNm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72A4" w14:textId="77777777" w:rsidR="00F15EDE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8C3DD" w14:textId="77777777" w:rsidR="00F15EDE" w:rsidRDefault="00F45517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8EB74C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AB96B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44BED6BF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CA6D3" w14:textId="77777777" w:rsidR="00F15EDE" w:rsidRPr="00BB3C63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8A05B" w14:textId="77777777" w:rsidR="00F15EDE" w:rsidRPr="00BB3C63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C8346" w14:textId="77777777" w:rsidR="00F15EDE" w:rsidRDefault="00F45517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4E174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BA14DA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101ADC35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1386C" w14:textId="77777777" w:rsidR="00F15EDE" w:rsidRPr="00BB3C63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E7BAD" w14:textId="77777777" w:rsidR="00F15EDE" w:rsidRPr="00BB3C63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15E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B59AB" w14:textId="77777777" w:rsidR="00F15EDE" w:rsidRDefault="00F45517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2BA2FA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1830F4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15EDE" w14:paraId="24BA91D0" w14:textId="77777777" w:rsidTr="00F15E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E8F61" w14:textId="77777777" w:rsidR="00F15EDE" w:rsidRPr="00A940F9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26FB9">
              <w:rPr>
                <w:rFonts w:ascii="맑은 고딕" w:eastAsia="맑은 고딕" w:hAnsi="맑은 고딕" w:cs="굴림"/>
                <w:color w:val="000000"/>
                <w:sz w:val="20"/>
              </w:rPr>
              <w:t>delDt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F69F0" w14:textId="77777777" w:rsidR="00F15EDE" w:rsidRPr="00BB3C63" w:rsidRDefault="00F15EDE" w:rsidP="002E29B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삭제일자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FCCAB" w14:textId="77777777" w:rsidR="00F15EDE" w:rsidRDefault="00F45517" w:rsidP="002E29BF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7B839A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48FB9" w14:textId="77777777" w:rsidR="00F15EDE" w:rsidRDefault="00F15EDE" w:rsidP="002E29BF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47897BB" w14:textId="77777777" w:rsidR="003A4F2D" w:rsidRDefault="003A4F2D" w:rsidP="003A4F2D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1619921" w14:textId="77777777" w:rsidR="000F7939" w:rsidRPr="003A4F2D" w:rsidRDefault="000F7939" w:rsidP="008332B2"/>
    <w:p w14:paraId="583C69AB" w14:textId="77777777" w:rsidR="00F45517" w:rsidRDefault="00F45517" w:rsidP="008332B2"/>
    <w:p w14:paraId="20AEA76E" w14:textId="77777777" w:rsidR="00F45517" w:rsidRPr="004A113F" w:rsidRDefault="00F45517" w:rsidP="00953B03">
      <w:pPr>
        <w:pStyle w:val="afc"/>
        <w:numPr>
          <w:ilvl w:val="0"/>
          <w:numId w:val="4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45517" w:rsidRPr="00D4696F" w14:paraId="7EE9B7AA" w14:textId="77777777" w:rsidTr="002E29BF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59E66C" w14:textId="77777777" w:rsidR="00F45517" w:rsidRPr="00D4696F" w:rsidRDefault="00F45517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F45517" w:rsidRPr="00D4696F" w14:paraId="6798204E" w14:textId="77777777" w:rsidTr="002E29BF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737ED51" w14:textId="77777777" w:rsidR="00F45517" w:rsidRPr="00BF6342" w:rsidRDefault="00420664" w:rsidP="00E6650F">
            <w:pPr>
              <w:jc w:val="left"/>
              <w:rPr>
                <w:rFonts w:asciiTheme="majorHAnsi" w:eastAsiaTheme="majorHAnsi" w:hAnsiTheme="majorHAnsi"/>
              </w:rPr>
            </w:pPr>
            <w:hyperlink r:id="rId118" w:history="1">
              <w:r w:rsidR="00E6650F" w:rsidRPr="005F27C1">
                <w:rPr>
                  <w:rStyle w:val="a5"/>
                  <w:rFonts w:asciiTheme="majorHAnsi" w:eastAsiaTheme="majorHAnsi" w:hAnsiTheme="majorHAnsi"/>
                </w:rPr>
                <w:t>https://unipass.customs.go.kr:38010/ext/rest/btcoVhclQry/retrieveBtcoVhcl?crkyCn</w:t>
              </w:r>
            </w:hyperlink>
            <w:r w:rsidR="00F45517" w:rsidRPr="00BF6342">
              <w:rPr>
                <w:rFonts w:asciiTheme="majorHAnsi" w:eastAsiaTheme="majorHAnsi" w:hAnsiTheme="majorHAnsi"/>
              </w:rPr>
              <w:t>=</w:t>
            </w:r>
            <w:r w:rsidR="00F45517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45517" w:rsidRPr="00F218EE">
              <w:rPr>
                <w:rFonts w:asciiTheme="majorHAnsi" w:eastAsiaTheme="majorHAnsi" w:hAnsiTheme="majorHAnsi"/>
              </w:rPr>
              <w:t>&amp;</w:t>
            </w:r>
            <w:r w:rsidR="00E6650F">
              <w:rPr>
                <w:rFonts w:hint="eastAsia"/>
              </w:rPr>
              <w:t xml:space="preserve"> </w:t>
            </w:r>
            <w:r w:rsidR="00E6650F" w:rsidRPr="00E6650F">
              <w:rPr>
                <w:rFonts w:asciiTheme="majorHAnsi" w:eastAsiaTheme="majorHAnsi" w:hAnsiTheme="majorHAnsi" w:hint="eastAsia"/>
              </w:rPr>
              <w:t>btcoSgn=039094&amp;vhclNoSanm=경북98아6257</w:t>
            </w:r>
          </w:p>
        </w:tc>
      </w:tr>
      <w:tr w:rsidR="00F45517" w:rsidRPr="00D4696F" w14:paraId="1E45A99E" w14:textId="77777777" w:rsidTr="002E29BF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1C2F0B" w14:textId="77777777" w:rsidR="00F45517" w:rsidRPr="00D4696F" w:rsidRDefault="00F45517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F45517" w:rsidRPr="00D4696F" w14:paraId="5C8DBAF2" w14:textId="77777777" w:rsidTr="002E29BF">
        <w:trPr>
          <w:trHeight w:val="2462"/>
        </w:trPr>
        <w:tc>
          <w:tcPr>
            <w:tcW w:w="9693" w:type="dxa"/>
            <w:shd w:val="clear" w:color="auto" w:fill="auto"/>
          </w:tcPr>
          <w:p w14:paraId="7188C619" w14:textId="77777777" w:rsidR="00955056" w:rsidRDefault="00955056" w:rsidP="00E6650F">
            <w:pPr>
              <w:adjustRightInd/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 w14:paraId="272493A9" w14:textId="77777777" w:rsidR="00E6650F" w:rsidRPr="00E6650F" w:rsidRDefault="00B53F2A" w:rsidP="00E6650F">
            <w:pPr>
              <w:adjustRightInd/>
              <w:spacing w:line="240" w:lineRule="auto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91035A"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4141877F" w14:textId="77777777" w:rsidR="00E6650F" w:rsidRPr="00E6650F" w:rsidRDefault="00B53F2A" w:rsidP="00955056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91035A">
              <w:rPr>
                <w:rStyle w:val="t1"/>
                <w:rFonts w:ascii="Verdana" w:hAnsi="Verdana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09F7E975" w14:textId="77777777" w:rsidR="00E6650F" w:rsidRPr="00E6650F" w:rsidRDefault="00B53F2A" w:rsidP="00955056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91035A"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A571BC" w:rsidRPr="0091035A"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6C3EA93" w14:textId="77777777" w:rsidR="00E6650F" w:rsidRPr="00E6650F" w:rsidRDefault="00B53F2A" w:rsidP="00955056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50ABE4E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039094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3372F4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20040528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8CDD275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B0FA7D8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70109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52A70566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경북</w:t>
            </w:r>
            <w:r w:rsidR="00E6650F" w:rsidRPr="00A571BC">
              <w:rPr>
                <w:rStyle w:val="tx1"/>
                <w:rFonts w:ascii="Verdana" w:hAnsi="Verdana"/>
              </w:rPr>
              <w:t>98</w:t>
            </w:r>
            <w:r w:rsidR="00E6650F" w:rsidRPr="00A571BC">
              <w:rPr>
                <w:rStyle w:val="tx1"/>
                <w:rFonts w:ascii="Verdana" w:hAnsi="Verdana"/>
              </w:rPr>
              <w:t>아</w:t>
            </w:r>
            <w:r w:rsidR="00E6650F" w:rsidRPr="00A571BC">
              <w:rPr>
                <w:rStyle w:val="tx1"/>
                <w:rFonts w:ascii="Verdana" w:hAnsi="Verdana"/>
              </w:rPr>
              <w:t>6257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C8704AD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특수자동차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2CB4CE6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C51C456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20050829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506134" w:rsidRPr="00506134"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E5D43D" w14:textId="77777777" w:rsidR="00E6650F" w:rsidRPr="00E6650F" w:rsidRDefault="00B53F2A" w:rsidP="00955056">
            <w:pPr>
              <w:adjustRightInd/>
              <w:spacing w:line="240" w:lineRule="auto"/>
              <w:ind w:firstLineChars="300" w:firstLine="6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E6650F" w:rsidRPr="00506134"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 w:rsidR="00E6650F" w:rsidRPr="00A571BC">
              <w:rPr>
                <w:rStyle w:val="tx1"/>
                <w:rFonts w:ascii="Verdana" w:hAnsi="Verdana"/>
              </w:rPr>
              <w:t>20050329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BA1596" w:rsidRPr="00506134"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170BD618" w14:textId="77777777" w:rsidR="00E6650F" w:rsidRPr="00E6650F" w:rsidRDefault="00B53F2A" w:rsidP="00955056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E6650F" w:rsidRPr="00506134"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3C211775" w14:textId="77777777" w:rsidR="00F45517" w:rsidRPr="00FC5951" w:rsidRDefault="00B53F2A" w:rsidP="00B53F2A">
            <w:pPr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Pr="00E6650F">
              <w:rPr>
                <w:rFonts w:ascii="Courier New" w:eastAsia="굴림" w:hAnsi="Courier New" w:cs="Courier New"/>
                <w:color w:val="000000"/>
                <w:sz w:val="20"/>
              </w:rPr>
              <w:t>/</w:t>
            </w:r>
            <w:r w:rsidR="00E6650F" w:rsidRPr="00506134"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4449AEC7" w14:textId="77777777" w:rsidR="00C932F0" w:rsidRDefault="00C932F0" w:rsidP="008332B2">
      <w:pPr>
        <w:rPr>
          <w:rFonts w:asciiTheme="majorHAnsi" w:eastAsiaTheme="majorHAnsi" w:hAnsiTheme="majorHAnsi"/>
          <w:sz w:val="20"/>
        </w:rPr>
      </w:pPr>
    </w:p>
    <w:p w14:paraId="59C2F277" w14:textId="77777777" w:rsidR="004F29FB" w:rsidRPr="000E5E58" w:rsidRDefault="00C932F0" w:rsidP="008332B2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 w:hint="eastAsia"/>
          <w:b/>
          <w:sz w:val="20"/>
        </w:rPr>
        <w:t xml:space="preserve">응답 메시지에 </w:t>
      </w:r>
      <w:r w:rsidRPr="00C932F0">
        <w:rPr>
          <w:rFonts w:asciiTheme="majorHAnsi" w:eastAsiaTheme="majorHAnsi" w:hAnsiTheme="majorHAnsi" w:hint="eastAsia"/>
          <w:b/>
          <w:sz w:val="20"/>
        </w:rPr>
        <w:t>차량번호선기명[</w:t>
      </w:r>
      <w:r w:rsidRPr="00C932F0">
        <w:rPr>
          <w:rStyle w:val="t1"/>
          <w:rFonts w:ascii="Verdana" w:hAnsi="Verdana" w:hint="eastAsia"/>
        </w:rPr>
        <w:t>vhclNoSanm</w:t>
      </w:r>
      <w:r w:rsidRPr="00C932F0">
        <w:rPr>
          <w:rFonts w:asciiTheme="majorHAnsi" w:eastAsiaTheme="majorHAnsi" w:hAnsiTheme="majorHAnsi" w:hint="eastAsia"/>
          <w:b/>
          <w:sz w:val="20"/>
        </w:rPr>
        <w:t xml:space="preserve">] 글자가 깨질경우 </w:t>
      </w:r>
      <w:r w:rsidRPr="00C932F0">
        <w:rPr>
          <w:rFonts w:asciiTheme="majorHAnsi" w:eastAsiaTheme="majorHAnsi" w:hAnsiTheme="majorHAnsi" w:hint="eastAsia"/>
          <w:b/>
          <w:color w:val="FF0000"/>
          <w:sz w:val="20"/>
        </w:rPr>
        <w:t>UTF-8</w:t>
      </w:r>
      <w:r w:rsidRPr="00C932F0">
        <w:rPr>
          <w:rFonts w:asciiTheme="majorHAnsi" w:eastAsiaTheme="majorHAnsi" w:hAnsiTheme="majorHAnsi" w:hint="eastAsia"/>
          <w:b/>
          <w:sz w:val="20"/>
        </w:rPr>
        <w:t>로 변환</w:t>
      </w:r>
      <w:r w:rsidR="00787D3A">
        <w:rPr>
          <w:rFonts w:asciiTheme="majorHAnsi" w:eastAsiaTheme="majorHAnsi" w:hAnsiTheme="majorHAnsi" w:hint="eastAsia"/>
          <w:b/>
          <w:sz w:val="20"/>
        </w:rPr>
        <w:t>하</w:t>
      </w:r>
      <w:r w:rsidR="00ED53A9">
        <w:rPr>
          <w:rFonts w:asciiTheme="majorHAnsi" w:eastAsiaTheme="majorHAnsi" w:hAnsiTheme="majorHAnsi" w:hint="eastAsia"/>
          <w:b/>
          <w:sz w:val="20"/>
        </w:rPr>
        <w:t>여</w:t>
      </w:r>
      <w:r w:rsidR="00787D3A">
        <w:rPr>
          <w:rFonts w:asciiTheme="majorHAnsi" w:eastAsiaTheme="majorHAnsi" w:hAnsiTheme="majorHAnsi" w:hint="eastAsia"/>
          <w:b/>
          <w:sz w:val="20"/>
        </w:rPr>
        <w:t xml:space="preserve"> 실행</w:t>
      </w:r>
      <w:r w:rsidR="007E645A">
        <w:rPr>
          <w:rFonts w:asciiTheme="majorHAnsi" w:eastAsiaTheme="majorHAnsi" w:hAnsiTheme="majorHAnsi" w:hint="eastAsia"/>
          <w:b/>
          <w:sz w:val="20"/>
        </w:rPr>
        <w:t>하십시오.</w:t>
      </w:r>
    </w:p>
    <w:p w14:paraId="26DCA7D5" w14:textId="77777777" w:rsidR="004F29FB" w:rsidRPr="00787D3A" w:rsidRDefault="004F29FB" w:rsidP="008332B2"/>
    <w:p w14:paraId="7A1F5FBB" w14:textId="77777777" w:rsidR="004F29FB" w:rsidRDefault="004F29FB" w:rsidP="008332B2"/>
    <w:p w14:paraId="20A88278" w14:textId="77777777" w:rsidR="002E29BF" w:rsidRDefault="002E29BF" w:rsidP="008332B2"/>
    <w:p w14:paraId="7BA2010B" w14:textId="77777777" w:rsidR="002E29BF" w:rsidRDefault="002E29BF" w:rsidP="008332B2"/>
    <w:p w14:paraId="110EFFD4" w14:textId="77777777" w:rsidR="002E29BF" w:rsidRPr="00C932F0" w:rsidRDefault="002E29BF" w:rsidP="008332B2"/>
    <w:p w14:paraId="0779332C" w14:textId="77777777" w:rsidR="004F29FB" w:rsidRDefault="004F29FB" w:rsidP="008332B2"/>
    <w:p w14:paraId="4FACD994" w14:textId="77777777" w:rsidR="008162D5" w:rsidRDefault="008162D5" w:rsidP="008332B2"/>
    <w:p w14:paraId="3523DE41" w14:textId="77777777" w:rsidR="008162D5" w:rsidRDefault="008162D5" w:rsidP="008332B2"/>
    <w:p w14:paraId="3C123523" w14:textId="77777777" w:rsidR="002E29BF" w:rsidRDefault="002E29BF" w:rsidP="002E29BF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1" w:name="_Toc161922325"/>
      <w:r w:rsidRPr="002E29BF">
        <w:rPr>
          <w:rFonts w:asciiTheme="majorHAnsi" w:eastAsiaTheme="majorHAnsi" w:hAnsiTheme="majorHAnsi" w:hint="eastAsia"/>
          <w:b/>
          <w:sz w:val="26"/>
          <w:szCs w:val="26"/>
        </w:rPr>
        <w:t>입출항보고내역</w:t>
      </w:r>
      <w:bookmarkEnd w:id="51"/>
    </w:p>
    <w:p w14:paraId="218D4B2B" w14:textId="77777777" w:rsidR="00A4696B" w:rsidRDefault="002E29BF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A4696B" w:rsidRPr="006777DC" w14:paraId="33E106C8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44898717" w14:textId="77777777" w:rsidR="00A4696B" w:rsidRPr="0081418F" w:rsidRDefault="00A4696B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B10485B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6AB4C471" w14:textId="77777777" w:rsidR="00A4696B" w:rsidRPr="0081418F" w:rsidRDefault="00A4696B" w:rsidP="00A4696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24</w:t>
            </w:r>
          </w:p>
        </w:tc>
      </w:tr>
      <w:tr w:rsidR="00A4696B" w:rsidRPr="006777DC" w14:paraId="5A318D8B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5ACDF76D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9A0975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269A6D1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입출항보고내역</w:t>
            </w:r>
          </w:p>
        </w:tc>
      </w:tr>
      <w:tr w:rsidR="00A4696B" w:rsidRPr="006777DC" w14:paraId="7E60FD54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3A1003CF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6EEEC6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1CADBDA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A4696B">
              <w:rPr>
                <w:rFonts w:asciiTheme="majorHAnsi" w:eastAsiaTheme="majorHAnsi" w:hAnsiTheme="majorHAnsi"/>
              </w:rPr>
              <w:t>retrieveIoprRprtBrkd</w:t>
            </w:r>
          </w:p>
        </w:tc>
      </w:tr>
      <w:tr w:rsidR="00A4696B" w:rsidRPr="006777DC" w14:paraId="502CCA21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9E37620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6379825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DD49A36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입출항보고 내역 조회</w:t>
            </w:r>
          </w:p>
        </w:tc>
      </w:tr>
      <w:tr w:rsidR="00A4696B" w:rsidRPr="006777DC" w14:paraId="5F679A77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61533CE3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153B5B1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36E305A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541B980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45761DF2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A4696B" w:rsidRPr="006777DC" w14:paraId="45723506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49DA0FF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362157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DA9E41F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9A120C0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A4696B" w:rsidRPr="006777DC" w14:paraId="09F95AF3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496907C3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5BA2D9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F8344F6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A4696B" w:rsidRPr="006777DC" w14:paraId="77417317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E22DDFD" w14:textId="77777777" w:rsidR="00A4696B" w:rsidRPr="0081418F" w:rsidRDefault="00A4696B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AAB1836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0CCBFA2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9E098E4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8566A86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66416EB8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A4696B" w:rsidRPr="006777DC" w14:paraId="7AA8F044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4E928ED" w14:textId="77777777" w:rsidR="00A4696B" w:rsidRPr="0081418F" w:rsidRDefault="00A4696B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D3D169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C155D4C" w14:textId="77777777" w:rsidR="00A4696B" w:rsidRPr="0081418F" w:rsidRDefault="00A4696B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4696B" w:rsidRPr="006777DC" w14:paraId="485EA64B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E1661BB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BB014AD" w14:textId="77777777" w:rsidR="00A4696B" w:rsidRPr="0081418F" w:rsidRDefault="00A4696B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D163792" w14:textId="77777777" w:rsidR="00A4696B" w:rsidRPr="003B0322" w:rsidRDefault="00A4696B" w:rsidP="00976BE4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A4696B">
              <w:rPr>
                <w:rFonts w:asciiTheme="majorHAnsi" w:eastAsiaTheme="majorHAnsi" w:hAnsiTheme="majorHAnsi"/>
              </w:rPr>
              <w:t>ioprRprtQry</w:t>
            </w:r>
          </w:p>
        </w:tc>
      </w:tr>
      <w:tr w:rsidR="00FF13EC" w:rsidRPr="006777DC" w14:paraId="32C83583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721E654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216E4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49066E6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A4696B">
              <w:rPr>
                <w:rFonts w:asciiTheme="majorHAnsi" w:eastAsiaTheme="majorHAnsi" w:hAnsiTheme="majorHAnsi"/>
              </w:rPr>
              <w:t>ioprRprtQry</w:t>
            </w:r>
          </w:p>
        </w:tc>
      </w:tr>
      <w:tr w:rsidR="00FF13EC" w:rsidRPr="006777DC" w14:paraId="52358BF6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45B99FA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D2ECB4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739DF3B" w14:textId="77777777" w:rsidR="00FF13EC" w:rsidRPr="0081418F" w:rsidRDefault="00FF13EC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1F990030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6B4738A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6563CA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561E3F4" w14:textId="77777777" w:rsidR="00FF13EC" w:rsidRPr="0081418F" w:rsidRDefault="00FF13EC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772E93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7E691008" w14:textId="77777777" w:rsidR="00FF13EC" w:rsidRPr="0081418F" w:rsidRDefault="00FF13EC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0B7F4D2B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4BA8FFE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6D882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E0BF33D" w14:textId="77777777" w:rsidR="00FF13EC" w:rsidRPr="0081418F" w:rsidRDefault="00FF13EC" w:rsidP="00976BE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A7A56EC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2DC0349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1ADCFF5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440FBAB4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326552CF" w14:textId="77777777" w:rsidR="00A4696B" w:rsidRDefault="00A4696B" w:rsidP="00A4696B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4269614" w14:textId="77777777" w:rsidR="00A4696B" w:rsidRDefault="00A4696B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2416"/>
        <w:gridCol w:w="780"/>
        <w:gridCol w:w="800"/>
        <w:gridCol w:w="4103"/>
      </w:tblGrid>
      <w:tr w:rsidR="00A4696B" w:rsidRPr="00795232" w14:paraId="1A429AAA" w14:textId="77777777" w:rsidTr="00976BE4">
        <w:tc>
          <w:tcPr>
            <w:tcW w:w="777" w:type="pct"/>
            <w:shd w:val="pct10" w:color="auto" w:fill="auto"/>
            <w:vAlign w:val="center"/>
          </w:tcPr>
          <w:p w14:paraId="07587707" w14:textId="77777777" w:rsidR="00A4696B" w:rsidRPr="00795232" w:rsidRDefault="00A4696B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7DB0176" w14:textId="77777777" w:rsidR="00A4696B" w:rsidRPr="00795232" w:rsidRDefault="00A4696B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7D3F55D" w14:textId="77777777" w:rsidR="00A4696B" w:rsidRPr="00795232" w:rsidRDefault="00A4696B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978E765" w14:textId="77777777" w:rsidR="00A4696B" w:rsidRPr="00795232" w:rsidRDefault="00A4696B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2E51FC23" w14:textId="77777777" w:rsidR="00A4696B" w:rsidRPr="00795232" w:rsidRDefault="00A4696B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4696B" w:rsidRPr="00795232" w14:paraId="111E4599" w14:textId="77777777" w:rsidTr="00976BE4">
        <w:tc>
          <w:tcPr>
            <w:tcW w:w="777" w:type="pct"/>
            <w:shd w:val="clear" w:color="auto" w:fill="auto"/>
            <w:vAlign w:val="center"/>
          </w:tcPr>
          <w:p w14:paraId="08343E55" w14:textId="77777777" w:rsidR="00A4696B" w:rsidRPr="008C0E01" w:rsidRDefault="006C432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C4320"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747FCCC" w14:textId="77777777" w:rsidR="00A4696B" w:rsidRPr="000E55DF" w:rsidRDefault="0044664C" w:rsidP="00976BE4">
            <w:pPr>
              <w:rPr>
                <w:rFonts w:asciiTheme="majorHAnsi" w:eastAsiaTheme="majorHAnsi" w:hAnsiTheme="majorHAnsi"/>
                <w:sz w:val="20"/>
              </w:rPr>
            </w:pPr>
            <w:r w:rsidRPr="0044664C">
              <w:rPr>
                <w:rFonts w:asciiTheme="majorHAnsi" w:eastAsiaTheme="majorHAnsi" w:hAnsiTheme="majorHAnsi" w:hint="eastAsia"/>
                <w:sz w:val="20"/>
              </w:rPr>
              <w:t>선박호출IMO번호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FBA079B" w14:textId="77777777" w:rsidR="00A4696B" w:rsidRPr="000E55DF" w:rsidRDefault="0044664C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EC2BBEC" w14:textId="77777777" w:rsidR="00A4696B" w:rsidRPr="000E55DF" w:rsidRDefault="00D25AC8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FB014E4" w14:textId="77777777" w:rsidR="00A4696B" w:rsidRPr="00B359BF" w:rsidRDefault="00A4696B" w:rsidP="00976BE4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A4696B" w:rsidRPr="00795232" w14:paraId="41574A9D" w14:textId="77777777" w:rsidTr="00976BE4">
        <w:tc>
          <w:tcPr>
            <w:tcW w:w="777" w:type="pct"/>
            <w:shd w:val="clear" w:color="auto" w:fill="auto"/>
            <w:vAlign w:val="center"/>
          </w:tcPr>
          <w:p w14:paraId="5160BF18" w14:textId="77777777" w:rsidR="00A4696B" w:rsidRPr="008C0E01" w:rsidRDefault="006C432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C4320">
              <w:rPr>
                <w:rFonts w:ascii="맑은 고딕" w:eastAsia="맑은 고딕" w:hAnsi="맑은 고딕" w:cs="굴림"/>
                <w:color w:val="000000"/>
                <w:sz w:val="20"/>
              </w:rPr>
              <w:t>seaFlghIoprTpcd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78FE49F" w14:textId="77777777" w:rsidR="00A4696B" w:rsidRPr="000E55DF" w:rsidRDefault="0044664C" w:rsidP="00976BE4">
            <w:pPr>
              <w:rPr>
                <w:rFonts w:asciiTheme="majorHAnsi" w:eastAsiaTheme="majorHAnsi" w:hAnsiTheme="majorHAnsi"/>
                <w:sz w:val="20"/>
              </w:rPr>
            </w:pPr>
            <w:r w:rsidRPr="0044664C">
              <w:rPr>
                <w:rFonts w:asciiTheme="majorHAnsi" w:eastAsiaTheme="majorHAnsi" w:hAnsiTheme="majorHAnsi" w:hint="eastAsia"/>
                <w:sz w:val="20"/>
              </w:rPr>
              <w:t>해상항공입출항구분코드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64266A1" w14:textId="77777777" w:rsidR="00A4696B" w:rsidRPr="000E55DF" w:rsidRDefault="0044664C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C67F12D" w14:textId="77777777" w:rsidR="00A4696B" w:rsidRPr="000E55DF" w:rsidRDefault="00D25AC8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A9C1827" w14:textId="77777777" w:rsidR="00A4696B" w:rsidRPr="00B359BF" w:rsidRDefault="0044664C" w:rsidP="0044664C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10:입항 11:출항</w:t>
            </w:r>
          </w:p>
        </w:tc>
      </w:tr>
      <w:tr w:rsidR="000744DD" w:rsidRPr="00795232" w14:paraId="4B9181B9" w14:textId="77777777" w:rsidTr="00976BE4">
        <w:tc>
          <w:tcPr>
            <w:tcW w:w="777" w:type="pct"/>
            <w:shd w:val="clear" w:color="auto" w:fill="auto"/>
            <w:vAlign w:val="center"/>
          </w:tcPr>
          <w:p w14:paraId="4CD63696" w14:textId="77777777" w:rsidR="000744DD" w:rsidRPr="006C4320" w:rsidRDefault="000744DD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0F8F241" w14:textId="77777777" w:rsidR="000744DD" w:rsidRPr="0044664C" w:rsidRDefault="000744DD" w:rsidP="00976BE4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세관부호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97298AD" w14:textId="77777777" w:rsidR="000744DD" w:rsidRDefault="000744D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3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C5828B9" w14:textId="77777777" w:rsidR="000744DD" w:rsidRDefault="000744D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D1F0F0F" w14:textId="77777777" w:rsidR="000744DD" w:rsidRDefault="000744DD" w:rsidP="0044664C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 xml:space="preserve">출항의 경우 </w:t>
            </w:r>
            <w:r w:rsidR="0038002F" w:rsidRPr="0038002F">
              <w:rPr>
                <w:rFonts w:asciiTheme="majorHAnsi" w:eastAsiaTheme="majorHAnsi" w:hAnsiTheme="majorHAnsi" w:hint="eastAsia"/>
                <w:color w:val="FF0000"/>
                <w:sz w:val="18"/>
              </w:rPr>
              <w:t>필수</w:t>
            </w:r>
            <w:r w:rsidR="0038002F">
              <w:rPr>
                <w:rFonts w:asciiTheme="majorHAnsi" w:eastAsiaTheme="majorHAnsi" w:hAnsiTheme="majorHAnsi" w:hint="eastAsia"/>
                <w:sz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</w:rPr>
              <w:t>입력</w:t>
            </w:r>
          </w:p>
        </w:tc>
      </w:tr>
    </w:tbl>
    <w:p w14:paraId="282A76CB" w14:textId="77777777" w:rsidR="00A4696B" w:rsidRDefault="00A4696B" w:rsidP="00A4696B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01C0265" w14:textId="77777777" w:rsidR="00243782" w:rsidRDefault="00243782" w:rsidP="00A4696B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D949C74" w14:textId="77777777" w:rsidR="00A4696B" w:rsidRDefault="00A4696B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  <w:r w:rsidR="000744DD">
        <w:rPr>
          <w:rFonts w:asciiTheme="majorHAnsi" w:eastAsiaTheme="majorHAnsi" w:hAnsiTheme="majorHAnsi" w:hint="eastAsia"/>
          <w:b/>
          <w:sz w:val="24"/>
        </w:rPr>
        <w:t xml:space="preserve"> (입항)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2274"/>
        <w:gridCol w:w="997"/>
        <w:gridCol w:w="1145"/>
        <w:gridCol w:w="3082"/>
      </w:tblGrid>
      <w:tr w:rsidR="007C6A47" w:rsidRPr="00795232" w14:paraId="51240BF7" w14:textId="77777777" w:rsidTr="00AF67A7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5942FE15" w14:textId="77777777" w:rsidR="007C6A47" w:rsidRPr="00795232" w:rsidRDefault="007C6A47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7A1A6216" w14:textId="77777777" w:rsidR="007C6A47" w:rsidRPr="00795232" w:rsidRDefault="007C6A47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6131ECDD" w14:textId="77777777" w:rsidR="008B5D71" w:rsidRDefault="007C6A47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5358B253" w14:textId="77777777" w:rsidR="007C6A47" w:rsidRPr="00795232" w:rsidRDefault="007C6A47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598" w:type="pct"/>
            <w:shd w:val="pct10" w:color="auto" w:fill="auto"/>
            <w:vAlign w:val="center"/>
          </w:tcPr>
          <w:p w14:paraId="0CBE0467" w14:textId="77777777" w:rsidR="008B5D71" w:rsidRDefault="007C6A47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70BBAC9F" w14:textId="77777777" w:rsidR="007C6A47" w:rsidRPr="00795232" w:rsidRDefault="007C6A47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6ADA3B5B" w14:textId="77777777" w:rsidR="007C6A47" w:rsidRPr="00795232" w:rsidRDefault="007C6A47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C2545" w14:paraId="22748105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BF0F3" w14:textId="77777777" w:rsidR="00CC2545" w:rsidRPr="00A940F9" w:rsidRDefault="00CC2545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3171D"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77B88" w14:textId="77777777" w:rsidR="00CC2545" w:rsidRDefault="00CC2545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B07EB" w14:textId="77777777" w:rsidR="00CC2545" w:rsidRDefault="00CC2545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8B916B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56A7EA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C2545" w14:paraId="602A4F7F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65B74" w14:textId="77777777" w:rsidR="00CC2545" w:rsidRPr="00A940F9" w:rsidRDefault="00CC2545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CC2545">
              <w:rPr>
                <w:rFonts w:ascii="맑은 고딕" w:eastAsia="맑은 고딕" w:hAnsi="맑은 고딕" w:cs="굴림"/>
                <w:color w:val="000000"/>
                <w:sz w:val="20"/>
              </w:rPr>
              <w:t>dptrPortAirptNm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F6BA6" w14:textId="77777777" w:rsidR="00CC2545" w:rsidRDefault="009A2604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19878" w14:textId="77777777" w:rsidR="00CC2545" w:rsidRDefault="0008412A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C31346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C762E9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CC2545" w14:paraId="3AF3C356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8A695" w14:textId="77777777" w:rsidR="00CC2545" w:rsidRPr="00A940F9" w:rsidRDefault="00CC2545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CC2545"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B8E19" w14:textId="77777777" w:rsidR="00CC2545" w:rsidRDefault="00E225C4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674B77" w14:textId="77777777" w:rsidR="00CC2545" w:rsidRDefault="00DC3647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71422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C3897" w14:textId="77777777" w:rsidR="00CC2545" w:rsidRDefault="00CC2545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ED1E30" w14:paraId="49D74335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982D9" w14:textId="77777777" w:rsidR="00ED1E30" w:rsidRPr="00A940F9" w:rsidRDefault="00ED1E3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CC2545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990D" w14:textId="77777777" w:rsidR="00ED1E30" w:rsidRDefault="00ED1E3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52F82" w14:textId="77777777" w:rsidR="00ED1E30" w:rsidRDefault="00ED1E30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C7960" w14:textId="77777777" w:rsidR="00ED1E30" w:rsidRDefault="00ED1E30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E9365B" w14:textId="77777777" w:rsidR="00ED1E30" w:rsidRDefault="00ED1E30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ED1E30" w14:paraId="4976089A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A35B9" w14:textId="77777777" w:rsidR="00ED1E30" w:rsidRPr="0073171D" w:rsidRDefault="00ED1E3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CC2545">
              <w:rPr>
                <w:rFonts w:ascii="맑은 고딕" w:eastAsia="맑은 고딕" w:hAnsi="맑은 고딕" w:cs="굴림"/>
                <w:color w:val="000000"/>
                <w:sz w:val="20"/>
              </w:rPr>
              <w:t>cstmNm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BE281" w14:textId="77777777" w:rsidR="00ED1E30" w:rsidRDefault="00ED1E30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D6913" w14:textId="77777777" w:rsidR="00ED1E30" w:rsidRDefault="00BB2FE5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D4BB45" w14:textId="77777777" w:rsidR="00ED1E30" w:rsidRDefault="00ED1E30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116D8" w14:textId="77777777" w:rsidR="00ED1E30" w:rsidRDefault="00ED1E30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ED1E30" w14:paraId="4817A7BE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4D542" w14:textId="77777777" w:rsidR="00ED1E30" w:rsidRPr="00D91509" w:rsidRDefault="00ED1E30" w:rsidP="00976BE4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D91509">
              <w:rPr>
                <w:rFonts w:asciiTheme="majorHAnsi" w:eastAsiaTheme="majorHAnsi" w:hAnsiTheme="majorHAnsi" w:cs="굴림"/>
                <w:color w:val="000000"/>
                <w:sz w:val="20"/>
              </w:rPr>
              <w:t>ioprSbmtNo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63299" w14:textId="77777777" w:rsidR="00ED1E30" w:rsidRPr="00D91509" w:rsidRDefault="00ED1E30" w:rsidP="00976BE4"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color w:val="000000"/>
                <w:sz w:val="20"/>
              </w:rPr>
              <w:t>입출항제출번호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FE775" w14:textId="77777777" w:rsidR="00ED1E30" w:rsidRPr="00D91509" w:rsidRDefault="00ED1E30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CF3F1B" w14:textId="77777777" w:rsidR="00ED1E30" w:rsidRPr="00D91509" w:rsidRDefault="00ED1E30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4D337" w14:textId="77777777" w:rsidR="00ED1E30" w:rsidRPr="00D91509" w:rsidRDefault="00ED1E30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6754FB0D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AF7CB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1036F" w14:textId="77777777" w:rsidR="00697309" w:rsidRPr="00D91509" w:rsidRDefault="0087428F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선박항공기국가</w:t>
            </w:r>
            <w:r w:rsidRPr="00D91509">
              <w:rPr>
                <w:rFonts w:asciiTheme="majorHAnsi" w:eastAsiaTheme="majorHAnsi" w:hAnsiTheme="majorHAnsi" w:hint="eastAsia"/>
                <w:sz w:val="20"/>
              </w:rPr>
              <w:t>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D873F" w14:textId="77777777" w:rsidR="00697309" w:rsidRPr="00D91509" w:rsidRDefault="0087428F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3A787F" w14:textId="77777777" w:rsidR="00697309" w:rsidRPr="00D91509" w:rsidRDefault="00AA640E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D564F" w14:textId="77777777" w:rsidR="00697309" w:rsidRPr="00D91509" w:rsidRDefault="006973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10324CC7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01749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A2522" w14:textId="77777777" w:rsidR="00697309" w:rsidRPr="00D91509" w:rsidRDefault="00DC7C66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F6C7C" w14:textId="77777777" w:rsidR="00697309" w:rsidRPr="00D91509" w:rsidRDefault="00DC7C66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22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A1906F" w14:textId="77777777" w:rsidR="00697309" w:rsidRPr="00D91509" w:rsidRDefault="00AA640E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EE5CA" w14:textId="77777777" w:rsidR="00697309" w:rsidRPr="00D91509" w:rsidRDefault="006973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2119F6E9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83253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F97A8" w14:textId="77777777" w:rsidR="00697309" w:rsidRPr="00D91509" w:rsidRDefault="00DC7C66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9EB76" w14:textId="77777777" w:rsidR="00697309" w:rsidRPr="00D91509" w:rsidRDefault="00DC7C66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6AE921" w14:textId="77777777" w:rsidR="00697309" w:rsidRPr="00D91509" w:rsidRDefault="00AA640E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E79F8" w14:textId="77777777" w:rsidR="00697309" w:rsidRPr="00D91509" w:rsidRDefault="006973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5531E3D2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21DFC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5487A" w14:textId="77777777" w:rsidR="00697309" w:rsidRPr="00D91509" w:rsidRDefault="00DC7C66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1A5AF1" w14:textId="77777777" w:rsidR="00697309" w:rsidRPr="00D91509" w:rsidRDefault="00DC7C66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FBB98" w14:textId="77777777" w:rsidR="00697309" w:rsidRPr="00D91509" w:rsidRDefault="00AA640E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CB393" w14:textId="77777777" w:rsidR="00697309" w:rsidRPr="00D91509" w:rsidRDefault="00697309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436B6D98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DCBD3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14402" w14:textId="77777777" w:rsidR="00697309" w:rsidRPr="00D91509" w:rsidRDefault="00DC7C66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AB900" w14:textId="77777777" w:rsidR="00697309" w:rsidRPr="00D91509" w:rsidRDefault="00DC7C66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37F849" w14:textId="77777777" w:rsidR="00697309" w:rsidRPr="00D91509" w:rsidRDefault="00AA640E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CE6B5" w14:textId="77777777" w:rsidR="00697309" w:rsidRPr="00D91509" w:rsidRDefault="006973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5C565091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830C5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3B328" w14:textId="77777777" w:rsidR="00697309" w:rsidRPr="00D91509" w:rsidRDefault="00DC7C66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0CEB36" w14:textId="77777777" w:rsidR="00697309" w:rsidRPr="00D91509" w:rsidRDefault="00DC7C66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A83CBF" w14:textId="77777777" w:rsidR="00697309" w:rsidRPr="00D91509" w:rsidRDefault="00AA640E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2F6C30" w14:textId="77777777" w:rsidR="00697309" w:rsidRPr="00D91509" w:rsidRDefault="00697309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697309" w14:paraId="0AD889D6" w14:textId="77777777" w:rsidTr="00AF67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DB06D" w14:textId="77777777" w:rsidR="00697309" w:rsidRPr="00D91509" w:rsidRDefault="006973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dptrPortAirptCd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63911" w14:textId="77777777" w:rsidR="00697309" w:rsidRPr="00D91509" w:rsidRDefault="00DC7C66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/>
                <w:sz w:val="20"/>
              </w:rPr>
              <w:t>출발항구공항코드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7F135" w14:textId="77777777" w:rsidR="00697309" w:rsidRPr="00D91509" w:rsidRDefault="00DC7C66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D91509">
              <w:rPr>
                <w:rFonts w:asciiTheme="majorHAnsi" w:eastAsiaTheme="majorHAnsi" w:hAnsiTheme="majorHAnsi" w:cs="굴림" w:hint="eastAsia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D424B" w14:textId="77777777" w:rsidR="00697309" w:rsidRPr="00D91509" w:rsidRDefault="00AA640E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91509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A4FF07" w14:textId="77777777" w:rsidR="00697309" w:rsidRPr="00D91509" w:rsidRDefault="00697309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02C8580" w14:textId="77777777" w:rsidR="00A4696B" w:rsidRPr="00243782" w:rsidRDefault="00A4696B" w:rsidP="00243782">
      <w:pPr>
        <w:jc w:val="left"/>
        <w:rPr>
          <w:rFonts w:asciiTheme="majorHAnsi" w:eastAsiaTheme="majorHAnsi" w:hAnsiTheme="majorHAnsi"/>
          <w:b/>
          <w:sz w:val="24"/>
        </w:rPr>
      </w:pPr>
    </w:p>
    <w:p w14:paraId="370A402A" w14:textId="77777777" w:rsidR="00A4696B" w:rsidRDefault="00A4696B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  <w:r w:rsidR="00726390">
        <w:rPr>
          <w:rFonts w:asciiTheme="majorHAnsi" w:eastAsiaTheme="majorHAnsi" w:hAnsiTheme="majorHAnsi" w:hint="eastAsia"/>
          <w:b/>
          <w:sz w:val="24"/>
        </w:rPr>
        <w:t xml:space="preserve"> (입항)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E4D2D" w:rsidRPr="00D4696F" w14:paraId="4F67F1EB" w14:textId="77777777" w:rsidTr="00976BE4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4C5BBC" w14:textId="77777777" w:rsidR="000E4D2D" w:rsidRPr="00D4696F" w:rsidRDefault="000E4D2D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0E4D2D" w:rsidRPr="00D4696F" w14:paraId="04FE93BF" w14:textId="77777777" w:rsidTr="00A8593E">
        <w:trPr>
          <w:trHeight w:val="77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1B8AE2B" w14:textId="77777777" w:rsidR="000E4D2D" w:rsidRPr="00BF6342" w:rsidRDefault="00E30546" w:rsidP="00C149B8">
            <w:pPr>
              <w:jc w:val="left"/>
              <w:rPr>
                <w:rFonts w:asciiTheme="majorHAnsi" w:eastAsiaTheme="majorHAnsi" w:hAnsiTheme="majorHAnsi"/>
              </w:rPr>
            </w:pPr>
            <w:r w:rsidRPr="00B56C97">
              <w:rPr>
                <w:rStyle w:val="a5"/>
                <w:rFonts w:asciiTheme="majorHAnsi" w:eastAsiaTheme="majorHAnsi" w:hAnsiTheme="majorHAnsi"/>
              </w:rPr>
              <w:t>https://unipass.customs.go.kr:38010/ext/rest</w:t>
            </w:r>
            <w:r w:rsidR="00C149B8" w:rsidRPr="00C149B8">
              <w:rPr>
                <w:rStyle w:val="a5"/>
                <w:rFonts w:asciiTheme="majorHAnsi" w:eastAsiaTheme="majorHAnsi" w:hAnsiTheme="majorHAnsi"/>
              </w:rPr>
              <w:t xml:space="preserve">/ioprRprtQry/retrieveIoprRprtBrkd?crkyCn= </w:t>
            </w:r>
            <w:r w:rsidR="00C149B8"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="00C149B8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C149B8" w:rsidRPr="00F218EE">
              <w:rPr>
                <w:rFonts w:asciiTheme="majorHAnsi" w:eastAsiaTheme="majorHAnsi" w:hAnsiTheme="majorHAnsi"/>
              </w:rPr>
              <w:t>&amp;</w:t>
            </w:r>
            <w:r w:rsidR="00C149B8" w:rsidRPr="00C149B8">
              <w:rPr>
                <w:rStyle w:val="a5"/>
                <w:rFonts w:asciiTheme="majorHAnsi" w:eastAsiaTheme="majorHAnsi" w:hAnsiTheme="majorHAnsi"/>
              </w:rPr>
              <w:t>seaFlghIoprTpcd=10</w:t>
            </w:r>
            <w:r w:rsidR="00656C2B" w:rsidRPr="00656C2B">
              <w:rPr>
                <w:rStyle w:val="a5"/>
                <w:rFonts w:asciiTheme="majorHAnsi" w:eastAsiaTheme="majorHAnsi" w:hAnsiTheme="majorHAnsi"/>
              </w:rPr>
              <w:t>&amp;shipCallImoNo=DSFS8</w:t>
            </w:r>
          </w:p>
        </w:tc>
      </w:tr>
      <w:tr w:rsidR="000E4D2D" w:rsidRPr="00D4696F" w14:paraId="27633DD9" w14:textId="77777777" w:rsidTr="00976BE4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76BDFC" w14:textId="77777777" w:rsidR="000E4D2D" w:rsidRPr="00D4696F" w:rsidRDefault="000E4D2D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0E4D2D" w:rsidRPr="00B10B5E" w14:paraId="426CDF2D" w14:textId="77777777" w:rsidTr="00AF67A7">
        <w:trPr>
          <w:trHeight w:val="480"/>
        </w:trPr>
        <w:tc>
          <w:tcPr>
            <w:tcW w:w="9693" w:type="dxa"/>
            <w:shd w:val="clear" w:color="auto" w:fill="auto"/>
          </w:tcPr>
          <w:p w14:paraId="25486462" w14:textId="77777777" w:rsidR="00CC2545" w:rsidRPr="00B10B5E" w:rsidRDefault="00CC2545" w:rsidP="00CC2545">
            <w:pPr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653FC011" w14:textId="77777777" w:rsidR="00CC2545" w:rsidRPr="00B10B5E" w:rsidRDefault="00420664" w:rsidP="00CC2545">
            <w:pPr>
              <w:ind w:leftChars="84" w:left="665" w:hanging="480"/>
              <w:rPr>
                <w:rFonts w:ascii="Verdana" w:hAnsi="Verdana"/>
              </w:rPr>
            </w:pPr>
            <w:hyperlink r:id="rId119" w:history="1">
              <w:r w:rsidR="00CC2545" w:rsidRPr="00B10B5E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CC2545" w:rsidRPr="00B10B5E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CC2545" w:rsidRPr="00B10B5E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9B83C6B" w14:textId="77777777" w:rsidR="00CC2545" w:rsidRPr="00B10B5E" w:rsidRDefault="00CC2545" w:rsidP="00CC2545">
            <w:pPr>
              <w:ind w:leftChars="84" w:left="665" w:hanging="480"/>
              <w:rPr>
                <w:rFonts w:ascii="Verdana" w:hAnsi="Verdana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ntceInfo</w:t>
            </w:r>
            <w:r w:rsidRPr="00B10B5E">
              <w:rPr>
                <w:rFonts w:ascii="Verdana" w:hAnsi="Verdana"/>
              </w:rPr>
              <w:t>/&gt;</w:t>
            </w:r>
          </w:p>
          <w:p w14:paraId="0BF2B276" w14:textId="77777777" w:rsidR="00CC2545" w:rsidRPr="00B10B5E" w:rsidRDefault="00CC2545" w:rsidP="00CC2545">
            <w:pPr>
              <w:ind w:leftChars="84" w:left="665" w:hanging="48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tCnt</w:t>
            </w:r>
            <w:r w:rsidRPr="00B10B5E">
              <w:rPr>
                <w:rFonts w:ascii="Verdana" w:hAnsi="Verdana"/>
              </w:rPr>
              <w:t>&gt;10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tCnt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78B50752" w14:textId="77777777" w:rsidR="00243782" w:rsidRPr="00B10B5E" w:rsidRDefault="00420664" w:rsidP="00CC2545">
            <w:pPr>
              <w:ind w:leftChars="84" w:left="665" w:hanging="480"/>
              <w:rPr>
                <w:rFonts w:ascii="Verdana" w:hAnsi="Verdana"/>
              </w:rPr>
            </w:pPr>
            <w:hyperlink r:id="rId120" w:history="1">
              <w:r w:rsidR="00243782" w:rsidRPr="00B10B5E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243782" w:rsidRPr="00B10B5E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243782" w:rsidRPr="00B10B5E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53E6C64E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cstmSgn</w:t>
            </w:r>
            <w:r w:rsidRPr="00B10B5E">
              <w:rPr>
                <w:rFonts w:ascii="Verdana" w:hAnsi="Verdana"/>
              </w:rPr>
              <w:t>&gt;030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cstmSgn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57527F5E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shipLamrPlcCd</w:t>
            </w:r>
            <w:r w:rsidRPr="00B10B5E">
              <w:rPr>
                <w:rFonts w:ascii="Verdana" w:hAnsi="Verdana"/>
              </w:rPr>
              <w:t>&gt;MBF11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shipLamrPlcCd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12ED1B9B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alPsngPecnt</w:t>
            </w:r>
            <w:r w:rsidRPr="00B10B5E">
              <w:rPr>
                <w:rFonts w:ascii="Verdana" w:hAnsi="Verdana"/>
              </w:rPr>
              <w:t>&gt;447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alPsngPecnt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2D48D6B6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dptrPortAirptCd</w:t>
            </w:r>
            <w:r w:rsidRPr="00B10B5E">
              <w:rPr>
                <w:rFonts w:ascii="Verdana" w:hAnsi="Verdana"/>
              </w:rPr>
              <w:t>&gt;JPSHS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dptrPortAirptCd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5E61CFF1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dptrPortAirptNm</w:t>
            </w:r>
            <w:r w:rsidRPr="00B10B5E">
              <w:rPr>
                <w:rFonts w:ascii="Verdana" w:hAnsi="Verdana"/>
              </w:rPr>
              <w:t>&gt;Shimonoseki, Yamaguchi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dptrPortAirptNm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697349DC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alCrmbPecnt</w:t>
            </w:r>
            <w:r w:rsidRPr="00B10B5E">
              <w:rPr>
                <w:rFonts w:ascii="Verdana" w:hAnsi="Verdana"/>
              </w:rPr>
              <w:t>&gt;31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alCrmbPecnt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06E559B0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shipAirCntyCd</w:t>
            </w:r>
            <w:r w:rsidRPr="00B10B5E">
              <w:rPr>
                <w:rFonts w:ascii="Verdana" w:hAnsi="Verdana"/>
              </w:rPr>
              <w:t>&gt;KR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shipAirCntyCd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27AE6378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etprDttm</w:t>
            </w:r>
            <w:r w:rsidRPr="00B10B5E">
              <w:rPr>
                <w:rFonts w:ascii="Verdana" w:hAnsi="Verdana"/>
              </w:rPr>
              <w:t>&gt;201802230700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etprDttm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682AC4B7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shipFlgtNm</w:t>
            </w:r>
            <w:r w:rsidRPr="00B10B5E">
              <w:rPr>
                <w:rFonts w:ascii="Verdana" w:hAnsi="Verdana"/>
              </w:rPr>
              <w:t>&gt;SEONGHEE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shipFlgtNm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4BC97D51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shipLamrPlcNm</w:t>
            </w:r>
            <w:r w:rsidRPr="00B10B5E">
              <w:rPr>
                <w:rFonts w:ascii="Verdana" w:hAnsi="Verdana"/>
              </w:rPr>
              <w:t>&gt;</w:t>
            </w:r>
            <w:r w:rsidRPr="00B10B5E">
              <w:rPr>
                <w:rFonts w:ascii="Verdana" w:hAnsi="Verdana"/>
              </w:rPr>
              <w:t>신국제여객터미널</w:t>
            </w:r>
            <w:r w:rsidRPr="00B10B5E">
              <w:rPr>
                <w:rFonts w:ascii="Verdana" w:hAnsi="Verdana"/>
              </w:rPr>
              <w:t xml:space="preserve"> 11</w:t>
            </w:r>
            <w:r w:rsidRPr="00B10B5E">
              <w:rPr>
                <w:rFonts w:ascii="Verdana" w:hAnsi="Verdana"/>
              </w:rPr>
              <w:t>선석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shipLamrPlcNm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0BD9684B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cstmNm</w:t>
            </w:r>
            <w:r w:rsidRPr="00B10B5E">
              <w:rPr>
                <w:rFonts w:ascii="Verdana" w:hAnsi="Verdana"/>
              </w:rPr>
              <w:t>&gt;</w:t>
            </w:r>
            <w:r w:rsidRPr="00B10B5E">
              <w:rPr>
                <w:rFonts w:ascii="Verdana" w:hAnsi="Verdana"/>
              </w:rPr>
              <w:t>부산세관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cstmNm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2E82ACE2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shipAirCntyNm</w:t>
            </w:r>
            <w:r w:rsidRPr="00B10B5E">
              <w:rPr>
                <w:rFonts w:ascii="Verdana" w:hAnsi="Verdana"/>
              </w:rPr>
              <w:t>&gt;</w:t>
            </w:r>
            <w:r w:rsidRPr="00B10B5E">
              <w:rPr>
                <w:rFonts w:ascii="Verdana" w:hAnsi="Verdana"/>
              </w:rPr>
              <w:t>한국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shipAirCntyNm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662F374F" w14:textId="77777777" w:rsidR="00243782" w:rsidRPr="00B10B5E" w:rsidRDefault="00243782" w:rsidP="00243782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B10B5E">
              <w:rPr>
                <w:rFonts w:ascii="Verdana" w:hAnsi="Verdana"/>
              </w:rPr>
              <w:t>&lt;</w:t>
            </w:r>
            <w:r w:rsidRPr="00B10B5E">
              <w:rPr>
                <w:rFonts w:ascii="Verdana" w:hAnsi="Verdana"/>
                <w:color w:val="990000"/>
              </w:rPr>
              <w:t>ioprSbmtNo</w:t>
            </w:r>
            <w:r w:rsidRPr="00B10B5E">
              <w:rPr>
                <w:rFonts w:ascii="Verdana" w:hAnsi="Verdana"/>
              </w:rPr>
              <w:t>&gt;18PKFC0222I</w:t>
            </w:r>
            <w:r w:rsidRPr="00B10B5E">
              <w:rPr>
                <w:rFonts w:ascii="Verdana" w:hAnsi="Verdana"/>
                <w:color w:val="0000FF"/>
              </w:rPr>
              <w:t>&lt;/</w:t>
            </w:r>
            <w:r w:rsidRPr="00B10B5E">
              <w:rPr>
                <w:rFonts w:ascii="Verdana" w:hAnsi="Verdana"/>
                <w:color w:val="990000"/>
              </w:rPr>
              <w:t>ioprSbmtNo</w:t>
            </w:r>
            <w:r w:rsidRPr="00B10B5E">
              <w:rPr>
                <w:rFonts w:ascii="Verdana" w:hAnsi="Verdana"/>
                <w:color w:val="0000FF"/>
              </w:rPr>
              <w:t>&gt;</w:t>
            </w:r>
          </w:p>
          <w:p w14:paraId="3C69D067" w14:textId="77777777" w:rsidR="00243782" w:rsidRPr="00B10B5E" w:rsidRDefault="00243782" w:rsidP="00243782">
            <w:pPr>
              <w:ind w:leftChars="84" w:left="665" w:hanging="480"/>
              <w:rPr>
                <w:color w:val="0000FF"/>
              </w:rPr>
            </w:pPr>
            <w:r w:rsidRPr="00B10B5E">
              <w:rPr>
                <w:rStyle w:val="block"/>
                <w:rFonts w:ascii="Verdana" w:hAnsi="Verdana"/>
                <w:color w:val="0000FF"/>
              </w:rPr>
              <w:t>&lt;/</w:t>
            </w:r>
            <w:r w:rsidRPr="00B10B5E">
              <w:rPr>
                <w:rStyle w:val="block"/>
                <w:rFonts w:ascii="Verdana" w:hAnsi="Verdana"/>
                <w:color w:val="990000"/>
              </w:rPr>
              <w:t>etprRprtQryBrkdQryVo</w:t>
            </w:r>
            <w:r w:rsidRPr="00B10B5E"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65BAA06E" w14:textId="77777777" w:rsidR="000E4D2D" w:rsidRDefault="000E4D2D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 (출항)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1"/>
        <w:gridCol w:w="2198"/>
        <w:gridCol w:w="916"/>
        <w:gridCol w:w="841"/>
        <w:gridCol w:w="3224"/>
      </w:tblGrid>
      <w:tr w:rsidR="000E4D2D" w:rsidRPr="00795232" w14:paraId="486DB376" w14:textId="77777777" w:rsidTr="00D91509">
        <w:trPr>
          <w:trHeight w:val="280"/>
        </w:trPr>
        <w:tc>
          <w:tcPr>
            <w:tcW w:w="1250" w:type="pct"/>
            <w:shd w:val="pct10" w:color="auto" w:fill="auto"/>
            <w:vAlign w:val="center"/>
          </w:tcPr>
          <w:p w14:paraId="43A9890E" w14:textId="77777777" w:rsidR="000E4D2D" w:rsidRPr="00795232" w:rsidRDefault="000E4D2D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46" w:type="pct"/>
            <w:shd w:val="pct10" w:color="auto" w:fill="auto"/>
            <w:vAlign w:val="center"/>
          </w:tcPr>
          <w:p w14:paraId="59FBC9E8" w14:textId="77777777" w:rsidR="000E4D2D" w:rsidRPr="00795232" w:rsidRDefault="000E4D2D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479" w:type="pct"/>
            <w:shd w:val="pct10" w:color="auto" w:fill="auto"/>
            <w:vAlign w:val="center"/>
          </w:tcPr>
          <w:p w14:paraId="2B7DB1BC" w14:textId="77777777" w:rsidR="008B5D71" w:rsidRDefault="000E4D2D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101834B8" w14:textId="77777777" w:rsidR="000E4D2D" w:rsidRPr="00795232" w:rsidRDefault="000E4D2D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 w14:paraId="0BAB2BE6" w14:textId="77777777" w:rsidR="008B5D71" w:rsidRDefault="000E4D2D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40BFBABF" w14:textId="77777777" w:rsidR="000E4D2D" w:rsidRPr="00795232" w:rsidRDefault="000E4D2D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 w14:paraId="166C00F7" w14:textId="77777777" w:rsidR="000E4D2D" w:rsidRPr="00795232" w:rsidRDefault="000E4D2D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E4D2D" w14:paraId="43E074B3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A8465" w14:textId="77777777" w:rsidR="000E4D2D" w:rsidRPr="00A940F9" w:rsidRDefault="0073171D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3171D"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5D7F4" w14:textId="77777777" w:rsidR="000E4D2D" w:rsidRDefault="0073171D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A8D7F" w14:textId="77777777" w:rsidR="000E4D2D" w:rsidRDefault="0073171D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32385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866BC0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E4D2D" w14:paraId="555A009A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9C99A" w14:textId="77777777" w:rsidR="000E4D2D" w:rsidRPr="00A940F9" w:rsidRDefault="0073171D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3171D"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7D2DD" w14:textId="77777777" w:rsidR="000E4D2D" w:rsidRDefault="00815E6B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151C9" w14:textId="77777777" w:rsidR="000E4D2D" w:rsidRDefault="00EC2F3F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FB5C45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F8B26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E4D2D" w14:paraId="446CDDDD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5FEF1" w14:textId="77777777" w:rsidR="000E4D2D" w:rsidRPr="00A940F9" w:rsidRDefault="0073171D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3171D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24C13" w14:textId="77777777" w:rsidR="000E4D2D" w:rsidRDefault="00380843" w:rsidP="00976BE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D5DBB" w14:textId="77777777" w:rsidR="000E4D2D" w:rsidRDefault="00EC2F3F" w:rsidP="00976BE4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1186D5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6E6030" w14:textId="77777777" w:rsidR="000E4D2D" w:rsidRDefault="000E4D2D" w:rsidP="00976BE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0E4D2D" w14:paraId="1A005689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84B9E" w14:textId="77777777" w:rsidR="000E4D2D" w:rsidRPr="00B10B5E" w:rsidRDefault="0073171D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/>
                <w:sz w:val="20"/>
              </w:rPr>
              <w:t>cstmNm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9A831" w14:textId="77777777" w:rsidR="000E4D2D" w:rsidRPr="00B10B5E" w:rsidRDefault="0073171D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세관명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637B1" w14:textId="77777777" w:rsidR="000E4D2D" w:rsidRPr="00B10B5E" w:rsidRDefault="00054B6B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D35D9C" w14:textId="77777777" w:rsidR="000E4D2D" w:rsidRPr="00B10B5E" w:rsidRDefault="000E4D2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B217C" w14:textId="77777777" w:rsidR="000E4D2D" w:rsidRPr="00B10B5E" w:rsidRDefault="000E4D2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73171D" w14:paraId="785B1564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479FF" w14:textId="77777777" w:rsidR="0073171D" w:rsidRPr="00B10B5E" w:rsidRDefault="0073171D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/>
                <w:sz w:val="20"/>
              </w:rPr>
              <w:t>arvlCntyPortAirptNm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8F644" w14:textId="77777777" w:rsidR="0073171D" w:rsidRPr="00B10B5E" w:rsidRDefault="00486BE8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도착국가항구공항명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C6540" w14:textId="77777777" w:rsidR="0073171D" w:rsidRPr="00B10B5E" w:rsidRDefault="00797DF5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200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E4F3DB" w14:textId="77777777" w:rsidR="0073171D" w:rsidRPr="00B10B5E" w:rsidRDefault="0073171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6C0DD3" w14:textId="77777777" w:rsidR="0073171D" w:rsidRPr="00B10B5E" w:rsidRDefault="0073171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0E4D2D" w14:paraId="6215134B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090F1" w14:textId="77777777" w:rsidR="000E4D2D" w:rsidRPr="00B10B5E" w:rsidRDefault="000E4D2D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/>
                <w:sz w:val="20"/>
              </w:rPr>
              <w:t>ioprSbmtNo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551E2" w14:textId="77777777" w:rsidR="000E4D2D" w:rsidRPr="00B10B5E" w:rsidRDefault="000E4D2D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입출항제출번호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306E5" w14:textId="77777777" w:rsidR="000E4D2D" w:rsidRPr="00B10B5E" w:rsidRDefault="000E4D2D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12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1C5717" w14:textId="77777777" w:rsidR="000E4D2D" w:rsidRPr="00B10B5E" w:rsidRDefault="000E4D2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45B3F1" w14:textId="77777777" w:rsidR="000E4D2D" w:rsidRPr="00B10B5E" w:rsidRDefault="000E4D2D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4C228B1B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20FEB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984E2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선박항공기국가</w:t>
            </w:r>
            <w:r w:rsidRPr="00B10B5E">
              <w:rPr>
                <w:rFonts w:asciiTheme="majorHAnsi" w:eastAsiaTheme="majorHAnsi" w:hAnsiTheme="majorHAnsi" w:hint="eastAsia"/>
                <w:sz w:val="20"/>
              </w:rPr>
              <w:t>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EBBC21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CF24A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07D27B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6F1E51EE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F5D27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592E8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41C425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22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0E8EA4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830331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3C9C725B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9FD36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3F43B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D5FC3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F9DFF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D1788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48185A6A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BDE81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3E5B7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051B4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B5763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42125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683ABAF3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16368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F70E2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A81B7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CF2DCF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D405A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7E6CD6B0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2D897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BEA4D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876D2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300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330E0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6F25D" w14:textId="77777777" w:rsidR="00D91509" w:rsidRPr="00B10B5E" w:rsidRDefault="00D91509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D91509" w14:paraId="7978F56E" w14:textId="77777777" w:rsidTr="00D91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51659" w14:textId="77777777" w:rsidR="00D91509" w:rsidRPr="00B10B5E" w:rsidRDefault="00D91509" w:rsidP="00DE6F2E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arvlCntyPortAirptCd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72A47" w14:textId="77777777" w:rsidR="00D91509" w:rsidRPr="00B10B5E" w:rsidRDefault="002A3ECB" w:rsidP="00976BE4">
            <w:pPr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/>
                <w:sz w:val="20"/>
              </w:rPr>
              <w:t>도착국가항구공항코드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DA662" w14:textId="77777777" w:rsidR="00D91509" w:rsidRPr="00B10B5E" w:rsidRDefault="002A3ECB" w:rsidP="00976BE4"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 w:rsidRPr="00B10B5E">
              <w:rPr>
                <w:rFonts w:asciiTheme="majorHAnsi" w:eastAsiaTheme="majorHAnsi" w:hAnsiTheme="majorHAnsi" w:cs="굴림" w:hint="eastAsia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4C71B" w14:textId="77777777" w:rsidR="00D91509" w:rsidRPr="00B10B5E" w:rsidRDefault="002A3ECB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10B5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8737EA" w14:textId="77777777" w:rsidR="00D91509" w:rsidRPr="00B10B5E" w:rsidRDefault="00D91509" w:rsidP="00976BE4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306C6C9B" w14:textId="77777777" w:rsidR="00A00DFF" w:rsidRPr="00796BDB" w:rsidRDefault="00A00DFF" w:rsidP="00796BDB">
      <w:pPr>
        <w:jc w:val="left"/>
        <w:rPr>
          <w:rFonts w:asciiTheme="majorHAnsi" w:eastAsiaTheme="majorHAnsi" w:hAnsiTheme="majorHAnsi"/>
          <w:b/>
          <w:sz w:val="24"/>
        </w:rPr>
      </w:pPr>
    </w:p>
    <w:p w14:paraId="4A8F42A9" w14:textId="77777777" w:rsidR="000E4D2D" w:rsidRPr="000E4D2D" w:rsidRDefault="000E4D2D" w:rsidP="00EB0A16">
      <w:pPr>
        <w:pStyle w:val="afc"/>
        <w:numPr>
          <w:ilvl w:val="0"/>
          <w:numId w:val="4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0E4D2D">
        <w:rPr>
          <w:rFonts w:asciiTheme="majorHAnsi" w:eastAsiaTheme="majorHAnsi" w:hAnsiTheme="majorHAnsi" w:hint="eastAsia"/>
          <w:b/>
          <w:sz w:val="24"/>
        </w:rPr>
        <w:t>요청/응답 메시지 예제 (출항)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4696B" w:rsidRPr="00D4696F" w14:paraId="2F5E1464" w14:textId="77777777" w:rsidTr="00976BE4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FD2AC1" w14:textId="77777777" w:rsidR="00A4696B" w:rsidRPr="00D4696F" w:rsidRDefault="00A4696B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4696B" w:rsidRPr="00D4696F" w14:paraId="273F792D" w14:textId="77777777" w:rsidTr="00976BE4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74117EB" w14:textId="77777777" w:rsidR="00A4696B" w:rsidRPr="00BF6342" w:rsidRDefault="00B56C97" w:rsidP="00C149B8">
            <w:pPr>
              <w:jc w:val="left"/>
              <w:rPr>
                <w:rFonts w:asciiTheme="majorHAnsi" w:eastAsiaTheme="majorHAnsi" w:hAnsiTheme="majorHAnsi"/>
              </w:rPr>
            </w:pPr>
            <w:r w:rsidRPr="00B56C97">
              <w:rPr>
                <w:rStyle w:val="a5"/>
                <w:rFonts w:asciiTheme="majorHAnsi" w:eastAsiaTheme="majorHAnsi" w:hAnsiTheme="majorHAnsi"/>
              </w:rPr>
              <w:t>https://unipass.customs.go.kr:38010/ext/rest/</w:t>
            </w:r>
            <w:r w:rsidR="000711A2" w:rsidRPr="000711A2">
              <w:rPr>
                <w:rStyle w:val="a5"/>
                <w:rFonts w:asciiTheme="majorHAnsi" w:eastAsiaTheme="majorHAnsi" w:hAnsiTheme="majorHAnsi"/>
              </w:rPr>
              <w:t>ioprRprtQry/retrieveIoprRprtBrkd?crkyCn=</w:t>
            </w:r>
            <w:r w:rsidR="000711A2" w:rsidRPr="00F60E16">
              <w:rPr>
                <w:rFonts w:asciiTheme="majorHAnsi" w:eastAsiaTheme="majorHAnsi" w:hAnsiTheme="majorHAnsi" w:hint="eastAsia"/>
                <w:i/>
                <w:color w:val="FF0000"/>
              </w:rPr>
              <w:t xml:space="preserve"> </w:t>
            </w:r>
            <w:r w:rsidR="000711A2"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="000711A2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0711A2" w:rsidRPr="00F218EE">
              <w:rPr>
                <w:rFonts w:asciiTheme="majorHAnsi" w:eastAsiaTheme="majorHAnsi" w:hAnsiTheme="majorHAnsi"/>
              </w:rPr>
              <w:t>&amp;</w:t>
            </w:r>
            <w:r w:rsidR="000711A2" w:rsidRPr="000711A2">
              <w:rPr>
                <w:rStyle w:val="a5"/>
                <w:rFonts w:asciiTheme="majorHAnsi" w:eastAsiaTheme="majorHAnsi" w:hAnsiTheme="majorHAnsi"/>
              </w:rPr>
              <w:t>shipCallImoNo=DSFS8&amp;seaFlghIoprTpcd=11&amp;cstmSgn=030</w:t>
            </w:r>
          </w:p>
        </w:tc>
      </w:tr>
      <w:tr w:rsidR="00A4696B" w:rsidRPr="00D4696F" w14:paraId="4963F05B" w14:textId="77777777" w:rsidTr="00976BE4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186EEA" w14:textId="77777777" w:rsidR="00A4696B" w:rsidRPr="00D4696F" w:rsidRDefault="00A4696B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4696B" w:rsidRPr="00D4696F" w14:paraId="765CD293" w14:textId="77777777" w:rsidTr="00AF67A7">
        <w:trPr>
          <w:trHeight w:val="764"/>
        </w:trPr>
        <w:tc>
          <w:tcPr>
            <w:tcW w:w="9693" w:type="dxa"/>
            <w:shd w:val="clear" w:color="auto" w:fill="auto"/>
          </w:tcPr>
          <w:p w14:paraId="1A08BBBC" w14:textId="77777777" w:rsidR="00B56C97" w:rsidRPr="00667AB7" w:rsidRDefault="00B56C97" w:rsidP="00B56C97">
            <w:pPr>
              <w:rPr>
                <w:rFonts w:ascii="Verdana" w:hAnsi="Verdana"/>
                <w:color w:val="0000FF"/>
              </w:rPr>
            </w:pPr>
            <w:r w:rsidRPr="00667AB7"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5C16EB9E" w14:textId="77777777" w:rsidR="000711A2" w:rsidRPr="000711A2" w:rsidRDefault="00420664" w:rsidP="001E3DA8">
            <w:pPr>
              <w:ind w:firstLineChars="50" w:firstLine="110"/>
              <w:rPr>
                <w:rFonts w:ascii="Verdana" w:hAnsi="Verdana"/>
              </w:rPr>
            </w:pPr>
            <w:hyperlink r:id="rId121" w:history="1">
              <w:r w:rsidR="000711A2" w:rsidRPr="000711A2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0711A2" w:rsidRPr="000711A2">
                <w:rPr>
                  <w:rStyle w:val="a5"/>
                  <w:rFonts w:ascii="Verdana" w:hAnsi="Verdana"/>
                  <w:color w:val="990000"/>
                  <w:u w:val="none"/>
                </w:rPr>
                <w:t>ioprRprtBrkdQryRtnVo</w:t>
              </w:r>
              <w:r w:rsidR="000711A2" w:rsidRPr="000711A2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765A01CF" w14:textId="77777777" w:rsidR="000711A2" w:rsidRPr="000711A2" w:rsidRDefault="000711A2" w:rsidP="000711A2">
            <w:pPr>
              <w:ind w:firstLineChars="150" w:firstLine="330"/>
              <w:rPr>
                <w:rFonts w:ascii="Verdana" w:hAnsi="Verdana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ntceInfo</w:t>
            </w:r>
            <w:r w:rsidRPr="000711A2">
              <w:rPr>
                <w:rFonts w:ascii="Verdana" w:hAnsi="Verdana"/>
              </w:rPr>
              <w:t>/&gt;</w:t>
            </w:r>
          </w:p>
          <w:p w14:paraId="7604543D" w14:textId="77777777" w:rsidR="000711A2" w:rsidRPr="000711A2" w:rsidRDefault="000711A2" w:rsidP="000711A2">
            <w:pPr>
              <w:ind w:firstLineChars="150" w:firstLine="33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tCnt</w:t>
            </w:r>
            <w:r w:rsidRPr="000711A2">
              <w:rPr>
                <w:rFonts w:ascii="Verdana" w:hAnsi="Verdana"/>
              </w:rPr>
              <w:t>&gt;10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tCnt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1F2093AF" w14:textId="77777777" w:rsidR="000711A2" w:rsidRPr="000711A2" w:rsidRDefault="00420664" w:rsidP="000711A2">
            <w:pPr>
              <w:ind w:firstLineChars="150" w:firstLine="330"/>
              <w:rPr>
                <w:rFonts w:ascii="Verdana" w:hAnsi="Verdana"/>
              </w:rPr>
            </w:pPr>
            <w:hyperlink r:id="rId122" w:history="1">
              <w:r w:rsidR="000711A2" w:rsidRPr="000711A2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0711A2" w:rsidRPr="000711A2">
                <w:rPr>
                  <w:rStyle w:val="a5"/>
                  <w:rFonts w:ascii="Verdana" w:hAnsi="Verdana"/>
                  <w:color w:val="990000"/>
                  <w:u w:val="none"/>
                </w:rPr>
                <w:t>etprRprtQryBrkdQryVo</w:t>
              </w:r>
              <w:r w:rsidR="000711A2" w:rsidRPr="000711A2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3FCE6D3A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arvlCntyPortAirptCd</w:t>
            </w:r>
            <w:r w:rsidRPr="000711A2">
              <w:rPr>
                <w:rFonts w:ascii="Verdana" w:hAnsi="Verdana"/>
              </w:rPr>
              <w:t>&gt;JPSHS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arvlCntyPortAirptCd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6D411CF0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cstmSgn</w:t>
            </w:r>
            <w:r w:rsidRPr="000711A2">
              <w:rPr>
                <w:rFonts w:ascii="Verdana" w:hAnsi="Verdana"/>
              </w:rPr>
              <w:t>&gt;030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cstmSgn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76001F57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shipLamrPlcCd</w:t>
            </w:r>
            <w:r w:rsidRPr="000711A2">
              <w:rPr>
                <w:rFonts w:ascii="Verdana" w:hAnsi="Verdana"/>
              </w:rPr>
              <w:t>&gt;MBF11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shipLamrPlcCd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7DBF4C0E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alPsngPecnt</w:t>
            </w:r>
            <w:r w:rsidRPr="000711A2">
              <w:rPr>
                <w:rFonts w:ascii="Verdana" w:hAnsi="Verdana"/>
              </w:rPr>
              <w:t>&gt;480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alPsngPecnt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2ED5B43E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alCrmbPecnt</w:t>
            </w:r>
            <w:r w:rsidRPr="000711A2">
              <w:rPr>
                <w:rFonts w:ascii="Verdana" w:hAnsi="Verdana"/>
              </w:rPr>
              <w:t>&gt;32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alCrmbPecnt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57706B70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tkofDttm</w:t>
            </w:r>
            <w:r w:rsidRPr="000711A2">
              <w:rPr>
                <w:rFonts w:ascii="Verdana" w:hAnsi="Verdana"/>
              </w:rPr>
              <w:t>&gt;201802222100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tkofDttm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0ED69B61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shipAirCntyCd</w:t>
            </w:r>
            <w:r w:rsidRPr="000711A2">
              <w:rPr>
                <w:rFonts w:ascii="Verdana" w:hAnsi="Verdana"/>
              </w:rPr>
              <w:t>&gt;KR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shipAirCntyCd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5A139D19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shipFlgtNm</w:t>
            </w:r>
            <w:r w:rsidRPr="000711A2">
              <w:rPr>
                <w:rFonts w:ascii="Verdana" w:hAnsi="Verdana"/>
              </w:rPr>
              <w:t>&gt;SEONGHEE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shipFlgtNm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3D7E9F26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shipLamrPlcNm</w:t>
            </w:r>
            <w:r w:rsidRPr="000711A2">
              <w:rPr>
                <w:rFonts w:ascii="Verdana" w:hAnsi="Verdana"/>
              </w:rPr>
              <w:t>&gt;</w:t>
            </w:r>
            <w:r w:rsidRPr="000711A2">
              <w:rPr>
                <w:rFonts w:ascii="Verdana" w:hAnsi="Verdana"/>
              </w:rPr>
              <w:t>신국제여객터미널</w:t>
            </w:r>
            <w:r w:rsidRPr="000711A2">
              <w:rPr>
                <w:rFonts w:ascii="Verdana" w:hAnsi="Verdana"/>
              </w:rPr>
              <w:t xml:space="preserve"> 11</w:t>
            </w:r>
            <w:r w:rsidRPr="000711A2">
              <w:rPr>
                <w:rFonts w:ascii="Verdana" w:hAnsi="Verdana"/>
              </w:rPr>
              <w:t>선석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shipLamrPlcNm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3DAC5131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cstmNm</w:t>
            </w:r>
            <w:r w:rsidRPr="000711A2">
              <w:rPr>
                <w:rFonts w:ascii="Verdana" w:hAnsi="Verdana"/>
              </w:rPr>
              <w:t>&gt;</w:t>
            </w:r>
            <w:r w:rsidRPr="000711A2">
              <w:rPr>
                <w:rFonts w:ascii="Verdana" w:hAnsi="Verdana"/>
              </w:rPr>
              <w:t>부산세관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cstmNm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16B39D38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arvlCntyPortAirptNm</w:t>
            </w:r>
            <w:r w:rsidRPr="000711A2">
              <w:rPr>
                <w:rFonts w:ascii="Verdana" w:hAnsi="Verdana"/>
              </w:rPr>
              <w:t>&gt;Shimonoseki, Yamaguchi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arvlCntyPortAirptNm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03A32DB6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shipAirCntyNm</w:t>
            </w:r>
            <w:r w:rsidRPr="000711A2">
              <w:rPr>
                <w:rFonts w:ascii="Verdana" w:hAnsi="Verdana"/>
              </w:rPr>
              <w:t>&gt;</w:t>
            </w:r>
            <w:r w:rsidRPr="000711A2">
              <w:rPr>
                <w:rFonts w:ascii="Verdana" w:hAnsi="Verdana"/>
              </w:rPr>
              <w:t>한국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shipAirCntyNm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261D53B8" w14:textId="77777777" w:rsidR="000711A2" w:rsidRPr="000711A2" w:rsidRDefault="000711A2" w:rsidP="000711A2">
            <w:pPr>
              <w:ind w:firstLineChars="250" w:firstLine="550"/>
              <w:rPr>
                <w:rFonts w:ascii="Verdana" w:hAnsi="Verdana"/>
                <w:color w:val="0000FF"/>
              </w:rPr>
            </w:pPr>
            <w:r w:rsidRPr="000711A2">
              <w:rPr>
                <w:rFonts w:ascii="Verdana" w:hAnsi="Verdana"/>
              </w:rPr>
              <w:t>&lt;</w:t>
            </w:r>
            <w:r w:rsidRPr="000711A2">
              <w:rPr>
                <w:rFonts w:ascii="Verdana" w:hAnsi="Verdana"/>
                <w:color w:val="990000"/>
              </w:rPr>
              <w:t>ioprSbmtNo</w:t>
            </w:r>
            <w:r w:rsidRPr="000711A2">
              <w:rPr>
                <w:rFonts w:ascii="Verdana" w:hAnsi="Verdana"/>
              </w:rPr>
              <w:t>&gt;18PKFC0223E</w:t>
            </w:r>
            <w:r w:rsidRPr="000711A2">
              <w:rPr>
                <w:rFonts w:ascii="Verdana" w:hAnsi="Verdana"/>
                <w:color w:val="0000FF"/>
              </w:rPr>
              <w:t>&lt;/</w:t>
            </w:r>
            <w:r w:rsidRPr="000711A2">
              <w:rPr>
                <w:rFonts w:ascii="Verdana" w:hAnsi="Verdana"/>
                <w:color w:val="990000"/>
              </w:rPr>
              <w:t>ioprSbmtNo</w:t>
            </w:r>
            <w:r w:rsidRPr="000711A2">
              <w:rPr>
                <w:rFonts w:ascii="Verdana" w:hAnsi="Verdana"/>
                <w:color w:val="0000FF"/>
              </w:rPr>
              <w:t>&gt;</w:t>
            </w:r>
          </w:p>
          <w:p w14:paraId="4E2180F3" w14:textId="77777777" w:rsidR="001E3DA8" w:rsidRPr="00B50D3E" w:rsidRDefault="000711A2" w:rsidP="00B50D3E">
            <w:pPr>
              <w:ind w:firstLineChars="100" w:firstLine="220"/>
              <w:rPr>
                <w:rFonts w:ascii="Verdana" w:hAnsi="Verdana"/>
                <w:color w:val="0000FF"/>
              </w:rPr>
            </w:pPr>
            <w:r w:rsidRPr="000711A2">
              <w:rPr>
                <w:rStyle w:val="block"/>
                <w:rFonts w:ascii="Verdana" w:hAnsi="Verdana"/>
                <w:color w:val="0000FF"/>
              </w:rPr>
              <w:t>&lt;/</w:t>
            </w:r>
            <w:r w:rsidRPr="000711A2">
              <w:rPr>
                <w:rStyle w:val="block"/>
                <w:rFonts w:ascii="Verdana" w:hAnsi="Verdana"/>
                <w:color w:val="990000"/>
              </w:rPr>
              <w:t>etprRprtQryBrkdQryVo</w:t>
            </w:r>
            <w:r w:rsidRPr="000711A2"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 w14:paraId="62074B9C" w14:textId="77777777" w:rsidR="00DE6FC4" w:rsidRPr="00DE6FC4" w:rsidRDefault="00DE6FC4" w:rsidP="00DE6FC4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2" w:name="_Toc161922326"/>
      <w:r w:rsidRPr="00DE6FC4">
        <w:rPr>
          <w:rFonts w:asciiTheme="majorHAnsi" w:eastAsiaTheme="majorHAnsi" w:hAnsiTheme="majorHAnsi" w:hint="eastAsia"/>
          <w:b/>
          <w:sz w:val="26"/>
          <w:szCs w:val="26"/>
        </w:rPr>
        <w:t>통관단일창구 처리이력</w:t>
      </w:r>
      <w:bookmarkEnd w:id="52"/>
    </w:p>
    <w:p w14:paraId="4CEC8367" w14:textId="77777777" w:rsidR="000A22BC" w:rsidRDefault="000A22BC" w:rsidP="00EB0A16">
      <w:pPr>
        <w:pStyle w:val="afc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606"/>
        <w:gridCol w:w="2035"/>
        <w:gridCol w:w="2278"/>
      </w:tblGrid>
      <w:tr w:rsidR="000A22BC" w:rsidRPr="006777DC" w14:paraId="3716445B" w14:textId="77777777" w:rsidTr="009A28AA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879D731" w14:textId="77777777" w:rsidR="000A22BC" w:rsidRPr="0081418F" w:rsidRDefault="000A22BC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541454B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40C4DED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25</w:t>
            </w:r>
          </w:p>
        </w:tc>
      </w:tr>
      <w:tr w:rsidR="000A22BC" w:rsidRPr="006777DC" w14:paraId="00BE1500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C4926EE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D676A6D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6ABC14" w14:textId="77777777" w:rsidR="000A22BC" w:rsidRPr="0081418F" w:rsidRDefault="00281C85" w:rsidP="00281C8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통관단일창구 처리이력</w:t>
            </w:r>
          </w:p>
        </w:tc>
      </w:tr>
      <w:tr w:rsidR="000A22BC" w:rsidRPr="006777DC" w14:paraId="6602D297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7384A4A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86AF94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0ABD08" w14:textId="77777777" w:rsidR="000A22BC" w:rsidRPr="0081418F" w:rsidRDefault="00140998" w:rsidP="00DE6F2E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140998">
              <w:rPr>
                <w:rFonts w:asciiTheme="majorHAnsi" w:eastAsiaTheme="majorHAnsi" w:hAnsiTheme="majorHAnsi"/>
              </w:rPr>
              <w:t>retrieveApfmPrcsStus</w:t>
            </w:r>
          </w:p>
        </w:tc>
      </w:tr>
      <w:tr w:rsidR="000A22BC" w:rsidRPr="006777DC" w14:paraId="76EE6DB1" w14:textId="77777777" w:rsidTr="009A28AA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555E045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A8982BF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699E66" w14:textId="77777777" w:rsidR="000A22BC" w:rsidRPr="0081418F" w:rsidRDefault="00A04279" w:rsidP="00A04279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통관단일창구</w:t>
            </w:r>
            <w:r w:rsidR="000A22BC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처리이력</w:t>
            </w:r>
            <w:r w:rsidR="000A22BC">
              <w:rPr>
                <w:rFonts w:asciiTheme="majorHAnsi" w:eastAsiaTheme="majorHAnsi" w:hAnsiTheme="majorHAnsi" w:hint="eastAsia"/>
              </w:rPr>
              <w:t xml:space="preserve"> 조회</w:t>
            </w:r>
          </w:p>
        </w:tc>
      </w:tr>
      <w:tr w:rsidR="000A22BC" w:rsidRPr="006777DC" w14:paraId="3385D5E9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33F319CF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031F371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6754F656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417B3B9A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90" w:type="pct"/>
            <w:vMerge w:val="restart"/>
            <w:shd w:val="clear" w:color="auto" w:fill="auto"/>
            <w:vAlign w:val="center"/>
          </w:tcPr>
          <w:p w14:paraId="2FAA4E2D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0A22BC" w:rsidRPr="006777DC" w14:paraId="5E7809C1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306C2303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F87FBFD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 w14:paraId="5EDAE0D7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90" w:type="pct"/>
            <w:vMerge/>
            <w:shd w:val="clear" w:color="auto" w:fill="auto"/>
            <w:vAlign w:val="center"/>
          </w:tcPr>
          <w:p w14:paraId="0DF08056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0A22BC" w:rsidRPr="006777DC" w14:paraId="09D15815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3E1B18E4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096AC42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5B3A1E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0A22BC" w:rsidRPr="006777DC" w14:paraId="694F100E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3F2CE689" w14:textId="77777777" w:rsidR="000A22BC" w:rsidRPr="0081418F" w:rsidRDefault="000A22BC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894E57E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34F6CE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1ED031E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C9D7E46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1021E3F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0A22BC" w:rsidRPr="006777DC" w14:paraId="10E71FAC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1927D9A2" w14:textId="77777777" w:rsidR="000A22BC" w:rsidRPr="0081418F" w:rsidRDefault="000A22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8D4C896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1FE6D5" w14:textId="77777777" w:rsidR="000A22BC" w:rsidRPr="0081418F" w:rsidRDefault="000A22B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0A22BC" w:rsidRPr="006777DC" w14:paraId="7267F98B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0DB6B5FF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570A711" w14:textId="77777777" w:rsidR="000A22BC" w:rsidRPr="0081418F" w:rsidRDefault="000A22BC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DC61031" w14:textId="77777777" w:rsidR="000A22BC" w:rsidRPr="003B0322" w:rsidRDefault="000A22BC" w:rsidP="00DE6F2E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="00DE6F2E" w:rsidRPr="00DE6F2E">
              <w:rPr>
                <w:rFonts w:asciiTheme="majorHAnsi" w:eastAsiaTheme="majorHAnsi" w:hAnsiTheme="majorHAnsi"/>
              </w:rPr>
              <w:t>/ext/rest/apfmPrcsStusQry/</w:t>
            </w:r>
          </w:p>
        </w:tc>
      </w:tr>
      <w:tr w:rsidR="00FF13EC" w:rsidRPr="006777DC" w14:paraId="57189984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19DD5038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A5B3E9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7D4DA5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DE6F2E">
              <w:rPr>
                <w:rFonts w:asciiTheme="majorHAnsi" w:eastAsiaTheme="majorHAnsi" w:hAnsiTheme="majorHAnsi"/>
              </w:rPr>
              <w:t>/ext/rest/apfmPrcsStusQry/</w:t>
            </w:r>
          </w:p>
        </w:tc>
      </w:tr>
      <w:tr w:rsidR="00FF13EC" w:rsidRPr="006777DC" w14:paraId="431F0AE9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65C6506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407EF3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6FE7DE" w14:textId="77777777" w:rsidR="00FF13EC" w:rsidRPr="0081418F" w:rsidRDefault="00FF13E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1E0BC864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18F26FA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7B124F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51E306E5" w14:textId="77777777" w:rsidR="00FF13EC" w:rsidRPr="0081418F" w:rsidRDefault="00FF13E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1063" w:type="pct"/>
            <w:shd w:val="pct10" w:color="auto" w:fill="auto"/>
            <w:vAlign w:val="center"/>
          </w:tcPr>
          <w:p w14:paraId="0D8C54C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90" w:type="pct"/>
            <w:shd w:val="clear" w:color="auto" w:fill="auto"/>
            <w:vAlign w:val="center"/>
          </w:tcPr>
          <w:p w14:paraId="5B9C80F3" w14:textId="77777777" w:rsidR="00FF13EC" w:rsidRPr="0081418F" w:rsidRDefault="00FF13E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0677139" w14:textId="77777777" w:rsidTr="009A28AA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45135D3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2EB423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575BBE" w14:textId="77777777" w:rsidR="00FF13EC" w:rsidRPr="0081418F" w:rsidRDefault="00FF13EC" w:rsidP="00DE6F2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7E0795C4" w14:textId="77777777" w:rsidTr="009A28A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B6F727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8657FA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5EA067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4096E6D" w14:textId="77777777" w:rsidR="000A22BC" w:rsidRDefault="000A22BC" w:rsidP="000A22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8DE0690" w14:textId="77777777" w:rsidR="000A22BC" w:rsidRDefault="000A22BC" w:rsidP="00EB0A16">
      <w:pPr>
        <w:pStyle w:val="afc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0A22BC" w:rsidRPr="00795232" w14:paraId="26486F7D" w14:textId="77777777" w:rsidTr="00DE6F2E">
        <w:tc>
          <w:tcPr>
            <w:tcW w:w="777" w:type="pct"/>
            <w:shd w:val="pct10" w:color="auto" w:fill="auto"/>
            <w:vAlign w:val="center"/>
          </w:tcPr>
          <w:p w14:paraId="78AEC0A3" w14:textId="77777777" w:rsidR="000A22BC" w:rsidRPr="00795232" w:rsidRDefault="000A22BC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3213702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0C482311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467606C3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38EE3A89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A22BC" w:rsidRPr="00795232" w14:paraId="23B233E1" w14:textId="77777777" w:rsidTr="00DE6F2E">
        <w:tc>
          <w:tcPr>
            <w:tcW w:w="777" w:type="pct"/>
            <w:shd w:val="clear" w:color="auto" w:fill="auto"/>
            <w:vAlign w:val="center"/>
          </w:tcPr>
          <w:p w14:paraId="43E9E075" w14:textId="77777777" w:rsidR="000A22BC" w:rsidRPr="008C0E01" w:rsidRDefault="00DE6F2E" w:rsidP="00DE6F2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E54BE5E" w14:textId="77777777" w:rsidR="000A22BC" w:rsidRPr="000E55DF" w:rsidRDefault="00DE6F2E" w:rsidP="00DE6F2E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신청번호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418227F" w14:textId="77777777" w:rsidR="000A22BC" w:rsidRPr="000E55DF" w:rsidRDefault="000A22BC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7E2753"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CF02FD5" w14:textId="77777777" w:rsidR="000A22BC" w:rsidRPr="000E55DF" w:rsidRDefault="000A22BC" w:rsidP="00DE6F2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5680C72" w14:textId="77777777" w:rsidR="000A22BC" w:rsidRPr="00B359BF" w:rsidRDefault="000A22BC" w:rsidP="00DE6F2E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067CF6A3" w14:textId="77777777" w:rsidR="000A22BC" w:rsidRDefault="000A22BC" w:rsidP="000A22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30E9207" w14:textId="77777777" w:rsidR="000A22BC" w:rsidRDefault="000A22BC" w:rsidP="000A22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6104BC9B" w14:textId="77777777" w:rsidR="00BE003F" w:rsidRDefault="00BE003F" w:rsidP="000A22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DC46AA5" w14:textId="77777777" w:rsidR="00BE003F" w:rsidRDefault="00BE003F" w:rsidP="000A22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33BE860" w14:textId="77777777" w:rsidR="00BE003F" w:rsidRPr="008B5D71" w:rsidRDefault="00BE003F" w:rsidP="008B5D71">
      <w:pPr>
        <w:jc w:val="left"/>
        <w:rPr>
          <w:rFonts w:asciiTheme="majorHAnsi" w:eastAsiaTheme="majorHAnsi" w:hAnsiTheme="majorHAnsi"/>
          <w:b/>
          <w:sz w:val="24"/>
        </w:rPr>
      </w:pPr>
    </w:p>
    <w:p w14:paraId="6C4E79B2" w14:textId="77777777" w:rsidR="000A22BC" w:rsidRDefault="000A22BC" w:rsidP="00EB0A16">
      <w:pPr>
        <w:pStyle w:val="afc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2274"/>
        <w:gridCol w:w="997"/>
        <w:gridCol w:w="923"/>
        <w:gridCol w:w="3304"/>
      </w:tblGrid>
      <w:tr w:rsidR="000A22BC" w:rsidRPr="00795232" w14:paraId="15C26F64" w14:textId="77777777" w:rsidTr="00DE6F2E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199FA52A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1C900DB5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5D6A9D3D" w14:textId="77777777" w:rsidR="008B5D71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5E1F07BF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67791B60" w14:textId="77777777" w:rsidR="008B5D71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2C1C2EC8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503B80A1" w14:textId="77777777" w:rsidR="000A22BC" w:rsidRPr="00795232" w:rsidRDefault="000A22B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E003F" w14:paraId="1B03A3E7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80D11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A38CB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요건신청번호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181A4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172567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02BC6F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1ABECC4F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38386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reqRelaElctDocCd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99BC7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요건관련전자문서코드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9CA95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8D6CD3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4E269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7A6AB4E2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0B769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elctDocNm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90047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전자문서명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C620E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1AB11E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099375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64101F31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A49F2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reqIttRsltInfmNo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3AEE5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요건기관결과통보번호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942D6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35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45D5B1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3F238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34BE124D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97444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E29E6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A2430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AB11CA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64FBF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31B714AC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0EB7C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reqRqstPrcsSttsNm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6FA3E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B02A7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418A3F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17AF7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521DD60D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0D423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731C2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전송구분코드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CC0A8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B7DD6D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663C2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052C2FD2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9A2FD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E9DD3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전송구분명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9804B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9B9284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50A08D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7FE29797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342AA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rcpnDttm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13026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수신일시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10B15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42DFF9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727E6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57898D8B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E716B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reqApfmCd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1EF90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요건신청서코드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02B0C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04CFE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5679BF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BE003F" w14:paraId="0C7E5946" w14:textId="77777777" w:rsidTr="0027113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802C2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relaDocNm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EB094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/>
                <w:color w:val="000000"/>
                <w:sz w:val="20"/>
              </w:rPr>
              <w:t>관련문서명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91161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C9A92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28ED5" w14:textId="77777777" w:rsidR="00BE003F" w:rsidRPr="00BE003F" w:rsidRDefault="00BE003F" w:rsidP="00BE003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66338860" w14:textId="77777777" w:rsidR="000A22BC" w:rsidRPr="00243782" w:rsidRDefault="000A22BC" w:rsidP="000A22BC">
      <w:pPr>
        <w:jc w:val="left"/>
        <w:rPr>
          <w:rFonts w:asciiTheme="majorHAnsi" w:eastAsiaTheme="majorHAnsi" w:hAnsiTheme="majorHAnsi"/>
          <w:b/>
          <w:sz w:val="24"/>
        </w:rPr>
      </w:pPr>
    </w:p>
    <w:p w14:paraId="6203C2AF" w14:textId="77777777" w:rsidR="000A22BC" w:rsidRDefault="000A22BC" w:rsidP="00EB0A16">
      <w:pPr>
        <w:pStyle w:val="afc"/>
        <w:numPr>
          <w:ilvl w:val="0"/>
          <w:numId w:val="4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A22BC" w:rsidRPr="00D4696F" w14:paraId="40DA6FD3" w14:textId="77777777" w:rsidTr="00DE6F2E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509E6C" w14:textId="77777777" w:rsidR="000A22BC" w:rsidRPr="00D4696F" w:rsidRDefault="000A22BC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0A22BC" w:rsidRPr="00D4696F" w14:paraId="1243ECB4" w14:textId="77777777" w:rsidTr="00DE6F2E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700BC49" w14:textId="77777777" w:rsidR="000A22BC" w:rsidRPr="00BF6342" w:rsidRDefault="000A22BC" w:rsidP="00BE003F">
            <w:pPr>
              <w:jc w:val="left"/>
              <w:rPr>
                <w:rFonts w:asciiTheme="majorHAnsi" w:eastAsiaTheme="majorHAnsi" w:hAnsiTheme="majorHAnsi"/>
              </w:rPr>
            </w:pPr>
            <w:r w:rsidRPr="00B56C97">
              <w:rPr>
                <w:rStyle w:val="a5"/>
                <w:rFonts w:asciiTheme="majorHAnsi" w:eastAsiaTheme="majorHAnsi" w:hAnsiTheme="majorHAnsi"/>
              </w:rPr>
              <w:t>https://unipass.customs.go.kr:38010</w:t>
            </w:r>
            <w:r w:rsidR="00BE003F" w:rsidRPr="00BE003F">
              <w:rPr>
                <w:rStyle w:val="a5"/>
                <w:rFonts w:asciiTheme="majorHAnsi" w:eastAsiaTheme="majorHAnsi" w:hAnsiTheme="majorHAnsi"/>
              </w:rPr>
              <w:t>/ext/rest/apfmPrcsStusQry/retrieveApfmPrcsStus?</w:t>
            </w:r>
            <w:r w:rsidRPr="00C149B8">
              <w:rPr>
                <w:rStyle w:val="a5"/>
                <w:rFonts w:asciiTheme="majorHAnsi" w:eastAsiaTheme="majorHAnsi" w:hAnsiTheme="majorHAnsi"/>
              </w:rPr>
              <w:t xml:space="preserve">crkyCn= 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F218EE">
              <w:rPr>
                <w:rFonts w:asciiTheme="majorHAnsi" w:eastAsiaTheme="majorHAnsi" w:hAnsiTheme="majorHAnsi"/>
              </w:rPr>
              <w:t>&amp;</w:t>
            </w:r>
            <w:r w:rsidR="00BE003F" w:rsidRPr="00BE003F">
              <w:rPr>
                <w:rStyle w:val="a5"/>
                <w:rFonts w:asciiTheme="majorHAnsi" w:eastAsiaTheme="majorHAnsi" w:hAnsiTheme="majorHAnsi"/>
              </w:rPr>
              <w:t>reqRqstNo</w:t>
            </w:r>
            <w:r w:rsidRPr="00656C2B">
              <w:rPr>
                <w:rStyle w:val="a5"/>
                <w:rFonts w:asciiTheme="majorHAnsi" w:eastAsiaTheme="majorHAnsi" w:hAnsiTheme="majorHAnsi"/>
              </w:rPr>
              <w:t>=</w:t>
            </w:r>
            <w:r w:rsidR="00E75D9E" w:rsidRPr="00E75D9E">
              <w:rPr>
                <w:rStyle w:val="a5"/>
                <w:rFonts w:asciiTheme="majorHAnsi" w:eastAsiaTheme="majorHAnsi" w:hAnsiTheme="majorHAnsi"/>
              </w:rPr>
              <w:t>2284516001XZC</w:t>
            </w:r>
          </w:p>
        </w:tc>
      </w:tr>
      <w:tr w:rsidR="000A22BC" w:rsidRPr="00D4696F" w14:paraId="6B820BE6" w14:textId="77777777" w:rsidTr="00DE6F2E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DC6100" w14:textId="77777777" w:rsidR="000A22BC" w:rsidRPr="00D4696F" w:rsidRDefault="000A22BC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0A22BC" w:rsidRPr="00B10B5E" w14:paraId="276D86A9" w14:textId="77777777" w:rsidTr="00DE6F2E">
        <w:trPr>
          <w:trHeight w:val="2397"/>
        </w:trPr>
        <w:tc>
          <w:tcPr>
            <w:tcW w:w="9693" w:type="dxa"/>
            <w:shd w:val="clear" w:color="auto" w:fill="auto"/>
          </w:tcPr>
          <w:p w14:paraId="770F5AA8" w14:textId="77777777" w:rsidR="00754986" w:rsidRPr="00AD617E" w:rsidRDefault="00754986" w:rsidP="00754986">
            <w:pPr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 w14:paraId="2315D2A6" w14:textId="77777777" w:rsidR="00754986" w:rsidRPr="00AD617E" w:rsidRDefault="00420664" w:rsidP="00754986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3" w:history="1">
              <w:r w:rsidR="00754986" w:rsidRPr="00AD617E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754986" w:rsidRPr="00AD617E">
                <w:rPr>
                  <w:rStyle w:val="a5"/>
                  <w:rFonts w:ascii="Verdana" w:hAnsi="Verdana"/>
                  <w:color w:val="990000"/>
                  <w:u w:val="none"/>
                </w:rPr>
                <w:t>apfmPrcsStusQryRtnVo</w:t>
              </w:r>
              <w:r w:rsidR="00754986" w:rsidRPr="00AD617E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173EE846" w14:textId="77777777" w:rsidR="00754986" w:rsidRPr="00AD617E" w:rsidRDefault="00754986" w:rsidP="00754986">
            <w:pPr>
              <w:ind w:leftChars="184" w:left="665" w:hangingChars="118" w:hanging="260"/>
              <w:rPr>
                <w:rFonts w:ascii="Verdana" w:hAnsi="Verdana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ntceInfo</w:t>
            </w:r>
            <w:r w:rsidRPr="00AD617E">
              <w:rPr>
                <w:rFonts w:ascii="Verdana" w:hAnsi="Verdana"/>
              </w:rPr>
              <w:t>/&gt;</w:t>
            </w:r>
          </w:p>
          <w:p w14:paraId="63618138" w14:textId="77777777" w:rsidR="00754986" w:rsidRPr="00AD617E" w:rsidRDefault="00754986" w:rsidP="00754986"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tCnt</w:t>
            </w:r>
            <w:r w:rsidRPr="00AD617E">
              <w:rPr>
                <w:rFonts w:ascii="Verdana" w:hAnsi="Verdana"/>
              </w:rPr>
              <w:t>&gt;4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tCnt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2EA73F99" w14:textId="77777777" w:rsidR="00754986" w:rsidRPr="00AD617E" w:rsidRDefault="00420664" w:rsidP="00754986">
            <w:pPr>
              <w:ind w:leftChars="184" w:left="665" w:hangingChars="118" w:hanging="260"/>
              <w:rPr>
                <w:rFonts w:ascii="Verdana" w:hAnsi="Verdana"/>
              </w:rPr>
            </w:pPr>
            <w:hyperlink r:id="rId124" w:history="1">
              <w:r w:rsidR="00754986" w:rsidRPr="00AD617E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754986" w:rsidRPr="00AD617E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754986" w:rsidRPr="00AD617E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613FACE4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reqRqstPrcsSttsNm</w:t>
            </w:r>
            <w:r w:rsidRPr="00AD617E">
              <w:rPr>
                <w:rFonts w:ascii="Verdana" w:hAnsi="Verdana"/>
              </w:rPr>
              <w:t>&gt;</w:t>
            </w:r>
            <w:r w:rsidRPr="00AD617E">
              <w:rPr>
                <w:rFonts w:ascii="Verdana" w:hAnsi="Verdana"/>
              </w:rPr>
              <w:t>요건확인서</w:t>
            </w:r>
            <w:r w:rsidRPr="00AD617E">
              <w:rPr>
                <w:rFonts w:ascii="Verdana" w:hAnsi="Verdana"/>
              </w:rPr>
              <w:t xml:space="preserve"> </w:t>
            </w:r>
            <w:r w:rsidRPr="00AD617E">
              <w:rPr>
                <w:rFonts w:ascii="Verdana" w:hAnsi="Verdana"/>
              </w:rPr>
              <w:t>세관</w:t>
            </w:r>
            <w:r w:rsidRPr="00AD617E">
              <w:rPr>
                <w:rFonts w:ascii="Verdana" w:hAnsi="Verdana"/>
              </w:rPr>
              <w:t xml:space="preserve"> </w:t>
            </w:r>
            <w:r w:rsidRPr="00AD617E">
              <w:rPr>
                <w:rFonts w:ascii="Verdana" w:hAnsi="Verdana"/>
              </w:rPr>
              <w:t>오류통보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reqRqstPrcsSttsNm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62D89EA3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reqRqstNo</w:t>
            </w:r>
            <w:r w:rsidRPr="00AD617E">
              <w:rPr>
                <w:rFonts w:ascii="Verdana" w:hAnsi="Verdana"/>
              </w:rPr>
              <w:t>&gt;2284516001XZC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reqRqstNo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2B4ABE10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reqApfmCd</w:t>
            </w:r>
            <w:r w:rsidRPr="00AD617E">
              <w:rPr>
                <w:rFonts w:ascii="Verdana" w:hAnsi="Verdana"/>
              </w:rPr>
              <w:t>&gt;GOVCBRCD1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reqApfmCd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6D6A4666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trsnTpNm</w:t>
            </w:r>
            <w:r w:rsidRPr="00AD617E">
              <w:rPr>
                <w:rFonts w:ascii="Verdana" w:hAnsi="Verdana"/>
              </w:rPr>
              <w:t>&gt;(</w:t>
            </w:r>
            <w:r w:rsidRPr="00AD617E">
              <w:rPr>
                <w:rFonts w:ascii="Verdana" w:hAnsi="Verdana"/>
              </w:rPr>
              <w:t>원본</w:t>
            </w:r>
            <w:r w:rsidRPr="00AD617E">
              <w:rPr>
                <w:rFonts w:ascii="Verdana" w:hAnsi="Verdana"/>
              </w:rPr>
              <w:t>)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trsnTpNm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211BA80C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reqRqstPrcsStcd</w:t>
            </w:r>
            <w:r w:rsidRPr="00AD617E">
              <w:rPr>
                <w:rFonts w:ascii="Verdana" w:hAnsi="Verdana"/>
              </w:rPr>
              <w:t>&gt;Z03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reqRqstPrcsStcd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3D0AAAE7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elctDocNm</w:t>
            </w:r>
            <w:r w:rsidRPr="00AD617E">
              <w:rPr>
                <w:rFonts w:ascii="Verdana" w:hAnsi="Verdana"/>
              </w:rPr>
              <w:t>&gt;</w:t>
            </w:r>
            <w:r w:rsidRPr="00AD617E">
              <w:rPr>
                <w:rFonts w:ascii="Verdana" w:hAnsi="Verdana"/>
              </w:rPr>
              <w:t>요건확인서오류통보서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elctDocNm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5D4B31E3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reqRelaElctDocCd</w:t>
            </w:r>
            <w:r w:rsidRPr="00AD617E">
              <w:rPr>
                <w:rFonts w:ascii="Verdana" w:hAnsi="Verdana"/>
              </w:rPr>
              <w:t>&gt;GOVCBRR25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reqRelaElctDocCd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28C5C6BB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reqIttRsltInfmNo</w:t>
            </w:r>
            <w:r w:rsidRPr="00AD617E">
              <w:rPr>
                <w:rFonts w:ascii="Verdana" w:hAnsi="Verdana"/>
              </w:rPr>
              <w:t>&gt;2336051600000284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reqIttRsltInfmNo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4665B1AD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rcpnDttm</w:t>
            </w:r>
            <w:r w:rsidRPr="00AD617E">
              <w:rPr>
                <w:rFonts w:ascii="Verdana" w:hAnsi="Verdana"/>
              </w:rPr>
              <w:t>&gt;2016-03-24 10:20:03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rcpnDttm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465E0719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relaDocNm</w:t>
            </w:r>
            <w:r w:rsidRPr="00AD617E">
              <w:rPr>
                <w:rFonts w:ascii="Verdana" w:hAnsi="Verdana"/>
              </w:rPr>
              <w:t>&gt;</w:t>
            </w:r>
            <w:r w:rsidRPr="00AD617E">
              <w:rPr>
                <w:rFonts w:ascii="Verdana" w:hAnsi="Verdana"/>
              </w:rPr>
              <w:t>전기용품</w:t>
            </w:r>
            <w:r w:rsidRPr="00AD617E">
              <w:rPr>
                <w:rFonts w:ascii="Verdana" w:hAnsi="Verdana"/>
              </w:rPr>
              <w:t xml:space="preserve"> </w:t>
            </w:r>
            <w:r w:rsidRPr="00AD617E">
              <w:rPr>
                <w:rFonts w:ascii="Verdana" w:hAnsi="Verdana"/>
              </w:rPr>
              <w:t>및</w:t>
            </w:r>
            <w:r w:rsidRPr="00AD617E">
              <w:rPr>
                <w:rFonts w:ascii="Verdana" w:hAnsi="Verdana"/>
              </w:rPr>
              <w:t xml:space="preserve"> </w:t>
            </w:r>
            <w:r w:rsidRPr="00AD617E">
              <w:rPr>
                <w:rFonts w:ascii="Verdana" w:hAnsi="Verdana"/>
              </w:rPr>
              <w:t>생활용품</w:t>
            </w:r>
            <w:r w:rsidRPr="00AD617E">
              <w:rPr>
                <w:rFonts w:ascii="Verdana" w:hAnsi="Verdana"/>
              </w:rPr>
              <w:t xml:space="preserve"> </w:t>
            </w:r>
            <w:r w:rsidRPr="00AD617E">
              <w:rPr>
                <w:rFonts w:ascii="Verdana" w:hAnsi="Verdana"/>
              </w:rPr>
              <w:t>면제확인신청서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relaDocNm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20432E57" w14:textId="77777777" w:rsidR="00754986" w:rsidRPr="00AD617E" w:rsidRDefault="00754986" w:rsidP="00754986"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 w:rsidRPr="00AD617E">
              <w:rPr>
                <w:rFonts w:ascii="Verdana" w:hAnsi="Verdana"/>
              </w:rPr>
              <w:t>&lt;</w:t>
            </w:r>
            <w:r w:rsidRPr="00AD617E">
              <w:rPr>
                <w:rFonts w:ascii="Verdana" w:hAnsi="Verdana"/>
                <w:color w:val="990000"/>
              </w:rPr>
              <w:t>trsnTpcd</w:t>
            </w:r>
            <w:r w:rsidRPr="00AD617E">
              <w:rPr>
                <w:rFonts w:ascii="Verdana" w:hAnsi="Verdana"/>
              </w:rPr>
              <w:t>&gt;9</w:t>
            </w:r>
            <w:r w:rsidRPr="00AD617E">
              <w:rPr>
                <w:rFonts w:ascii="Verdana" w:hAnsi="Verdana"/>
                <w:color w:val="0000FF"/>
              </w:rPr>
              <w:t>&lt;/</w:t>
            </w:r>
            <w:r w:rsidRPr="00AD617E">
              <w:rPr>
                <w:rFonts w:ascii="Verdana" w:hAnsi="Verdana"/>
                <w:color w:val="990000"/>
              </w:rPr>
              <w:t>trsnTpcd</w:t>
            </w:r>
            <w:r w:rsidRPr="00AD617E">
              <w:rPr>
                <w:rFonts w:ascii="Verdana" w:hAnsi="Verdana"/>
                <w:color w:val="0000FF"/>
              </w:rPr>
              <w:t>&gt;</w:t>
            </w:r>
          </w:p>
          <w:p w14:paraId="4C55746E" w14:textId="77777777" w:rsidR="00754986" w:rsidRPr="00AD617E" w:rsidRDefault="00754986" w:rsidP="00754986">
            <w:pPr>
              <w:ind w:leftChars="184" w:left="665" w:hangingChars="118" w:hanging="260"/>
              <w:rPr>
                <w:rStyle w:val="block"/>
                <w:rFonts w:ascii="Verdana" w:hAnsi="Verdana"/>
                <w:color w:val="0000FF"/>
              </w:rPr>
            </w:pPr>
            <w:r w:rsidRPr="00AD617E">
              <w:rPr>
                <w:rStyle w:val="block"/>
                <w:rFonts w:ascii="Verdana" w:hAnsi="Verdana"/>
                <w:color w:val="0000FF"/>
              </w:rPr>
              <w:t>&lt;/</w:t>
            </w:r>
            <w:r w:rsidRPr="00AD617E">
              <w:rPr>
                <w:rStyle w:val="block"/>
                <w:rFonts w:ascii="Verdana" w:hAnsi="Verdana"/>
                <w:color w:val="990000"/>
              </w:rPr>
              <w:t>apfmPrcsStusQryVo</w:t>
            </w:r>
            <w:r w:rsidRPr="00AD617E">
              <w:rPr>
                <w:rStyle w:val="block"/>
                <w:rFonts w:ascii="Verdana" w:hAnsi="Verdana"/>
                <w:color w:val="0000FF"/>
              </w:rPr>
              <w:t>&gt;</w:t>
            </w:r>
          </w:p>
          <w:p w14:paraId="05607BFA" w14:textId="77777777" w:rsidR="008162D5" w:rsidRDefault="00420664" w:rsidP="008162D5">
            <w:pPr>
              <w:ind w:leftChars="184" w:left="665" w:hangingChars="118" w:hanging="260"/>
              <w:rPr>
                <w:rStyle w:val="a5"/>
                <w:rFonts w:ascii="Verdana" w:hAnsi="Verdana"/>
                <w:u w:val="none"/>
              </w:rPr>
            </w:pPr>
            <w:hyperlink r:id="rId125" w:history="1">
              <w:r w:rsidR="00754986" w:rsidRPr="00AD617E">
                <w:rPr>
                  <w:rStyle w:val="a5"/>
                  <w:rFonts w:ascii="Verdana" w:hAnsi="Verdana"/>
                  <w:u w:val="none"/>
                </w:rPr>
                <w:t>&lt;</w:t>
              </w:r>
              <w:r w:rsidR="00754986" w:rsidRPr="00AD617E">
                <w:rPr>
                  <w:rStyle w:val="a5"/>
                  <w:rFonts w:ascii="Verdana" w:hAnsi="Verdana"/>
                  <w:color w:val="990000"/>
                  <w:u w:val="none"/>
                </w:rPr>
                <w:t>apfmPrcsStusQryVo</w:t>
              </w:r>
              <w:r w:rsidR="00754986" w:rsidRPr="00AD617E">
                <w:rPr>
                  <w:rStyle w:val="a5"/>
                  <w:rFonts w:ascii="Verdana" w:hAnsi="Verdana"/>
                  <w:u w:val="none"/>
                </w:rPr>
                <w:t>&gt;</w:t>
              </w:r>
            </w:hyperlink>
          </w:p>
          <w:p w14:paraId="6180DB64" w14:textId="77777777" w:rsidR="00754986" w:rsidRPr="00B10B5E" w:rsidRDefault="00754986" w:rsidP="008162D5">
            <w:pPr>
              <w:ind w:leftChars="184" w:left="665" w:hangingChars="118" w:hanging="260"/>
              <w:rPr>
                <w:color w:val="0000FF"/>
              </w:rPr>
            </w:pPr>
            <w:r w:rsidRPr="00AD617E">
              <w:rPr>
                <w:rFonts w:ascii="Verdana" w:hAnsi="Verdana"/>
              </w:rPr>
              <w:t>…</w:t>
            </w:r>
          </w:p>
        </w:tc>
      </w:tr>
    </w:tbl>
    <w:p w14:paraId="2FD3DA7C" w14:textId="77777777" w:rsidR="00DE6FC4" w:rsidRDefault="00E244F7" w:rsidP="00DE6FC4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 w:hint="eastAsia"/>
          <w:b/>
          <w:sz w:val="20"/>
        </w:rPr>
        <w:t xml:space="preserve">응답 메시지에 </w:t>
      </w:r>
      <w:r w:rsidRPr="00C932F0">
        <w:rPr>
          <w:rFonts w:asciiTheme="majorHAnsi" w:eastAsiaTheme="majorHAnsi" w:hAnsiTheme="majorHAnsi" w:hint="eastAsia"/>
          <w:b/>
          <w:sz w:val="20"/>
        </w:rPr>
        <w:t xml:space="preserve">글자가 깨질경우 </w:t>
      </w:r>
      <w:r w:rsidRPr="00C932F0">
        <w:rPr>
          <w:rFonts w:asciiTheme="majorHAnsi" w:eastAsiaTheme="majorHAnsi" w:hAnsiTheme="majorHAnsi" w:hint="eastAsia"/>
          <w:b/>
          <w:color w:val="FF0000"/>
          <w:sz w:val="20"/>
        </w:rPr>
        <w:t>UTF-8</w:t>
      </w:r>
      <w:r w:rsidRPr="00C932F0">
        <w:rPr>
          <w:rFonts w:asciiTheme="majorHAnsi" w:eastAsiaTheme="majorHAnsi" w:hAnsiTheme="majorHAnsi" w:hint="eastAsia"/>
          <w:b/>
          <w:sz w:val="20"/>
        </w:rPr>
        <w:t>로 변환</w:t>
      </w:r>
      <w:r>
        <w:rPr>
          <w:rFonts w:asciiTheme="majorHAnsi" w:eastAsiaTheme="majorHAnsi" w:hAnsiTheme="majorHAnsi" w:hint="eastAsia"/>
          <w:b/>
          <w:sz w:val="20"/>
        </w:rPr>
        <w:t>하여 실행하십시오.</w:t>
      </w:r>
    </w:p>
    <w:p w14:paraId="6D719FC2" w14:textId="77777777" w:rsidR="00B07678" w:rsidRPr="00923A8A" w:rsidRDefault="00B07678" w:rsidP="00B07678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3" w:name="_Toc161922327"/>
      <w:r>
        <w:rPr>
          <w:rFonts w:asciiTheme="majorHAnsi" w:eastAsiaTheme="majorHAnsi" w:hAnsiTheme="majorHAnsi" w:hint="eastAsia"/>
          <w:b/>
          <w:sz w:val="26"/>
          <w:szCs w:val="26"/>
        </w:rPr>
        <w:t>선박회</w:t>
      </w:r>
      <w:r w:rsidRPr="00923A8A">
        <w:rPr>
          <w:rFonts w:asciiTheme="majorHAnsi" w:eastAsiaTheme="majorHAnsi" w:hAnsiTheme="majorHAnsi" w:hint="eastAsia"/>
          <w:b/>
          <w:sz w:val="26"/>
          <w:szCs w:val="26"/>
        </w:rPr>
        <w:t>사 목록</w:t>
      </w:r>
      <w:bookmarkEnd w:id="53"/>
    </w:p>
    <w:p w14:paraId="3B0AD814" w14:textId="77777777" w:rsidR="00B07678" w:rsidRPr="00E83505" w:rsidRDefault="00B07678" w:rsidP="00EB0A16">
      <w:pPr>
        <w:pStyle w:val="afc"/>
        <w:numPr>
          <w:ilvl w:val="0"/>
          <w:numId w:val="4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5"/>
        <w:gridCol w:w="2186"/>
        <w:gridCol w:w="2023"/>
        <w:gridCol w:w="1915"/>
        <w:gridCol w:w="2141"/>
      </w:tblGrid>
      <w:tr w:rsidR="00B07678" w:rsidRPr="006777DC" w14:paraId="644CFFC3" w14:textId="77777777" w:rsidTr="00FF13EC">
        <w:trPr>
          <w:trHeight w:val="394"/>
        </w:trPr>
        <w:tc>
          <w:tcPr>
            <w:tcW w:w="702" w:type="pct"/>
            <w:vMerge w:val="restart"/>
            <w:shd w:val="pct10" w:color="auto" w:fill="auto"/>
            <w:vAlign w:val="center"/>
          </w:tcPr>
          <w:p w14:paraId="2A1041D2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62" w:type="pct"/>
            <w:shd w:val="pct10" w:color="auto" w:fill="auto"/>
          </w:tcPr>
          <w:p w14:paraId="4CB9E4DD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128DC862" w14:textId="77777777" w:rsidR="00B07678" w:rsidRPr="0081418F" w:rsidRDefault="00B07678" w:rsidP="00B07678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API026</w:t>
            </w:r>
          </w:p>
        </w:tc>
      </w:tr>
      <w:tr w:rsidR="00B07678" w:rsidRPr="006777DC" w14:paraId="66561D0C" w14:textId="77777777" w:rsidTr="00FF13EC">
        <w:trPr>
          <w:trHeight w:val="394"/>
        </w:trPr>
        <w:tc>
          <w:tcPr>
            <w:tcW w:w="702" w:type="pct"/>
            <w:vMerge/>
            <w:shd w:val="pct10" w:color="auto" w:fill="auto"/>
            <w:vAlign w:val="center"/>
          </w:tcPr>
          <w:p w14:paraId="78FCC376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13E38E17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1BCEC487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선박회사 목록 </w:t>
            </w:r>
          </w:p>
        </w:tc>
      </w:tr>
      <w:tr w:rsidR="00B07678" w:rsidRPr="006777DC" w14:paraId="7BCC9657" w14:textId="77777777" w:rsidTr="00FF13EC">
        <w:trPr>
          <w:trHeight w:val="394"/>
        </w:trPr>
        <w:tc>
          <w:tcPr>
            <w:tcW w:w="702" w:type="pct"/>
            <w:vMerge/>
            <w:shd w:val="pct10" w:color="auto" w:fill="auto"/>
            <w:vAlign w:val="center"/>
          </w:tcPr>
          <w:p w14:paraId="10A5436F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2F18A648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5FAFF165" w14:textId="77777777" w:rsidR="00B07678" w:rsidRPr="009D5459" w:rsidRDefault="003F5895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3F5895">
              <w:rPr>
                <w:rFonts w:asciiTheme="majorHAnsi" w:eastAsiaTheme="majorHAnsi" w:hAnsiTheme="majorHAnsi"/>
              </w:rPr>
              <w:t>retrieveShipCoLst</w:t>
            </w:r>
          </w:p>
        </w:tc>
      </w:tr>
      <w:tr w:rsidR="00B07678" w:rsidRPr="006777DC" w14:paraId="0E5F74AB" w14:textId="77777777" w:rsidTr="00FF13EC">
        <w:trPr>
          <w:trHeight w:val="394"/>
        </w:trPr>
        <w:tc>
          <w:tcPr>
            <w:tcW w:w="70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2B081F6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7876AC08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BB29DDF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</w:t>
            </w:r>
            <w:r w:rsidRPr="009E411A">
              <w:rPr>
                <w:rFonts w:asciiTheme="majorHAnsi" w:eastAsiaTheme="majorHAnsi" w:hAnsiTheme="majorHAnsi" w:hint="eastAsia"/>
              </w:rPr>
              <w:t>사 부호 정보 제공</w:t>
            </w:r>
          </w:p>
        </w:tc>
      </w:tr>
      <w:tr w:rsidR="00B07678" w:rsidRPr="006777DC" w14:paraId="6F4E3F57" w14:textId="77777777" w:rsidTr="00FF13EC">
        <w:tc>
          <w:tcPr>
            <w:tcW w:w="702" w:type="pct"/>
            <w:vMerge w:val="restart"/>
            <w:shd w:val="pct10" w:color="auto" w:fill="auto"/>
            <w:vAlign w:val="center"/>
          </w:tcPr>
          <w:p w14:paraId="7F0B72F3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7545C245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 w14:paraId="103AC3C9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975AD18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05" w:type="pct"/>
            <w:vMerge w:val="restart"/>
            <w:shd w:val="clear" w:color="auto" w:fill="auto"/>
            <w:vAlign w:val="center"/>
          </w:tcPr>
          <w:p w14:paraId="727E3899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B07678" w:rsidRPr="006777DC" w14:paraId="1342D9C8" w14:textId="77777777" w:rsidTr="00FF13EC">
        <w:tc>
          <w:tcPr>
            <w:tcW w:w="702" w:type="pct"/>
            <w:vMerge/>
            <w:shd w:val="pct10" w:color="auto" w:fill="auto"/>
            <w:vAlign w:val="center"/>
          </w:tcPr>
          <w:p w14:paraId="27E0CCE4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76210A09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 w14:paraId="6C8AF8D9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05" w:type="pct"/>
            <w:vMerge/>
            <w:shd w:val="clear" w:color="auto" w:fill="auto"/>
            <w:vAlign w:val="center"/>
          </w:tcPr>
          <w:p w14:paraId="2A798728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B07678" w:rsidRPr="006777DC" w14:paraId="765F7906" w14:textId="77777777" w:rsidTr="00FF13EC">
        <w:tc>
          <w:tcPr>
            <w:tcW w:w="702" w:type="pct"/>
            <w:vMerge/>
            <w:shd w:val="pct10" w:color="auto" w:fill="auto"/>
            <w:vAlign w:val="center"/>
          </w:tcPr>
          <w:p w14:paraId="06A995BE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32E24376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2D42CA81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B07678" w:rsidRPr="006777DC" w14:paraId="1328142D" w14:textId="77777777" w:rsidTr="00FF13EC">
        <w:tc>
          <w:tcPr>
            <w:tcW w:w="702" w:type="pct"/>
            <w:vMerge w:val="restart"/>
            <w:shd w:val="pct10" w:color="auto" w:fill="auto"/>
            <w:vAlign w:val="center"/>
          </w:tcPr>
          <w:p w14:paraId="47B2C3EE" w14:textId="77777777" w:rsidR="00B07678" w:rsidRPr="0081418F" w:rsidRDefault="00B07678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301358E7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1466EC8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614D8D5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8CF25B0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DE5C7A0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B07678" w:rsidRPr="006777DC" w14:paraId="3071D237" w14:textId="77777777" w:rsidTr="00FF13EC">
        <w:tc>
          <w:tcPr>
            <w:tcW w:w="702" w:type="pct"/>
            <w:vMerge/>
            <w:shd w:val="pct10" w:color="auto" w:fill="auto"/>
            <w:vAlign w:val="center"/>
          </w:tcPr>
          <w:p w14:paraId="039ACE07" w14:textId="77777777" w:rsidR="00B07678" w:rsidRPr="0081418F" w:rsidRDefault="00B07678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64DEA78D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4CCEB13A" w14:textId="77777777" w:rsidR="00B07678" w:rsidRPr="0081418F" w:rsidRDefault="00B07678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07678" w:rsidRPr="006777DC" w14:paraId="4D0462E0" w14:textId="77777777" w:rsidTr="00FF13EC">
        <w:tc>
          <w:tcPr>
            <w:tcW w:w="702" w:type="pct"/>
            <w:vMerge w:val="restart"/>
            <w:shd w:val="pct10" w:color="auto" w:fill="auto"/>
            <w:vAlign w:val="center"/>
          </w:tcPr>
          <w:p w14:paraId="199A6126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528DA820" w14:textId="77777777" w:rsidR="00B07678" w:rsidRPr="0081418F" w:rsidRDefault="00B07678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1F77ABBE" w14:textId="77777777" w:rsidR="00B07678" w:rsidRPr="003B0322" w:rsidRDefault="00B07678" w:rsidP="003F5895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="003F5895" w:rsidRPr="003F5895">
              <w:rPr>
                <w:rFonts w:asciiTheme="majorHAnsi" w:eastAsiaTheme="majorHAnsi" w:hAnsiTheme="majorHAnsi"/>
              </w:rPr>
              <w:t>shipCoLstQry</w:t>
            </w:r>
          </w:p>
        </w:tc>
      </w:tr>
      <w:tr w:rsidR="00FF13EC" w:rsidRPr="006777DC" w14:paraId="7F3CED52" w14:textId="77777777" w:rsidTr="00FF13EC">
        <w:tc>
          <w:tcPr>
            <w:tcW w:w="702" w:type="pct"/>
            <w:vMerge/>
            <w:shd w:val="pct10" w:color="auto" w:fill="auto"/>
            <w:vAlign w:val="center"/>
          </w:tcPr>
          <w:p w14:paraId="3C5216D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3442624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71C0745C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3F5895">
              <w:rPr>
                <w:rFonts w:asciiTheme="majorHAnsi" w:eastAsiaTheme="majorHAnsi" w:hAnsiTheme="majorHAnsi"/>
              </w:rPr>
              <w:t>shipCoLstQry</w:t>
            </w:r>
          </w:p>
        </w:tc>
      </w:tr>
      <w:tr w:rsidR="00FF13EC" w:rsidRPr="006777DC" w14:paraId="5FBD0AF0" w14:textId="77777777" w:rsidTr="00FF13EC">
        <w:tc>
          <w:tcPr>
            <w:tcW w:w="702" w:type="pct"/>
            <w:vMerge w:val="restart"/>
            <w:shd w:val="pct10" w:color="auto" w:fill="auto"/>
            <w:vAlign w:val="center"/>
          </w:tcPr>
          <w:p w14:paraId="5F69656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696377E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27FAE8AD" w14:textId="77777777" w:rsidR="00FF13EC" w:rsidRPr="0081418F" w:rsidRDefault="00FF13EC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A2DA9CD" w14:textId="77777777" w:rsidTr="00FF13EC">
        <w:tc>
          <w:tcPr>
            <w:tcW w:w="702" w:type="pct"/>
            <w:vMerge/>
            <w:shd w:val="pct10" w:color="auto" w:fill="auto"/>
            <w:vAlign w:val="center"/>
          </w:tcPr>
          <w:p w14:paraId="72598E1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70AC568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1E805AFA" w14:textId="77777777" w:rsidR="00FF13EC" w:rsidRPr="0081418F" w:rsidRDefault="00FF13EC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87" w:type="pct"/>
            <w:shd w:val="pct10" w:color="auto" w:fill="auto"/>
            <w:vAlign w:val="center"/>
          </w:tcPr>
          <w:p w14:paraId="3D2EEBE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C1C0662" w14:textId="77777777" w:rsidR="00FF13EC" w:rsidRPr="0081418F" w:rsidRDefault="00FF13EC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CBF4BAA" w14:textId="77777777" w:rsidTr="00FF13EC">
        <w:trPr>
          <w:trHeight w:val="285"/>
        </w:trPr>
        <w:tc>
          <w:tcPr>
            <w:tcW w:w="702" w:type="pct"/>
            <w:vMerge/>
            <w:shd w:val="pct10" w:color="auto" w:fill="auto"/>
            <w:vAlign w:val="center"/>
          </w:tcPr>
          <w:p w14:paraId="74D8134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62" w:type="pct"/>
            <w:shd w:val="pct10" w:color="auto" w:fill="auto"/>
            <w:vAlign w:val="center"/>
          </w:tcPr>
          <w:p w14:paraId="2067B98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464413FB" w14:textId="77777777" w:rsidR="00FF13EC" w:rsidRPr="0081418F" w:rsidRDefault="00FF13EC" w:rsidP="003F589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3365E32" w14:textId="77777777" w:rsidTr="00FF13EC">
        <w:trPr>
          <w:trHeight w:val="363"/>
        </w:trPr>
        <w:tc>
          <w:tcPr>
            <w:tcW w:w="1864" w:type="pct"/>
            <w:gridSpan w:val="2"/>
            <w:shd w:val="pct10" w:color="auto" w:fill="auto"/>
            <w:vAlign w:val="center"/>
          </w:tcPr>
          <w:p w14:paraId="11C69D8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 w14:paraId="0B967660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648000B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7C8607B" w14:textId="77777777" w:rsidR="00B07678" w:rsidRPr="00E83505" w:rsidRDefault="00B07678" w:rsidP="00B07678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D2A30FD" w14:textId="77777777" w:rsidR="00B07678" w:rsidRPr="00E83505" w:rsidRDefault="00B07678" w:rsidP="00EB0A16">
      <w:pPr>
        <w:pStyle w:val="hieatt"/>
        <w:numPr>
          <w:ilvl w:val="0"/>
          <w:numId w:val="4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533"/>
        <w:gridCol w:w="1302"/>
        <w:gridCol w:w="1097"/>
        <w:gridCol w:w="4094"/>
      </w:tblGrid>
      <w:tr w:rsidR="00B07678" w:rsidRPr="00795232" w14:paraId="46458627" w14:textId="77777777" w:rsidTr="003F5895">
        <w:tc>
          <w:tcPr>
            <w:tcW w:w="807" w:type="pct"/>
            <w:shd w:val="pct10" w:color="auto" w:fill="auto"/>
            <w:vAlign w:val="center"/>
          </w:tcPr>
          <w:p w14:paraId="06A63FBE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32E809CE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0ACCFD01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7512C8AE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6CA9B9B0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07678" w:rsidRPr="00795232" w14:paraId="64489D2E" w14:textId="77777777" w:rsidTr="003F5895">
        <w:tc>
          <w:tcPr>
            <w:tcW w:w="807" w:type="pct"/>
            <w:shd w:val="clear" w:color="auto" w:fill="auto"/>
            <w:vAlign w:val="center"/>
          </w:tcPr>
          <w:p w14:paraId="743871B0" w14:textId="77777777" w:rsidR="00B07678" w:rsidRPr="004B40F3" w:rsidRDefault="00BD0EEC" w:rsidP="003F5895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BD0EEC">
              <w:rPr>
                <w:rFonts w:asciiTheme="majorHAnsi" w:eastAsiaTheme="majorHAnsi" w:hAnsiTheme="majorHAnsi"/>
                <w:sz w:val="20"/>
              </w:rPr>
              <w:t>shipCoNm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346E5FE1" w14:textId="77777777" w:rsidR="00B07678" w:rsidRPr="004B40F3" w:rsidRDefault="00BD0EEC" w:rsidP="003F5895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선박회</w:t>
            </w:r>
            <w:r w:rsidR="00B07678">
              <w:rPr>
                <w:rFonts w:asciiTheme="majorHAnsi" w:eastAsiaTheme="majorHAnsi" w:hAnsiTheme="majorHAnsi" w:hint="eastAsia"/>
                <w:sz w:val="20"/>
              </w:rPr>
              <w:t>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96106CB" w14:textId="77777777" w:rsidR="00B07678" w:rsidRPr="004B40F3" w:rsidRDefault="00B07678" w:rsidP="003F5895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A4E5B3B" w14:textId="77777777" w:rsidR="00B07678" w:rsidRPr="004B40F3" w:rsidRDefault="00DC4A28" w:rsidP="003F5895"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5B0EDD32" w14:textId="77777777" w:rsidR="00B07678" w:rsidRPr="004B40F3" w:rsidRDefault="00B07678" w:rsidP="003F5895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50C2DBA1" w14:textId="77777777" w:rsidR="00B07678" w:rsidRPr="00E83505" w:rsidRDefault="00B07678" w:rsidP="00B07678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5E709B3C" w14:textId="77777777" w:rsidR="00B07678" w:rsidRPr="00E83505" w:rsidRDefault="00B07678" w:rsidP="00EB0A16">
      <w:pPr>
        <w:pStyle w:val="hieatt"/>
        <w:numPr>
          <w:ilvl w:val="0"/>
          <w:numId w:val="4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740"/>
        <w:gridCol w:w="1874"/>
        <w:gridCol w:w="1016"/>
        <w:gridCol w:w="1411"/>
        <w:gridCol w:w="3529"/>
      </w:tblGrid>
      <w:tr w:rsidR="00B07678" w:rsidRPr="00795232" w14:paraId="0568165E" w14:textId="77777777" w:rsidTr="003F5895">
        <w:trPr>
          <w:trHeight w:val="280"/>
        </w:trPr>
        <w:tc>
          <w:tcPr>
            <w:tcW w:w="909" w:type="pct"/>
            <w:shd w:val="clear" w:color="auto" w:fill="D9D9D9" w:themeFill="background1" w:themeFillShade="D9"/>
          </w:tcPr>
          <w:p w14:paraId="21002E48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 w:themeFill="background1" w:themeFillShade="D9"/>
          </w:tcPr>
          <w:p w14:paraId="1EFC3FB3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 w:themeFill="background1" w:themeFillShade="D9"/>
          </w:tcPr>
          <w:p w14:paraId="4E246AB4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 w:themeFill="background1" w:themeFillShade="D9"/>
          </w:tcPr>
          <w:p w14:paraId="661E4977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 w:themeFill="background1" w:themeFillShade="D9"/>
          </w:tcPr>
          <w:p w14:paraId="32F53E69" w14:textId="77777777" w:rsidR="00B07678" w:rsidRPr="00795232" w:rsidRDefault="00B0767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07678" w14:paraId="02D8A22A" w14:textId="77777777" w:rsidTr="003F5895">
        <w:trPr>
          <w:trHeight w:val="300"/>
        </w:trPr>
        <w:tc>
          <w:tcPr>
            <w:tcW w:w="909" w:type="pct"/>
            <w:noWrap/>
          </w:tcPr>
          <w:p w14:paraId="052ECDEC" w14:textId="77777777" w:rsidR="00B07678" w:rsidRDefault="00BD0EEC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BD0EEC">
              <w:rPr>
                <w:rFonts w:ascii="맑은 고딕" w:eastAsia="맑은 고딕" w:hAnsi="맑은 고딕" w:cs="굴림"/>
                <w:sz w:val="20"/>
              </w:rPr>
              <w:t>shipCoEnglNm</w:t>
            </w:r>
          </w:p>
        </w:tc>
        <w:tc>
          <w:tcPr>
            <w:tcW w:w="979" w:type="pct"/>
            <w:noWrap/>
          </w:tcPr>
          <w:p w14:paraId="6F9E8BEE" w14:textId="77777777" w:rsidR="00B07678" w:rsidRDefault="00BD0EEC" w:rsidP="00BD0EE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</w:t>
            </w:r>
            <w:r w:rsidR="00B07678">
              <w:rPr>
                <w:rFonts w:ascii="맑은 고딕" w:eastAsia="맑은 고딕" w:hAnsi="맑은 고딕" w:cs="굴림" w:hint="eastAsia"/>
                <w:sz w:val="20"/>
              </w:rPr>
              <w:t>사영문명</w:t>
            </w:r>
          </w:p>
        </w:tc>
        <w:tc>
          <w:tcPr>
            <w:tcW w:w="531" w:type="pct"/>
            <w:noWrap/>
          </w:tcPr>
          <w:p w14:paraId="306B2851" w14:textId="77777777" w:rsidR="00B07678" w:rsidRDefault="00B07678" w:rsidP="003F5895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19F672D6" w14:textId="77777777" w:rsidR="00B07678" w:rsidRDefault="00B07678" w:rsidP="003F5895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1EA03331" w14:textId="77777777" w:rsidR="00B07678" w:rsidRDefault="00B07678" w:rsidP="003F589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07678" w14:paraId="5E69502C" w14:textId="77777777" w:rsidTr="003F5895">
        <w:trPr>
          <w:trHeight w:val="300"/>
        </w:trPr>
        <w:tc>
          <w:tcPr>
            <w:tcW w:w="909" w:type="pct"/>
            <w:noWrap/>
          </w:tcPr>
          <w:p w14:paraId="4BD1E40C" w14:textId="77777777" w:rsidR="00B07678" w:rsidRDefault="00BD0EEC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BD0EEC">
              <w:rPr>
                <w:rFonts w:ascii="맑은 고딕" w:eastAsia="맑은 고딕" w:hAnsi="맑은 고딕" w:cs="굴림"/>
                <w:sz w:val="20"/>
              </w:rPr>
              <w:t>shipCoKoreNm</w:t>
            </w:r>
          </w:p>
        </w:tc>
        <w:tc>
          <w:tcPr>
            <w:tcW w:w="979" w:type="pct"/>
            <w:noWrap/>
          </w:tcPr>
          <w:p w14:paraId="4E268271" w14:textId="77777777" w:rsidR="00B07678" w:rsidRDefault="00BD0EEC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</w:t>
            </w:r>
            <w:r w:rsidR="00B07678">
              <w:rPr>
                <w:rFonts w:ascii="맑은 고딕" w:eastAsia="맑은 고딕" w:hAnsi="맑은 고딕" w:cs="굴림" w:hint="eastAsia"/>
                <w:sz w:val="20"/>
              </w:rPr>
              <w:t>한글명</w:t>
            </w:r>
          </w:p>
        </w:tc>
        <w:tc>
          <w:tcPr>
            <w:tcW w:w="531" w:type="pct"/>
            <w:noWrap/>
          </w:tcPr>
          <w:p w14:paraId="366710FA" w14:textId="77777777" w:rsidR="00B07678" w:rsidRDefault="00B07678" w:rsidP="003F5895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 w14:paraId="2B031E30" w14:textId="77777777" w:rsidR="00B07678" w:rsidRDefault="00B07678" w:rsidP="003F5895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31A9E956" w14:textId="77777777" w:rsidR="00B07678" w:rsidRDefault="00B07678" w:rsidP="003F589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07678" w14:paraId="4C584761" w14:textId="77777777" w:rsidTr="003F5895">
        <w:trPr>
          <w:trHeight w:val="300"/>
        </w:trPr>
        <w:tc>
          <w:tcPr>
            <w:tcW w:w="909" w:type="pct"/>
            <w:noWrap/>
          </w:tcPr>
          <w:p w14:paraId="09359037" w14:textId="77777777" w:rsidR="00B07678" w:rsidRDefault="00BD0EEC" w:rsidP="00BD0EEC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sh</w:t>
            </w:r>
            <w:r w:rsidRPr="00BD0EEC">
              <w:rPr>
                <w:rFonts w:ascii="맑은 고딕" w:eastAsia="맑은 고딕" w:hAnsi="맑은 고딕" w:cs="굴림"/>
                <w:sz w:val="20"/>
              </w:rPr>
              <w:t>ipCoSgn</w:t>
            </w:r>
          </w:p>
        </w:tc>
        <w:tc>
          <w:tcPr>
            <w:tcW w:w="979" w:type="pct"/>
            <w:noWrap/>
          </w:tcPr>
          <w:p w14:paraId="66EA347E" w14:textId="77777777" w:rsidR="00B07678" w:rsidRDefault="00BD0EEC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</w:t>
            </w:r>
            <w:r w:rsidR="00B07678">
              <w:rPr>
                <w:rFonts w:ascii="맑은 고딕" w:eastAsia="맑은 고딕" w:hAnsi="맑은 고딕" w:cs="굴림" w:hint="eastAsia"/>
                <w:sz w:val="20"/>
              </w:rPr>
              <w:t>부호</w:t>
            </w:r>
          </w:p>
        </w:tc>
        <w:tc>
          <w:tcPr>
            <w:tcW w:w="531" w:type="pct"/>
            <w:noWrap/>
          </w:tcPr>
          <w:p w14:paraId="41ECAD8D" w14:textId="77777777" w:rsidR="00B07678" w:rsidRDefault="00B07678" w:rsidP="003F5895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 w14:paraId="2FCAC3A7" w14:textId="77777777" w:rsidR="00B07678" w:rsidRDefault="00B07678" w:rsidP="003F5895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 w14:paraId="10C0B7CF" w14:textId="77777777" w:rsidR="00B07678" w:rsidRDefault="00B07678" w:rsidP="003F589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07678" w14:paraId="719F0CC2" w14:textId="77777777" w:rsidTr="003F5895">
        <w:trPr>
          <w:trHeight w:val="300"/>
        </w:trPr>
        <w:tc>
          <w:tcPr>
            <w:tcW w:w="909" w:type="pct"/>
            <w:noWrap/>
          </w:tcPr>
          <w:p w14:paraId="71B74381" w14:textId="77777777" w:rsidR="00B07678" w:rsidRDefault="00B07678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 w:rsidRPr="00CA436A"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  <w:noWrap/>
          </w:tcPr>
          <w:p w14:paraId="1EA5A1F4" w14:textId="77777777" w:rsidR="00B07678" w:rsidRDefault="00B07678" w:rsidP="003F5895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  <w:noWrap/>
          </w:tcPr>
          <w:p w14:paraId="5342CB4E" w14:textId="77777777" w:rsidR="00B07678" w:rsidRDefault="00B07678" w:rsidP="003F5895"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 w14:paraId="447E5BFB" w14:textId="77777777" w:rsidR="00B07678" w:rsidRDefault="00B07678" w:rsidP="003F5895"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 w14:paraId="3E9B948F" w14:textId="77777777" w:rsidR="00B07678" w:rsidRDefault="00B07678" w:rsidP="003F5895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DB9745F" w14:textId="77777777" w:rsidR="00B07678" w:rsidRDefault="00B07678" w:rsidP="00B07678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EB25121" w14:textId="77777777" w:rsidR="00B07678" w:rsidRPr="00795232" w:rsidRDefault="00B07678" w:rsidP="00B07678">
      <w:pPr>
        <w:jc w:val="left"/>
        <w:rPr>
          <w:rFonts w:asciiTheme="majorHAnsi" w:eastAsiaTheme="majorHAnsi" w:hAnsiTheme="majorHAnsi"/>
        </w:rPr>
      </w:pPr>
    </w:p>
    <w:p w14:paraId="29DF3921" w14:textId="77777777" w:rsidR="00B07678" w:rsidRPr="00E83505" w:rsidRDefault="00B07678" w:rsidP="00EB0A16">
      <w:pPr>
        <w:pStyle w:val="hieatt"/>
        <w:numPr>
          <w:ilvl w:val="0"/>
          <w:numId w:val="49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07678" w:rsidRPr="00D4696F" w14:paraId="465256E4" w14:textId="77777777" w:rsidTr="003F589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9F6E2B" w14:textId="77777777" w:rsidR="00B07678" w:rsidRPr="00D4696F" w:rsidRDefault="00B0767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B07678" w:rsidRPr="00D4696F" w14:paraId="1E753D20" w14:textId="77777777" w:rsidTr="003F5895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FDC38A0" w14:textId="77777777" w:rsidR="00B07678" w:rsidRPr="00D4696F" w:rsidRDefault="00420664" w:rsidP="005D7564">
            <w:pPr>
              <w:jc w:val="left"/>
              <w:rPr>
                <w:rFonts w:asciiTheme="majorHAnsi" w:eastAsiaTheme="majorHAnsi" w:hAnsiTheme="majorHAnsi"/>
              </w:rPr>
            </w:pPr>
            <w:hyperlink r:id="rId126" w:history="1">
              <w:r w:rsidR="00BD0EEC" w:rsidRPr="00E94335">
                <w:rPr>
                  <w:rStyle w:val="a5"/>
                  <w:rFonts w:asciiTheme="majorHAnsi" w:eastAsiaTheme="majorHAnsi" w:hAnsiTheme="majorHAnsi"/>
                </w:rPr>
                <w:t>https://unipass.customs.go.kr:38010/ext/rest/shipCoLstQry/retrieveShipCoLst?crkyCn</w:t>
              </w:r>
            </w:hyperlink>
            <w:r w:rsidR="00B07678" w:rsidRPr="006F0941">
              <w:rPr>
                <w:rFonts w:asciiTheme="majorHAnsi" w:eastAsiaTheme="majorHAnsi" w:hAnsiTheme="majorHAnsi"/>
              </w:rPr>
              <w:t>=</w:t>
            </w:r>
            <w:r w:rsidR="00B07678" w:rsidRPr="006F0941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BD0EEC" w:rsidRPr="00B93539">
              <w:rPr>
                <w:rFonts w:asciiTheme="majorHAnsi" w:eastAsiaTheme="majorHAnsi" w:hAnsiTheme="majorHAnsi" w:hint="eastAsia"/>
              </w:rPr>
              <w:t xml:space="preserve"> </w:t>
            </w:r>
            <w:r w:rsidR="00BD0EEC" w:rsidRPr="005F3003">
              <w:rPr>
                <w:rFonts w:asciiTheme="majorHAnsi" w:eastAsiaTheme="majorHAnsi" w:hAnsiTheme="majorHAnsi" w:hint="eastAsia"/>
                <w:szCs w:val="22"/>
              </w:rPr>
              <w:t>&amp;</w:t>
            </w:r>
            <w:r w:rsidR="00BD0EEC" w:rsidRPr="005F3003">
              <w:rPr>
                <w:rFonts w:asciiTheme="majorHAnsi" w:eastAsiaTheme="majorHAnsi" w:hAnsiTheme="majorHAnsi"/>
                <w:szCs w:val="22"/>
              </w:rPr>
              <w:t>shipCoNm</w:t>
            </w:r>
            <w:r w:rsidR="00BD0EEC" w:rsidRPr="005F3003">
              <w:rPr>
                <w:rFonts w:asciiTheme="majorHAnsi" w:eastAsiaTheme="majorHAnsi" w:hAnsiTheme="majorHAnsi" w:hint="eastAsia"/>
                <w:szCs w:val="22"/>
              </w:rPr>
              <w:t>=**해운</w:t>
            </w:r>
          </w:p>
        </w:tc>
      </w:tr>
      <w:tr w:rsidR="00B07678" w:rsidRPr="00D4696F" w14:paraId="068F25C6" w14:textId="77777777" w:rsidTr="003F589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B6B6CA" w14:textId="77777777" w:rsidR="00B07678" w:rsidRPr="00D4696F" w:rsidRDefault="00B07678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B07678" w:rsidRPr="00D4696F" w14:paraId="63A14D6D" w14:textId="77777777" w:rsidTr="003F589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CA8CDDC" w14:textId="77777777" w:rsidR="007B0288" w:rsidRDefault="007B0288" w:rsidP="007B0288"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2EE3BDA" w14:textId="77777777" w:rsidR="007B0288" w:rsidRDefault="00420664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7" w:history="1">
              <w:r w:rsidR="007B028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B0288">
              <w:rPr>
                <w:rFonts w:ascii="Verdana" w:hAnsi="Verdana"/>
                <w:sz w:val="20"/>
              </w:rPr>
              <w:t xml:space="preserve"> </w:t>
            </w:r>
            <w:r w:rsidR="007B0288">
              <w:rPr>
                <w:rStyle w:val="m1"/>
                <w:rFonts w:ascii="Verdana" w:hAnsi="Verdana"/>
                <w:sz w:val="20"/>
              </w:rPr>
              <w:t>&lt;</w:t>
            </w:r>
            <w:r w:rsidR="007B0288" w:rsidRPr="007B0288">
              <w:rPr>
                <w:rFonts w:ascii="Verdana" w:hAnsi="Verdana"/>
                <w:color w:val="990000"/>
                <w:sz w:val="20"/>
              </w:rPr>
              <w:t>shipCoLstQryRtnVo</w:t>
            </w:r>
            <w:r w:rsidR="007B0288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87AE63F" w14:textId="77777777" w:rsidR="007B0288" w:rsidRDefault="00420664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8" w:history="1">
              <w:r w:rsidR="007B0288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7B0288">
              <w:rPr>
                <w:rFonts w:ascii="Verdana" w:hAnsi="Verdana"/>
                <w:sz w:val="20"/>
              </w:rPr>
              <w:t xml:space="preserve"> </w:t>
            </w:r>
            <w:r w:rsidR="007B0288">
              <w:rPr>
                <w:rStyle w:val="m1"/>
                <w:rFonts w:ascii="Verdana" w:hAnsi="Verdana"/>
                <w:sz w:val="20"/>
              </w:rPr>
              <w:t>&lt;</w:t>
            </w:r>
            <w:r w:rsidR="007B0288" w:rsidRPr="007B0288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7B0288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DDFE6BD" w14:textId="77777777" w:rsidR="007B0288" w:rsidRPr="000E012B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shipCoSgn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 w:rsidR="000E012B"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S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="000E012B" w:rsidRPr="000E012B">
              <w:rPr>
                <w:rFonts w:ascii="Verdana" w:hAnsi="Verdana"/>
                <w:color w:val="990000"/>
                <w:sz w:val="20"/>
              </w:rPr>
              <w:t>shipCoSgn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31A3B136" w14:textId="77777777" w:rsidR="007B0288" w:rsidRPr="000E012B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shipCoEnglNm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 w:rsidR="000E012B">
              <w:rPr>
                <w:rFonts w:ascii="Verdana" w:hAnsi="Verdana" w:cs="Courier New" w:hint="eastAsia"/>
                <w:b/>
                <w:color w:val="000000"/>
                <w:sz w:val="20"/>
              </w:rPr>
              <w:t>***************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, A/S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="000E012B" w:rsidRPr="000E012B">
              <w:rPr>
                <w:rFonts w:ascii="Verdana" w:hAnsi="Verdana"/>
                <w:color w:val="990000"/>
                <w:sz w:val="20"/>
              </w:rPr>
              <w:t>shipCoEnglNm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6FD22235" w14:textId="77777777" w:rsidR="007B0288" w:rsidRPr="000E012B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shipCoKoreNm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="000E012B"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="000E012B" w:rsidRPr="000E012B">
              <w:rPr>
                <w:rFonts w:ascii="Verdana" w:hAnsi="Verdana"/>
                <w:color w:val="990000"/>
                <w:sz w:val="20"/>
              </w:rPr>
              <w:t>shipCoKoreNm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6B7730EE" w14:textId="77777777" w:rsidR="007B0288" w:rsidRPr="000E012B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rppnNm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="000E012B" w:rsidRPr="000E012B"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 w:rsidR="000E012B"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Pr="000E012B">
              <w:rPr>
                <w:rStyle w:val="t1"/>
                <w:rFonts w:ascii="Verdana" w:hAnsi="Verdana"/>
                <w:sz w:val="20"/>
              </w:rPr>
              <w:t>rppnNm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569D0708" w14:textId="77777777" w:rsidR="000E012B" w:rsidRDefault="000E012B" w:rsidP="000E012B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7B0288"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61239F63" w14:textId="77777777" w:rsidR="000E012B" w:rsidRDefault="00420664" w:rsidP="000E012B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29" w:history="1">
              <w:r w:rsidR="000E012B">
                <w:rPr>
                  <w:rStyle w:val="a5"/>
                  <w:rFonts w:ascii="Courier New" w:hAnsi="Courier New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0E012B">
              <w:rPr>
                <w:rFonts w:ascii="Verdana" w:hAnsi="Verdana"/>
                <w:sz w:val="20"/>
              </w:rPr>
              <w:t xml:space="preserve"> </w:t>
            </w:r>
            <w:r w:rsidR="000E012B">
              <w:rPr>
                <w:rStyle w:val="m1"/>
                <w:rFonts w:ascii="Verdana" w:hAnsi="Verdana"/>
                <w:sz w:val="20"/>
              </w:rPr>
              <w:t>&lt;</w:t>
            </w:r>
            <w:r w:rsidR="000E012B" w:rsidRPr="007B0288">
              <w:rPr>
                <w:rFonts w:ascii="Verdana" w:hAnsi="Verdana"/>
                <w:color w:val="990000"/>
                <w:sz w:val="20"/>
              </w:rPr>
              <w:t>shipCoLstQryRsltVo</w:t>
            </w:r>
            <w:r w:rsidR="000E012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EA67EDE" w14:textId="77777777" w:rsidR="000E012B" w:rsidRPr="000E012B" w:rsidRDefault="000E012B" w:rsidP="000E012B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shipCoSgn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M**G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Pr="000E012B">
              <w:rPr>
                <w:rFonts w:ascii="Verdana" w:hAnsi="Verdana"/>
                <w:color w:val="990000"/>
                <w:sz w:val="20"/>
              </w:rPr>
              <w:t>shipCoSgn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445DE5B0" w14:textId="77777777" w:rsidR="000E012B" w:rsidRPr="000E012B" w:rsidRDefault="000E012B" w:rsidP="000E012B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shipCoEnglNm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MO**************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Pr="000E012B">
              <w:rPr>
                <w:rFonts w:ascii="Verdana" w:hAnsi="Verdana"/>
                <w:color w:val="990000"/>
                <w:sz w:val="20"/>
              </w:rPr>
              <w:t>shipCoEnglNm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61415F03" w14:textId="77777777" w:rsidR="000E012B" w:rsidRPr="000E012B" w:rsidRDefault="000E012B" w:rsidP="000E012B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shipCoKoreNm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 w:rsidRPr="000E012B"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Pr="000E012B">
              <w:rPr>
                <w:rFonts w:ascii="Verdana" w:hAnsi="Verdana"/>
                <w:color w:val="990000"/>
                <w:sz w:val="20"/>
              </w:rPr>
              <w:t>shipCoKoreNm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23E6DA45" w14:textId="77777777" w:rsidR="000E012B" w:rsidRPr="000E012B" w:rsidRDefault="000E012B" w:rsidP="000E012B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0E012B">
              <w:rPr>
                <w:rStyle w:val="b1"/>
                <w:rFonts w:ascii="Verdana" w:hAnsi="Verdana"/>
                <w:sz w:val="20"/>
              </w:rPr>
              <w:t> 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  <w:r w:rsidRPr="000E012B">
              <w:rPr>
                <w:rStyle w:val="m1"/>
                <w:rFonts w:ascii="Verdana" w:hAnsi="Verdana"/>
                <w:sz w:val="20"/>
              </w:rPr>
              <w:t>&lt;</w:t>
            </w:r>
            <w:r w:rsidRPr="000E012B">
              <w:rPr>
                <w:rFonts w:ascii="Verdana" w:hAnsi="Verdana"/>
                <w:color w:val="990000"/>
                <w:sz w:val="20"/>
              </w:rPr>
              <w:t>rppnNm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 w:rsidRPr="000E012B">
              <w:rPr>
                <w:rStyle w:val="m1"/>
                <w:rFonts w:ascii="Verdana" w:hAnsi="Verdana"/>
                <w:sz w:val="20"/>
              </w:rPr>
              <w:t>&lt;/</w:t>
            </w:r>
            <w:r w:rsidRPr="000E012B">
              <w:rPr>
                <w:rStyle w:val="t1"/>
                <w:rFonts w:ascii="Verdana" w:hAnsi="Verdana"/>
                <w:sz w:val="20"/>
              </w:rPr>
              <w:t>rppnNm</w:t>
            </w:r>
            <w:r w:rsidRPr="000E012B">
              <w:rPr>
                <w:rStyle w:val="m1"/>
                <w:rFonts w:ascii="Verdana" w:hAnsi="Verdana"/>
                <w:sz w:val="20"/>
              </w:rPr>
              <w:t>&gt;</w:t>
            </w:r>
            <w:r w:rsidRPr="000E012B">
              <w:rPr>
                <w:rFonts w:ascii="Verdana" w:hAnsi="Verdana"/>
                <w:sz w:val="20"/>
              </w:rPr>
              <w:t xml:space="preserve"> </w:t>
            </w:r>
          </w:p>
          <w:p w14:paraId="6A505D49" w14:textId="77777777" w:rsidR="000E012B" w:rsidRDefault="000E012B" w:rsidP="000E012B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 w:rsidRPr="007B0288"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81799A8" w14:textId="77777777" w:rsidR="007B0288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C6E773B" w14:textId="77777777" w:rsidR="007B0288" w:rsidRDefault="007B0288" w:rsidP="007B0288"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4E0EAED" w14:textId="77777777" w:rsidR="00B07678" w:rsidRPr="00D4696F" w:rsidRDefault="007B0288" w:rsidP="007B0288">
            <w:pPr>
              <w:jc w:val="left"/>
              <w:rPr>
                <w:rFonts w:asciiTheme="majorHAnsi" w:eastAsiaTheme="majorHAnsi" w:hAnsiTheme="majorHAnsi"/>
              </w:rPr>
            </w:pPr>
            <w:r w:rsidRPr="003C2DE3">
              <w:rPr>
                <w:rFonts w:ascii="Verdana" w:hAnsi="Verdana"/>
                <w:color w:val="0000FF"/>
                <w:sz w:val="20"/>
              </w:rPr>
              <w:t>&lt;/</w:t>
            </w:r>
            <w:r w:rsidR="000E012B" w:rsidRPr="007B0288">
              <w:rPr>
                <w:rFonts w:ascii="Verdana" w:hAnsi="Verdana"/>
                <w:color w:val="990000"/>
                <w:sz w:val="20"/>
              </w:rPr>
              <w:t>shipCoLstQryRtnVo</w:t>
            </w:r>
            <w:r w:rsidRPr="003C2DE3"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3E244BCE" w14:textId="77777777" w:rsidR="005D7564" w:rsidRPr="005D7564" w:rsidRDefault="005D7564" w:rsidP="005D7564"/>
    <w:p w14:paraId="117CE552" w14:textId="77777777" w:rsidR="004B07E3" w:rsidRDefault="004B07E3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7F763933" w14:textId="77777777" w:rsidR="005D7564" w:rsidRPr="00923A8A" w:rsidRDefault="005D7564" w:rsidP="005D7564"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4" w:name="_Toc161922328"/>
      <w:r>
        <w:rPr>
          <w:rFonts w:asciiTheme="majorHAnsi" w:eastAsiaTheme="majorHAnsi" w:hAnsiTheme="majorHAnsi" w:hint="eastAsia"/>
          <w:b/>
          <w:sz w:val="26"/>
          <w:szCs w:val="26"/>
        </w:rPr>
        <w:t>선박회사</w:t>
      </w:r>
      <w:r w:rsidRPr="00923A8A">
        <w:rPr>
          <w:rFonts w:asciiTheme="majorHAnsi" w:eastAsiaTheme="majorHAnsi" w:hAnsiTheme="majorHAnsi" w:hint="eastAsia"/>
          <w:b/>
          <w:sz w:val="26"/>
          <w:szCs w:val="26"/>
        </w:rPr>
        <w:t xml:space="preserve"> </w:t>
      </w:r>
      <w:r>
        <w:rPr>
          <w:rFonts w:asciiTheme="majorHAnsi" w:eastAsiaTheme="majorHAnsi" w:hAnsiTheme="majorHAnsi" w:hint="eastAsia"/>
          <w:b/>
          <w:sz w:val="26"/>
          <w:szCs w:val="26"/>
        </w:rPr>
        <w:t>내역</w:t>
      </w:r>
      <w:bookmarkEnd w:id="54"/>
    </w:p>
    <w:p w14:paraId="757D657E" w14:textId="77777777" w:rsidR="005D7564" w:rsidRPr="00E83505" w:rsidRDefault="005D7564" w:rsidP="00EB0A16">
      <w:pPr>
        <w:pStyle w:val="afc"/>
        <w:numPr>
          <w:ilvl w:val="0"/>
          <w:numId w:val="5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8"/>
        <w:gridCol w:w="2274"/>
        <w:gridCol w:w="1985"/>
        <w:gridCol w:w="1730"/>
        <w:gridCol w:w="2203"/>
      </w:tblGrid>
      <w:tr w:rsidR="005D7564" w:rsidRPr="006777DC" w14:paraId="168F4C31" w14:textId="77777777" w:rsidTr="009A28AA">
        <w:trPr>
          <w:trHeight w:val="394"/>
        </w:trPr>
        <w:tc>
          <w:tcPr>
            <w:tcW w:w="720" w:type="pct"/>
            <w:vMerge w:val="restart"/>
            <w:shd w:val="pct10" w:color="auto" w:fill="auto"/>
            <w:vAlign w:val="center"/>
          </w:tcPr>
          <w:p w14:paraId="66AB784D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8" w:type="pct"/>
            <w:shd w:val="pct10" w:color="auto" w:fill="auto"/>
          </w:tcPr>
          <w:p w14:paraId="5B33009B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AB23F5" w14:textId="77777777" w:rsidR="005D7564" w:rsidRPr="0081418F" w:rsidRDefault="005D7564" w:rsidP="005D756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API027</w:t>
            </w:r>
          </w:p>
        </w:tc>
      </w:tr>
      <w:tr w:rsidR="005D7564" w:rsidRPr="006777DC" w14:paraId="58A6A971" w14:textId="77777777" w:rsidTr="009A28AA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126AB3A5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227A6B21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6C8E94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 내역</w:t>
            </w:r>
          </w:p>
        </w:tc>
      </w:tr>
      <w:tr w:rsidR="005D7564" w:rsidRPr="006777DC" w14:paraId="29E9438B" w14:textId="77777777" w:rsidTr="009A28AA">
        <w:trPr>
          <w:trHeight w:val="394"/>
        </w:trPr>
        <w:tc>
          <w:tcPr>
            <w:tcW w:w="720" w:type="pct"/>
            <w:vMerge/>
            <w:shd w:val="pct10" w:color="auto" w:fill="auto"/>
            <w:vAlign w:val="center"/>
          </w:tcPr>
          <w:p w14:paraId="0CBF408D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201C154D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069E7A9" w14:textId="77777777" w:rsidR="005D7564" w:rsidRPr="009D5459" w:rsidRDefault="00A45C49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A45C49">
              <w:rPr>
                <w:rFonts w:asciiTheme="majorHAnsi" w:eastAsiaTheme="majorHAnsi" w:hAnsiTheme="majorHAnsi"/>
              </w:rPr>
              <w:t>retrieveShipCoBrkd</w:t>
            </w:r>
          </w:p>
        </w:tc>
      </w:tr>
      <w:tr w:rsidR="005D7564" w:rsidRPr="006777DC" w14:paraId="6053CF2A" w14:textId="77777777" w:rsidTr="009A28AA">
        <w:trPr>
          <w:trHeight w:val="394"/>
        </w:trPr>
        <w:tc>
          <w:tcPr>
            <w:tcW w:w="720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4D0FCCA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107ED4A9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B113DC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선박회사</w:t>
            </w:r>
            <w:r w:rsidRPr="009E411A">
              <w:rPr>
                <w:rFonts w:asciiTheme="majorHAnsi" w:eastAsiaTheme="majorHAnsi" w:hAnsiTheme="majorHAnsi" w:hint="eastAsia"/>
              </w:rPr>
              <w:t xml:space="preserve"> 부호, 상호, 주소 등 상세 정보 제공</w:t>
            </w:r>
          </w:p>
        </w:tc>
      </w:tr>
      <w:tr w:rsidR="005D7564" w:rsidRPr="006777DC" w14:paraId="4D76775C" w14:textId="77777777" w:rsidTr="009A28AA">
        <w:tc>
          <w:tcPr>
            <w:tcW w:w="720" w:type="pct"/>
            <w:vMerge w:val="restart"/>
            <w:shd w:val="pct10" w:color="auto" w:fill="auto"/>
            <w:vAlign w:val="center"/>
          </w:tcPr>
          <w:p w14:paraId="0A3F5BFF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3BB90208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438FAFD1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A58C6A1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51" w:type="pct"/>
            <w:vMerge w:val="restart"/>
            <w:shd w:val="clear" w:color="auto" w:fill="auto"/>
            <w:vAlign w:val="center"/>
          </w:tcPr>
          <w:p w14:paraId="3AC9094C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5D7564" w:rsidRPr="006777DC" w14:paraId="1DEA7F65" w14:textId="77777777" w:rsidTr="009A28AA">
        <w:tc>
          <w:tcPr>
            <w:tcW w:w="720" w:type="pct"/>
            <w:vMerge/>
            <w:shd w:val="pct10" w:color="auto" w:fill="auto"/>
            <w:vAlign w:val="center"/>
          </w:tcPr>
          <w:p w14:paraId="54CDDA97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847A858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701241D6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51" w:type="pct"/>
            <w:vMerge/>
            <w:shd w:val="clear" w:color="auto" w:fill="auto"/>
            <w:vAlign w:val="center"/>
          </w:tcPr>
          <w:p w14:paraId="077490FA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5D7564" w:rsidRPr="006777DC" w14:paraId="362FEFD6" w14:textId="77777777" w:rsidTr="009A28AA">
        <w:tc>
          <w:tcPr>
            <w:tcW w:w="720" w:type="pct"/>
            <w:vMerge/>
            <w:shd w:val="pct10" w:color="auto" w:fill="auto"/>
            <w:vAlign w:val="center"/>
          </w:tcPr>
          <w:p w14:paraId="4825FE7D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74A0CF1C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364CDF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5D7564" w:rsidRPr="006777DC" w14:paraId="7BC667F2" w14:textId="77777777" w:rsidTr="009A28AA">
        <w:tc>
          <w:tcPr>
            <w:tcW w:w="720" w:type="pct"/>
            <w:vMerge w:val="restart"/>
            <w:shd w:val="pct10" w:color="auto" w:fill="auto"/>
            <w:vAlign w:val="center"/>
          </w:tcPr>
          <w:p w14:paraId="6810C300" w14:textId="77777777" w:rsidR="005D7564" w:rsidRPr="0081418F" w:rsidRDefault="005D756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6615C42B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139869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46CAD879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EDF7C2F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0EAC1C4D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5D7564" w:rsidRPr="006777DC" w14:paraId="0999AAFD" w14:textId="77777777" w:rsidTr="009A28AA">
        <w:tc>
          <w:tcPr>
            <w:tcW w:w="720" w:type="pct"/>
            <w:vMerge/>
            <w:shd w:val="pct10" w:color="auto" w:fill="auto"/>
            <w:vAlign w:val="center"/>
          </w:tcPr>
          <w:p w14:paraId="058EB50A" w14:textId="77777777" w:rsidR="005D7564" w:rsidRPr="0081418F" w:rsidRDefault="005D7564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4EC3F981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479E88" w14:textId="77777777" w:rsidR="005D7564" w:rsidRPr="0081418F" w:rsidRDefault="005D7564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5D7564" w:rsidRPr="006777DC" w14:paraId="53AEAA1A" w14:textId="77777777" w:rsidTr="009A28AA">
        <w:tc>
          <w:tcPr>
            <w:tcW w:w="720" w:type="pct"/>
            <w:vMerge w:val="restart"/>
            <w:shd w:val="pct10" w:color="auto" w:fill="auto"/>
            <w:vAlign w:val="center"/>
          </w:tcPr>
          <w:p w14:paraId="67416EBE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54427020" w14:textId="77777777" w:rsidR="005D7564" w:rsidRPr="0081418F" w:rsidRDefault="005D756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D45431" w14:textId="77777777" w:rsidR="005D7564" w:rsidRPr="003B0322" w:rsidRDefault="005D7564" w:rsidP="00DC4A28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="00A45C49" w:rsidRPr="00A45C49"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 w:rsidR="00FF13EC" w:rsidRPr="006777DC" w14:paraId="26CCE6A3" w14:textId="77777777" w:rsidTr="009A28AA">
        <w:tc>
          <w:tcPr>
            <w:tcW w:w="720" w:type="pct"/>
            <w:vMerge/>
            <w:shd w:val="pct10" w:color="auto" w:fill="auto"/>
            <w:vAlign w:val="center"/>
          </w:tcPr>
          <w:p w14:paraId="6EC07A2A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691B8B7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C2A8A7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54100B">
              <w:rPr>
                <w:rFonts w:asciiTheme="majorHAnsi" w:eastAsiaTheme="majorHAnsi" w:hAnsiTheme="majorHAnsi"/>
              </w:rPr>
              <w:t>/ext/rest/</w:t>
            </w:r>
            <w:r w:rsidRPr="00A45C49"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 w:rsidR="00FF13EC" w:rsidRPr="006777DC" w14:paraId="1AB5669C" w14:textId="77777777" w:rsidTr="009A28AA">
        <w:tc>
          <w:tcPr>
            <w:tcW w:w="720" w:type="pct"/>
            <w:vMerge w:val="restart"/>
            <w:shd w:val="pct10" w:color="auto" w:fill="auto"/>
            <w:vAlign w:val="center"/>
          </w:tcPr>
          <w:p w14:paraId="1DB8B82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527CBD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858113" w14:textId="77777777" w:rsidR="00FF13EC" w:rsidRPr="0081418F" w:rsidRDefault="00FF13EC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E8E7401" w14:textId="77777777" w:rsidTr="009A28AA">
        <w:tc>
          <w:tcPr>
            <w:tcW w:w="720" w:type="pct"/>
            <w:vMerge/>
            <w:shd w:val="pct10" w:color="auto" w:fill="auto"/>
            <w:vAlign w:val="center"/>
          </w:tcPr>
          <w:p w14:paraId="3C2E24B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5142991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02F77AFF" w14:textId="77777777" w:rsidR="00FF13EC" w:rsidRPr="0081418F" w:rsidRDefault="00FF13EC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04" w:type="pct"/>
            <w:shd w:val="pct10" w:color="auto" w:fill="auto"/>
            <w:vAlign w:val="center"/>
          </w:tcPr>
          <w:p w14:paraId="6B363D3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1AD81446" w14:textId="77777777" w:rsidR="00FF13EC" w:rsidRPr="0081418F" w:rsidRDefault="00FF13EC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1ADD376" w14:textId="77777777" w:rsidTr="009A28AA">
        <w:trPr>
          <w:trHeight w:val="285"/>
        </w:trPr>
        <w:tc>
          <w:tcPr>
            <w:tcW w:w="720" w:type="pct"/>
            <w:vMerge/>
            <w:shd w:val="pct10" w:color="auto" w:fill="auto"/>
            <w:vAlign w:val="center"/>
          </w:tcPr>
          <w:p w14:paraId="6A053B8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8" w:type="pct"/>
            <w:shd w:val="pct10" w:color="auto" w:fill="auto"/>
            <w:vAlign w:val="center"/>
          </w:tcPr>
          <w:p w14:paraId="65C8A87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F4C170" w14:textId="77777777" w:rsidR="00FF13EC" w:rsidRPr="0081418F" w:rsidRDefault="00FF13EC" w:rsidP="00DC4A28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6BCC511" w14:textId="77777777" w:rsidTr="009A28A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4960D5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899FCA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9C3C72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2E0EE1A" w14:textId="77777777" w:rsidR="005D7564" w:rsidRPr="00E83505" w:rsidRDefault="005D7564" w:rsidP="005D7564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0A1B1585" w14:textId="77777777" w:rsidR="005D7564" w:rsidRPr="00E83505" w:rsidRDefault="005D7564" w:rsidP="00EB0A16">
      <w:pPr>
        <w:pStyle w:val="hieatt"/>
        <w:numPr>
          <w:ilvl w:val="0"/>
          <w:numId w:val="5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31"/>
        <w:gridCol w:w="1302"/>
        <w:gridCol w:w="1684"/>
        <w:gridCol w:w="3508"/>
      </w:tblGrid>
      <w:tr w:rsidR="005D7564" w:rsidRPr="00795232" w14:paraId="6526D82B" w14:textId="77777777" w:rsidTr="00DC4A28">
        <w:tc>
          <w:tcPr>
            <w:tcW w:w="807" w:type="pct"/>
            <w:shd w:val="pct10" w:color="auto" w:fill="auto"/>
            <w:vAlign w:val="center"/>
          </w:tcPr>
          <w:p w14:paraId="4C153A07" w14:textId="77777777" w:rsidR="005D7564" w:rsidRPr="00795232" w:rsidRDefault="005D756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 w14:paraId="655FFD8A" w14:textId="77777777" w:rsidR="005D7564" w:rsidRPr="00795232" w:rsidRDefault="005D756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2E8E9457" w14:textId="77777777" w:rsidR="005D7564" w:rsidRPr="00795232" w:rsidRDefault="005D756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 w14:paraId="2EDD9517" w14:textId="77777777" w:rsidR="005D7564" w:rsidRPr="00795232" w:rsidRDefault="005D756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 w14:paraId="05AD51C6" w14:textId="77777777" w:rsidR="005D7564" w:rsidRPr="00795232" w:rsidRDefault="005D756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5D7564" w:rsidRPr="00795232" w14:paraId="207356A7" w14:textId="77777777" w:rsidTr="00DC4A28">
        <w:tc>
          <w:tcPr>
            <w:tcW w:w="807" w:type="pct"/>
            <w:shd w:val="clear" w:color="auto" w:fill="auto"/>
            <w:vAlign w:val="center"/>
          </w:tcPr>
          <w:p w14:paraId="1E3FCF27" w14:textId="77777777" w:rsidR="005D7564" w:rsidRPr="00D4688E" w:rsidRDefault="00A45C49" w:rsidP="00DC4A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4688E">
              <w:rPr>
                <w:rFonts w:asciiTheme="majorHAnsi" w:eastAsiaTheme="majorHAnsi" w:hAnsiTheme="majorHAnsi"/>
                <w:sz w:val="20"/>
              </w:rPr>
              <w:t>shipCoSgn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0FAC35E" w14:textId="77777777" w:rsidR="005D7564" w:rsidRPr="00D4688E" w:rsidRDefault="00A45C49" w:rsidP="00DC4A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4688E">
              <w:rPr>
                <w:rFonts w:asciiTheme="majorHAnsi" w:eastAsiaTheme="majorHAnsi" w:hAnsiTheme="majorHAnsi" w:hint="eastAsia"/>
                <w:sz w:val="20"/>
              </w:rPr>
              <w:t>선박회</w:t>
            </w:r>
            <w:r w:rsidR="005D7564" w:rsidRPr="00D4688E">
              <w:rPr>
                <w:rFonts w:asciiTheme="majorHAnsi" w:eastAsiaTheme="majorHAnsi" w:hAnsiTheme="majorHAnsi" w:hint="eastAsia"/>
                <w:sz w:val="20"/>
              </w:rPr>
              <w:t>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7F25A976" w14:textId="77777777" w:rsidR="005D7564" w:rsidRPr="00D4688E" w:rsidRDefault="00A45C49" w:rsidP="00DC4A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4688E">
              <w:rPr>
                <w:rFonts w:asciiTheme="majorHAnsi" w:eastAsiaTheme="majorHAnsi" w:hAnsiTheme="majorHAnsi" w:hint="eastAsia"/>
                <w:sz w:val="20"/>
              </w:rPr>
              <w:t>4</w:t>
            </w:r>
          </w:p>
        </w:tc>
        <w:tc>
          <w:tcPr>
            <w:tcW w:w="880" w:type="pct"/>
            <w:shd w:val="clear" w:color="auto" w:fill="auto"/>
            <w:vAlign w:val="center"/>
          </w:tcPr>
          <w:p w14:paraId="62E31C89" w14:textId="77777777" w:rsidR="005D7564" w:rsidRPr="00D4688E" w:rsidRDefault="005D7564" w:rsidP="00DC4A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4688E"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14:paraId="3DCA9999" w14:textId="77777777" w:rsidR="005D7564" w:rsidRPr="00D4688E" w:rsidRDefault="005D7564" w:rsidP="00DC4A28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03D016DE" w14:textId="77777777" w:rsidR="005D7564" w:rsidRPr="00E83505" w:rsidRDefault="005D7564" w:rsidP="005D7564">
      <w:pPr>
        <w:pStyle w:val="hieatt"/>
        <w:tabs>
          <w:tab w:val="clear" w:pos="567"/>
        </w:tabs>
        <w:suppressAutoHyphens w:val="0"/>
        <w:ind w:left="851"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</w:p>
    <w:p w14:paraId="610A0017" w14:textId="77777777" w:rsidR="005D7564" w:rsidRDefault="005D7564" w:rsidP="00EB0A16">
      <w:pPr>
        <w:pStyle w:val="hieatt"/>
        <w:numPr>
          <w:ilvl w:val="0"/>
          <w:numId w:val="5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818"/>
        <w:gridCol w:w="1857"/>
        <w:gridCol w:w="1254"/>
        <w:gridCol w:w="1133"/>
        <w:gridCol w:w="3508"/>
      </w:tblGrid>
      <w:tr w:rsidR="00D4688E" w:rsidRPr="00795232" w14:paraId="7C744FCD" w14:textId="77777777" w:rsidTr="002239AC">
        <w:trPr>
          <w:trHeight w:val="280"/>
        </w:trPr>
        <w:tc>
          <w:tcPr>
            <w:tcW w:w="950" w:type="pct"/>
            <w:shd w:val="clear" w:color="auto" w:fill="D9D9D9" w:themeFill="background1" w:themeFillShade="D9"/>
            <w:vAlign w:val="center"/>
          </w:tcPr>
          <w:p w14:paraId="57B24A18" w14:textId="77777777" w:rsidR="00D4688E" w:rsidRPr="00795232" w:rsidRDefault="00D4688E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 w:themeFill="background1" w:themeFillShade="D9"/>
            <w:vAlign w:val="center"/>
          </w:tcPr>
          <w:p w14:paraId="6DD16F74" w14:textId="77777777" w:rsidR="00D4688E" w:rsidRPr="00795232" w:rsidRDefault="00D4688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 w:themeFill="background1" w:themeFillShade="D9"/>
            <w:vAlign w:val="center"/>
          </w:tcPr>
          <w:p w14:paraId="16ADB532" w14:textId="77777777" w:rsidR="00D4688E" w:rsidRPr="00795232" w:rsidRDefault="00D4688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 w:themeFill="background1" w:themeFillShade="D9"/>
            <w:vAlign w:val="center"/>
          </w:tcPr>
          <w:p w14:paraId="210D02FA" w14:textId="77777777" w:rsidR="00D4688E" w:rsidRPr="00795232" w:rsidRDefault="00D4688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 w:themeFill="background1" w:themeFillShade="D9"/>
            <w:vAlign w:val="center"/>
          </w:tcPr>
          <w:p w14:paraId="0B37F30F" w14:textId="77777777" w:rsidR="00D4688E" w:rsidRPr="00795232" w:rsidRDefault="00D4688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D753C3" w14:paraId="03D7F004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15266502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cntyNm</w:t>
            </w:r>
          </w:p>
        </w:tc>
        <w:tc>
          <w:tcPr>
            <w:tcW w:w="970" w:type="pct"/>
            <w:noWrap/>
            <w:vAlign w:val="center"/>
          </w:tcPr>
          <w:p w14:paraId="7CFDC92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국가명</w:t>
            </w:r>
          </w:p>
        </w:tc>
        <w:tc>
          <w:tcPr>
            <w:tcW w:w="655" w:type="pct"/>
            <w:noWrap/>
            <w:vAlign w:val="center"/>
          </w:tcPr>
          <w:p w14:paraId="2F1BC02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75</w:t>
            </w:r>
          </w:p>
        </w:tc>
        <w:tc>
          <w:tcPr>
            <w:tcW w:w="592" w:type="pct"/>
            <w:vAlign w:val="center"/>
          </w:tcPr>
          <w:p w14:paraId="56A86FD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6D8523F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03AE62BB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0E1F749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shipAgncNm</w:t>
            </w:r>
          </w:p>
        </w:tc>
        <w:tc>
          <w:tcPr>
            <w:tcW w:w="970" w:type="pct"/>
            <w:noWrap/>
            <w:vAlign w:val="center"/>
          </w:tcPr>
          <w:p w14:paraId="67C9767C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선박대리점명</w:t>
            </w:r>
          </w:p>
        </w:tc>
        <w:tc>
          <w:tcPr>
            <w:tcW w:w="655" w:type="pct"/>
            <w:noWrap/>
            <w:vAlign w:val="center"/>
          </w:tcPr>
          <w:p w14:paraId="36D36FE1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150</w:t>
            </w:r>
          </w:p>
        </w:tc>
        <w:tc>
          <w:tcPr>
            <w:tcW w:w="592" w:type="pct"/>
            <w:vAlign w:val="center"/>
          </w:tcPr>
          <w:p w14:paraId="6877D5B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584FAD0B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55E8A988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540E4A58" w14:textId="77777777" w:rsidR="00D753C3" w:rsidRDefault="00D753C3" w:rsidP="00D03BD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</w:t>
            </w:r>
            <w:r w:rsidR="00D03BD2">
              <w:rPr>
                <w:rFonts w:ascii="맑은 고딕" w:eastAsia="맑은 고딕" w:hAnsi="맑은 고딕" w:hint="eastAsia"/>
                <w:color w:val="000000"/>
                <w:sz w:val="20"/>
              </w:rPr>
              <w:t>N</w:t>
            </w: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</w:t>
            </w:r>
          </w:p>
        </w:tc>
        <w:tc>
          <w:tcPr>
            <w:tcW w:w="970" w:type="pct"/>
            <w:noWrap/>
            <w:vAlign w:val="center"/>
          </w:tcPr>
          <w:p w14:paraId="4346E477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대표자성명</w:t>
            </w:r>
          </w:p>
        </w:tc>
        <w:tc>
          <w:tcPr>
            <w:tcW w:w="655" w:type="pct"/>
            <w:noWrap/>
            <w:vAlign w:val="center"/>
          </w:tcPr>
          <w:p w14:paraId="11B7828C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110</w:t>
            </w:r>
          </w:p>
        </w:tc>
        <w:tc>
          <w:tcPr>
            <w:tcW w:w="592" w:type="pct"/>
            <w:vAlign w:val="center"/>
          </w:tcPr>
          <w:p w14:paraId="4817FC1E" w14:textId="77777777" w:rsidR="00D753C3" w:rsidRDefault="00141BD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5B2FDAC5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40CF6D23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59BCAACF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970" w:type="pct"/>
            <w:noWrap/>
            <w:vAlign w:val="center"/>
          </w:tcPr>
          <w:p w14:paraId="35F1B053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655" w:type="pct"/>
            <w:noWrap/>
            <w:vAlign w:val="center"/>
          </w:tcPr>
          <w:p w14:paraId="140633E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10</w:t>
            </w:r>
          </w:p>
        </w:tc>
        <w:tc>
          <w:tcPr>
            <w:tcW w:w="592" w:type="pct"/>
            <w:vAlign w:val="center"/>
          </w:tcPr>
          <w:p w14:paraId="4D02C16C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</w:p>
        </w:tc>
        <w:tc>
          <w:tcPr>
            <w:tcW w:w="1833" w:type="pct"/>
          </w:tcPr>
          <w:p w14:paraId="7DC31A28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16BB1065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709AB440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shipCoNat</w:t>
            </w:r>
          </w:p>
        </w:tc>
        <w:tc>
          <w:tcPr>
            <w:tcW w:w="970" w:type="pct"/>
            <w:noWrap/>
            <w:vAlign w:val="center"/>
          </w:tcPr>
          <w:p w14:paraId="7A01E199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선박회사국적</w:t>
            </w:r>
          </w:p>
        </w:tc>
        <w:tc>
          <w:tcPr>
            <w:tcW w:w="655" w:type="pct"/>
            <w:noWrap/>
            <w:vAlign w:val="center"/>
          </w:tcPr>
          <w:p w14:paraId="3538AF95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vAlign w:val="center"/>
          </w:tcPr>
          <w:p w14:paraId="5AB4AA7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5FFD6290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6A70E8D3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2170C39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970" w:type="pct"/>
            <w:noWrap/>
            <w:vAlign w:val="center"/>
          </w:tcPr>
          <w:p w14:paraId="7E0D3E77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655" w:type="pct"/>
            <w:noWrap/>
            <w:vAlign w:val="center"/>
          </w:tcPr>
          <w:p w14:paraId="5D2252AA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08CA3248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4FF7A48F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137C19B9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08A0CF8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agncAddr</w:t>
            </w:r>
          </w:p>
        </w:tc>
        <w:tc>
          <w:tcPr>
            <w:tcW w:w="970" w:type="pct"/>
            <w:noWrap/>
            <w:vAlign w:val="center"/>
          </w:tcPr>
          <w:p w14:paraId="1C473974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대리점주소</w:t>
            </w:r>
          </w:p>
        </w:tc>
        <w:tc>
          <w:tcPr>
            <w:tcW w:w="655" w:type="pct"/>
            <w:noWrap/>
            <w:vAlign w:val="center"/>
          </w:tcPr>
          <w:p w14:paraId="7373D9D3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 w14:paraId="3E7866D1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2C0D40CF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619AE554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1AF37D7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970" w:type="pct"/>
            <w:noWrap/>
            <w:vAlign w:val="center"/>
          </w:tcPr>
          <w:p w14:paraId="0A21EF7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655" w:type="pct"/>
            <w:noWrap/>
            <w:vAlign w:val="center"/>
          </w:tcPr>
          <w:p w14:paraId="52ED6866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78CAF0A9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1C7F7AE8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4F7C9508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0E5CB98F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970" w:type="pct"/>
            <w:noWrap/>
            <w:vAlign w:val="center"/>
          </w:tcPr>
          <w:p w14:paraId="164767F6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655" w:type="pct"/>
            <w:noWrap/>
            <w:vAlign w:val="center"/>
          </w:tcPr>
          <w:p w14:paraId="4C6C0702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 w14:paraId="6755ABD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5CAF632D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4AE89FED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796E2C05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rgsrNo</w:t>
            </w:r>
          </w:p>
        </w:tc>
        <w:tc>
          <w:tcPr>
            <w:tcW w:w="970" w:type="pct"/>
            <w:noWrap/>
            <w:vAlign w:val="center"/>
          </w:tcPr>
          <w:p w14:paraId="129BAD09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등록번호</w:t>
            </w:r>
          </w:p>
        </w:tc>
        <w:tc>
          <w:tcPr>
            <w:tcW w:w="655" w:type="pct"/>
            <w:noWrap/>
            <w:vAlign w:val="center"/>
          </w:tcPr>
          <w:p w14:paraId="7949F76D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30</w:t>
            </w:r>
          </w:p>
        </w:tc>
        <w:tc>
          <w:tcPr>
            <w:tcW w:w="592" w:type="pct"/>
            <w:vAlign w:val="center"/>
          </w:tcPr>
          <w:p w14:paraId="25A6038A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6CE2912F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D753C3" w14:paraId="329E4ACB" w14:textId="77777777" w:rsidTr="002239AC">
        <w:trPr>
          <w:trHeight w:val="300"/>
        </w:trPr>
        <w:tc>
          <w:tcPr>
            <w:tcW w:w="950" w:type="pct"/>
            <w:noWrap/>
            <w:vAlign w:val="center"/>
          </w:tcPr>
          <w:p w14:paraId="594C17A5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rgsrDt</w:t>
            </w:r>
          </w:p>
        </w:tc>
        <w:tc>
          <w:tcPr>
            <w:tcW w:w="970" w:type="pct"/>
            <w:noWrap/>
            <w:vAlign w:val="center"/>
          </w:tcPr>
          <w:p w14:paraId="5733F8E5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등록일자</w:t>
            </w:r>
          </w:p>
        </w:tc>
        <w:tc>
          <w:tcPr>
            <w:tcW w:w="655" w:type="pct"/>
            <w:noWrap/>
            <w:vAlign w:val="center"/>
          </w:tcPr>
          <w:p w14:paraId="7FE04EDE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vAlign w:val="center"/>
          </w:tcPr>
          <w:p w14:paraId="5B3E8725" w14:textId="77777777" w:rsidR="00D753C3" w:rsidRDefault="00D753C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 w14:paraId="08D370E2" w14:textId="77777777" w:rsidR="00D753C3" w:rsidRDefault="00D753C3" w:rsidP="00DC28C4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7DA82C87" w14:textId="77777777" w:rsidR="005D7564" w:rsidRDefault="005D7564" w:rsidP="005D756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7C12EA1" w14:textId="77777777" w:rsidR="005D7564" w:rsidRPr="00D4688E" w:rsidRDefault="005D7564" w:rsidP="005D7564">
      <w:pPr>
        <w:jc w:val="left"/>
        <w:rPr>
          <w:rFonts w:asciiTheme="majorHAnsi" w:eastAsiaTheme="majorHAnsi" w:hAnsiTheme="majorHAnsi"/>
        </w:rPr>
      </w:pPr>
    </w:p>
    <w:p w14:paraId="0926AC6F" w14:textId="77777777" w:rsidR="005D7564" w:rsidRPr="00E83505" w:rsidRDefault="005D7564" w:rsidP="00EB0A16">
      <w:pPr>
        <w:pStyle w:val="hieatt"/>
        <w:numPr>
          <w:ilvl w:val="0"/>
          <w:numId w:val="50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D7564" w:rsidRPr="00D4696F" w14:paraId="61C18083" w14:textId="77777777" w:rsidTr="00DC4A28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B1DEEA" w14:textId="77777777" w:rsidR="005D7564" w:rsidRPr="00D4696F" w:rsidRDefault="005D7564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5D7564" w:rsidRPr="00D4696F" w14:paraId="65B05016" w14:textId="77777777" w:rsidTr="00DC4A28">
        <w:trPr>
          <w:trHeight w:val="91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76C02B2" w14:textId="77777777" w:rsidR="005D7564" w:rsidRPr="0060457C" w:rsidRDefault="00420664" w:rsidP="0060457C">
            <w:pPr>
              <w:jc w:val="left"/>
              <w:rPr>
                <w:rFonts w:asciiTheme="majorHAnsi" w:eastAsiaTheme="majorHAnsi" w:hAnsiTheme="majorHAnsi"/>
              </w:rPr>
            </w:pPr>
            <w:hyperlink r:id="rId130" w:history="1">
              <w:r w:rsidR="00C14F3C" w:rsidRPr="00E94335">
                <w:rPr>
                  <w:rStyle w:val="a5"/>
                  <w:rFonts w:asciiTheme="majorHAnsi" w:eastAsiaTheme="majorHAnsi" w:hAnsiTheme="majorHAnsi"/>
                </w:rPr>
                <w:t>https://unipass.customs.go.kr:38010/ext/rest/shipCoBrkdQry/retrieveShipCoBrkd?crkyCn</w:t>
              </w:r>
            </w:hyperlink>
            <w:r w:rsidR="005D7564" w:rsidRPr="00692EB0">
              <w:rPr>
                <w:rFonts w:asciiTheme="majorHAnsi" w:eastAsiaTheme="majorHAnsi" w:hAnsiTheme="majorHAnsi"/>
              </w:rPr>
              <w:t>=</w:t>
            </w:r>
            <w:r w:rsidR="005D7564" w:rsidRPr="00692EB0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5D7564" w:rsidRPr="00692EB0">
              <w:rPr>
                <w:rFonts w:asciiTheme="majorHAnsi" w:eastAsiaTheme="majorHAnsi" w:hAnsiTheme="majorHAnsi"/>
              </w:rPr>
              <w:t>&amp;</w:t>
            </w:r>
            <w:r w:rsidR="00C14F3C" w:rsidRPr="00A45C49">
              <w:rPr>
                <w:rFonts w:asciiTheme="majorHAnsi" w:eastAsiaTheme="majorHAnsi" w:hAnsiTheme="majorHAnsi"/>
              </w:rPr>
              <w:t>shipCoSgn</w:t>
            </w:r>
            <w:r w:rsidR="005D7564" w:rsidRPr="00692EB0">
              <w:rPr>
                <w:rFonts w:asciiTheme="majorHAnsi" w:eastAsiaTheme="majorHAnsi" w:hAnsiTheme="majorHAnsi"/>
              </w:rPr>
              <w:t>=</w:t>
            </w:r>
            <w:r w:rsidR="003E63B5">
              <w:rPr>
                <w:rFonts w:asciiTheme="majorHAnsi" w:eastAsiaTheme="majorHAnsi" w:hAnsiTheme="majorHAnsi"/>
              </w:rPr>
              <w:t>LR</w:t>
            </w:r>
            <w:r w:rsidR="0060457C">
              <w:rPr>
                <w:rFonts w:asciiTheme="majorHAnsi" w:eastAsiaTheme="majorHAnsi" w:hAnsiTheme="majorHAnsi" w:hint="eastAsia"/>
              </w:rPr>
              <w:t>**</w:t>
            </w:r>
          </w:p>
        </w:tc>
      </w:tr>
      <w:tr w:rsidR="005D7564" w:rsidRPr="00D4696F" w14:paraId="0B4B786C" w14:textId="77777777" w:rsidTr="00DC4A2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FD4BA3" w14:textId="77777777" w:rsidR="005D7564" w:rsidRPr="00D4696F" w:rsidRDefault="005D7564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5D7564" w:rsidRPr="00D4696F" w14:paraId="1FF28558" w14:textId="77777777" w:rsidTr="00DC4A28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957704B" w14:textId="77777777" w:rsidR="003E63B5" w:rsidRPr="00730177" w:rsidRDefault="003E63B5" w:rsidP="003E63B5">
            <w:pPr>
              <w:ind w:leftChars="48" w:left="346" w:hanging="24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&lt;?</w:t>
            </w:r>
            <w:r w:rsidRPr="00730177"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 w:rsidRPr="00730177">
              <w:rPr>
                <w:rStyle w:val="m1"/>
                <w:rFonts w:ascii="Verdana" w:hAnsi="Verdana"/>
                <w:sz w:val="20"/>
              </w:rPr>
              <w:t>?&gt;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5A7BDBC4" w14:textId="77777777" w:rsidR="003E63B5" w:rsidRPr="00730177" w:rsidRDefault="00420664" w:rsidP="003E63B5"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hyperlink r:id="rId131" w:history="1">
              <w:r w:rsidR="003E63B5" w:rsidRPr="0073017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E63B5" w:rsidRPr="00730177">
              <w:rPr>
                <w:rFonts w:ascii="Verdana" w:hAnsi="Verdana"/>
                <w:sz w:val="20"/>
              </w:rPr>
              <w:t xml:space="preserve"> </w:t>
            </w:r>
            <w:r w:rsidR="003E63B5"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3E63B5" w:rsidRPr="00730177">
              <w:rPr>
                <w:rFonts w:ascii="Verdana" w:hAnsi="Verdana"/>
                <w:color w:val="990000"/>
                <w:sz w:val="20"/>
              </w:rPr>
              <w:t>shipCoBrkdQryRtnVo</w:t>
            </w:r>
            <w:r w:rsidR="003E63B5" w:rsidRPr="0073017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CAAC4F8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Style w:val="t1"/>
                <w:rFonts w:ascii="Verdana" w:hAnsi="Verdana"/>
                <w:sz w:val="20"/>
              </w:rPr>
              <w:t>ntceInfo</w:t>
            </w:r>
            <w:r w:rsidRPr="00730177">
              <w:rPr>
                <w:rStyle w:val="m1"/>
                <w:rFonts w:ascii="Verdana" w:hAnsi="Verdana"/>
                <w:sz w:val="20"/>
              </w:rPr>
              <w:t>/&gt;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1E5344F9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Style w:val="t1"/>
                <w:rFonts w:ascii="Verdana" w:hAnsi="Verdana"/>
                <w:sz w:val="20"/>
              </w:rPr>
              <w:t>tCnt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="00730177" w:rsidRPr="00730177">
              <w:rPr>
                <w:rStyle w:val="tx1"/>
                <w:rFonts w:ascii="Verdana" w:hAnsi="Verdana"/>
                <w:sz w:val="20"/>
              </w:rPr>
              <w:t>1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Style w:val="t1"/>
                <w:rFonts w:ascii="Verdana" w:hAnsi="Verdana"/>
                <w:sz w:val="20"/>
              </w:rPr>
              <w:t>tCnt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B89C6FD" w14:textId="77777777" w:rsidR="003E63B5" w:rsidRPr="00730177" w:rsidRDefault="00420664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hyperlink r:id="rId132" w:history="1">
              <w:r w:rsidR="003E63B5" w:rsidRPr="00730177">
                <w:rPr>
                  <w:rStyle w:val="a5"/>
                  <w:rFonts w:ascii="Verdana" w:hAnsi="Verdana" w:cs="Courier New"/>
                  <w:b/>
                  <w:bCs/>
                  <w:color w:val="FF0000"/>
                  <w:sz w:val="20"/>
                </w:rPr>
                <w:t>-</w:t>
              </w:r>
            </w:hyperlink>
            <w:r w:rsidR="003E63B5" w:rsidRPr="00730177">
              <w:rPr>
                <w:rFonts w:ascii="Verdana" w:hAnsi="Verdana"/>
                <w:sz w:val="20"/>
              </w:rPr>
              <w:t xml:space="preserve"> </w:t>
            </w:r>
            <w:r w:rsidR="003E63B5"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3E63B5" w:rsidRPr="00730177">
              <w:rPr>
                <w:rFonts w:ascii="Verdana" w:hAnsi="Verdana"/>
                <w:color w:val="990000"/>
                <w:sz w:val="20"/>
              </w:rPr>
              <w:t>shipCoBrkdQryRsltVo</w:t>
            </w:r>
            <w:r w:rsidR="003E63B5" w:rsidRPr="0073017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6FA3E380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brno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6</w:t>
            </w:r>
            <w:r w:rsidR="00C96104">
              <w:rPr>
                <w:rFonts w:ascii="Verdana" w:hAnsi="Verdana" w:cs="Courier New" w:hint="eastAsia"/>
                <w:b/>
                <w:color w:val="000000"/>
                <w:sz w:val="20"/>
              </w:rPr>
              <w:t>*********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brno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7D5B8E9F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agncAddr</w:t>
            </w:r>
            <w:r w:rsidR="00730177" w:rsidRPr="00730177">
              <w:rPr>
                <w:rStyle w:val="m1"/>
                <w:rFonts w:ascii="Verdana" w:hAnsi="Verdana"/>
                <w:sz w:val="20"/>
              </w:rPr>
              <w:t>/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3C7B63F8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shipAgncNm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**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shipAgncNm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64B704D2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rppnNm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rppnNm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5C40E36C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cntyNm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일</w:t>
            </w:r>
            <w:r w:rsidR="00730177" w:rsidRPr="00730177"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cntyNm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40619F18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rgsrDt</w:t>
            </w:r>
            <w:r w:rsidR="00730177" w:rsidRPr="00730177">
              <w:rPr>
                <w:rStyle w:val="m1"/>
                <w:rFonts w:ascii="Verdana" w:hAnsi="Verdana"/>
                <w:sz w:val="20"/>
              </w:rPr>
              <w:t>/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7C213508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telno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="00730177" w:rsidRPr="00730177"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telno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20FC6187" w14:textId="77777777" w:rsidR="00730177" w:rsidRPr="00730177" w:rsidRDefault="00730177" w:rsidP="00730177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faxNo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faxNo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0D3647FF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shipCoNat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="00730177" w:rsidRPr="00730177">
              <w:rPr>
                <w:rFonts w:ascii="Verdana" w:hAnsi="Verdana" w:cs="Courier New"/>
                <w:b/>
                <w:color w:val="000000"/>
                <w:sz w:val="20"/>
              </w:rPr>
              <w:t>J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shipCoNat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7674ADD7" w14:textId="77777777" w:rsidR="003E63B5" w:rsidRPr="00730177" w:rsidRDefault="003E63B5" w:rsidP="003E63B5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rgsrNo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="00730177" w:rsidRPr="00730177">
              <w:rPr>
                <w:rFonts w:ascii="Verdana" w:hAnsi="Verdana" w:cs="Courier New"/>
                <w:b/>
                <w:color w:val="000000"/>
                <w:sz w:val="20"/>
              </w:rPr>
              <w:t>K********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="00730177" w:rsidRPr="00730177">
              <w:rPr>
                <w:rFonts w:ascii="Verdana" w:hAnsi="Verdana"/>
                <w:color w:val="990000"/>
                <w:sz w:val="20"/>
              </w:rPr>
              <w:t>rgsrNo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753E17C0" w14:textId="77777777" w:rsidR="00730177" w:rsidRPr="00730177" w:rsidRDefault="00730177" w:rsidP="00730177">
            <w:pPr>
              <w:ind w:leftChars="48" w:left="586" w:hanging="480"/>
              <w:rPr>
                <w:rFonts w:ascii="Verdana" w:hAnsi="Verdana"/>
                <w:sz w:val="20"/>
              </w:rPr>
            </w:pPr>
            <w:r w:rsidRPr="00730177">
              <w:rPr>
                <w:rStyle w:val="b1"/>
                <w:rFonts w:ascii="Verdana" w:hAnsi="Verdana"/>
                <w:sz w:val="20"/>
              </w:rPr>
              <w:t> 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  <w:r w:rsidRPr="00730177">
              <w:rPr>
                <w:rStyle w:val="m1"/>
                <w:rFonts w:ascii="Verdana" w:hAnsi="Verdana"/>
                <w:sz w:val="20"/>
              </w:rPr>
              <w:t>&lt;</w:t>
            </w:r>
            <w:r w:rsidRPr="00730177">
              <w:rPr>
                <w:rFonts w:ascii="Verdana" w:hAnsi="Verdana"/>
                <w:color w:val="990000"/>
                <w:sz w:val="20"/>
              </w:rPr>
              <w:t>hdofAddr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부산시</w:t>
            </w:r>
            <w:r w:rsidRPr="00730177">
              <w:rPr>
                <w:rFonts w:ascii="Verdana" w:hAnsi="Verdana" w:cs="Courier New"/>
                <w:b/>
                <w:color w:val="000000"/>
                <w:sz w:val="20"/>
              </w:rPr>
              <w:t>*****************</w:t>
            </w: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hdofAddr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  <w:r w:rsidRPr="00730177">
              <w:rPr>
                <w:rFonts w:ascii="Verdana" w:hAnsi="Verdana"/>
                <w:sz w:val="20"/>
              </w:rPr>
              <w:t xml:space="preserve"> </w:t>
            </w:r>
          </w:p>
          <w:p w14:paraId="6A220A52" w14:textId="77777777" w:rsidR="003E63B5" w:rsidRPr="00730177" w:rsidRDefault="003E63B5" w:rsidP="003E63B5"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 w:rsidRPr="00730177">
              <w:rPr>
                <w:rStyle w:val="m1"/>
                <w:rFonts w:ascii="Verdana" w:hAnsi="Verdana"/>
                <w:sz w:val="20"/>
              </w:rPr>
              <w:t>&lt;/</w:t>
            </w:r>
            <w:r w:rsidR="00CC1607" w:rsidRPr="00CC1607">
              <w:rPr>
                <w:rFonts w:ascii="Verdana" w:hAnsi="Verdana"/>
                <w:color w:val="990000"/>
                <w:sz w:val="20"/>
              </w:rPr>
              <w:t>shipCoBrkdQryRsltVo</w:t>
            </w:r>
            <w:r w:rsidRPr="00730177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6F2E972" w14:textId="77777777" w:rsidR="005D7564" w:rsidRPr="00BF38CA" w:rsidRDefault="003E63B5" w:rsidP="003E63B5">
            <w:pPr>
              <w:ind w:leftChars="48" w:left="346" w:hanging="240"/>
              <w:rPr>
                <w:rFonts w:ascii="Verdana" w:hAnsi="Verdana"/>
                <w:sz w:val="20"/>
              </w:rPr>
            </w:pPr>
            <w:r w:rsidRPr="00730177">
              <w:rPr>
                <w:rFonts w:ascii="Verdana" w:hAnsi="Verdana"/>
                <w:color w:val="0000FF"/>
                <w:sz w:val="20"/>
              </w:rPr>
              <w:t>&lt;/</w:t>
            </w:r>
            <w:r w:rsidRPr="00730177">
              <w:rPr>
                <w:rFonts w:ascii="Verdana" w:hAnsi="Verdana"/>
                <w:color w:val="990000"/>
                <w:sz w:val="20"/>
              </w:rPr>
              <w:t>shipCoBrkdQryRtnVo</w:t>
            </w:r>
            <w:r w:rsidRPr="00730177"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 w14:paraId="35F24D06" w14:textId="77777777" w:rsidR="001B5DB0" w:rsidRDefault="001B5DB0">
      <w:pPr>
        <w:adjustRightInd/>
        <w:spacing w:line="240" w:lineRule="auto"/>
        <w:jc w:val="left"/>
        <w:textAlignment w:val="auto"/>
        <w:rPr>
          <w:rFonts w:hAnsi="Arial"/>
          <w:sz w:val="24"/>
        </w:rPr>
      </w:pPr>
      <w:r>
        <w:br w:type="page"/>
      </w:r>
    </w:p>
    <w:p w14:paraId="2B81A0AB" w14:textId="280CA56E" w:rsidR="001B5DB0" w:rsidRPr="00DE6FC4" w:rsidRDefault="001B5DB0" w:rsidP="001B5DB0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5" w:name="_Toc161922329"/>
      <w:r>
        <w:rPr>
          <w:rFonts w:asciiTheme="majorHAnsi" w:eastAsiaTheme="majorHAnsi" w:hAnsiTheme="majorHAnsi" w:hint="eastAsia"/>
          <w:b/>
          <w:sz w:val="26"/>
          <w:szCs w:val="26"/>
        </w:rPr>
        <w:t xml:space="preserve">개인통관고유부호 </w:t>
      </w:r>
      <w:r w:rsidR="0070573A">
        <w:rPr>
          <w:rFonts w:asciiTheme="majorHAnsi" w:eastAsiaTheme="majorHAnsi" w:hAnsiTheme="majorHAnsi" w:hint="eastAsia"/>
          <w:b/>
          <w:sz w:val="26"/>
          <w:szCs w:val="26"/>
        </w:rPr>
        <w:t>유효성</w:t>
      </w:r>
      <w:r>
        <w:rPr>
          <w:rFonts w:asciiTheme="majorHAnsi" w:eastAsiaTheme="majorHAnsi" w:hAnsiTheme="majorHAnsi" w:hint="eastAsia"/>
          <w:b/>
          <w:sz w:val="26"/>
          <w:szCs w:val="26"/>
        </w:rPr>
        <w:t>검증</w:t>
      </w:r>
      <w:bookmarkEnd w:id="55"/>
    </w:p>
    <w:p w14:paraId="26FD9085" w14:textId="77777777" w:rsidR="001B5DB0" w:rsidRDefault="001B5DB0" w:rsidP="00EB0A16">
      <w:pPr>
        <w:pStyle w:val="afc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2"/>
        <w:gridCol w:w="2203"/>
        <w:gridCol w:w="2014"/>
        <w:gridCol w:w="1901"/>
        <w:gridCol w:w="2130"/>
      </w:tblGrid>
      <w:tr w:rsidR="001B5DB0" w:rsidRPr="006777DC" w14:paraId="04E6FA0B" w14:textId="77777777" w:rsidTr="00FF13EC">
        <w:trPr>
          <w:trHeight w:val="394"/>
        </w:trPr>
        <w:tc>
          <w:tcPr>
            <w:tcW w:w="711" w:type="pct"/>
            <w:vMerge w:val="restart"/>
            <w:shd w:val="pct10" w:color="auto" w:fill="auto"/>
            <w:vAlign w:val="center"/>
          </w:tcPr>
          <w:p w14:paraId="689E1455" w14:textId="77777777" w:rsidR="001B5DB0" w:rsidRPr="0081418F" w:rsidRDefault="001B5DB0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71" w:type="pct"/>
            <w:shd w:val="pct10" w:color="auto" w:fill="auto"/>
          </w:tcPr>
          <w:p w14:paraId="137EEECD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079BF3DC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28</w:t>
            </w:r>
          </w:p>
        </w:tc>
      </w:tr>
      <w:tr w:rsidR="001B5DB0" w:rsidRPr="006777DC" w14:paraId="403D0DC2" w14:textId="77777777" w:rsidTr="00FF13EC">
        <w:trPr>
          <w:trHeight w:val="394"/>
        </w:trPr>
        <w:tc>
          <w:tcPr>
            <w:tcW w:w="711" w:type="pct"/>
            <w:vMerge/>
            <w:shd w:val="pct10" w:color="auto" w:fill="auto"/>
            <w:vAlign w:val="center"/>
          </w:tcPr>
          <w:p w14:paraId="2C133789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78465DCE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3E899C46" w14:textId="5D83D979" w:rsidR="001B5DB0" w:rsidRPr="0081418F" w:rsidRDefault="006F5A54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6F5A54">
              <w:rPr>
                <w:rFonts w:asciiTheme="majorHAnsi" w:eastAsiaTheme="majorHAnsi" w:hAnsiTheme="majorHAnsi" w:hint="eastAsia"/>
              </w:rPr>
              <w:t>수입신고 개인통관고유부호 검증</w:t>
            </w:r>
          </w:p>
        </w:tc>
      </w:tr>
      <w:tr w:rsidR="001B5DB0" w:rsidRPr="006777DC" w14:paraId="418A9027" w14:textId="77777777" w:rsidTr="00FF13EC">
        <w:trPr>
          <w:trHeight w:val="394"/>
        </w:trPr>
        <w:tc>
          <w:tcPr>
            <w:tcW w:w="711" w:type="pct"/>
            <w:vMerge/>
            <w:shd w:val="pct10" w:color="auto" w:fill="auto"/>
            <w:vAlign w:val="center"/>
          </w:tcPr>
          <w:p w14:paraId="0145ADA3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6922F7BE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7D871055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CA538C">
              <w:rPr>
                <w:rFonts w:asciiTheme="majorHAnsi" w:eastAsiaTheme="majorHAnsi" w:hAnsiTheme="majorHAnsi"/>
              </w:rPr>
              <w:t>retrievePersEcm</w:t>
            </w:r>
            <w:r w:rsidRPr="00140998">
              <w:rPr>
                <w:rFonts w:asciiTheme="majorHAnsi" w:eastAsiaTheme="majorHAnsi" w:hAnsiTheme="majorHAnsi"/>
              </w:rPr>
              <w:t>s</w:t>
            </w:r>
          </w:p>
        </w:tc>
      </w:tr>
      <w:tr w:rsidR="001B5DB0" w:rsidRPr="006777DC" w14:paraId="161D2DB7" w14:textId="77777777" w:rsidTr="00FF13EC">
        <w:trPr>
          <w:trHeight w:val="394"/>
        </w:trPr>
        <w:tc>
          <w:tcPr>
            <w:tcW w:w="711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BC90AFF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6AB7C8E1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27A23D7A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CA538C">
              <w:rPr>
                <w:rFonts w:asciiTheme="majorHAnsi" w:eastAsiaTheme="majorHAnsi" w:hAnsiTheme="majorHAnsi" w:hint="eastAsia"/>
              </w:rPr>
              <w:t>신고인이 수입신고서 전송 전에 수입신고서에 기재한 개인통관고유부호의 유효성을 사전에 검증할 수 있도록 서비스 제공</w:t>
            </w:r>
          </w:p>
        </w:tc>
      </w:tr>
      <w:tr w:rsidR="001B5DB0" w:rsidRPr="006777DC" w14:paraId="6738724A" w14:textId="77777777" w:rsidTr="00FF13EC">
        <w:tc>
          <w:tcPr>
            <w:tcW w:w="711" w:type="pct"/>
            <w:vMerge w:val="restart"/>
            <w:shd w:val="pct10" w:color="auto" w:fill="auto"/>
            <w:vAlign w:val="center"/>
          </w:tcPr>
          <w:p w14:paraId="786F8863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9D04608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 w14:paraId="761B9BB6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C318A28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9" w:type="pct"/>
            <w:vMerge w:val="restart"/>
            <w:shd w:val="clear" w:color="auto" w:fill="auto"/>
            <w:vAlign w:val="center"/>
          </w:tcPr>
          <w:p w14:paraId="338DEFE2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1B5DB0" w:rsidRPr="006777DC" w14:paraId="081F95E7" w14:textId="77777777" w:rsidTr="00FF13EC">
        <w:tc>
          <w:tcPr>
            <w:tcW w:w="711" w:type="pct"/>
            <w:vMerge/>
            <w:shd w:val="pct10" w:color="auto" w:fill="auto"/>
            <w:vAlign w:val="center"/>
          </w:tcPr>
          <w:p w14:paraId="7B855BC4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461E7B11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 w14:paraId="1A64279A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9" w:type="pct"/>
            <w:vMerge/>
            <w:shd w:val="clear" w:color="auto" w:fill="auto"/>
            <w:vAlign w:val="center"/>
          </w:tcPr>
          <w:p w14:paraId="0F4FEC0E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1B5DB0" w:rsidRPr="006777DC" w14:paraId="67DA7BF0" w14:textId="77777777" w:rsidTr="00FF13EC">
        <w:tc>
          <w:tcPr>
            <w:tcW w:w="711" w:type="pct"/>
            <w:vMerge/>
            <w:shd w:val="pct10" w:color="auto" w:fill="auto"/>
            <w:vAlign w:val="center"/>
          </w:tcPr>
          <w:p w14:paraId="3EC676F7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5ECEB679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3B3B2A81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1B5DB0" w:rsidRPr="006777DC" w14:paraId="70D24AA2" w14:textId="77777777" w:rsidTr="00FF13EC">
        <w:tc>
          <w:tcPr>
            <w:tcW w:w="711" w:type="pct"/>
            <w:vMerge w:val="restart"/>
            <w:shd w:val="pct10" w:color="auto" w:fill="auto"/>
            <w:vAlign w:val="center"/>
          </w:tcPr>
          <w:p w14:paraId="43D1A7AA" w14:textId="77777777" w:rsidR="001B5DB0" w:rsidRPr="0081418F" w:rsidRDefault="001B5DB0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D19F9CD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48910D88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7FC0EEFF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79DAF9D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6766E0FD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1B5DB0" w:rsidRPr="006777DC" w14:paraId="7EA0C8D8" w14:textId="77777777" w:rsidTr="00FF13EC">
        <w:tc>
          <w:tcPr>
            <w:tcW w:w="711" w:type="pct"/>
            <w:vMerge/>
            <w:shd w:val="pct10" w:color="auto" w:fill="auto"/>
            <w:vAlign w:val="center"/>
          </w:tcPr>
          <w:p w14:paraId="4E862B4D" w14:textId="77777777" w:rsidR="001B5DB0" w:rsidRPr="0081418F" w:rsidRDefault="001B5DB0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0C380BF5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5D2F6775" w14:textId="77777777" w:rsidR="001B5DB0" w:rsidRPr="0081418F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1B5DB0" w:rsidRPr="006777DC" w14:paraId="15BE0B63" w14:textId="77777777" w:rsidTr="00FF13EC">
        <w:tc>
          <w:tcPr>
            <w:tcW w:w="711" w:type="pct"/>
            <w:vMerge w:val="restart"/>
            <w:shd w:val="pct10" w:color="auto" w:fill="auto"/>
            <w:vAlign w:val="center"/>
          </w:tcPr>
          <w:p w14:paraId="79460266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DD6EDAE" w14:textId="77777777" w:rsidR="001B5DB0" w:rsidRPr="0081418F" w:rsidRDefault="001B5DB0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0968F1F9" w14:textId="77777777" w:rsidR="001B5DB0" w:rsidRDefault="001B5DB0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6B543F"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 w:rsidRPr="006B543F">
              <w:rPr>
                <w:rFonts w:asciiTheme="majorHAnsi" w:eastAsiaTheme="majorHAnsi" w:hAnsiTheme="majorHAnsi"/>
              </w:rPr>
              <w:t>unipass.customs.go.kr:38010/ext/rest/persEcmQry/</w:t>
            </w:r>
          </w:p>
          <w:p w14:paraId="1A17950E" w14:textId="77777777" w:rsidR="001B5DB0" w:rsidRPr="003B0322" w:rsidRDefault="001B5DB0" w:rsidP="005B27B5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538C">
              <w:rPr>
                <w:rFonts w:asciiTheme="majorHAnsi" w:eastAsiaTheme="majorHAnsi" w:hAnsiTheme="majorHAnsi"/>
              </w:rPr>
              <w:t>retrievePersEcm</w:t>
            </w:r>
          </w:p>
        </w:tc>
      </w:tr>
      <w:tr w:rsidR="00FF13EC" w:rsidRPr="006777DC" w14:paraId="0F82A815" w14:textId="77777777" w:rsidTr="00FF13EC">
        <w:tc>
          <w:tcPr>
            <w:tcW w:w="711" w:type="pct"/>
            <w:vMerge/>
            <w:shd w:val="pct10" w:color="auto" w:fill="auto"/>
            <w:vAlign w:val="center"/>
          </w:tcPr>
          <w:p w14:paraId="36C78B83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2040036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52D0101D" w14:textId="77777777" w:rsidR="00FF13EC" w:rsidRDefault="00FF13EC" w:rsidP="0093345C">
            <w:pPr>
              <w:jc w:val="left"/>
              <w:rPr>
                <w:rFonts w:asciiTheme="majorHAnsi" w:eastAsiaTheme="majorHAnsi" w:hAnsiTheme="majorHAnsi"/>
              </w:rPr>
            </w:pPr>
            <w:r w:rsidRPr="006B543F">
              <w:rPr>
                <w:rFonts w:asciiTheme="majorHAnsi" w:eastAsiaTheme="majorHAnsi" w:hAnsiTheme="majorHAnsi"/>
              </w:rPr>
              <w:t>https://unipass.customs.go.kr:38010/ext/rest/persEcmQry/</w:t>
            </w:r>
          </w:p>
          <w:p w14:paraId="13070620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538C">
              <w:rPr>
                <w:rFonts w:asciiTheme="majorHAnsi" w:eastAsiaTheme="majorHAnsi" w:hAnsiTheme="majorHAnsi"/>
              </w:rPr>
              <w:t>retrievePersEcm</w:t>
            </w:r>
          </w:p>
        </w:tc>
      </w:tr>
      <w:tr w:rsidR="00FF13EC" w:rsidRPr="006777DC" w14:paraId="41D0B934" w14:textId="77777777" w:rsidTr="00FF13EC">
        <w:tc>
          <w:tcPr>
            <w:tcW w:w="711" w:type="pct"/>
            <w:vMerge w:val="restart"/>
            <w:shd w:val="pct10" w:color="auto" w:fill="auto"/>
            <w:vAlign w:val="center"/>
          </w:tcPr>
          <w:p w14:paraId="2276F8C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932F19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426BEF86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5244D7E" w14:textId="77777777" w:rsidTr="00FF13EC">
        <w:tc>
          <w:tcPr>
            <w:tcW w:w="711" w:type="pct"/>
            <w:vMerge/>
            <w:shd w:val="pct10" w:color="auto" w:fill="auto"/>
            <w:vAlign w:val="center"/>
          </w:tcPr>
          <w:p w14:paraId="7F5DCB57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4C4EC57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9" w:type="pct"/>
            <w:shd w:val="clear" w:color="auto" w:fill="auto"/>
            <w:vAlign w:val="center"/>
          </w:tcPr>
          <w:p w14:paraId="04F924D8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81" w:type="pct"/>
            <w:shd w:val="pct10" w:color="auto" w:fill="auto"/>
            <w:vAlign w:val="center"/>
          </w:tcPr>
          <w:p w14:paraId="65072D1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F589A4C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3C7AB8E" w14:textId="77777777" w:rsidTr="00FF13EC">
        <w:trPr>
          <w:trHeight w:val="285"/>
        </w:trPr>
        <w:tc>
          <w:tcPr>
            <w:tcW w:w="711" w:type="pct"/>
            <w:vMerge/>
            <w:shd w:val="pct10" w:color="auto" w:fill="auto"/>
            <w:vAlign w:val="center"/>
          </w:tcPr>
          <w:p w14:paraId="3CBDCC97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71" w:type="pct"/>
            <w:shd w:val="pct10" w:color="auto" w:fill="auto"/>
            <w:vAlign w:val="center"/>
          </w:tcPr>
          <w:p w14:paraId="585E935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3F46A228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75A586C" w14:textId="77777777" w:rsidTr="00FF13EC">
        <w:trPr>
          <w:trHeight w:val="363"/>
        </w:trPr>
        <w:tc>
          <w:tcPr>
            <w:tcW w:w="1881" w:type="pct"/>
            <w:gridSpan w:val="2"/>
            <w:shd w:val="pct10" w:color="auto" w:fill="auto"/>
            <w:vAlign w:val="center"/>
          </w:tcPr>
          <w:p w14:paraId="6E0D23F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 w14:paraId="0929186B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89A6D28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4FFEE640" w14:textId="77777777" w:rsidR="001B5DB0" w:rsidRDefault="001B5DB0" w:rsidP="001B5DB0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0D3F5E1" w14:textId="77777777" w:rsidR="001B5DB0" w:rsidRDefault="001B5DB0" w:rsidP="00EB0A16">
      <w:pPr>
        <w:pStyle w:val="afc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2"/>
        <w:gridCol w:w="1816"/>
        <w:gridCol w:w="1059"/>
        <w:gridCol w:w="1079"/>
        <w:gridCol w:w="4379"/>
      </w:tblGrid>
      <w:tr w:rsidR="001B5DB0" w:rsidRPr="00795232" w14:paraId="30603D85" w14:textId="77777777" w:rsidTr="009E507F">
        <w:tc>
          <w:tcPr>
            <w:tcW w:w="751" w:type="pct"/>
            <w:shd w:val="pct10" w:color="auto" w:fill="auto"/>
            <w:vAlign w:val="center"/>
          </w:tcPr>
          <w:p w14:paraId="5E8C56EF" w14:textId="77777777" w:rsidR="001B5DB0" w:rsidRPr="00795232" w:rsidRDefault="001B5DB0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 w14:paraId="48EFF062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40" w:type="pct"/>
            <w:shd w:val="pct10" w:color="auto" w:fill="auto"/>
            <w:vAlign w:val="center"/>
          </w:tcPr>
          <w:p w14:paraId="37E5B193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0" w:type="pct"/>
            <w:shd w:val="pct10" w:color="auto" w:fill="auto"/>
            <w:vAlign w:val="center"/>
          </w:tcPr>
          <w:p w14:paraId="01DA234E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33" w:type="pct"/>
            <w:shd w:val="pct10" w:color="auto" w:fill="auto"/>
            <w:vAlign w:val="center"/>
          </w:tcPr>
          <w:p w14:paraId="28892514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B5DB0" w:rsidRPr="00795232" w14:paraId="328116F4" w14:textId="77777777" w:rsidTr="009E507F">
        <w:tc>
          <w:tcPr>
            <w:tcW w:w="751" w:type="pct"/>
            <w:shd w:val="clear" w:color="auto" w:fill="auto"/>
            <w:vAlign w:val="center"/>
          </w:tcPr>
          <w:p w14:paraId="7724EC35" w14:textId="77777777" w:rsidR="001B5DB0" w:rsidRPr="008C0E01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persEcm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5E86A5BD" w14:textId="77777777" w:rsidR="001B5DB0" w:rsidRPr="000E55DF" w:rsidRDefault="001B5DB0" w:rsidP="005B27B5">
            <w:pPr>
              <w:rPr>
                <w:rFonts w:asciiTheme="majorHAnsi" w:eastAsiaTheme="majorHAnsi" w:hAnsiTheme="majorHAnsi"/>
                <w:sz w:val="20"/>
              </w:rPr>
            </w:pPr>
            <w:r w:rsidRPr="006B543F">
              <w:rPr>
                <w:rFonts w:asciiTheme="majorHAnsi" w:eastAsiaTheme="majorHAnsi" w:hAnsiTheme="majorHAnsi" w:hint="eastAsia"/>
                <w:sz w:val="20"/>
              </w:rPr>
              <w:t>개인통관고유부호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6E91207E" w14:textId="77777777" w:rsidR="001B5DB0" w:rsidRPr="000E55DF" w:rsidRDefault="001B5DB0" w:rsidP="005B27B5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0988400" w14:textId="77777777" w:rsidR="001B5DB0" w:rsidRPr="000E55DF" w:rsidRDefault="001B5DB0" w:rsidP="005B27B5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33" w:type="pct"/>
            <w:shd w:val="clear" w:color="auto" w:fill="auto"/>
            <w:vAlign w:val="center"/>
          </w:tcPr>
          <w:p w14:paraId="060CC227" w14:textId="77777777" w:rsidR="001B5DB0" w:rsidRPr="00B359BF" w:rsidRDefault="001B5DB0" w:rsidP="005B27B5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6B543F">
              <w:rPr>
                <w:rFonts w:asciiTheme="majorHAnsi" w:eastAsiaTheme="majorHAnsi" w:hAnsiTheme="majorHAnsi" w:hint="eastAsia"/>
                <w:sz w:val="18"/>
              </w:rPr>
              <w:t>개인통관고유부호</w:t>
            </w:r>
          </w:p>
        </w:tc>
      </w:tr>
      <w:tr w:rsidR="009E507F" w:rsidRPr="00795232" w14:paraId="697AC8C7" w14:textId="77777777" w:rsidTr="009E507F">
        <w:tc>
          <w:tcPr>
            <w:tcW w:w="751" w:type="pct"/>
            <w:shd w:val="clear" w:color="auto" w:fill="auto"/>
            <w:vAlign w:val="center"/>
          </w:tcPr>
          <w:p w14:paraId="1D5A5EBE" w14:textId="77777777" w:rsidR="009E507F" w:rsidRPr="006B543F" w:rsidRDefault="009E507F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pltxNm</w:t>
            </w:r>
          </w:p>
        </w:tc>
        <w:tc>
          <w:tcPr>
            <w:tcW w:w="926" w:type="pct"/>
            <w:shd w:val="clear" w:color="auto" w:fill="auto"/>
            <w:vAlign w:val="center"/>
          </w:tcPr>
          <w:p w14:paraId="2EF1592B" w14:textId="77777777" w:rsidR="009E507F" w:rsidRPr="006B543F" w:rsidRDefault="009E507F" w:rsidP="009E507F">
            <w:pPr>
              <w:rPr>
                <w:rFonts w:asciiTheme="majorHAnsi" w:eastAsiaTheme="majorHAnsi" w:hAnsiTheme="majorHAnsi"/>
                <w:sz w:val="20"/>
              </w:rPr>
            </w:pPr>
            <w:r w:rsidRPr="006B543F">
              <w:rPr>
                <w:rFonts w:asciiTheme="majorHAnsi" w:eastAsiaTheme="majorHAnsi" w:hAnsiTheme="majorHAnsi" w:hint="eastAsia"/>
                <w:sz w:val="20"/>
              </w:rPr>
              <w:t>납세의무자명</w:t>
            </w:r>
          </w:p>
        </w:tc>
        <w:tc>
          <w:tcPr>
            <w:tcW w:w="540" w:type="pct"/>
            <w:shd w:val="clear" w:color="auto" w:fill="auto"/>
            <w:vAlign w:val="center"/>
          </w:tcPr>
          <w:p w14:paraId="7BF69EA9" w14:textId="5E7E2932" w:rsidR="009E507F" w:rsidRDefault="009E507F" w:rsidP="004A338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4A338A">
              <w:rPr>
                <w:rFonts w:asciiTheme="majorHAnsi" w:eastAsiaTheme="majorHAnsi" w:hAnsiTheme="majorHAnsi" w:hint="eastAsia"/>
                <w:sz w:val="20"/>
              </w:rPr>
              <w:t>00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F31A3A5" w14:textId="77777777" w:rsidR="009E507F" w:rsidRDefault="009B4696" w:rsidP="009E507F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33" w:type="pct"/>
            <w:shd w:val="clear" w:color="auto" w:fill="auto"/>
            <w:vAlign w:val="center"/>
          </w:tcPr>
          <w:p w14:paraId="6E5FBA4B" w14:textId="77777777" w:rsidR="009E507F" w:rsidRPr="006B543F" w:rsidRDefault="009E507F" w:rsidP="009E507F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6B543F">
              <w:rPr>
                <w:rFonts w:asciiTheme="majorHAnsi" w:eastAsiaTheme="majorHAnsi" w:hAnsiTheme="majorHAnsi" w:hint="eastAsia"/>
                <w:sz w:val="18"/>
              </w:rPr>
              <w:t>납세의무자명</w:t>
            </w:r>
          </w:p>
        </w:tc>
      </w:tr>
      <w:tr w:rsidR="009E507F" w:rsidRPr="006B543F" w14:paraId="7628CAB5" w14:textId="77777777" w:rsidTr="009E507F">
        <w:tc>
          <w:tcPr>
            <w:tcW w:w="7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56C1C" w14:textId="77777777" w:rsidR="009E507F" w:rsidRPr="009E507F" w:rsidRDefault="009E507F" w:rsidP="009E507F">
            <w:pPr>
              <w:rPr>
                <w:rFonts w:ascii="굴림" w:eastAsia="굴림" w:hAnsi="굴림" w:cs="굴림"/>
                <w:color w:val="000000"/>
                <w:sz w:val="20"/>
              </w:rPr>
            </w:pPr>
            <w:r w:rsidRPr="009E507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cralTelno</w:t>
            </w: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144A5" w14:textId="6D04E15D" w:rsidR="009E507F" w:rsidRPr="006B543F" w:rsidRDefault="009E507F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전화번호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31294" w14:textId="77777777" w:rsidR="009E507F" w:rsidRDefault="00391B00" w:rsidP="009E507F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11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CB127" w14:textId="77777777" w:rsidR="009E507F" w:rsidRDefault="009B4696" w:rsidP="009E507F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4F99D" w14:textId="6F46995B" w:rsidR="009E507F" w:rsidRPr="00391B00" w:rsidRDefault="009E507F" w:rsidP="008D0588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6B543F">
              <w:rPr>
                <w:rFonts w:asciiTheme="majorHAnsi" w:eastAsiaTheme="majorHAnsi" w:hAnsiTheme="majorHAnsi" w:hint="eastAsia"/>
                <w:sz w:val="18"/>
              </w:rPr>
              <w:t>납세의무자</w:t>
            </w:r>
            <w:r>
              <w:rPr>
                <w:rFonts w:asciiTheme="majorHAnsi" w:eastAsiaTheme="majorHAnsi" w:hAnsiTheme="majorHAnsi" w:hint="eastAsia"/>
                <w:sz w:val="18"/>
              </w:rPr>
              <w:t xml:space="preserve"> 전화번호</w:t>
            </w:r>
          </w:p>
        </w:tc>
      </w:tr>
    </w:tbl>
    <w:p w14:paraId="15F57752" w14:textId="77777777" w:rsidR="001B5DB0" w:rsidRDefault="001B5DB0" w:rsidP="001B5DB0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4EF381E" w14:textId="77777777" w:rsidR="001B5DB0" w:rsidRDefault="001B5DB0" w:rsidP="00EB0A16">
      <w:pPr>
        <w:pStyle w:val="afc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4982" w:type="pc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5"/>
        <w:gridCol w:w="2266"/>
        <w:gridCol w:w="994"/>
        <w:gridCol w:w="919"/>
        <w:gridCol w:w="3292"/>
      </w:tblGrid>
      <w:tr w:rsidR="001B5DB0" w:rsidRPr="00795232" w14:paraId="7AE0BBBE" w14:textId="77777777" w:rsidTr="005B27B5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68489AA2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4611A7C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5C41D485" w14:textId="77777777" w:rsidR="008B5D71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6482EB79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0D907626" w14:textId="77777777" w:rsidR="008B5D71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7A114693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03CD6D24" w14:textId="77777777" w:rsidR="001B5DB0" w:rsidRPr="00795232" w:rsidRDefault="001B5DB0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B5DB0" w14:paraId="131582D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F54AC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00CA6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1FEB2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F4A399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4C925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1B5DB0" w14:paraId="39431C17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9F369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BD38C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F5184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A6FC82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31F2FA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1B5DB0" w14:paraId="5FCAB39A" w14:textId="77777777" w:rsidTr="00EC4E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96BD4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A9D2D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C962B" w14:textId="77777777" w:rsidR="001B5DB0" w:rsidRPr="00BE003F" w:rsidRDefault="001B5DB0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9F31E" w14:textId="77777777" w:rsidR="001B5DB0" w:rsidRPr="00BE003F" w:rsidRDefault="001B5DB0" w:rsidP="00EC4EA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0BDB6" w14:textId="77777777" w:rsidR="001B5DB0" w:rsidRPr="00BE003F" w:rsidRDefault="001B5DB0" w:rsidP="00063D3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1:일치, 0:불일치, -1:시스템장애</w:t>
            </w:r>
          </w:p>
        </w:tc>
      </w:tr>
    </w:tbl>
    <w:p w14:paraId="7E58F588" w14:textId="77777777" w:rsidR="001B5DB0" w:rsidRDefault="001B5DB0" w:rsidP="001B5DB0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5D05366" w14:textId="77777777" w:rsidR="001B5DB0" w:rsidRPr="006B543F" w:rsidRDefault="001B5DB0" w:rsidP="001B5DB0">
      <w:pPr>
        <w:jc w:val="left"/>
        <w:rPr>
          <w:rFonts w:asciiTheme="majorHAnsi" w:eastAsiaTheme="majorHAnsi" w:hAnsiTheme="majorHAnsi"/>
          <w:b/>
          <w:sz w:val="24"/>
        </w:rPr>
      </w:pPr>
    </w:p>
    <w:p w14:paraId="141C469A" w14:textId="77777777" w:rsidR="001B5DB0" w:rsidRDefault="001B5DB0" w:rsidP="00EB0A16">
      <w:pPr>
        <w:pStyle w:val="afc"/>
        <w:numPr>
          <w:ilvl w:val="0"/>
          <w:numId w:val="5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B5DB0" w:rsidRPr="00D4696F" w14:paraId="29596F7D" w14:textId="77777777" w:rsidTr="005B27B5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CD2D8E" w14:textId="77777777" w:rsidR="001B5DB0" w:rsidRPr="00D4696F" w:rsidRDefault="001B5DB0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1B5DB0" w:rsidRPr="00D4696F" w14:paraId="2EE30A20" w14:textId="77777777" w:rsidTr="005B27B5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716CC26" w14:textId="77777777" w:rsidR="001B5DB0" w:rsidRDefault="001B5DB0" w:rsidP="005B27B5">
            <w:pPr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 w:rsidRPr="00795017">
              <w:rPr>
                <w:rStyle w:val="a5"/>
                <w:rFonts w:asciiTheme="majorHAnsi" w:eastAsiaTheme="majorHAnsi" w:hAnsiTheme="majorHAnsi" w:hint="eastAsia"/>
              </w:rPr>
              <w:t>https://unipass.customs.go.kr:38010/ext/rest/persEcmQry/retrievePersEcm?crkyCn=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</w:p>
          <w:p w14:paraId="70A2C16B" w14:textId="77777777" w:rsidR="001B5DB0" w:rsidRPr="00795017" w:rsidRDefault="001B5DB0" w:rsidP="00555991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95017">
              <w:rPr>
                <w:rStyle w:val="a5"/>
                <w:rFonts w:asciiTheme="majorHAnsi" w:eastAsiaTheme="majorHAnsi" w:hAnsiTheme="majorHAnsi" w:hint="eastAsia"/>
              </w:rPr>
              <w:t>&amp;persEcm=P160000000207&amp;pltxNm=홍길동</w:t>
            </w:r>
            <w:r w:rsidR="00555991" w:rsidRPr="00795017">
              <w:rPr>
                <w:rStyle w:val="a5"/>
                <w:rFonts w:asciiTheme="majorHAnsi" w:eastAsiaTheme="majorHAnsi" w:hAnsiTheme="majorHAnsi" w:hint="eastAsia"/>
              </w:rPr>
              <w:t>&amp;</w:t>
            </w:r>
            <w:r w:rsidR="00555991">
              <w:rPr>
                <w:rStyle w:val="a5"/>
                <w:rFonts w:asciiTheme="majorHAnsi" w:eastAsiaTheme="majorHAnsi" w:hAnsiTheme="majorHAnsi" w:hint="eastAsia"/>
              </w:rPr>
              <w:t>cralTelno</w:t>
            </w:r>
            <w:r w:rsidR="00555991" w:rsidRPr="00795017">
              <w:rPr>
                <w:rStyle w:val="a5"/>
                <w:rFonts w:asciiTheme="majorHAnsi" w:eastAsiaTheme="majorHAnsi" w:hAnsiTheme="majorHAnsi" w:hint="eastAsia"/>
              </w:rPr>
              <w:t>=</w:t>
            </w:r>
            <w:r w:rsidR="00555991">
              <w:rPr>
                <w:rStyle w:val="a5"/>
                <w:rFonts w:asciiTheme="majorHAnsi" w:eastAsiaTheme="majorHAnsi" w:hAnsiTheme="majorHAnsi" w:hint="eastAsia"/>
              </w:rPr>
              <w:t>01012341234</w:t>
            </w:r>
          </w:p>
        </w:tc>
      </w:tr>
      <w:tr w:rsidR="001B5DB0" w:rsidRPr="00D4696F" w14:paraId="73E3EF50" w14:textId="77777777" w:rsidTr="005B27B5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0848F6" w14:textId="77777777" w:rsidR="001B5DB0" w:rsidRPr="00D4696F" w:rsidRDefault="001B5DB0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B5DB0" w:rsidRPr="00B10B5E" w14:paraId="7B710628" w14:textId="77777777" w:rsidTr="005B27B5">
        <w:trPr>
          <w:trHeight w:val="1265"/>
        </w:trPr>
        <w:tc>
          <w:tcPr>
            <w:tcW w:w="9693" w:type="dxa"/>
            <w:shd w:val="clear" w:color="auto" w:fill="auto"/>
          </w:tcPr>
          <w:p w14:paraId="0A60CA20" w14:textId="77777777" w:rsidR="001B5DB0" w:rsidRPr="00795017" w:rsidRDefault="001B5DB0" w:rsidP="005B27B5">
            <w:pPr>
              <w:rPr>
                <w:rFonts w:ascii="Verdana" w:hAnsi="Verdana"/>
                <w:color w:val="0000FF"/>
              </w:rPr>
            </w:pPr>
            <w:r w:rsidRPr="00795017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3E36DD0E" w14:textId="77777777" w:rsidR="001B5DB0" w:rsidRPr="00795017" w:rsidRDefault="001B5DB0" w:rsidP="005B27B5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95017">
              <w:rPr>
                <w:rFonts w:ascii="Verdana" w:hAnsi="Verdana"/>
                <w:color w:val="C00000"/>
              </w:rPr>
              <w:t>&lt;persEcmQryRtnVo&gt;</w:t>
            </w:r>
          </w:p>
          <w:p w14:paraId="59CB3B19" w14:textId="77777777" w:rsidR="001B5DB0" w:rsidRPr="00795017" w:rsidRDefault="001B5DB0" w:rsidP="005B27B5">
            <w:pPr>
              <w:rPr>
                <w:rFonts w:ascii="Verdana" w:hAnsi="Verdana"/>
                <w:color w:val="C00000"/>
              </w:rPr>
            </w:pPr>
            <w:r w:rsidRPr="00795017">
              <w:rPr>
                <w:rFonts w:ascii="Verdana" w:hAnsi="Verdana"/>
                <w:color w:val="C00000"/>
              </w:rPr>
              <w:t xml:space="preserve">    &lt;tCnt&gt;</w:t>
            </w:r>
            <w:r w:rsidRPr="00795017">
              <w:rPr>
                <w:rFonts w:ascii="Verdana" w:hAnsi="Verdana"/>
                <w:color w:val="000000" w:themeColor="text1"/>
              </w:rPr>
              <w:t>1</w:t>
            </w:r>
            <w:r w:rsidRPr="00795017">
              <w:rPr>
                <w:rFonts w:ascii="Verdana" w:hAnsi="Verdana"/>
                <w:color w:val="C00000"/>
              </w:rPr>
              <w:t xml:space="preserve">&lt;/tCnt&gt; </w:t>
            </w:r>
          </w:p>
          <w:p w14:paraId="64A72631" w14:textId="77777777" w:rsidR="001B5DB0" w:rsidRPr="00795017" w:rsidRDefault="001B5DB0" w:rsidP="005B27B5">
            <w:pPr>
              <w:ind w:leftChars="84" w:left="665" w:hanging="480"/>
              <w:rPr>
                <w:b/>
                <w:color w:val="0000FF"/>
              </w:rPr>
            </w:pPr>
            <w:r w:rsidRPr="00795017">
              <w:rPr>
                <w:rFonts w:ascii="Verdana" w:hAnsi="Verdana"/>
                <w:color w:val="C00000"/>
              </w:rPr>
              <w:t>&lt;/persEcmQryRtnVo&gt;</w:t>
            </w:r>
          </w:p>
        </w:tc>
      </w:tr>
      <w:tr w:rsidR="001B5DB0" w:rsidRPr="00B10B5E" w14:paraId="17935534" w14:textId="77777777" w:rsidTr="005B27B5">
        <w:trPr>
          <w:trHeight w:val="449"/>
        </w:trPr>
        <w:tc>
          <w:tcPr>
            <w:tcW w:w="9693" w:type="dxa"/>
            <w:shd w:val="clear" w:color="auto" w:fill="D9D9D9" w:themeFill="background1" w:themeFillShade="D9"/>
            <w:vAlign w:val="center"/>
          </w:tcPr>
          <w:p w14:paraId="3A061D00" w14:textId="77777777" w:rsidR="001B5DB0" w:rsidRPr="00D4696F" w:rsidRDefault="001B5DB0" w:rsidP="00FF13EC">
            <w:pPr>
              <w:pStyle w:val="aff0"/>
            </w:pPr>
            <w:r>
              <w:rPr>
                <w:rFonts w:hint="eastAsia"/>
              </w:rPr>
              <w:t xml:space="preserve">불일치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B5DB0" w:rsidRPr="00B10B5E" w14:paraId="44A5FBF5" w14:textId="77777777" w:rsidTr="00EC4EAC">
        <w:trPr>
          <w:trHeight w:val="2368"/>
        </w:trPr>
        <w:tc>
          <w:tcPr>
            <w:tcW w:w="9693" w:type="dxa"/>
            <w:shd w:val="clear" w:color="auto" w:fill="auto"/>
          </w:tcPr>
          <w:p w14:paraId="0A387B51" w14:textId="77777777" w:rsidR="001B5DB0" w:rsidRPr="006E6DA3" w:rsidRDefault="001B5DB0" w:rsidP="005B27B5">
            <w:pPr>
              <w:rPr>
                <w:rFonts w:ascii="Verdana" w:hAnsi="Verdana"/>
                <w:color w:val="0000FF"/>
                <w:sz w:val="18"/>
              </w:rPr>
            </w:pPr>
            <w:r w:rsidRPr="006E6DA3">
              <w:rPr>
                <w:rFonts w:ascii="Verdana" w:hAnsi="Verdana"/>
                <w:color w:val="0000FF"/>
                <w:sz w:val="18"/>
              </w:rPr>
              <w:t xml:space="preserve">&lt;?xml version="1.0" encoding="UTF-8" standalone="yes" ?&gt; </w:t>
            </w:r>
          </w:p>
          <w:p w14:paraId="33DF9A95" w14:textId="77777777" w:rsidR="001B5DB0" w:rsidRPr="00340B31" w:rsidRDefault="001B5DB0" w:rsidP="005B27B5">
            <w:pPr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&lt;persEcmQryRtnVo&gt;</w:t>
            </w:r>
          </w:p>
          <w:p w14:paraId="243A1CE6" w14:textId="77777777" w:rsidR="001B5DB0" w:rsidRPr="00340B31" w:rsidRDefault="001B5DB0" w:rsidP="005B27B5">
            <w:pPr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 xml:space="preserve">  &lt;ntceInfo&gt;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유효성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검증결과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불일치</w:t>
            </w:r>
            <w:r w:rsidRPr="00340B31">
              <w:rPr>
                <w:rFonts w:ascii="Verdana" w:hAnsi="Verdana"/>
                <w:color w:val="C00000"/>
                <w:sz w:val="18"/>
              </w:rPr>
              <w:t xml:space="preserve">&lt;/ntceInfo&gt; </w:t>
            </w:r>
          </w:p>
          <w:p w14:paraId="64736411" w14:textId="77777777" w:rsidR="001B5DB0" w:rsidRPr="00340B31" w:rsidRDefault="001B5DB0" w:rsidP="005B27B5">
            <w:pPr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 xml:space="preserve">  &lt;tCnt&gt;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0</w:t>
            </w:r>
            <w:r w:rsidRPr="00340B31">
              <w:rPr>
                <w:rFonts w:ascii="Verdana" w:hAnsi="Verdana"/>
                <w:color w:val="C00000"/>
                <w:sz w:val="18"/>
              </w:rPr>
              <w:t xml:space="preserve">&lt;/tCnt&gt; </w:t>
            </w:r>
          </w:p>
          <w:p w14:paraId="39D2C913" w14:textId="77777777" w:rsidR="001B5DB0" w:rsidRPr="00340B31" w:rsidRDefault="001B5DB0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6678C321" w14:textId="77777777" w:rsidR="006E6DA3" w:rsidRPr="00340B31" w:rsidRDefault="006E6DA3" w:rsidP="006E6DA3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&lt;errMsgCn&gt;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납세의무자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개인통관고유부호가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존재하지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않습니다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.</w:t>
            </w:r>
            <w:r w:rsidRPr="00340B31"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41E2B20A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30D4F670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74FEE121" w14:textId="77777777" w:rsidR="006E6DA3" w:rsidRPr="00340B31" w:rsidRDefault="006E6DA3" w:rsidP="006E6DA3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&lt;errMsgCn&gt;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현재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사용중이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아닌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개인통관고유부호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입니다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.</w:t>
            </w:r>
            <w:r w:rsidRPr="00340B31"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710FA2E6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7FE951C1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34F25139" w14:textId="77777777" w:rsidR="006E6DA3" w:rsidRPr="00340B31" w:rsidRDefault="006E6DA3" w:rsidP="006E6DA3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&lt;errMsgCn&gt;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입력하신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납세의무자명이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개인통관고유부호의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성명과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일치하지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않습니다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.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납세의무자명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파라미터가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깨질경우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UTF-8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로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변환하여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실행하십시오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.</w:t>
            </w:r>
            <w:r w:rsidRPr="00340B31"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4F22D824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06CAAE28" w14:textId="77777777" w:rsidR="006E6DA3" w:rsidRPr="00340B31" w:rsidRDefault="006E6DA3" w:rsidP="006E6DA3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2887D62D" w14:textId="77777777" w:rsidR="006E6DA3" w:rsidRPr="00340B31" w:rsidRDefault="006E6DA3" w:rsidP="006E6DA3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&lt;errMsgCn&gt;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개인통관고유부호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정보변경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(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휴대전화번호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인증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)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후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신고하시기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 xml:space="preserve"> 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바랍니다</w:t>
            </w:r>
            <w:r w:rsidRPr="00340B31">
              <w:rPr>
                <w:rFonts w:ascii="Verdana" w:hAnsi="Verdana"/>
                <w:color w:val="000000" w:themeColor="text1"/>
                <w:sz w:val="18"/>
              </w:rPr>
              <w:t>.</w:t>
            </w:r>
            <w:r w:rsidRPr="00340B31"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7E30452D" w14:textId="77777777" w:rsidR="00EC4EAC" w:rsidRDefault="001B5DB0" w:rsidP="00EC4EAC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1CDABE78" w14:textId="77777777" w:rsidR="00FA7D2B" w:rsidRPr="00340B31" w:rsidRDefault="00FA7D2B" w:rsidP="00FA7D2B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 w14:paraId="0EC9C376" w14:textId="0E80B19A" w:rsidR="00FA7D2B" w:rsidRPr="00340B31" w:rsidRDefault="00FA7D2B" w:rsidP="00FA7D2B"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&lt;errMsgCn&gt;</w:t>
            </w:r>
            <w:r w:rsidRPr="00FA7D2B">
              <w:rPr>
                <w:rFonts w:hAnsi="바탕체"/>
                <w:color w:val="000000" w:themeColor="text1"/>
                <w:sz w:val="18"/>
                <w:szCs w:val="18"/>
              </w:rPr>
              <w:t>납세의무자</w:t>
            </w:r>
            <w:r w:rsidRPr="00FA7D2B">
              <w:rPr>
                <w:rFonts w:hAnsi="바탕체"/>
                <w:spacing w:val="-4"/>
                <w:sz w:val="18"/>
                <w:szCs w:val="18"/>
              </w:rPr>
              <w:t xml:space="preserve"> </w:t>
            </w:r>
            <w:r w:rsidR="00391B00">
              <w:rPr>
                <w:rFonts w:hAnsi="바탕체" w:hint="eastAsia"/>
                <w:color w:val="000000" w:themeColor="text1"/>
                <w:sz w:val="18"/>
                <w:szCs w:val="18"/>
              </w:rPr>
              <w:t>전화번호가 일치하지 않습니다</w:t>
            </w:r>
            <w:r w:rsidRPr="00FA7D2B">
              <w:rPr>
                <w:rFonts w:hAnsi="바탕체" w:hint="eastAsia"/>
                <w:spacing w:val="-4"/>
                <w:sz w:val="18"/>
                <w:szCs w:val="18"/>
              </w:rPr>
              <w:t>.</w:t>
            </w:r>
            <w:r w:rsidRPr="00340B31"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 w14:paraId="6D5C2C61" w14:textId="77777777" w:rsidR="00FA7D2B" w:rsidRDefault="00FA7D2B" w:rsidP="00FA7D2B"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 w14:paraId="041F6D05" w14:textId="77777777" w:rsidR="001B5DB0" w:rsidRPr="00AD617E" w:rsidRDefault="001B5DB0" w:rsidP="00EC4EAC">
            <w:pPr>
              <w:rPr>
                <w:rFonts w:ascii="Verdana" w:hAnsi="Verdana"/>
                <w:color w:val="0000FF"/>
              </w:rPr>
            </w:pPr>
            <w:r w:rsidRPr="00340B31">
              <w:rPr>
                <w:rFonts w:ascii="Verdana" w:hAnsi="Verdana"/>
                <w:color w:val="C00000"/>
                <w:sz w:val="18"/>
              </w:rPr>
              <w:t>&lt;/persEcmQryRtnVo&gt;</w:t>
            </w:r>
          </w:p>
        </w:tc>
      </w:tr>
    </w:tbl>
    <w:p w14:paraId="2EBFC71D" w14:textId="77777777" w:rsidR="001B5DB0" w:rsidRDefault="001B5DB0" w:rsidP="001B5DB0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 w:hint="eastAsia"/>
          <w:b/>
          <w:sz w:val="20"/>
        </w:rPr>
        <w:t xml:space="preserve">응답 메시지에 </w:t>
      </w:r>
      <w:r w:rsidRPr="00C932F0">
        <w:rPr>
          <w:rFonts w:asciiTheme="majorHAnsi" w:eastAsiaTheme="majorHAnsi" w:hAnsiTheme="majorHAnsi" w:hint="eastAsia"/>
          <w:b/>
          <w:sz w:val="20"/>
        </w:rPr>
        <w:t xml:space="preserve">글자가 깨질경우 </w:t>
      </w:r>
      <w:r w:rsidRPr="00C932F0">
        <w:rPr>
          <w:rFonts w:asciiTheme="majorHAnsi" w:eastAsiaTheme="majorHAnsi" w:hAnsiTheme="majorHAnsi" w:hint="eastAsia"/>
          <w:b/>
          <w:color w:val="FF0000"/>
          <w:sz w:val="20"/>
        </w:rPr>
        <w:t>UTF-8</w:t>
      </w:r>
      <w:r w:rsidRPr="00C932F0">
        <w:rPr>
          <w:rFonts w:asciiTheme="majorHAnsi" w:eastAsiaTheme="majorHAnsi" w:hAnsiTheme="majorHAnsi" w:hint="eastAsia"/>
          <w:b/>
          <w:sz w:val="20"/>
        </w:rPr>
        <w:t>로 변환</w:t>
      </w:r>
      <w:r>
        <w:rPr>
          <w:rFonts w:asciiTheme="majorHAnsi" w:eastAsiaTheme="majorHAnsi" w:hAnsiTheme="majorHAnsi" w:hint="eastAsia"/>
          <w:b/>
          <w:sz w:val="20"/>
        </w:rPr>
        <w:t>하여 실행하십시오.</w:t>
      </w:r>
    </w:p>
    <w:p w14:paraId="0E466699" w14:textId="77777777" w:rsidR="001B5DB0" w:rsidRDefault="001B5DB0" w:rsidP="001B5DB0">
      <w:r>
        <w:br w:type="page"/>
      </w:r>
    </w:p>
    <w:p w14:paraId="3DDAC4DD" w14:textId="77777777" w:rsidR="006035B8" w:rsidRPr="00800638" w:rsidRDefault="006035B8" w:rsidP="006035B8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56" w:name="_Toc161922330"/>
      <w:r w:rsidRPr="00800638">
        <w:rPr>
          <w:rFonts w:asciiTheme="majorHAnsi" w:eastAsiaTheme="majorHAnsi" w:hAnsiTheme="majorHAnsi" w:hint="eastAsia"/>
          <w:b/>
          <w:sz w:val="26"/>
          <w:szCs w:val="26"/>
        </w:rPr>
        <w:t>세관장확인대상 물품 조회</w:t>
      </w:r>
      <w:bookmarkEnd w:id="56"/>
    </w:p>
    <w:p w14:paraId="0CBF1E7E" w14:textId="77777777" w:rsidR="006035B8" w:rsidRDefault="006035B8" w:rsidP="00EB0A16">
      <w:pPr>
        <w:pStyle w:val="afc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268"/>
        <w:gridCol w:w="1985"/>
        <w:gridCol w:w="1755"/>
        <w:gridCol w:w="2178"/>
      </w:tblGrid>
      <w:tr w:rsidR="006035B8" w:rsidRPr="006777DC" w14:paraId="50CF17AA" w14:textId="77777777" w:rsidTr="009A28AA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B0170D6" w14:textId="77777777" w:rsidR="006035B8" w:rsidRPr="0081418F" w:rsidRDefault="006035B8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15289E6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811352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/>
              </w:rPr>
              <w:t>9</w:t>
            </w:r>
          </w:p>
        </w:tc>
      </w:tr>
      <w:tr w:rsidR="006035B8" w:rsidRPr="006777DC" w14:paraId="27E1758D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3CBBDBC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A3A9B22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5E25EB" w14:textId="77777777" w:rsidR="006035B8" w:rsidRPr="00795017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795017">
              <w:rPr>
                <w:rFonts w:asciiTheme="majorHAnsi" w:eastAsiaTheme="majorHAnsi" w:hAnsiTheme="majorHAnsi" w:hint="eastAsia"/>
              </w:rPr>
              <w:t>세관장확인대상 법령코드 조회</w:t>
            </w:r>
          </w:p>
        </w:tc>
      </w:tr>
      <w:tr w:rsidR="006035B8" w:rsidRPr="006777DC" w14:paraId="7C65296C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F675926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AD3BFC1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8700462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795017">
              <w:rPr>
                <w:rFonts w:asciiTheme="majorHAnsi" w:eastAsiaTheme="majorHAnsi" w:hAnsiTheme="majorHAnsi"/>
              </w:rPr>
              <w:t>retrieveCcctLworCd</w:t>
            </w:r>
          </w:p>
        </w:tc>
      </w:tr>
      <w:tr w:rsidR="006035B8" w:rsidRPr="006777DC" w14:paraId="770C8ED8" w14:textId="77777777" w:rsidTr="009A28AA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FF2FDF5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805853C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6D5117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795017">
              <w:rPr>
                <w:rFonts w:asciiTheme="majorHAnsi" w:eastAsiaTheme="majorHAnsi" w:hAnsiTheme="majorHAnsi" w:hint="eastAsia"/>
              </w:rPr>
              <w:t>HS부호별 세관장확인대상 법령코드 및 법령명, 해당 요건승인기관 정보를 제공</w:t>
            </w:r>
          </w:p>
        </w:tc>
      </w:tr>
      <w:tr w:rsidR="006035B8" w:rsidRPr="006777DC" w14:paraId="438B168A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37D0FBA4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7529020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65701BC0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8E585D2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38" w:type="pct"/>
            <w:vMerge w:val="restart"/>
            <w:shd w:val="clear" w:color="auto" w:fill="auto"/>
            <w:vAlign w:val="center"/>
          </w:tcPr>
          <w:p w14:paraId="384B8070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035B8" w:rsidRPr="006777DC" w14:paraId="115E3EF5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49EC7B68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047255E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 w14:paraId="14713FC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38" w:type="pct"/>
            <w:vMerge/>
            <w:shd w:val="clear" w:color="auto" w:fill="auto"/>
            <w:vAlign w:val="center"/>
          </w:tcPr>
          <w:p w14:paraId="57A934DF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035B8" w:rsidRPr="006777DC" w14:paraId="4C3B8C87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67A1FEB7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CB597C8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8CC3A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035B8" w:rsidRPr="006777DC" w14:paraId="59A14C26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238AF860" w14:textId="77777777" w:rsidR="006035B8" w:rsidRPr="0081418F" w:rsidRDefault="006035B8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56752D8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7E1E564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0029D44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FC2061B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17110E1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035B8" w:rsidRPr="006777DC" w14:paraId="3026E8FF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1BF3216D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9562159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4A2980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035B8" w:rsidRPr="006777DC" w14:paraId="17894854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5FC53BC7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C932387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C6AA8A" w14:textId="77777777" w:rsidR="006035B8" w:rsidRPr="003B0322" w:rsidRDefault="006035B8" w:rsidP="009A28A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95017"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 w:rsidRPr="00795017">
              <w:rPr>
                <w:rFonts w:asciiTheme="majorHAnsi" w:eastAsiaTheme="majorHAnsi" w:hAnsiTheme="majorHAnsi"/>
              </w:rPr>
              <w:t>unipass.customs.go.kr:38010/ext/rest/ccctLworCdQry/retrieveCcctLworCd</w:t>
            </w:r>
          </w:p>
        </w:tc>
      </w:tr>
      <w:tr w:rsidR="00FF13EC" w:rsidRPr="006777DC" w14:paraId="15FA5FDE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08A869FA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FF65CC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9525100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95017">
              <w:rPr>
                <w:rFonts w:asciiTheme="majorHAnsi" w:eastAsiaTheme="majorHAnsi" w:hAnsiTheme="majorHAnsi"/>
              </w:rPr>
              <w:t>https://unipass.customs.go.kr:38010/ext/rest/ccctLworCdQry/retrieveCcctLworCd</w:t>
            </w:r>
          </w:p>
        </w:tc>
      </w:tr>
      <w:tr w:rsidR="00FF13EC" w:rsidRPr="006777DC" w14:paraId="5861A278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413C8C9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AEA0E2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2E3987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572E8E12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34A2B8C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19856D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2C47F25C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17" w:type="pct"/>
            <w:shd w:val="pct10" w:color="auto" w:fill="auto"/>
            <w:vAlign w:val="center"/>
          </w:tcPr>
          <w:p w14:paraId="5F298A1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57A45A71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00FBD4D" w14:textId="77777777" w:rsidTr="009A28AA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300D2D6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49341E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53F5F7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C203A10" w14:textId="77777777" w:rsidTr="00063D3C">
        <w:trPr>
          <w:trHeight w:val="85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6DE122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6A700E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E598A6C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B602FB5" w14:textId="77777777" w:rsidR="006035B8" w:rsidRPr="00063D3C" w:rsidRDefault="006035B8" w:rsidP="00FA0D59">
      <w:pPr>
        <w:pStyle w:val="afc"/>
        <w:spacing w:line="100" w:lineRule="atLeast"/>
        <w:ind w:leftChars="0" w:left="1253"/>
        <w:jc w:val="left"/>
        <w:rPr>
          <w:rFonts w:asciiTheme="majorHAnsi" w:eastAsiaTheme="majorHAnsi" w:hAnsiTheme="majorHAnsi"/>
          <w:b/>
          <w:sz w:val="18"/>
        </w:rPr>
      </w:pPr>
    </w:p>
    <w:p w14:paraId="64131FEC" w14:textId="77777777" w:rsidR="006035B8" w:rsidRDefault="006035B8" w:rsidP="00EB0A16">
      <w:pPr>
        <w:pStyle w:val="afc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4"/>
        <w:gridCol w:w="1617"/>
        <w:gridCol w:w="1107"/>
        <w:gridCol w:w="1128"/>
        <w:gridCol w:w="4089"/>
      </w:tblGrid>
      <w:tr w:rsidR="006035B8" w:rsidRPr="00795232" w14:paraId="587BF79B" w14:textId="77777777" w:rsidTr="005B27B5">
        <w:tc>
          <w:tcPr>
            <w:tcW w:w="805" w:type="pct"/>
            <w:shd w:val="pct10" w:color="auto" w:fill="auto"/>
            <w:vAlign w:val="center"/>
          </w:tcPr>
          <w:p w14:paraId="4CBC9399" w14:textId="77777777" w:rsidR="006035B8" w:rsidRPr="00795232" w:rsidRDefault="006035B8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54" w:type="pct"/>
            <w:shd w:val="pct10" w:color="auto" w:fill="auto"/>
            <w:vAlign w:val="center"/>
          </w:tcPr>
          <w:p w14:paraId="79773FE0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6EDA78C5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4E581C45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254162E7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035B8" w:rsidRPr="00795232" w14:paraId="24DE6E4A" w14:textId="77777777" w:rsidTr="005B27B5">
        <w:tc>
          <w:tcPr>
            <w:tcW w:w="805" w:type="pct"/>
            <w:shd w:val="clear" w:color="auto" w:fill="auto"/>
            <w:vAlign w:val="center"/>
          </w:tcPr>
          <w:p w14:paraId="26D6DE49" w14:textId="77777777" w:rsidR="006035B8" w:rsidRPr="00795017" w:rsidRDefault="006035B8" w:rsidP="005B27B5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A5C5B" w14:textId="77777777" w:rsidR="006035B8" w:rsidRPr="00795017" w:rsidRDefault="006035B8" w:rsidP="005B27B5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HS부호</w:t>
            </w:r>
          </w:p>
        </w:tc>
        <w:tc>
          <w:tcPr>
            <w:tcW w:w="5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5CDA0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E404E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5A743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HS부호</w:t>
            </w:r>
          </w:p>
        </w:tc>
      </w:tr>
      <w:tr w:rsidR="006035B8" w:rsidRPr="00795232" w14:paraId="1434DFEF" w14:textId="77777777" w:rsidTr="005B27B5">
        <w:tc>
          <w:tcPr>
            <w:tcW w:w="805" w:type="pct"/>
            <w:shd w:val="clear" w:color="auto" w:fill="auto"/>
            <w:vAlign w:val="center"/>
          </w:tcPr>
          <w:p w14:paraId="0439C229" w14:textId="77777777" w:rsidR="006035B8" w:rsidRPr="00795017" w:rsidRDefault="006035B8" w:rsidP="005B27B5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cs="굴림"/>
                <w:color w:val="000000"/>
                <w:sz w:val="20"/>
              </w:rPr>
              <w:t>imexTp</w:t>
            </w:r>
          </w:p>
        </w:tc>
        <w:tc>
          <w:tcPr>
            <w:tcW w:w="85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A57FE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E6E7B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16244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38EAA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1: 수출, 2: 수입</w:t>
            </w:r>
          </w:p>
        </w:tc>
      </w:tr>
    </w:tbl>
    <w:p w14:paraId="4B7F94F0" w14:textId="77777777" w:rsidR="00063D3C" w:rsidRPr="00063D3C" w:rsidRDefault="00063D3C" w:rsidP="00FA0D59">
      <w:pPr>
        <w:jc w:val="left"/>
        <w:rPr>
          <w:rFonts w:asciiTheme="majorHAnsi" w:eastAsiaTheme="majorHAnsi" w:hAnsiTheme="majorHAnsi"/>
          <w:b/>
          <w:sz w:val="18"/>
        </w:rPr>
      </w:pPr>
    </w:p>
    <w:p w14:paraId="78818F1B" w14:textId="77777777" w:rsidR="006035B8" w:rsidRDefault="006035B8" w:rsidP="00EB0A16">
      <w:pPr>
        <w:pStyle w:val="afc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4918" w:type="pc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9"/>
        <w:gridCol w:w="2237"/>
        <w:gridCol w:w="981"/>
        <w:gridCol w:w="907"/>
        <w:gridCol w:w="3249"/>
      </w:tblGrid>
      <w:tr w:rsidR="006035B8" w:rsidRPr="00795232" w14:paraId="2C203BF4" w14:textId="77777777" w:rsidTr="005B27B5">
        <w:trPr>
          <w:trHeight w:val="280"/>
        </w:trPr>
        <w:tc>
          <w:tcPr>
            <w:tcW w:w="1083" w:type="pct"/>
            <w:shd w:val="pct10" w:color="auto" w:fill="auto"/>
            <w:vAlign w:val="center"/>
          </w:tcPr>
          <w:p w14:paraId="1D5BE96F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6A170D15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115DBC98" w14:textId="77777777" w:rsidR="008B5D71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5418BE27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5443BB14" w14:textId="77777777" w:rsidR="008B5D71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456CD119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7A9E75F5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035B8" w:rsidRPr="00795017" w14:paraId="6AA0600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8D488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5DE4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4D0AA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5E5A0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6D2C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</w:tr>
      <w:tr w:rsidR="006035B8" w:rsidRPr="00795017" w14:paraId="51D53C30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1AB11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C6492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B141F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FD65C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F4CE1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 수출, 2: 수입</w:t>
            </w:r>
          </w:p>
        </w:tc>
      </w:tr>
      <w:tr w:rsidR="006035B8" w:rsidRPr="00795017" w14:paraId="3D64D98F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2DF3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A42C1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FD70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91D7C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CCDE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6035B8" w:rsidRPr="00795017" w14:paraId="57D54B17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B2255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dcerCrmLworCd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0F97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FE56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FCA8E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A56EB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법령코드</w:t>
            </w:r>
          </w:p>
        </w:tc>
      </w:tr>
      <w:tr w:rsidR="006035B8" w:rsidRPr="00795017" w14:paraId="4D9C5C06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E836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dcerCfrmLworNm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3DC49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6BC81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A6E7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D9224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법령명</w:t>
            </w:r>
          </w:p>
        </w:tc>
      </w:tr>
      <w:tr w:rsidR="006035B8" w:rsidRPr="00795017" w14:paraId="39887B04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33012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7C680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723E6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901A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12800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</w:tr>
      <w:tr w:rsidR="006035B8" w:rsidRPr="00795017" w14:paraId="4D927A4A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41B5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914F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560EF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45C34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23D9C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</w:tr>
      <w:tr w:rsidR="006035B8" w:rsidRPr="00795017" w14:paraId="6FAC5EFE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A42F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7247E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FC2C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101D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FBCD8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적용시작일자</w:t>
            </w:r>
          </w:p>
        </w:tc>
      </w:tr>
      <w:tr w:rsidR="006035B8" w:rsidRPr="00795017" w14:paraId="01D9570B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51CC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DC45A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2842B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5266F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04EB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적용종료일자</w:t>
            </w:r>
          </w:p>
        </w:tc>
      </w:tr>
      <w:tr w:rsidR="006035B8" w:rsidRPr="00795017" w14:paraId="0055A9AE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D052F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reqCfrmIstmNm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C9ACA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B297D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38377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74B04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</w:tr>
      <w:tr w:rsidR="006035B8" w:rsidRPr="00795017" w14:paraId="68EF36B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B27CA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25756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D5622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E32A9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A7535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6035B8" w:rsidRPr="00795017" w14:paraId="7B632190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3CB40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920E1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F2E49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F5222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E8AE3" w14:textId="77777777" w:rsidR="006035B8" w:rsidRPr="00795017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9501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</w:tbl>
    <w:p w14:paraId="250B8F1E" w14:textId="77777777" w:rsidR="006035B8" w:rsidRDefault="006035B8" w:rsidP="006035B8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77E4AD7" w14:textId="77777777" w:rsidR="006035B8" w:rsidRPr="00063D3C" w:rsidRDefault="006035B8" w:rsidP="006035B8">
      <w:pPr>
        <w:jc w:val="left"/>
        <w:rPr>
          <w:rFonts w:asciiTheme="majorHAnsi" w:eastAsiaTheme="majorHAnsi" w:hAnsiTheme="majorHAnsi"/>
          <w:b/>
          <w:sz w:val="24"/>
        </w:rPr>
      </w:pPr>
    </w:p>
    <w:p w14:paraId="5309E4E2" w14:textId="77777777" w:rsidR="006035B8" w:rsidRDefault="006035B8" w:rsidP="00EB0A16">
      <w:pPr>
        <w:pStyle w:val="afc"/>
        <w:numPr>
          <w:ilvl w:val="0"/>
          <w:numId w:val="5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035B8" w:rsidRPr="00D4696F" w14:paraId="08039BDD" w14:textId="77777777" w:rsidTr="005B27B5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9E9695" w14:textId="77777777" w:rsidR="006035B8" w:rsidRPr="00D4696F" w:rsidRDefault="006035B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035B8" w:rsidRPr="00795017" w14:paraId="74E9FBD9" w14:textId="77777777" w:rsidTr="00063D3C">
        <w:trPr>
          <w:trHeight w:val="181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D7F1693" w14:textId="77777777" w:rsidR="006035B8" w:rsidRDefault="00420664" w:rsidP="005B27B5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hyperlink r:id="rId133" w:history="1">
              <w:r w:rsidR="006035B8" w:rsidRPr="00EE5ED5">
                <w:rPr>
                  <w:rStyle w:val="a5"/>
                  <w:rFonts w:asciiTheme="majorHAnsi" w:eastAsiaTheme="majorHAnsi" w:hAnsiTheme="majorHAnsi" w:hint="eastAsia"/>
                </w:rPr>
                <w:t>https://unipass.customs.go.kr:38010/ext/rest/ccctLworCdQry/retrieveCcctLworCd?crkyCn</w:t>
              </w:r>
            </w:hyperlink>
            <w:r w:rsidR="006035B8" w:rsidRPr="00795017">
              <w:rPr>
                <w:rFonts w:asciiTheme="majorHAnsi" w:eastAsiaTheme="majorHAnsi" w:hAnsiTheme="majorHAnsi" w:hint="eastAsia"/>
                <w:color w:val="0000FF"/>
                <w:u w:val="single"/>
              </w:rPr>
              <w:t>=</w:t>
            </w:r>
          </w:p>
          <w:p w14:paraId="5F91BC19" w14:textId="77777777" w:rsidR="006035B8" w:rsidRPr="00795017" w:rsidRDefault="006035B8" w:rsidP="005B27B5">
            <w:pPr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95017">
              <w:rPr>
                <w:rFonts w:asciiTheme="majorHAnsi" w:eastAsiaTheme="majorHAnsi" w:hAnsiTheme="majorHAnsi" w:hint="eastAsia"/>
                <w:color w:val="0000FF"/>
                <w:u w:val="single"/>
              </w:rPr>
              <w:t>&amp;hsSgn=3307902000&amp;imexTp=2</w:t>
            </w:r>
          </w:p>
        </w:tc>
      </w:tr>
      <w:tr w:rsidR="006035B8" w:rsidRPr="00D4696F" w14:paraId="07BA18B8" w14:textId="77777777" w:rsidTr="005B27B5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6F9BD5" w14:textId="77777777" w:rsidR="006035B8" w:rsidRPr="00D4696F" w:rsidRDefault="006035B8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035B8" w:rsidRPr="00B10B5E" w14:paraId="462D21E1" w14:textId="77777777" w:rsidTr="00063D3C">
        <w:trPr>
          <w:trHeight w:val="3362"/>
        </w:trPr>
        <w:tc>
          <w:tcPr>
            <w:tcW w:w="9693" w:type="dxa"/>
            <w:shd w:val="clear" w:color="auto" w:fill="auto"/>
            <w:vAlign w:val="center"/>
          </w:tcPr>
          <w:p w14:paraId="0952F242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0000FF"/>
              </w:rPr>
            </w:pPr>
            <w:r w:rsidRPr="00063D3C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E249648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>&lt;CcctLworCdQryRtnVo&gt;</w:t>
            </w:r>
          </w:p>
          <w:p w14:paraId="6CA62CDC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&lt;ntceInfo/&gt;</w:t>
            </w:r>
          </w:p>
          <w:p w14:paraId="3E13D28F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&lt;tCnt&gt;</w:t>
            </w:r>
            <w:r w:rsidRPr="00063D3C">
              <w:rPr>
                <w:rFonts w:ascii="Verdana" w:hAnsi="Verdana"/>
                <w:color w:val="000000" w:themeColor="text1"/>
              </w:rPr>
              <w:t>1</w:t>
            </w:r>
            <w:r w:rsidRPr="00063D3C">
              <w:rPr>
                <w:rFonts w:ascii="Verdana" w:hAnsi="Verdana"/>
                <w:color w:val="C00000"/>
              </w:rPr>
              <w:t>&lt;/tCnt&gt;</w:t>
            </w:r>
          </w:p>
          <w:p w14:paraId="19817B50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&lt;CcctLworCdQryRsltVo&gt;</w:t>
            </w:r>
          </w:p>
          <w:p w14:paraId="17646ADB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&lt;hsSgn&gt;</w:t>
            </w:r>
            <w:r w:rsidRPr="00063D3C">
              <w:rPr>
                <w:rFonts w:ascii="Verdana" w:hAnsi="Verdana"/>
                <w:color w:val="000000" w:themeColor="text1"/>
              </w:rPr>
              <w:t>3307902000</w:t>
            </w:r>
            <w:r w:rsidRPr="00063D3C">
              <w:rPr>
                <w:rFonts w:ascii="Verdana" w:hAnsi="Verdana"/>
                <w:color w:val="C00000"/>
              </w:rPr>
              <w:t>&lt;/hsSgn&gt;</w:t>
            </w:r>
          </w:p>
          <w:p w14:paraId="02640F48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&lt;reqApreIttCd&gt;</w:t>
            </w:r>
            <w:r w:rsidRPr="00063D3C">
              <w:rPr>
                <w:rFonts w:ascii="Verdana" w:hAnsi="Verdana"/>
                <w:color w:val="000000" w:themeColor="text1"/>
              </w:rPr>
              <w:t>243</w:t>
            </w:r>
            <w:r w:rsidRPr="00063D3C">
              <w:rPr>
                <w:rFonts w:ascii="Verdana" w:hAnsi="Verdana"/>
                <w:color w:val="C00000"/>
              </w:rPr>
              <w:t>&lt;/reqApreIttCd&gt;</w:t>
            </w:r>
          </w:p>
          <w:p w14:paraId="53AAE7B7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&lt;aplyEndDt/&gt;</w:t>
            </w:r>
          </w:p>
          <w:p w14:paraId="5E8837EA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 w:hint="eastAsia"/>
                <w:color w:val="C00000"/>
              </w:rPr>
              <w:t xml:space="preserve">  &lt;dcerCfrmLworNm&gt;</w:t>
            </w:r>
            <w:r w:rsidRPr="00063D3C">
              <w:rPr>
                <w:rFonts w:ascii="Verdana" w:hAnsi="Verdana" w:hint="eastAsia"/>
                <w:color w:val="000000" w:themeColor="text1"/>
              </w:rPr>
              <w:t>화장품법</w:t>
            </w:r>
            <w:r w:rsidRPr="00063D3C">
              <w:rPr>
                <w:rFonts w:ascii="Verdana" w:hAnsi="Verdana" w:hint="eastAsia"/>
                <w:color w:val="C00000"/>
              </w:rPr>
              <w:t>&lt;/dcerCfrmLworNm&gt;</w:t>
            </w:r>
          </w:p>
          <w:p w14:paraId="2AD5F416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 w:hint="eastAsia"/>
                <w:color w:val="C00000"/>
              </w:rPr>
              <w:t xml:space="preserve">  &lt;reqCfrmIstmNm&gt;</w:t>
            </w:r>
            <w:r w:rsidRPr="00063D3C">
              <w:rPr>
                <w:rFonts w:ascii="Verdana" w:hAnsi="Verdana" w:hint="eastAsia"/>
                <w:color w:val="000000" w:themeColor="text1"/>
              </w:rPr>
              <w:t>표준통관예정보고서</w:t>
            </w:r>
            <w:r w:rsidRPr="00063D3C">
              <w:rPr>
                <w:rFonts w:ascii="Verdana" w:hAnsi="Verdana" w:hint="eastAsia"/>
                <w:color w:val="000000" w:themeColor="text1"/>
              </w:rPr>
              <w:t>(</w:t>
            </w:r>
            <w:r w:rsidRPr="00063D3C">
              <w:rPr>
                <w:rFonts w:ascii="Verdana" w:hAnsi="Verdana" w:hint="eastAsia"/>
                <w:color w:val="000000" w:themeColor="text1"/>
              </w:rPr>
              <w:t>화장품</w:t>
            </w:r>
            <w:r w:rsidRPr="00063D3C">
              <w:rPr>
                <w:rFonts w:ascii="Verdana" w:hAnsi="Verdana" w:hint="eastAsia"/>
                <w:color w:val="000000" w:themeColor="text1"/>
              </w:rPr>
              <w:t>)</w:t>
            </w:r>
            <w:r w:rsidRPr="00063D3C">
              <w:rPr>
                <w:rFonts w:ascii="Verdana" w:hAnsi="Verdana" w:hint="eastAsia"/>
                <w:color w:val="C00000"/>
              </w:rPr>
              <w:t>&lt;/reqCfrmIstmNm&gt;</w:t>
            </w:r>
          </w:p>
          <w:p w14:paraId="6D01AEEE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&lt;aplyStrtDt&gt;</w:t>
            </w:r>
            <w:r w:rsidRPr="00063D3C">
              <w:rPr>
                <w:rFonts w:ascii="Verdana" w:hAnsi="Verdana"/>
                <w:color w:val="000000" w:themeColor="text1"/>
              </w:rPr>
              <w:t>20140101</w:t>
            </w:r>
            <w:r w:rsidRPr="00063D3C">
              <w:rPr>
                <w:rFonts w:ascii="Verdana" w:hAnsi="Verdana"/>
                <w:color w:val="C00000"/>
              </w:rPr>
              <w:t>&lt;/aplyStrtDt&gt;</w:t>
            </w:r>
          </w:p>
          <w:p w14:paraId="74A0D07A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 w:hint="eastAsia"/>
                <w:color w:val="C00000"/>
              </w:rPr>
              <w:t xml:space="preserve">  &lt;reqApreIttNm&gt;</w:t>
            </w:r>
            <w:r w:rsidRPr="00063D3C">
              <w:rPr>
                <w:rFonts w:ascii="Verdana" w:hAnsi="Verdana" w:hint="eastAsia"/>
                <w:color w:val="000000" w:themeColor="text1"/>
              </w:rPr>
              <w:t>한국의약품수출입협회</w:t>
            </w:r>
            <w:r w:rsidRPr="00063D3C">
              <w:rPr>
                <w:rFonts w:ascii="Verdana" w:hAnsi="Verdana" w:hint="eastAsia"/>
                <w:color w:val="C00000"/>
              </w:rPr>
              <w:t>&lt;/reqApreIttNm&gt;</w:t>
            </w:r>
          </w:p>
          <w:p w14:paraId="586AC770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&lt;dcerCrmLworCd/&gt;</w:t>
            </w:r>
          </w:p>
          <w:p w14:paraId="1371FBEA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&lt;/CcctLworCdQryRsltVo&gt;</w:t>
            </w:r>
          </w:p>
          <w:p w14:paraId="16DA0CE3" w14:textId="77777777" w:rsidR="006035B8" w:rsidRPr="00063D3C" w:rsidRDefault="006035B8" w:rsidP="00063D3C">
            <w:pPr>
              <w:spacing w:line="240" w:lineRule="atLeast"/>
              <w:rPr>
                <w:b/>
                <w:color w:val="0000FF"/>
              </w:rPr>
            </w:pPr>
            <w:r w:rsidRPr="00063D3C">
              <w:rPr>
                <w:rFonts w:ascii="Verdana" w:hAnsi="Verdana"/>
                <w:color w:val="C00000"/>
              </w:rPr>
              <w:t>&lt;/CcctLworCdQryRtnVo&gt;</w:t>
            </w:r>
          </w:p>
        </w:tc>
      </w:tr>
      <w:tr w:rsidR="006035B8" w:rsidRPr="00B10B5E" w14:paraId="6BEA11C2" w14:textId="77777777" w:rsidTr="005B27B5">
        <w:trPr>
          <w:trHeight w:val="449"/>
        </w:trPr>
        <w:tc>
          <w:tcPr>
            <w:tcW w:w="9693" w:type="dxa"/>
            <w:shd w:val="clear" w:color="auto" w:fill="D9D9D9" w:themeFill="background1" w:themeFillShade="D9"/>
            <w:vAlign w:val="center"/>
          </w:tcPr>
          <w:p w14:paraId="4C797E2B" w14:textId="77777777" w:rsidR="006035B8" w:rsidRPr="00063D3C" w:rsidRDefault="006035B8" w:rsidP="00063D3C">
            <w:pPr>
              <w:pStyle w:val="aff0"/>
              <w:wordWrap/>
              <w:spacing w:line="240" w:lineRule="atLeast"/>
              <w:rPr>
                <w:sz w:val="22"/>
              </w:rPr>
            </w:pPr>
            <w:r w:rsidRPr="00063D3C">
              <w:rPr>
                <w:rFonts w:hint="eastAsia"/>
                <w:sz w:val="22"/>
              </w:rPr>
              <w:t xml:space="preserve">불일치 </w:t>
            </w:r>
            <w:r w:rsidRPr="00063D3C">
              <w:rPr>
                <w:sz w:val="22"/>
              </w:rPr>
              <w:t>응답</w:t>
            </w:r>
            <w:r w:rsidRPr="00063D3C">
              <w:rPr>
                <w:rFonts w:hint="eastAsia"/>
                <w:sz w:val="22"/>
              </w:rPr>
              <w:t xml:space="preserve"> 메시지</w:t>
            </w:r>
          </w:p>
        </w:tc>
      </w:tr>
      <w:tr w:rsidR="006035B8" w:rsidRPr="00B10B5E" w14:paraId="544E1FE8" w14:textId="77777777" w:rsidTr="00063D3C">
        <w:trPr>
          <w:trHeight w:val="85"/>
        </w:trPr>
        <w:tc>
          <w:tcPr>
            <w:tcW w:w="9693" w:type="dxa"/>
            <w:shd w:val="clear" w:color="auto" w:fill="auto"/>
            <w:vAlign w:val="center"/>
          </w:tcPr>
          <w:p w14:paraId="0DB82D06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0000FF"/>
              </w:rPr>
            </w:pPr>
            <w:r w:rsidRPr="00063D3C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6DA4083B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>&lt;CcctLworCdQryRtnVo&gt;</w:t>
            </w:r>
          </w:p>
          <w:p w14:paraId="48DCC375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 w:hint="eastAsia"/>
                <w:color w:val="C00000"/>
              </w:rPr>
              <w:t xml:space="preserve">  &lt;ntceInfo&gt;</w:t>
            </w:r>
            <w:r w:rsidRPr="00063D3C">
              <w:rPr>
                <w:rFonts w:ascii="Verdana" w:hAnsi="Verdana" w:hint="eastAsia"/>
                <w:color w:val="000000" w:themeColor="text1"/>
              </w:rPr>
              <w:t>조회된</w:t>
            </w:r>
            <w:r w:rsidRPr="00063D3C">
              <w:rPr>
                <w:rFonts w:ascii="Verdana" w:hAnsi="Verdana" w:hint="eastAsia"/>
                <w:color w:val="000000" w:themeColor="text1"/>
              </w:rPr>
              <w:t xml:space="preserve"> </w:t>
            </w:r>
            <w:r w:rsidRPr="00063D3C">
              <w:rPr>
                <w:rFonts w:ascii="Verdana" w:hAnsi="Verdana" w:hint="eastAsia"/>
                <w:color w:val="000000" w:themeColor="text1"/>
              </w:rPr>
              <w:t>정보가</w:t>
            </w:r>
            <w:r w:rsidRPr="00063D3C">
              <w:rPr>
                <w:rFonts w:ascii="Verdana" w:hAnsi="Verdana" w:hint="eastAsia"/>
                <w:color w:val="000000" w:themeColor="text1"/>
              </w:rPr>
              <w:t xml:space="preserve"> </w:t>
            </w:r>
            <w:r w:rsidRPr="00063D3C">
              <w:rPr>
                <w:rFonts w:ascii="Verdana" w:hAnsi="Verdana" w:hint="eastAsia"/>
                <w:color w:val="000000" w:themeColor="text1"/>
              </w:rPr>
              <w:t>없습니다</w:t>
            </w:r>
            <w:r w:rsidRPr="00063D3C">
              <w:rPr>
                <w:rFonts w:ascii="Verdana" w:hAnsi="Verdana" w:hint="eastAsia"/>
                <w:color w:val="C00000"/>
              </w:rPr>
              <w:t>.&lt;/ntceInfo&gt;</w:t>
            </w:r>
          </w:p>
          <w:p w14:paraId="58433B71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C00000"/>
              </w:rPr>
            </w:pPr>
            <w:r w:rsidRPr="00063D3C">
              <w:rPr>
                <w:rFonts w:ascii="Verdana" w:hAnsi="Verdana"/>
                <w:color w:val="C00000"/>
              </w:rPr>
              <w:t xml:space="preserve">  &lt;tCnt&gt;</w:t>
            </w:r>
            <w:r w:rsidRPr="00063D3C">
              <w:rPr>
                <w:rFonts w:ascii="Verdana" w:hAnsi="Verdana"/>
                <w:color w:val="000000" w:themeColor="text1"/>
              </w:rPr>
              <w:t>0</w:t>
            </w:r>
            <w:r w:rsidRPr="00063D3C">
              <w:rPr>
                <w:rFonts w:ascii="Verdana" w:hAnsi="Verdana"/>
                <w:color w:val="C00000"/>
              </w:rPr>
              <w:t>&lt;/tCnt&gt;</w:t>
            </w:r>
          </w:p>
          <w:p w14:paraId="264C3305" w14:textId="77777777" w:rsidR="006035B8" w:rsidRPr="00063D3C" w:rsidRDefault="006035B8" w:rsidP="00063D3C">
            <w:pPr>
              <w:spacing w:line="240" w:lineRule="atLeast"/>
              <w:rPr>
                <w:rFonts w:ascii="Verdana" w:hAnsi="Verdana"/>
                <w:color w:val="0000FF"/>
              </w:rPr>
            </w:pPr>
            <w:r w:rsidRPr="00063D3C">
              <w:rPr>
                <w:rFonts w:ascii="Verdana" w:hAnsi="Verdana"/>
                <w:color w:val="C00000"/>
              </w:rPr>
              <w:t>&lt;/CcctLworCdQryRtnVo&gt;</w:t>
            </w:r>
          </w:p>
        </w:tc>
      </w:tr>
    </w:tbl>
    <w:p w14:paraId="542ADFFF" w14:textId="77777777" w:rsidR="006035B8" w:rsidRDefault="006035B8" w:rsidP="006035B8"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 w:hint="eastAsia"/>
          <w:b/>
          <w:sz w:val="20"/>
        </w:rPr>
        <w:t xml:space="preserve">응답 메시지에 </w:t>
      </w:r>
      <w:r w:rsidRPr="00C932F0">
        <w:rPr>
          <w:rFonts w:asciiTheme="majorHAnsi" w:eastAsiaTheme="majorHAnsi" w:hAnsiTheme="majorHAnsi" w:hint="eastAsia"/>
          <w:b/>
          <w:sz w:val="20"/>
        </w:rPr>
        <w:t xml:space="preserve">글자가 깨질경우 </w:t>
      </w:r>
      <w:r w:rsidRPr="00C932F0">
        <w:rPr>
          <w:rFonts w:asciiTheme="majorHAnsi" w:eastAsiaTheme="majorHAnsi" w:hAnsiTheme="majorHAnsi" w:hint="eastAsia"/>
          <w:b/>
          <w:color w:val="FF0000"/>
          <w:sz w:val="20"/>
        </w:rPr>
        <w:t>UTF-8</w:t>
      </w:r>
      <w:r w:rsidRPr="00C932F0">
        <w:rPr>
          <w:rFonts w:asciiTheme="majorHAnsi" w:eastAsiaTheme="majorHAnsi" w:hAnsiTheme="majorHAnsi" w:hint="eastAsia"/>
          <w:b/>
          <w:sz w:val="20"/>
        </w:rPr>
        <w:t>로 변환</w:t>
      </w:r>
      <w:r>
        <w:rPr>
          <w:rFonts w:asciiTheme="majorHAnsi" w:eastAsiaTheme="majorHAnsi" w:hAnsiTheme="majorHAnsi" w:hint="eastAsia"/>
          <w:b/>
          <w:sz w:val="20"/>
        </w:rPr>
        <w:t>하여 실행하십시오.</w:t>
      </w:r>
    </w:p>
    <w:p w14:paraId="0BE015E0" w14:textId="77777777" w:rsidR="006035B8" w:rsidRDefault="006035B8" w:rsidP="006035B8">
      <w:r>
        <w:br w:type="page"/>
      </w:r>
    </w:p>
    <w:p w14:paraId="2EB3FCDB" w14:textId="77777777" w:rsidR="006035B8" w:rsidRPr="00800638" w:rsidRDefault="006035B8" w:rsidP="006035B8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57" w:name="_Toc161922331"/>
      <w:r w:rsidRPr="00800638">
        <w:rPr>
          <w:rFonts w:asciiTheme="majorHAnsi" w:eastAsiaTheme="majorHAnsi" w:hAnsiTheme="majorHAnsi" w:hint="eastAsia"/>
          <w:b/>
          <w:sz w:val="26"/>
          <w:szCs w:val="26"/>
        </w:rPr>
        <w:t>관세율 기본 조회</w:t>
      </w:r>
      <w:bookmarkEnd w:id="57"/>
    </w:p>
    <w:p w14:paraId="49F8262A" w14:textId="77777777" w:rsidR="006035B8" w:rsidRDefault="006035B8" w:rsidP="006E507B">
      <w:pPr>
        <w:pStyle w:val="afc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6035B8" w:rsidRPr="006777DC" w14:paraId="1D82141B" w14:textId="77777777" w:rsidTr="009A28AA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FDCF379" w14:textId="77777777" w:rsidR="006035B8" w:rsidRPr="0081418F" w:rsidRDefault="006035B8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6A75371B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DCFF1F5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30</w:t>
            </w:r>
          </w:p>
        </w:tc>
      </w:tr>
      <w:tr w:rsidR="006035B8" w:rsidRPr="006777DC" w14:paraId="1AE33613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24A09F5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D6CADAF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4FD676" w14:textId="77777777" w:rsidR="006035B8" w:rsidRPr="00795017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7574FF">
              <w:rPr>
                <w:rFonts w:asciiTheme="majorHAnsi" w:eastAsiaTheme="majorHAnsi" w:hAnsiTheme="majorHAnsi" w:hint="eastAsia"/>
              </w:rPr>
              <w:t>관세율 조회</w:t>
            </w:r>
          </w:p>
        </w:tc>
      </w:tr>
      <w:tr w:rsidR="006035B8" w:rsidRPr="006777DC" w14:paraId="6EF9178C" w14:textId="77777777" w:rsidTr="009A28A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99E3C24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675DE42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DC781F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7574FF">
              <w:rPr>
                <w:rFonts w:asciiTheme="majorHAnsi" w:eastAsiaTheme="majorHAnsi" w:hAnsiTheme="majorHAnsi"/>
              </w:rPr>
              <w:t>retrieveTrrt</w:t>
            </w:r>
          </w:p>
        </w:tc>
      </w:tr>
      <w:tr w:rsidR="006035B8" w:rsidRPr="006777DC" w14:paraId="7A00AD23" w14:textId="77777777" w:rsidTr="009A28AA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5095157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825DA2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4EE052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7574FF">
              <w:rPr>
                <w:rFonts w:asciiTheme="majorHAnsi" w:eastAsiaTheme="majorHAnsi" w:hAnsiTheme="majorHAnsi" w:hint="eastAsia"/>
              </w:rPr>
              <w:t>HS 부호별 관세율 구분코드, 관세율, 단위당 세액, 기준가격 등 상세 정보 제공</w:t>
            </w:r>
          </w:p>
        </w:tc>
      </w:tr>
      <w:tr w:rsidR="006035B8" w:rsidRPr="006777DC" w14:paraId="5966A2D0" w14:textId="77777777" w:rsidTr="00FF13EC">
        <w:tc>
          <w:tcPr>
            <w:tcW w:w="723" w:type="pct"/>
            <w:vMerge w:val="restart"/>
            <w:shd w:val="pct10" w:color="auto" w:fill="auto"/>
            <w:vAlign w:val="center"/>
          </w:tcPr>
          <w:p w14:paraId="06FF0198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FECCAA7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A276FD7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5FA58A9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4027FEC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035B8" w:rsidRPr="006777DC" w14:paraId="11965BDF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5180E312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941DC0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5464463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3BA6A8C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035B8" w:rsidRPr="006777DC" w14:paraId="3A2D284C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504F39C6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A6850E0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EF36316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035B8" w:rsidRPr="006777DC" w14:paraId="593621A2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716FB543" w14:textId="77777777" w:rsidR="006035B8" w:rsidRPr="0081418F" w:rsidRDefault="006035B8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589BA62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C022EE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90902CA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9BCE2D0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E5620D3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035B8" w:rsidRPr="006777DC" w14:paraId="00BFA296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0CB51BAC" w14:textId="77777777" w:rsidR="006035B8" w:rsidRPr="0081418F" w:rsidRDefault="006035B8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AF34478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965ECD" w14:textId="77777777" w:rsidR="006035B8" w:rsidRPr="0081418F" w:rsidRDefault="006035B8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035B8" w:rsidRPr="006777DC" w14:paraId="2B9574DC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52CD0C3D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F5B6AE5" w14:textId="77777777" w:rsidR="006035B8" w:rsidRPr="0081418F" w:rsidRDefault="006035B8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209F8C" w14:textId="77777777" w:rsidR="006035B8" w:rsidRPr="007574FF" w:rsidRDefault="006035B8" w:rsidP="005B27B5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574FF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7574FF">
              <w:rPr>
                <w:rFonts w:asciiTheme="majorHAnsi" w:eastAsiaTheme="majorHAnsi" w:hAnsiTheme="majorHAnsi"/>
                <w:szCs w:val="22"/>
              </w:rPr>
              <w:t>unipass.customs.go.kr:38010/ext/rest/trrtQry/retrieveTrrt</w:t>
            </w:r>
          </w:p>
        </w:tc>
      </w:tr>
      <w:tr w:rsidR="00FF13EC" w:rsidRPr="006777DC" w14:paraId="7336FA40" w14:textId="77777777" w:rsidTr="009A28AA">
        <w:tc>
          <w:tcPr>
            <w:tcW w:w="723" w:type="pct"/>
            <w:vMerge/>
            <w:shd w:val="pct10" w:color="auto" w:fill="auto"/>
            <w:vAlign w:val="center"/>
          </w:tcPr>
          <w:p w14:paraId="1FB0DBD7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EE784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885BCE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7574FF">
              <w:rPr>
                <w:rFonts w:asciiTheme="majorHAnsi" w:eastAsiaTheme="majorHAnsi" w:hAnsiTheme="majorHAnsi"/>
                <w:szCs w:val="22"/>
              </w:rPr>
              <w:t>https://unipass.customs.go.kr:38010/ext/rest/trrtQry/retrieveTrrt</w:t>
            </w:r>
          </w:p>
        </w:tc>
      </w:tr>
      <w:tr w:rsidR="00FF13EC" w:rsidRPr="006777DC" w14:paraId="2D7AD64E" w14:textId="77777777" w:rsidTr="009A28AA">
        <w:tc>
          <w:tcPr>
            <w:tcW w:w="723" w:type="pct"/>
            <w:vMerge w:val="restart"/>
            <w:shd w:val="pct10" w:color="auto" w:fill="auto"/>
            <w:vAlign w:val="center"/>
          </w:tcPr>
          <w:p w14:paraId="1F2B526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C0400B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09C7680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13D495B1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5C7C44F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66E1D9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971A7E8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484353C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9F12991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C6BF234" w14:textId="77777777" w:rsidTr="009A28AA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D7F5DF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A45F06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824876B" w14:textId="77777777" w:rsidR="00FF13EC" w:rsidRPr="0081418F" w:rsidRDefault="00FF13EC" w:rsidP="005B27B5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088146D" w14:textId="77777777" w:rsidTr="009A28A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437A90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5C6036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0E3DC52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F845CE1" w14:textId="77777777" w:rsidR="006035B8" w:rsidRPr="00063D3C" w:rsidRDefault="006035B8" w:rsidP="006035B8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43EC2849" w14:textId="77777777" w:rsidR="006035B8" w:rsidRDefault="006035B8" w:rsidP="006E507B">
      <w:pPr>
        <w:pStyle w:val="afc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4"/>
        <w:gridCol w:w="1704"/>
        <w:gridCol w:w="1020"/>
        <w:gridCol w:w="1128"/>
        <w:gridCol w:w="4089"/>
      </w:tblGrid>
      <w:tr w:rsidR="006035B8" w:rsidRPr="00795232" w14:paraId="11D79EF2" w14:textId="77777777" w:rsidTr="005B27B5">
        <w:tc>
          <w:tcPr>
            <w:tcW w:w="805" w:type="pct"/>
            <w:shd w:val="pct10" w:color="auto" w:fill="auto"/>
            <w:vAlign w:val="center"/>
          </w:tcPr>
          <w:p w14:paraId="55D25ECC" w14:textId="77777777" w:rsidR="006035B8" w:rsidRPr="00795232" w:rsidRDefault="006035B8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 w14:paraId="028B8FA1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 w14:paraId="3F11CCF5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 w14:paraId="28F0B90F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 w14:paraId="35F84E10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035B8" w:rsidRPr="00795232" w14:paraId="054868B6" w14:textId="77777777" w:rsidTr="005B27B5">
        <w:tc>
          <w:tcPr>
            <w:tcW w:w="805" w:type="pct"/>
            <w:shd w:val="clear" w:color="auto" w:fill="auto"/>
            <w:vAlign w:val="center"/>
          </w:tcPr>
          <w:p w14:paraId="17F9694E" w14:textId="77777777" w:rsidR="006035B8" w:rsidRPr="00795017" w:rsidRDefault="006035B8" w:rsidP="005B27B5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49A270" w14:textId="77777777" w:rsidR="006035B8" w:rsidRPr="00795017" w:rsidRDefault="006035B8" w:rsidP="005B27B5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97901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3FECB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28D02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HS부호</w:t>
            </w:r>
          </w:p>
        </w:tc>
      </w:tr>
      <w:tr w:rsidR="006035B8" w:rsidRPr="00795232" w14:paraId="57C2C040" w14:textId="77777777" w:rsidTr="005B27B5">
        <w:tc>
          <w:tcPr>
            <w:tcW w:w="805" w:type="pct"/>
            <w:shd w:val="clear" w:color="auto" w:fill="auto"/>
            <w:vAlign w:val="center"/>
          </w:tcPr>
          <w:p w14:paraId="45E5BF92" w14:textId="77777777" w:rsidR="006035B8" w:rsidRPr="00795017" w:rsidRDefault="006035B8" w:rsidP="005B27B5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7574FF">
              <w:rPr>
                <w:rFonts w:asciiTheme="minorEastAsia" w:eastAsiaTheme="minorEastAsia" w:hAnsiTheme="minorEastAsia" w:cs="굴림"/>
                <w:color w:val="000000"/>
                <w:sz w:val="20"/>
              </w:rPr>
              <w:t>trrtTpcd</w:t>
            </w:r>
          </w:p>
        </w:tc>
        <w:tc>
          <w:tcPr>
            <w:tcW w:w="90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31963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관세율구</w:t>
            </w:r>
            <w:r w:rsidRPr="007574FF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분코드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19A2C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6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44E19" w14:textId="77777777" w:rsidR="006035B8" w:rsidRPr="00795017" w:rsidRDefault="006035B8" w:rsidP="005B27B5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4CCD5" w14:textId="77777777" w:rsidR="006035B8" w:rsidRPr="00795017" w:rsidRDefault="006035B8" w:rsidP="005B27B5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관세율구분코드</w:t>
            </w:r>
          </w:p>
        </w:tc>
      </w:tr>
    </w:tbl>
    <w:p w14:paraId="65562BEB" w14:textId="77777777" w:rsidR="008B5D71" w:rsidRPr="00063D3C" w:rsidRDefault="008B5D71" w:rsidP="00063D3C">
      <w:pPr>
        <w:jc w:val="left"/>
        <w:rPr>
          <w:rFonts w:asciiTheme="majorHAnsi" w:eastAsiaTheme="majorHAnsi" w:hAnsiTheme="majorHAnsi"/>
          <w:b/>
          <w:sz w:val="18"/>
        </w:rPr>
      </w:pPr>
    </w:p>
    <w:p w14:paraId="35DFB9F4" w14:textId="77777777" w:rsidR="006035B8" w:rsidRDefault="006035B8" w:rsidP="006E507B">
      <w:pPr>
        <w:pStyle w:val="afc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0"/>
        <w:gridCol w:w="2224"/>
        <w:gridCol w:w="975"/>
        <w:gridCol w:w="902"/>
        <w:gridCol w:w="3230"/>
      </w:tblGrid>
      <w:tr w:rsidR="006035B8" w:rsidRPr="00795232" w14:paraId="3858D81B" w14:textId="77777777" w:rsidTr="005B27B5">
        <w:trPr>
          <w:trHeight w:val="280"/>
        </w:trPr>
        <w:tc>
          <w:tcPr>
            <w:tcW w:w="1084" w:type="pct"/>
            <w:shd w:val="pct10" w:color="auto" w:fill="auto"/>
            <w:vAlign w:val="center"/>
          </w:tcPr>
          <w:p w14:paraId="62ED887A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4D998B0F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16789704" w14:textId="77777777" w:rsidR="008B5D71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2B4642C1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 w14:paraId="417BB8D6" w14:textId="77777777" w:rsidR="008B5D71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</w:t>
            </w:r>
          </w:p>
          <w:p w14:paraId="426EB199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 w14:paraId="2BA01BD7" w14:textId="77777777" w:rsidR="006035B8" w:rsidRPr="00795232" w:rsidRDefault="006035B8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035B8" w:rsidRPr="007574FF" w14:paraId="39FBE16F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744D9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905C8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FB86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20CE1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4D5D3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 w:rsidR="006035B8" w:rsidRPr="007574FF" w14:paraId="532F35E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43ABD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E2F3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6208E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6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BBDAE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88ABC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코드</w:t>
            </w:r>
          </w:p>
        </w:tc>
      </w:tr>
      <w:tr w:rsidR="006035B8" w:rsidRPr="007574FF" w14:paraId="51238015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4809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6033C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7019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4F42B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7E831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명</w:t>
            </w:r>
          </w:p>
        </w:tc>
      </w:tr>
      <w:tr w:rsidR="006035B8" w:rsidRPr="007574FF" w14:paraId="264BB68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58F20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0B53D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5AD3E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3F352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A7BCA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</w:tr>
      <w:tr w:rsidR="006035B8" w:rsidRPr="007574FF" w14:paraId="22C84B28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6DB3F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prutXamt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5D72E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CCAA3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6C1A1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F255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</w:tr>
      <w:tr w:rsidR="006035B8" w:rsidRPr="007574FF" w14:paraId="7279246D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FB1F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basePrc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9B9F0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F18C2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5ABE2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FDC09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</w:tr>
      <w:tr w:rsidR="006035B8" w:rsidRPr="007574FF" w14:paraId="65DBF450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5DAA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1042B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9D56B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D1DA6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307D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시작 일자</w:t>
            </w:r>
          </w:p>
        </w:tc>
      </w:tr>
      <w:tr w:rsidR="006035B8" w:rsidRPr="007574FF" w14:paraId="7481E896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89726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B70D6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4880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3368E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0C067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종료 일자</w:t>
            </w:r>
          </w:p>
        </w:tc>
      </w:tr>
      <w:tr w:rsidR="006035B8" w:rsidRPr="007574FF" w14:paraId="093FFB17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4B309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53384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62139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5727B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AC4D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 w:rsidR="006035B8" w:rsidRPr="007574FF" w14:paraId="5078FF17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0513B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94743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F8E83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B01C5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FB5AA" w14:textId="77777777" w:rsidR="006035B8" w:rsidRPr="007574F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 w:rsidR="006035B8" w14:paraId="7827382C" w14:textId="77777777" w:rsidTr="005B27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085F" w14:textId="77777777" w:rsidR="006035B8" w:rsidRPr="00BE00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0F762" w14:textId="77777777" w:rsidR="006035B8" w:rsidRPr="00BE00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F4064" w14:textId="77777777" w:rsidR="006035B8" w:rsidRPr="00BE00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C63BB5" w14:textId="77777777" w:rsidR="006035B8" w:rsidRPr="00BE00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E00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D607F" w14:textId="77777777" w:rsidR="006035B8" w:rsidRPr="006B54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1:일치,  0:불일치,  </w:t>
            </w:r>
          </w:p>
          <w:p w14:paraId="0B9BEEDC" w14:textId="77777777" w:rsidR="006035B8" w:rsidRPr="00BE003F" w:rsidRDefault="006035B8" w:rsidP="005B27B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-1:시스템장애</w:t>
            </w:r>
          </w:p>
        </w:tc>
      </w:tr>
    </w:tbl>
    <w:p w14:paraId="13A2F06A" w14:textId="77777777" w:rsidR="006035B8" w:rsidRDefault="006035B8" w:rsidP="006035B8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CEDD2DE" w14:textId="77777777" w:rsidR="006035B8" w:rsidRPr="00063D3C" w:rsidRDefault="006035B8" w:rsidP="006035B8">
      <w:pPr>
        <w:jc w:val="left"/>
        <w:rPr>
          <w:rFonts w:asciiTheme="majorHAnsi" w:eastAsiaTheme="majorHAnsi" w:hAnsiTheme="majorHAnsi"/>
          <w:b/>
        </w:rPr>
      </w:pPr>
    </w:p>
    <w:p w14:paraId="7ABF8FF9" w14:textId="77777777" w:rsidR="006035B8" w:rsidRDefault="006035B8" w:rsidP="006E507B">
      <w:pPr>
        <w:pStyle w:val="afc"/>
        <w:numPr>
          <w:ilvl w:val="0"/>
          <w:numId w:val="5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035B8" w:rsidRPr="00D4696F" w14:paraId="6F7E9C36" w14:textId="77777777" w:rsidTr="005B27B5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033114" w14:textId="77777777" w:rsidR="006035B8" w:rsidRPr="00D4696F" w:rsidRDefault="006035B8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035B8" w:rsidRPr="00795017" w14:paraId="79BD4DA7" w14:textId="77777777" w:rsidTr="00063D3C">
        <w:trPr>
          <w:trHeight w:val="337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73BBC8D" w14:textId="77777777" w:rsidR="006035B8" w:rsidRPr="007574FF" w:rsidRDefault="006035B8" w:rsidP="005B27B5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https://unipass.customs.go.kr:38010/ext/rest/trrtQry/retrieveTrrt?crkyCn=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&amp;hsSgn=0712391030&amp;trrtTpcd=FEU1</w:t>
            </w:r>
          </w:p>
        </w:tc>
      </w:tr>
      <w:tr w:rsidR="006035B8" w:rsidRPr="00D4696F" w14:paraId="660C8EF6" w14:textId="77777777" w:rsidTr="005B27B5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58F71A" w14:textId="77777777" w:rsidR="006035B8" w:rsidRPr="00D4696F" w:rsidRDefault="006035B8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035B8" w:rsidRPr="00B10B5E" w14:paraId="6700B11E" w14:textId="77777777" w:rsidTr="00063D3C">
        <w:trPr>
          <w:trHeight w:val="3685"/>
        </w:trPr>
        <w:tc>
          <w:tcPr>
            <w:tcW w:w="9693" w:type="dxa"/>
            <w:shd w:val="clear" w:color="auto" w:fill="auto"/>
            <w:vAlign w:val="center"/>
          </w:tcPr>
          <w:p w14:paraId="0AD57093" w14:textId="77777777" w:rsidR="006035B8" w:rsidRPr="007574FF" w:rsidRDefault="006035B8" w:rsidP="005B27B5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394C7EE2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0000FF"/>
              </w:rPr>
              <w:t xml:space="preserve"> </w:t>
            </w:r>
            <w:r w:rsidRPr="007574FF">
              <w:rPr>
                <w:rFonts w:ascii="Verdana" w:hAnsi="Verdana"/>
                <w:color w:val="C00000"/>
              </w:rPr>
              <w:t>&lt;TrrtQryRtnVo&gt;</w:t>
            </w:r>
          </w:p>
          <w:p w14:paraId="46AC88E1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&lt;ntceInfo/&gt;</w:t>
            </w:r>
          </w:p>
          <w:p w14:paraId="640C0557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&lt;tCnt&gt;</w:t>
            </w:r>
            <w:r w:rsidRPr="007574FF">
              <w:rPr>
                <w:rFonts w:ascii="Verdana" w:hAnsi="Verdana"/>
              </w:rPr>
              <w:t>1</w:t>
            </w:r>
            <w:r w:rsidRPr="007574FF">
              <w:rPr>
                <w:rFonts w:ascii="Verdana" w:hAnsi="Verdana"/>
                <w:color w:val="C00000"/>
              </w:rPr>
              <w:t>&lt;/tCnt&gt;</w:t>
            </w:r>
          </w:p>
          <w:p w14:paraId="3C35C022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&lt;TrrtQryRsltVo&gt;</w:t>
            </w:r>
          </w:p>
          <w:p w14:paraId="7518B6E8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&lt;basePrc/&gt;</w:t>
            </w:r>
          </w:p>
          <w:p w14:paraId="502DEB53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&lt;hsSgn&gt;</w:t>
            </w:r>
            <w:r w:rsidRPr="007574FF">
              <w:rPr>
                <w:rFonts w:ascii="Verdana" w:hAnsi="Verdana"/>
              </w:rPr>
              <w:t>0712391030</w:t>
            </w:r>
            <w:r w:rsidRPr="007574FF">
              <w:rPr>
                <w:rFonts w:ascii="Verdana" w:hAnsi="Verdana"/>
                <w:color w:val="C00000"/>
              </w:rPr>
              <w:t>&lt;/hsSgn&gt;</w:t>
            </w:r>
          </w:p>
          <w:p w14:paraId="0CA9B189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&lt;prutXamt&gt;</w:t>
            </w:r>
            <w:r w:rsidRPr="007574FF">
              <w:rPr>
                <w:rFonts w:ascii="Verdana" w:hAnsi="Verdana"/>
              </w:rPr>
              <w:t>153</w:t>
            </w:r>
            <w:r w:rsidRPr="007574FF">
              <w:rPr>
                <w:rFonts w:ascii="Verdana" w:hAnsi="Verdana"/>
                <w:color w:val="C00000"/>
              </w:rPr>
              <w:t>&lt;/prutXamt&gt;</w:t>
            </w:r>
          </w:p>
          <w:p w14:paraId="650C9B33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&lt;trrtTpcd&gt;</w:t>
            </w:r>
            <w:r w:rsidRPr="007574FF">
              <w:rPr>
                <w:rFonts w:ascii="Verdana" w:hAnsi="Verdana"/>
              </w:rPr>
              <w:t>FEU1</w:t>
            </w:r>
            <w:r w:rsidRPr="007574FF">
              <w:rPr>
                <w:rFonts w:ascii="Verdana" w:hAnsi="Verdana"/>
                <w:color w:val="C00000"/>
              </w:rPr>
              <w:t>&lt;/trrtTpcd&gt;</w:t>
            </w:r>
          </w:p>
          <w:p w14:paraId="2FAAE9D7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 w:hint="eastAsia"/>
                <w:color w:val="C00000"/>
              </w:rPr>
              <w:t xml:space="preserve">   &lt;trrtTpNm&gt;</w:t>
            </w:r>
            <w:r w:rsidRPr="007574FF">
              <w:rPr>
                <w:rFonts w:ascii="Verdana" w:hAnsi="Verdana" w:hint="eastAsia"/>
              </w:rPr>
              <w:t>한ㆍ</w:t>
            </w:r>
            <w:r w:rsidRPr="007574FF">
              <w:rPr>
                <w:rFonts w:ascii="Verdana" w:hAnsi="Verdana" w:hint="eastAsia"/>
              </w:rPr>
              <w:t>EU FTA</w:t>
            </w:r>
            <w:r w:rsidRPr="007574FF">
              <w:rPr>
                <w:rFonts w:ascii="Verdana" w:hAnsi="Verdana" w:hint="eastAsia"/>
              </w:rPr>
              <w:t>협정세율</w:t>
            </w:r>
            <w:r w:rsidRPr="007574FF">
              <w:rPr>
                <w:rFonts w:ascii="Verdana" w:hAnsi="Verdana" w:hint="eastAsia"/>
              </w:rPr>
              <w:t>(</w:t>
            </w:r>
            <w:r w:rsidRPr="007574FF">
              <w:rPr>
                <w:rFonts w:ascii="Verdana" w:hAnsi="Verdana" w:hint="eastAsia"/>
              </w:rPr>
              <w:t>선택</w:t>
            </w:r>
            <w:r w:rsidRPr="007574FF">
              <w:rPr>
                <w:rFonts w:ascii="Verdana" w:hAnsi="Verdana" w:hint="eastAsia"/>
              </w:rPr>
              <w:t>1)</w:t>
            </w:r>
            <w:r w:rsidRPr="007574FF">
              <w:rPr>
                <w:rFonts w:ascii="Verdana" w:hAnsi="Verdana" w:hint="eastAsia"/>
                <w:color w:val="C00000"/>
              </w:rPr>
              <w:t>&lt;/trrtTpNm&gt;</w:t>
            </w:r>
          </w:p>
          <w:p w14:paraId="4AD9AFAD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&lt;aplyEndDt&gt;</w:t>
            </w:r>
            <w:r w:rsidRPr="007574FF">
              <w:rPr>
                <w:rFonts w:ascii="Verdana" w:hAnsi="Verdana"/>
              </w:rPr>
              <w:t>20191231</w:t>
            </w:r>
            <w:r w:rsidRPr="007574FF">
              <w:rPr>
                <w:rFonts w:ascii="Verdana" w:hAnsi="Verdana"/>
                <w:color w:val="C00000"/>
              </w:rPr>
              <w:t>&lt;/aplyEndDt&gt;</w:t>
            </w:r>
          </w:p>
          <w:p w14:paraId="1C356022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&lt;aplyStrtDt&gt;</w:t>
            </w:r>
            <w:r w:rsidRPr="007574FF">
              <w:rPr>
                <w:rFonts w:ascii="Verdana" w:hAnsi="Verdana"/>
              </w:rPr>
              <w:t>20191001</w:t>
            </w:r>
            <w:r w:rsidRPr="007574FF">
              <w:rPr>
                <w:rFonts w:ascii="Verdana" w:hAnsi="Verdana"/>
                <w:color w:val="C00000"/>
              </w:rPr>
              <w:t>&lt;/aplyStrtDt&gt;</w:t>
            </w:r>
          </w:p>
          <w:p w14:paraId="46B5BB7D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 &lt;trrt&gt;</w:t>
            </w:r>
            <w:r w:rsidRPr="007574FF">
              <w:rPr>
                <w:rFonts w:ascii="Verdana" w:hAnsi="Verdana"/>
              </w:rPr>
              <w:t>5.4</w:t>
            </w:r>
            <w:r w:rsidRPr="007574FF">
              <w:rPr>
                <w:rFonts w:ascii="Verdana" w:hAnsi="Verdana"/>
                <w:color w:val="C00000"/>
              </w:rPr>
              <w:t>&lt;/trrt&gt;</w:t>
            </w:r>
          </w:p>
          <w:p w14:paraId="44E67AA9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&lt;/TrrtQryRsltVo&gt;</w:t>
            </w:r>
          </w:p>
          <w:p w14:paraId="58FC6D79" w14:textId="77777777" w:rsidR="008B5D71" w:rsidRPr="00795017" w:rsidRDefault="006035B8" w:rsidP="00063D3C">
            <w:pPr>
              <w:rPr>
                <w:b/>
                <w:color w:val="0000FF"/>
              </w:rPr>
            </w:pPr>
            <w:r w:rsidRPr="007574FF">
              <w:rPr>
                <w:rFonts w:ascii="Verdana" w:hAnsi="Verdana"/>
                <w:color w:val="C00000"/>
              </w:rPr>
              <w:t xml:space="preserve"> &lt;/TrrtQryRtnVo&gt;</w:t>
            </w:r>
          </w:p>
        </w:tc>
      </w:tr>
      <w:tr w:rsidR="006035B8" w:rsidRPr="00B10B5E" w14:paraId="775057B7" w14:textId="77777777" w:rsidTr="005B27B5">
        <w:trPr>
          <w:trHeight w:val="449"/>
        </w:trPr>
        <w:tc>
          <w:tcPr>
            <w:tcW w:w="9693" w:type="dxa"/>
            <w:shd w:val="clear" w:color="auto" w:fill="D9D9D9" w:themeFill="background1" w:themeFillShade="D9"/>
            <w:vAlign w:val="center"/>
          </w:tcPr>
          <w:p w14:paraId="2097B6E6" w14:textId="77777777" w:rsidR="006035B8" w:rsidRPr="00D4696F" w:rsidRDefault="006035B8" w:rsidP="00FF13EC">
            <w:pPr>
              <w:pStyle w:val="aff0"/>
            </w:pPr>
            <w:r>
              <w:rPr>
                <w:rFonts w:hint="eastAsia"/>
              </w:rPr>
              <w:t xml:space="preserve">불일치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035B8" w:rsidRPr="00B10B5E" w14:paraId="285056E9" w14:textId="77777777" w:rsidTr="005B27B5">
        <w:trPr>
          <w:trHeight w:val="1614"/>
        </w:trPr>
        <w:tc>
          <w:tcPr>
            <w:tcW w:w="9693" w:type="dxa"/>
            <w:shd w:val="clear" w:color="auto" w:fill="auto"/>
            <w:vAlign w:val="center"/>
          </w:tcPr>
          <w:p w14:paraId="6041F03B" w14:textId="77777777" w:rsidR="006035B8" w:rsidRPr="007574FF" w:rsidRDefault="006035B8" w:rsidP="005B27B5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CA9DEE0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&lt;TrrtQryRtnVo&gt;</w:t>
            </w:r>
          </w:p>
          <w:p w14:paraId="7BD8103D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 w:hint="eastAsia"/>
                <w:color w:val="C00000"/>
              </w:rPr>
              <w:t xml:space="preserve">  &lt;ntceInfo&gt;</w:t>
            </w:r>
            <w:r w:rsidRPr="007574FF">
              <w:rPr>
                <w:rFonts w:ascii="Verdana" w:hAnsi="Verdana" w:hint="eastAsia"/>
              </w:rPr>
              <w:t>조회된</w:t>
            </w:r>
            <w:r w:rsidRPr="007574FF">
              <w:rPr>
                <w:rFonts w:ascii="Verdana" w:hAnsi="Verdana" w:hint="eastAsia"/>
              </w:rPr>
              <w:t xml:space="preserve"> </w:t>
            </w:r>
            <w:r w:rsidRPr="007574FF">
              <w:rPr>
                <w:rFonts w:ascii="Verdana" w:hAnsi="Verdana" w:hint="eastAsia"/>
              </w:rPr>
              <w:t>관세율</w:t>
            </w:r>
            <w:r w:rsidRPr="007574FF">
              <w:rPr>
                <w:rFonts w:ascii="Verdana" w:hAnsi="Verdana" w:hint="eastAsia"/>
              </w:rPr>
              <w:t xml:space="preserve"> </w:t>
            </w:r>
            <w:r w:rsidRPr="007574FF">
              <w:rPr>
                <w:rFonts w:ascii="Verdana" w:hAnsi="Verdana" w:hint="eastAsia"/>
              </w:rPr>
              <w:t>정보가</w:t>
            </w:r>
            <w:r w:rsidRPr="007574FF">
              <w:rPr>
                <w:rFonts w:ascii="Verdana" w:hAnsi="Verdana" w:hint="eastAsia"/>
              </w:rPr>
              <w:t xml:space="preserve"> </w:t>
            </w:r>
            <w:r w:rsidRPr="007574FF">
              <w:rPr>
                <w:rFonts w:ascii="Verdana" w:hAnsi="Verdana" w:hint="eastAsia"/>
              </w:rPr>
              <w:t>없습니다</w:t>
            </w:r>
            <w:r w:rsidRPr="007574FF">
              <w:rPr>
                <w:rFonts w:ascii="Verdana" w:hAnsi="Verdana" w:hint="eastAsia"/>
                <w:color w:val="C00000"/>
              </w:rPr>
              <w:t>.&lt;/ntceInfo&gt;</w:t>
            </w:r>
          </w:p>
          <w:p w14:paraId="2AF3DE56" w14:textId="77777777" w:rsidR="006035B8" w:rsidRPr="007574FF" w:rsidRDefault="006035B8" w:rsidP="005B27B5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 xml:space="preserve">  &lt;tCnt&gt;</w:t>
            </w:r>
            <w:r w:rsidRPr="008B5D71">
              <w:rPr>
                <w:rFonts w:ascii="Verdana" w:hAnsi="Verdana"/>
                <w:color w:val="000000" w:themeColor="text1"/>
              </w:rPr>
              <w:t>0</w:t>
            </w:r>
            <w:r w:rsidRPr="007574FF">
              <w:rPr>
                <w:rFonts w:ascii="Verdana" w:hAnsi="Verdana"/>
                <w:color w:val="C00000"/>
              </w:rPr>
              <w:t>&lt;/tCnt&gt;</w:t>
            </w:r>
          </w:p>
          <w:p w14:paraId="68A54B8D" w14:textId="77777777" w:rsidR="006035B8" w:rsidRPr="00AD617E" w:rsidRDefault="006035B8" w:rsidP="005B27B5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C00000"/>
              </w:rPr>
              <w:t>&lt;/TrrtQryRtnVo&gt;</w:t>
            </w:r>
          </w:p>
        </w:tc>
      </w:tr>
    </w:tbl>
    <w:p w14:paraId="2D22F7B2" w14:textId="77777777" w:rsidR="008B5D71" w:rsidRDefault="008B5D71" w:rsidP="008B5D71">
      <w:r>
        <w:br w:type="page"/>
      </w:r>
    </w:p>
    <w:p w14:paraId="31853358" w14:textId="77777777" w:rsidR="006E507B" w:rsidRPr="00800638" w:rsidRDefault="006E507B" w:rsidP="006E507B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58" w:name="_Toc161922332"/>
      <w:r>
        <w:rPr>
          <w:rFonts w:asciiTheme="majorHAnsi" w:eastAsiaTheme="majorHAnsi" w:hAnsiTheme="majorHAnsi" w:hint="eastAsia"/>
          <w:b/>
          <w:sz w:val="26"/>
          <w:szCs w:val="26"/>
        </w:rPr>
        <w:t>우편번호별 관할세관 정보</w:t>
      </w:r>
      <w:bookmarkEnd w:id="58"/>
    </w:p>
    <w:p w14:paraId="5E0F7BFA" w14:textId="77777777" w:rsidR="006E507B" w:rsidRDefault="006E507B" w:rsidP="006E507B">
      <w:pPr>
        <w:pStyle w:val="afc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6E507B" w:rsidRPr="006777DC" w14:paraId="6502F01D" w14:textId="77777777" w:rsidTr="0017389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3140AD4" w14:textId="77777777" w:rsidR="006E507B" w:rsidRPr="0081418F" w:rsidRDefault="006E507B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02F014CD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5AAF46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31</w:t>
            </w:r>
          </w:p>
        </w:tc>
      </w:tr>
      <w:tr w:rsidR="006E507B" w:rsidRPr="006777DC" w14:paraId="209D2110" w14:textId="77777777" w:rsidTr="0017389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CC277A8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7529D2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D22333" w14:textId="77777777" w:rsidR="006E507B" w:rsidRPr="00795017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2729D3">
              <w:rPr>
                <w:rFonts w:asciiTheme="majorHAnsi" w:eastAsiaTheme="majorHAnsi" w:hAnsiTheme="majorHAnsi" w:hint="eastAsia"/>
              </w:rPr>
              <w:t>우편번호별 관할세관 정보조회</w:t>
            </w:r>
          </w:p>
        </w:tc>
      </w:tr>
      <w:tr w:rsidR="006E507B" w:rsidRPr="006777DC" w14:paraId="27A1B585" w14:textId="77777777" w:rsidTr="0017389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70A2BDE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41C14E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A1CF7D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2729D3">
              <w:rPr>
                <w:rFonts w:asciiTheme="majorHAnsi" w:eastAsiaTheme="majorHAnsi" w:hAnsiTheme="majorHAnsi"/>
              </w:rPr>
              <w:t>retrievePostNoPrCstmSgnQry</w:t>
            </w:r>
          </w:p>
        </w:tc>
      </w:tr>
      <w:tr w:rsidR="006E507B" w:rsidRPr="006777DC" w14:paraId="41E84FB4" w14:textId="77777777" w:rsidTr="0017389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1BD7142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BAE9E75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01D229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전자상거래 수출신고 시 물품소재지에 따른 관할 세관부호 정보 제공</w:t>
            </w:r>
          </w:p>
        </w:tc>
      </w:tr>
      <w:tr w:rsidR="006E507B" w:rsidRPr="006777DC" w14:paraId="26D0B0F9" w14:textId="77777777" w:rsidTr="00FF13EC">
        <w:tc>
          <w:tcPr>
            <w:tcW w:w="723" w:type="pct"/>
            <w:vMerge w:val="restart"/>
            <w:shd w:val="pct10" w:color="auto" w:fill="auto"/>
            <w:vAlign w:val="center"/>
          </w:tcPr>
          <w:p w14:paraId="084679F2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2C0EC51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E36AA22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6229917F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6FBFA959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E507B" w:rsidRPr="006777DC" w14:paraId="035F03C5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2F21FAD4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5A05D99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4339478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9D389EC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E507B" w:rsidRPr="006777DC" w14:paraId="38B34B01" w14:textId="77777777" w:rsidTr="0017389E">
        <w:tc>
          <w:tcPr>
            <w:tcW w:w="723" w:type="pct"/>
            <w:vMerge/>
            <w:shd w:val="pct10" w:color="auto" w:fill="auto"/>
            <w:vAlign w:val="center"/>
          </w:tcPr>
          <w:p w14:paraId="6F2058A8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6F618CC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A221602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E507B" w:rsidRPr="006777DC" w14:paraId="34D471DA" w14:textId="77777777" w:rsidTr="0017389E">
        <w:tc>
          <w:tcPr>
            <w:tcW w:w="723" w:type="pct"/>
            <w:vMerge w:val="restart"/>
            <w:shd w:val="pct10" w:color="auto" w:fill="auto"/>
            <w:vAlign w:val="center"/>
          </w:tcPr>
          <w:p w14:paraId="51513E01" w14:textId="77777777" w:rsidR="006E507B" w:rsidRPr="0081418F" w:rsidRDefault="006E507B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4C481A2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ADF273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93B145F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A895E40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72F179A4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E507B" w:rsidRPr="006777DC" w14:paraId="18EB5346" w14:textId="77777777" w:rsidTr="0017389E">
        <w:tc>
          <w:tcPr>
            <w:tcW w:w="723" w:type="pct"/>
            <w:vMerge/>
            <w:shd w:val="pct10" w:color="auto" w:fill="auto"/>
            <w:vAlign w:val="center"/>
          </w:tcPr>
          <w:p w14:paraId="552099FA" w14:textId="77777777" w:rsidR="006E507B" w:rsidRPr="0081418F" w:rsidRDefault="006E507B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BFE73B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316B35B" w14:textId="77777777" w:rsidR="006E507B" w:rsidRPr="0081418F" w:rsidRDefault="006E507B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E507B" w:rsidRPr="006777DC" w14:paraId="2B1B856E" w14:textId="77777777" w:rsidTr="0017389E">
        <w:tc>
          <w:tcPr>
            <w:tcW w:w="723" w:type="pct"/>
            <w:vMerge w:val="restart"/>
            <w:shd w:val="pct10" w:color="auto" w:fill="auto"/>
            <w:vAlign w:val="center"/>
          </w:tcPr>
          <w:p w14:paraId="16E6542A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D378E6D" w14:textId="77777777" w:rsidR="006E507B" w:rsidRPr="0081418F" w:rsidRDefault="006E507B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5FA3CA" w14:textId="77777777" w:rsidR="006E507B" w:rsidRPr="007574FF" w:rsidRDefault="006E507B" w:rsidP="00216FA9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="00216FA9"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est/postNoPrCstmSgnQry/retrievePostNoPrCstmSgnQr</w:t>
            </w:r>
            <w:r w:rsidR="00216FA9" w:rsidRPr="00216FA9">
              <w:rPr>
                <w:rFonts w:asciiTheme="majorHAnsi" w:eastAsiaTheme="majorHAnsi" w:hAnsiTheme="majorHAnsi" w:hint="eastAsia"/>
              </w:rPr>
              <w:t>y</w:t>
            </w:r>
          </w:p>
        </w:tc>
      </w:tr>
      <w:tr w:rsidR="00FF13EC" w:rsidRPr="006777DC" w14:paraId="6014F4E7" w14:textId="77777777" w:rsidTr="0017389E">
        <w:tc>
          <w:tcPr>
            <w:tcW w:w="723" w:type="pct"/>
            <w:vMerge/>
            <w:shd w:val="pct10" w:color="auto" w:fill="auto"/>
            <w:vAlign w:val="center"/>
          </w:tcPr>
          <w:p w14:paraId="59DA88FA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FC5CB9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2213C59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est/postNoPrCstmSgnQry/retrievePostNoPrCstmSgnQr</w:t>
            </w:r>
            <w:r w:rsidRPr="00216FA9">
              <w:rPr>
                <w:rFonts w:asciiTheme="majorHAnsi" w:eastAsiaTheme="majorHAnsi" w:hAnsiTheme="majorHAnsi" w:hint="eastAsia"/>
              </w:rPr>
              <w:t>y</w:t>
            </w:r>
          </w:p>
        </w:tc>
      </w:tr>
      <w:tr w:rsidR="00FF13EC" w:rsidRPr="006777DC" w14:paraId="3B7A47E7" w14:textId="77777777" w:rsidTr="0017389E">
        <w:tc>
          <w:tcPr>
            <w:tcW w:w="723" w:type="pct"/>
            <w:vMerge w:val="restart"/>
            <w:shd w:val="pct10" w:color="auto" w:fill="auto"/>
            <w:vAlign w:val="center"/>
          </w:tcPr>
          <w:p w14:paraId="1F04223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CA0E80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F224CB" w14:textId="77777777" w:rsidR="00FF13EC" w:rsidRPr="0081418F" w:rsidRDefault="00FF13EC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7F5C8370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5D253FA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909037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9D63BAD" w14:textId="77777777" w:rsidR="00FF13EC" w:rsidRPr="0081418F" w:rsidRDefault="00FF13EC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5ABC411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3195EF5" w14:textId="77777777" w:rsidR="00FF13EC" w:rsidRPr="0081418F" w:rsidRDefault="00FF13EC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94CC462" w14:textId="77777777" w:rsidTr="0017389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B2B66D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B15EA8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2D3FAE4" w14:textId="77777777" w:rsidR="00FF13EC" w:rsidRPr="0081418F" w:rsidRDefault="00FF13EC" w:rsidP="0017389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403F723" w14:textId="77777777" w:rsidTr="0017389E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116CF5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1D6AD1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A97938A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372CEA09" w14:textId="77777777" w:rsidR="006E507B" w:rsidRPr="00063D3C" w:rsidRDefault="006E507B" w:rsidP="006E507B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511B1976" w14:textId="77777777" w:rsidR="006E507B" w:rsidRDefault="006E507B" w:rsidP="006E507B">
      <w:pPr>
        <w:pStyle w:val="afc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7"/>
        <w:gridCol w:w="1698"/>
        <w:gridCol w:w="1016"/>
        <w:gridCol w:w="1124"/>
        <w:gridCol w:w="4215"/>
      </w:tblGrid>
      <w:tr w:rsidR="006E507B" w:rsidRPr="00795232" w14:paraId="314515FD" w14:textId="77777777" w:rsidTr="0017389E">
        <w:tc>
          <w:tcPr>
            <w:tcW w:w="793" w:type="pct"/>
            <w:shd w:val="pct10" w:color="auto" w:fill="auto"/>
            <w:vAlign w:val="center"/>
          </w:tcPr>
          <w:p w14:paraId="17AC9491" w14:textId="77777777" w:rsidR="006E507B" w:rsidRPr="00795232" w:rsidRDefault="006E507B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52CC4A34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2478A55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0D927F67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482E3F74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E507B" w:rsidRPr="00795232" w14:paraId="0F6BEC60" w14:textId="77777777" w:rsidTr="0017389E">
        <w:tc>
          <w:tcPr>
            <w:tcW w:w="793" w:type="pct"/>
            <w:shd w:val="clear" w:color="auto" w:fill="auto"/>
            <w:vAlign w:val="center"/>
          </w:tcPr>
          <w:p w14:paraId="42696460" w14:textId="77777777" w:rsidR="006E507B" w:rsidRPr="00795017" w:rsidRDefault="006E507B" w:rsidP="0017389E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2729D3">
              <w:rPr>
                <w:rFonts w:asciiTheme="minorEastAsia" w:eastAsiaTheme="minorEastAsia" w:hAnsiTheme="minorEastAsia" w:cs="굴림"/>
                <w:color w:val="000000"/>
                <w:sz w:val="20"/>
              </w:rPr>
              <w:t>jrsdPsno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C8C11" w14:textId="77777777" w:rsidR="006E507B" w:rsidRPr="00795017" w:rsidRDefault="006E507B" w:rsidP="0017389E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우편번호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6562D" w14:textId="77777777" w:rsidR="006E507B" w:rsidRPr="00795017" w:rsidRDefault="006E507B" w:rsidP="0017389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6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4A255" w14:textId="77777777" w:rsidR="006E507B" w:rsidRPr="00795017" w:rsidRDefault="006E507B" w:rsidP="0017389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49A9B" w14:textId="77777777" w:rsidR="006E507B" w:rsidRPr="00795017" w:rsidRDefault="006E507B" w:rsidP="0017389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우편번호</w:t>
            </w:r>
          </w:p>
        </w:tc>
      </w:tr>
    </w:tbl>
    <w:p w14:paraId="3A57DDF7" w14:textId="77777777" w:rsidR="006E507B" w:rsidRPr="00063D3C" w:rsidRDefault="006E507B" w:rsidP="006E507B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 w14:paraId="57EB2452" w14:textId="77777777" w:rsidR="006E507B" w:rsidRDefault="006E507B" w:rsidP="006E507B">
      <w:pPr>
        <w:pStyle w:val="afc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6"/>
        <w:gridCol w:w="1955"/>
        <w:gridCol w:w="1223"/>
        <w:gridCol w:w="1045"/>
        <w:gridCol w:w="3191"/>
      </w:tblGrid>
      <w:tr w:rsidR="006E507B" w:rsidRPr="00795232" w14:paraId="49D84F11" w14:textId="77777777" w:rsidTr="0017389E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72DD4497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2D9D36CA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034BA673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083D2CB3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2DE874DF" w14:textId="77777777" w:rsidR="006E507B" w:rsidRPr="00795232" w:rsidRDefault="006E507B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E507B" w:rsidRPr="007574FF" w14:paraId="6180CC6E" w14:textId="77777777" w:rsidTr="001738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E1562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29D3">
              <w:rPr>
                <w:rFonts w:ascii="맑은 고딕" w:eastAsia="맑은 고딕" w:hAnsi="맑은 고딕" w:cs="굴림"/>
                <w:color w:val="000000"/>
                <w:sz w:val="20"/>
              </w:rPr>
              <w:t>jrsdCstmSgn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7166F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29D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48541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8DBCA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4B1AA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세관부호</w:t>
            </w:r>
          </w:p>
        </w:tc>
      </w:tr>
      <w:tr w:rsidR="006E507B" w:rsidRPr="007574FF" w14:paraId="51C7218B" w14:textId="77777777" w:rsidTr="001738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F739A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29D3">
              <w:rPr>
                <w:rFonts w:ascii="맑은 고딕" w:eastAsia="맑은 고딕" w:hAnsi="맑은 고딕" w:cs="굴림"/>
                <w:color w:val="000000"/>
                <w:sz w:val="20"/>
              </w:rPr>
              <w:t>jrsdCstmSgnNm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2940B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29D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62D35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12178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DE2EC" w14:textId="77777777" w:rsidR="006E507B" w:rsidRPr="007574FF" w:rsidRDefault="006E507B" w:rsidP="0017389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 한글명칭</w:t>
            </w:r>
          </w:p>
        </w:tc>
      </w:tr>
    </w:tbl>
    <w:p w14:paraId="5F5EB8F8" w14:textId="77777777" w:rsidR="006E507B" w:rsidRDefault="006E507B" w:rsidP="006E507B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FEAFC60" w14:textId="77777777" w:rsidR="006E507B" w:rsidRPr="006B543F" w:rsidRDefault="006E507B" w:rsidP="006E507B">
      <w:pPr>
        <w:jc w:val="left"/>
        <w:rPr>
          <w:rFonts w:asciiTheme="majorHAnsi" w:eastAsiaTheme="majorHAnsi" w:hAnsiTheme="majorHAnsi"/>
          <w:b/>
          <w:sz w:val="24"/>
        </w:rPr>
      </w:pPr>
    </w:p>
    <w:p w14:paraId="04E0D980" w14:textId="77777777" w:rsidR="006E507B" w:rsidRDefault="006E507B" w:rsidP="006E507B">
      <w:pPr>
        <w:pStyle w:val="afc"/>
        <w:numPr>
          <w:ilvl w:val="0"/>
          <w:numId w:val="5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E507B" w:rsidRPr="00D4696F" w14:paraId="6FA6E710" w14:textId="77777777" w:rsidTr="0017389E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04C92F" w14:textId="77777777" w:rsidR="006E507B" w:rsidRPr="00D4696F" w:rsidRDefault="006E507B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6E507B" w:rsidRPr="00795017" w14:paraId="73B63FC1" w14:textId="77777777" w:rsidTr="0017389E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0FB4C97" w14:textId="77777777" w:rsidR="006E507B" w:rsidRPr="007574FF" w:rsidRDefault="006E507B" w:rsidP="0017389E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https://unipass.customs.go.kr:38010/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rest/postNoPrCstmSgnQry/retrievePostNoPrCstmSgnQry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jrsdPsno=31718</w:t>
            </w:r>
          </w:p>
        </w:tc>
      </w:tr>
      <w:tr w:rsidR="006E507B" w:rsidRPr="00D4696F" w14:paraId="161954AA" w14:textId="77777777" w:rsidTr="0017389E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B8B58B" w14:textId="77777777" w:rsidR="006E507B" w:rsidRPr="00D4696F" w:rsidRDefault="006E507B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6E507B" w:rsidRPr="00B10B5E" w14:paraId="6F425DA5" w14:textId="77777777" w:rsidTr="0017389E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64D1B5F4" w14:textId="77777777" w:rsidR="006E507B" w:rsidRPr="007574FF" w:rsidRDefault="006E507B" w:rsidP="0017389E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C3E3452" w14:textId="77777777" w:rsidR="006E507B" w:rsidRDefault="006E507B" w:rsidP="0017389E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Pr="00340B31">
              <w:rPr>
                <w:rFonts w:ascii="Verdana" w:hAnsi="Verdana"/>
                <w:color w:val="C00000"/>
              </w:rPr>
              <w:t>psnoPrJrsdCstmQryRtnVo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596A1018" w14:textId="77777777" w:rsidR="006E507B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&lt;ntceInfo/&gt;</w:t>
            </w:r>
          </w:p>
          <w:p w14:paraId="54F84E8C" w14:textId="77777777" w:rsidR="006E507B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Pr="00340B31">
              <w:rPr>
                <w:rFonts w:ascii="Verdana" w:hAnsi="Verdana"/>
                <w:color w:val="C00000"/>
              </w:rPr>
              <w:t>psnoPrJrsdCstmQryRsltVoList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54EA24EE" w14:textId="77777777" w:rsidR="006E507B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 w:hint="eastAsia"/>
                <w:color w:val="C00000"/>
              </w:rPr>
              <w:t>&lt;jrsdCstmSgnNm&gt;</w:t>
            </w:r>
            <w:r w:rsidRPr="00340B31">
              <w:rPr>
                <w:rFonts w:ascii="Verdana" w:hAnsi="Verdana" w:hint="eastAsia"/>
              </w:rPr>
              <w:t>대전세관</w:t>
            </w:r>
            <w:r w:rsidRPr="00340B31">
              <w:rPr>
                <w:rFonts w:ascii="Verdana" w:hAnsi="Verdana" w:hint="eastAsia"/>
              </w:rPr>
              <w:t xml:space="preserve"> </w:t>
            </w:r>
            <w:r w:rsidRPr="00340B31">
              <w:rPr>
                <w:rFonts w:ascii="Verdana" w:hAnsi="Verdana" w:hint="eastAsia"/>
              </w:rPr>
              <w:t>대산세관비즈니스센터</w:t>
            </w:r>
            <w:r w:rsidRPr="00340B31"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359790A9" w14:textId="77777777" w:rsidR="006E507B" w:rsidRPr="00340B31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&lt;jrsdCstmSgn&gt;</w:t>
            </w:r>
            <w:r w:rsidRPr="00340B31">
              <w:rPr>
                <w:rFonts w:ascii="Verdana" w:hAnsi="Verdana"/>
              </w:rPr>
              <w:t>154</w:t>
            </w:r>
            <w:r w:rsidRPr="00340B31">
              <w:rPr>
                <w:rFonts w:ascii="Verdana" w:hAnsi="Verdana"/>
                <w:color w:val="C00000"/>
              </w:rPr>
              <w:t>&lt;/jrsdCstmSgn&gt;</w:t>
            </w:r>
          </w:p>
          <w:p w14:paraId="129560D7" w14:textId="77777777" w:rsidR="006E507B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&lt;/psnoPrJrsdCstmQryRsltVoList&gt;</w:t>
            </w:r>
          </w:p>
          <w:p w14:paraId="07B0C97D" w14:textId="77777777" w:rsidR="006E507B" w:rsidRPr="00340B31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&lt;psnoPrJrsdCstmQryRsltVoList&gt;</w:t>
            </w:r>
          </w:p>
          <w:p w14:paraId="242E686D" w14:textId="77777777" w:rsidR="006E507B" w:rsidRPr="00340B31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 w:hint="eastAsia"/>
                <w:color w:val="C00000"/>
              </w:rPr>
              <w:t>&lt;jrsdCstmSgnNm&gt;</w:t>
            </w:r>
            <w:r w:rsidRPr="00340B31">
              <w:rPr>
                <w:rFonts w:ascii="Verdana" w:hAnsi="Verdana" w:hint="eastAsia"/>
              </w:rPr>
              <w:t>천안세관</w:t>
            </w:r>
            <w:r w:rsidRPr="00340B31"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2368D0ED" w14:textId="77777777" w:rsidR="006E507B" w:rsidRPr="00340B31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&lt;jrsdCstmSgn&gt;</w:t>
            </w:r>
            <w:r w:rsidRPr="00340B31">
              <w:rPr>
                <w:rFonts w:ascii="Verdana" w:hAnsi="Verdana"/>
              </w:rPr>
              <w:t>152</w:t>
            </w:r>
            <w:r w:rsidRPr="00340B31">
              <w:rPr>
                <w:rFonts w:ascii="Verdana" w:hAnsi="Verdana"/>
                <w:color w:val="C00000"/>
              </w:rPr>
              <w:t>&lt;/jrsdCstmSgn&gt;</w:t>
            </w:r>
          </w:p>
          <w:p w14:paraId="0723D7D6" w14:textId="77777777" w:rsidR="006E507B" w:rsidRPr="00340B31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&lt;/psnoPrJrsdCstmQryRsltVoList&gt;</w:t>
            </w:r>
          </w:p>
          <w:p w14:paraId="051BE804" w14:textId="77777777" w:rsidR="006E507B" w:rsidRPr="00340B31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&lt;psnoPrJrsdCstmQryRsltVoList&gt;</w:t>
            </w:r>
          </w:p>
          <w:p w14:paraId="1AA08891" w14:textId="77777777" w:rsidR="006E507B" w:rsidRPr="00340B31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 w:hint="eastAsia"/>
                <w:color w:val="C00000"/>
              </w:rPr>
              <w:t>&lt;jrsdCstmSgnNm&gt;</w:t>
            </w:r>
            <w:r w:rsidRPr="00340B31">
              <w:rPr>
                <w:rFonts w:ascii="Verdana" w:hAnsi="Verdana" w:hint="eastAsia"/>
              </w:rPr>
              <w:t>평택세관</w:t>
            </w:r>
            <w:r w:rsidRPr="00340B31">
              <w:rPr>
                <w:rFonts w:ascii="Verdana" w:hAnsi="Verdana" w:hint="eastAsia"/>
                <w:color w:val="C00000"/>
              </w:rPr>
              <w:t>&lt;/jrsdCstmSgnNm&gt;</w:t>
            </w:r>
          </w:p>
          <w:p w14:paraId="1BA3F579" w14:textId="77777777" w:rsidR="006E507B" w:rsidRPr="00340B31" w:rsidRDefault="006E507B" w:rsidP="0017389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&lt;jrsdCstmSgn&gt;</w:t>
            </w:r>
            <w:r w:rsidRPr="00340B31">
              <w:rPr>
                <w:rFonts w:ascii="Verdana" w:hAnsi="Verdana"/>
              </w:rPr>
              <w:t>016</w:t>
            </w:r>
            <w:r w:rsidRPr="00340B31">
              <w:rPr>
                <w:rFonts w:ascii="Verdana" w:hAnsi="Verdana"/>
                <w:color w:val="C00000"/>
              </w:rPr>
              <w:t>&lt;/jrsdCstmSgn&gt;</w:t>
            </w:r>
          </w:p>
          <w:p w14:paraId="7C0CF1C7" w14:textId="77777777" w:rsidR="006E507B" w:rsidRPr="00340B31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&lt;/psnoPrJrsdCstmQryRsltVoList&gt;</w:t>
            </w:r>
          </w:p>
          <w:p w14:paraId="17A462CB" w14:textId="77777777" w:rsidR="006E507B" w:rsidRPr="00340B31" w:rsidRDefault="006E507B" w:rsidP="0017389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&lt;tCnt&gt;</w:t>
            </w:r>
            <w:r w:rsidRPr="00340B31">
              <w:rPr>
                <w:rFonts w:ascii="Verdana" w:hAnsi="Verdana"/>
              </w:rPr>
              <w:t>3</w:t>
            </w:r>
            <w:r w:rsidRPr="00340B31">
              <w:rPr>
                <w:rFonts w:ascii="Verdana" w:hAnsi="Verdana"/>
                <w:color w:val="C00000"/>
              </w:rPr>
              <w:t>&lt;/tCnt&gt;</w:t>
            </w:r>
          </w:p>
          <w:p w14:paraId="186ED732" w14:textId="77777777" w:rsidR="006E507B" w:rsidRPr="00340B31" w:rsidRDefault="006E507B" w:rsidP="0017389E">
            <w:pPr>
              <w:rPr>
                <w:b/>
                <w:color w:val="0000FF"/>
              </w:rPr>
            </w:pPr>
            <w:r w:rsidRPr="00340B31">
              <w:rPr>
                <w:rFonts w:ascii="Verdana" w:hAnsi="Verdana"/>
                <w:color w:val="C00000"/>
              </w:rPr>
              <w:t>&lt;/psnoPrJrsdCstmQryRtnVo&gt;</w:t>
            </w:r>
          </w:p>
        </w:tc>
      </w:tr>
    </w:tbl>
    <w:p w14:paraId="600F83E4" w14:textId="77777777" w:rsidR="006E507B" w:rsidRDefault="006E507B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4E43B2E5" w14:textId="77777777" w:rsidR="00AA7ABC" w:rsidRPr="00800638" w:rsidRDefault="00AA7ABC" w:rsidP="00AA7ABC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59" w:name="_Toc161922333"/>
      <w:r>
        <w:rPr>
          <w:rFonts w:asciiTheme="majorHAnsi" w:eastAsiaTheme="majorHAnsi" w:hAnsiTheme="majorHAnsi" w:hint="eastAsia"/>
          <w:b/>
          <w:sz w:val="26"/>
          <w:szCs w:val="26"/>
        </w:rPr>
        <w:t>수출입신고 전자첨부서류 제출 완료 유무</w:t>
      </w:r>
      <w:bookmarkEnd w:id="59"/>
    </w:p>
    <w:p w14:paraId="1632D8B4" w14:textId="77777777" w:rsidR="00AA7ABC" w:rsidRDefault="00AA7ABC" w:rsidP="00AA7ABC">
      <w:pPr>
        <w:pStyle w:val="afc"/>
        <w:numPr>
          <w:ilvl w:val="0"/>
          <w:numId w:val="5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AA7ABC" w:rsidRPr="006777DC" w14:paraId="5D53AB62" w14:textId="77777777" w:rsidTr="00AA7ABC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37B03F3E" w14:textId="77777777" w:rsidR="00AA7ABC" w:rsidRPr="0081418F" w:rsidRDefault="00AA7ABC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7F76FCCB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CCFEB2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32</w:t>
            </w:r>
          </w:p>
        </w:tc>
      </w:tr>
      <w:tr w:rsidR="00AA7ABC" w:rsidRPr="006777DC" w14:paraId="7FF531C9" w14:textId="77777777" w:rsidTr="00AA7ABC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DE2BBB2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47877D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9258893" w14:textId="77777777" w:rsidR="00AA7ABC" w:rsidRPr="006E507B" w:rsidRDefault="00AA7ABC" w:rsidP="00AA7ABC">
            <w:pPr>
              <w:widowControl w:val="0"/>
              <w:wordWrap w:val="0"/>
              <w:autoSpaceDE w:val="0"/>
              <w:autoSpaceDN w:val="0"/>
              <w:adjustRightInd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</w:rPr>
              <w:t>수출입신고 전자첨부서류 제출 완료 유무</w:t>
            </w:r>
          </w:p>
        </w:tc>
      </w:tr>
      <w:tr w:rsidR="00AA7ABC" w:rsidRPr="006777DC" w14:paraId="326F03A8" w14:textId="77777777" w:rsidTr="00AA7ABC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7C83E9AC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BA85CD9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FEEA4B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6E507B">
              <w:rPr>
                <w:rFonts w:asciiTheme="majorHAnsi" w:eastAsiaTheme="majorHAnsi" w:hAnsiTheme="majorHAnsi"/>
              </w:rPr>
              <w:t>expImpAffcSbmtInfoQry</w:t>
            </w:r>
          </w:p>
        </w:tc>
      </w:tr>
      <w:tr w:rsidR="00AA7ABC" w:rsidRPr="006777DC" w14:paraId="562F0820" w14:textId="77777777" w:rsidTr="00AA7ABC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7EC17A6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754306A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D24F0A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6E507B">
              <w:rPr>
                <w:rFonts w:asciiTheme="majorHAnsi" w:eastAsiaTheme="majorHAnsi" w:hAnsiTheme="majorHAnsi" w:hint="eastAsia"/>
              </w:rPr>
              <w:t>수출입신고번호에 대한 전자 첨부서류 제출 완료 확인 여부</w:t>
            </w:r>
            <w:r>
              <w:rPr>
                <w:rFonts w:asciiTheme="majorHAnsi" w:eastAsiaTheme="majorHAnsi" w:hAnsiTheme="majorHAnsi" w:hint="eastAsia"/>
              </w:rPr>
              <w:t xml:space="preserve"> 제공</w:t>
            </w:r>
          </w:p>
        </w:tc>
      </w:tr>
      <w:tr w:rsidR="00AA7ABC" w:rsidRPr="006777DC" w14:paraId="3146BAC2" w14:textId="77777777" w:rsidTr="00AA7ABC">
        <w:tc>
          <w:tcPr>
            <w:tcW w:w="723" w:type="pct"/>
            <w:vMerge w:val="restart"/>
            <w:shd w:val="pct10" w:color="auto" w:fill="auto"/>
            <w:vAlign w:val="center"/>
          </w:tcPr>
          <w:p w14:paraId="65579721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C4DAF38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B47D633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DF1613C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02BF445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AA7ABC" w:rsidRPr="006777DC" w14:paraId="65842C95" w14:textId="77777777" w:rsidTr="00AA7ABC">
        <w:tc>
          <w:tcPr>
            <w:tcW w:w="723" w:type="pct"/>
            <w:vMerge/>
            <w:shd w:val="pct10" w:color="auto" w:fill="auto"/>
            <w:vAlign w:val="center"/>
          </w:tcPr>
          <w:p w14:paraId="01776718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CBAB193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13B348A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575B52CB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AA7ABC" w:rsidRPr="006777DC" w14:paraId="6EEBE4FB" w14:textId="77777777" w:rsidTr="00AA7ABC">
        <w:tc>
          <w:tcPr>
            <w:tcW w:w="723" w:type="pct"/>
            <w:vMerge/>
            <w:shd w:val="pct10" w:color="auto" w:fill="auto"/>
            <w:vAlign w:val="center"/>
          </w:tcPr>
          <w:p w14:paraId="1AAF3895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F1A678C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034146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AA7ABC" w:rsidRPr="006777DC" w14:paraId="337B3B91" w14:textId="77777777" w:rsidTr="00AA7ABC">
        <w:tc>
          <w:tcPr>
            <w:tcW w:w="723" w:type="pct"/>
            <w:vMerge w:val="restart"/>
            <w:shd w:val="pct10" w:color="auto" w:fill="auto"/>
            <w:vAlign w:val="center"/>
          </w:tcPr>
          <w:p w14:paraId="6ABC671E" w14:textId="77777777" w:rsidR="00AA7ABC" w:rsidRPr="0081418F" w:rsidRDefault="00AA7ABC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8CCE681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B3BF53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5BFB289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6311460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3E78237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AA7ABC" w:rsidRPr="006777DC" w14:paraId="6893BC8D" w14:textId="77777777" w:rsidTr="00AA7ABC">
        <w:tc>
          <w:tcPr>
            <w:tcW w:w="723" w:type="pct"/>
            <w:vMerge/>
            <w:shd w:val="pct10" w:color="auto" w:fill="auto"/>
            <w:vAlign w:val="center"/>
          </w:tcPr>
          <w:p w14:paraId="19A8FD60" w14:textId="77777777" w:rsidR="00AA7ABC" w:rsidRPr="0081418F" w:rsidRDefault="00AA7AB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30CFB3C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0ED87B" w14:textId="77777777" w:rsidR="00AA7ABC" w:rsidRPr="0081418F" w:rsidRDefault="00AA7AB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A7ABC" w:rsidRPr="006777DC" w14:paraId="6C61FDF0" w14:textId="77777777" w:rsidTr="00AA7ABC">
        <w:tc>
          <w:tcPr>
            <w:tcW w:w="723" w:type="pct"/>
            <w:vMerge w:val="restart"/>
            <w:shd w:val="pct10" w:color="auto" w:fill="auto"/>
            <w:vAlign w:val="center"/>
          </w:tcPr>
          <w:p w14:paraId="06B56436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7D2302C" w14:textId="77777777" w:rsidR="00AA7ABC" w:rsidRPr="0081418F" w:rsidRDefault="00AA7ABC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8F0FE7" w14:textId="77777777" w:rsidR="00AA7ABC" w:rsidRPr="007574FF" w:rsidRDefault="00AA7ABC" w:rsidP="00AA7AB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 w:rsidR="00FF13EC" w:rsidRPr="006777DC" w14:paraId="685D3779" w14:textId="77777777" w:rsidTr="00AA7ABC">
        <w:tc>
          <w:tcPr>
            <w:tcW w:w="723" w:type="pct"/>
            <w:vMerge/>
            <w:shd w:val="pct10" w:color="auto" w:fill="auto"/>
            <w:vAlign w:val="center"/>
          </w:tcPr>
          <w:p w14:paraId="0657C50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02EFD5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BA550A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 w:rsidR="00FF13EC" w:rsidRPr="006777DC" w14:paraId="317613B9" w14:textId="77777777" w:rsidTr="00AA7ABC">
        <w:tc>
          <w:tcPr>
            <w:tcW w:w="723" w:type="pct"/>
            <w:vMerge w:val="restart"/>
            <w:shd w:val="pct10" w:color="auto" w:fill="auto"/>
            <w:vAlign w:val="center"/>
          </w:tcPr>
          <w:p w14:paraId="5B260AC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D793F4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7C5FDB" w14:textId="77777777" w:rsidR="00FF13EC" w:rsidRPr="0081418F" w:rsidRDefault="00FF13E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40333938" w14:textId="77777777" w:rsidTr="00AA7ABC">
        <w:tc>
          <w:tcPr>
            <w:tcW w:w="723" w:type="pct"/>
            <w:vMerge/>
            <w:shd w:val="pct10" w:color="auto" w:fill="auto"/>
            <w:vAlign w:val="center"/>
          </w:tcPr>
          <w:p w14:paraId="19DF7EC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E0F07E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1AE4B69" w14:textId="77777777" w:rsidR="00FF13EC" w:rsidRPr="0081418F" w:rsidRDefault="00FF13E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68FBA9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2F6C6BE" w14:textId="77777777" w:rsidR="00FF13EC" w:rsidRPr="0081418F" w:rsidRDefault="00FF13E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74F5E7C" w14:textId="77777777" w:rsidTr="00AA7ABC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826FD27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ACA728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99333D" w14:textId="77777777" w:rsidR="00FF13EC" w:rsidRPr="0081418F" w:rsidRDefault="00FF13EC" w:rsidP="00AA7ABC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7D27809" w14:textId="77777777" w:rsidTr="00AA7ABC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AE8A52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145E12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A69CC60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053C018" w14:textId="77777777" w:rsidR="00AA7ABC" w:rsidRDefault="00AA7ABC" w:rsidP="00AA7A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7FD35DB" w14:textId="77777777" w:rsidR="00AA7ABC" w:rsidRDefault="00AA7ABC" w:rsidP="00AA7ABC">
      <w:pPr>
        <w:pStyle w:val="afc"/>
        <w:numPr>
          <w:ilvl w:val="0"/>
          <w:numId w:val="5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1543"/>
        <w:gridCol w:w="1152"/>
        <w:gridCol w:w="1133"/>
        <w:gridCol w:w="3933"/>
      </w:tblGrid>
      <w:tr w:rsidR="00AA7ABC" w:rsidRPr="00795232" w14:paraId="3C7D2F02" w14:textId="77777777" w:rsidTr="00AA7ABC">
        <w:tc>
          <w:tcPr>
            <w:tcW w:w="945" w:type="pct"/>
            <w:shd w:val="pct10" w:color="auto" w:fill="auto"/>
            <w:vAlign w:val="center"/>
          </w:tcPr>
          <w:p w14:paraId="0807E3EF" w14:textId="77777777" w:rsidR="00AA7ABC" w:rsidRPr="00795232" w:rsidRDefault="00AA7ABC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31C00557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2E99B951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5A6722AE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55" w:type="pct"/>
            <w:shd w:val="pct10" w:color="auto" w:fill="auto"/>
            <w:vAlign w:val="center"/>
          </w:tcPr>
          <w:p w14:paraId="41AA4746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A7ABC" w:rsidRPr="00795232" w14:paraId="4586EB1D" w14:textId="77777777" w:rsidTr="00AA7ABC">
        <w:tc>
          <w:tcPr>
            <w:tcW w:w="945" w:type="pct"/>
            <w:shd w:val="clear" w:color="auto" w:fill="auto"/>
            <w:vAlign w:val="center"/>
          </w:tcPr>
          <w:p w14:paraId="29812CC1" w14:textId="77777777" w:rsidR="00AA7ABC" w:rsidRPr="006E507B" w:rsidRDefault="00AA7ABC" w:rsidP="00AA7ABC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6E507B">
              <w:rPr>
                <w:rFonts w:asciiTheme="minorEastAsia" w:eastAsiaTheme="minorEastAsia" w:hAnsiTheme="minorEastAsia" w:cs="굴림"/>
                <w:color w:val="000000"/>
                <w:sz w:val="20"/>
              </w:rPr>
              <w:t>dclrBsopDtlTpcd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EB776" w14:textId="77777777" w:rsidR="00AA7ABC" w:rsidRPr="006E507B" w:rsidRDefault="00AA7ABC" w:rsidP="00AA7ABC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업무구분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1116A" w14:textId="77777777" w:rsidR="00AA7ABC" w:rsidRDefault="00AA7ABC" w:rsidP="00AA7ABC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610C3" w14:textId="77777777" w:rsidR="00AA7ABC" w:rsidRPr="00795017" w:rsidRDefault="00AA7ABC" w:rsidP="00AA7ABC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DC90E" w14:textId="77777777" w:rsidR="00AA7ABC" w:rsidRDefault="00AA7ABC" w:rsidP="00AA7ABC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수입통관(IMP), 수출통관(EXP)</w:t>
            </w:r>
          </w:p>
        </w:tc>
      </w:tr>
      <w:tr w:rsidR="00AA7ABC" w:rsidRPr="00795232" w14:paraId="12B6740E" w14:textId="77777777" w:rsidTr="00AA7ABC">
        <w:tc>
          <w:tcPr>
            <w:tcW w:w="945" w:type="pct"/>
            <w:shd w:val="clear" w:color="auto" w:fill="auto"/>
            <w:vAlign w:val="center"/>
          </w:tcPr>
          <w:p w14:paraId="63F686E2" w14:textId="77777777" w:rsidR="00AA7ABC" w:rsidRPr="00795017" w:rsidRDefault="00AA7ABC" w:rsidP="00AA7ABC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6E507B">
              <w:rPr>
                <w:rFonts w:asciiTheme="minorEastAsia" w:eastAsiaTheme="minorEastAsia" w:hAnsiTheme="minorEastAsia" w:cs="굴림"/>
                <w:color w:val="000000"/>
                <w:sz w:val="20"/>
              </w:rPr>
              <w:t>dcshSbmtNo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173A8" w14:textId="77777777" w:rsidR="00AA7ABC" w:rsidRPr="00795017" w:rsidRDefault="00AA7ABC" w:rsidP="00AA7ABC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6E507B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제출번호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EA88E" w14:textId="77777777" w:rsidR="00AA7ABC" w:rsidRPr="00795017" w:rsidRDefault="00AA7ABC" w:rsidP="00AA7ABC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50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53616" w14:textId="77777777" w:rsidR="00AA7ABC" w:rsidRPr="00795017" w:rsidRDefault="00AA7ABC" w:rsidP="00AA7ABC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8D66A" w14:textId="77777777" w:rsidR="00AA7ABC" w:rsidRPr="00795017" w:rsidRDefault="00AA7ABC" w:rsidP="00AA7ABC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신고서 제출번호</w:t>
            </w:r>
          </w:p>
        </w:tc>
      </w:tr>
    </w:tbl>
    <w:p w14:paraId="7C8F04DD" w14:textId="77777777" w:rsidR="00AA7ABC" w:rsidRDefault="00AA7ABC" w:rsidP="00AA7A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5BA92F1" w14:textId="77777777" w:rsidR="008B5D71" w:rsidRDefault="008B5D71" w:rsidP="00AA7A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1A3D662" w14:textId="77777777" w:rsidR="008B5D71" w:rsidRDefault="008B5D71" w:rsidP="00AA7ABC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564353B" w14:textId="77777777" w:rsidR="00AA7ABC" w:rsidRDefault="00AA7ABC" w:rsidP="00AA7ABC">
      <w:pPr>
        <w:pStyle w:val="afc"/>
        <w:numPr>
          <w:ilvl w:val="0"/>
          <w:numId w:val="5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6"/>
        <w:gridCol w:w="1955"/>
        <w:gridCol w:w="1223"/>
        <w:gridCol w:w="1045"/>
        <w:gridCol w:w="3191"/>
      </w:tblGrid>
      <w:tr w:rsidR="00AA7ABC" w:rsidRPr="00795232" w14:paraId="784D441D" w14:textId="77777777" w:rsidTr="00AA7ABC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205B0B27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5FC78E3D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05A8A769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322B142D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39B1E28E" w14:textId="77777777" w:rsidR="00AA7ABC" w:rsidRPr="00795232" w:rsidRDefault="00AA7ABC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A7ABC" w:rsidRPr="007574FF" w14:paraId="39F0268C" w14:textId="77777777" w:rsidTr="00AA7A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B0745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/>
                <w:color w:val="000000"/>
                <w:sz w:val="20"/>
              </w:rPr>
              <w:t>dclrBsopDtlTpcd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2A9EC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업무구분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DA3FE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91846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4F677" w14:textId="77777777" w:rsidR="00AA7ABC" w:rsidRDefault="00AA7ABC" w:rsidP="00AA7ABC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수입통관(IMP), 수출통관(EXP)</w:t>
            </w:r>
          </w:p>
        </w:tc>
      </w:tr>
      <w:tr w:rsidR="00AA7ABC" w:rsidRPr="007574FF" w14:paraId="78CC2F04" w14:textId="77777777" w:rsidTr="00AA7A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3913D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/>
                <w:color w:val="000000"/>
                <w:sz w:val="20"/>
              </w:rPr>
              <w:t>elctDocNm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7BCD6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서식명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411E5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F41DA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E22DC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신고서 서식 명칭</w:t>
            </w:r>
          </w:p>
        </w:tc>
      </w:tr>
      <w:tr w:rsidR="00AA7ABC" w:rsidRPr="007574FF" w14:paraId="09DD6656" w14:textId="77777777" w:rsidTr="00AA7A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4B3EC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/>
                <w:color w:val="000000"/>
                <w:sz w:val="20"/>
              </w:rPr>
              <w:t>dcshSbmtNo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74E29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E442C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A3E8C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E76B9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신고서 제출번호</w:t>
            </w:r>
          </w:p>
        </w:tc>
      </w:tr>
      <w:tr w:rsidR="00AA7ABC" w:rsidRPr="007574FF" w14:paraId="18F17C55" w14:textId="77777777" w:rsidTr="00AA7A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B9D87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704EF" w14:textId="77777777" w:rsidR="00AA7ABC" w:rsidRPr="002729D3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제출일자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503D6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11FBA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B0D7F" w14:textId="77777777" w:rsidR="00AA7ABC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3F8247EC" w14:textId="77777777" w:rsidTr="00AA7A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8F64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/>
                <w:color w:val="000000"/>
                <w:sz w:val="20"/>
              </w:rPr>
              <w:t>attchSbmtYn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89FE2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954A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서류제출여부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A6F8E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66BE2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59A04" w14:textId="77777777" w:rsidR="00AA7ABC" w:rsidRPr="007574FF" w:rsidRDefault="00AA7ABC" w:rsidP="00AA7AB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040DF29E" w14:textId="77777777" w:rsidR="00AA7ABC" w:rsidRDefault="00AA7ABC" w:rsidP="00AA7ABC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6214E9F" w14:textId="77777777" w:rsidR="00AA7ABC" w:rsidRPr="006B543F" w:rsidRDefault="00AA7ABC" w:rsidP="00AA7ABC">
      <w:pPr>
        <w:jc w:val="left"/>
        <w:rPr>
          <w:rFonts w:asciiTheme="majorHAnsi" w:eastAsiaTheme="majorHAnsi" w:hAnsiTheme="majorHAnsi"/>
          <w:b/>
          <w:sz w:val="24"/>
        </w:rPr>
      </w:pPr>
    </w:p>
    <w:p w14:paraId="66D1FE94" w14:textId="77777777" w:rsidR="00AA7ABC" w:rsidRDefault="00AA7ABC" w:rsidP="00AA7ABC">
      <w:pPr>
        <w:pStyle w:val="afc"/>
        <w:numPr>
          <w:ilvl w:val="0"/>
          <w:numId w:val="5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A7ABC" w:rsidRPr="00D4696F" w14:paraId="72DA5C1C" w14:textId="77777777" w:rsidTr="00AA7ABC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206549" w14:textId="77777777" w:rsidR="00AA7ABC" w:rsidRPr="00D4696F" w:rsidRDefault="00AA7ABC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A7ABC" w:rsidRPr="00795017" w14:paraId="0563D7C8" w14:textId="77777777" w:rsidTr="00AA7ABC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E0CA006" w14:textId="77777777" w:rsidR="00AA7ABC" w:rsidRPr="007574FF" w:rsidRDefault="00AA7ABC" w:rsidP="00AA7ABC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https://unipass.customs.go.kr:38010/ext/ rest/ expImpAffcSbmtInfoQry/retrieveExpImpAffcSbmtInfo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>
              <w:t xml:space="preserve"> 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dclrBsopDtlTpcd=IMP&amp;dcshSbmtNo=20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**********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PM</w:t>
            </w:r>
          </w:p>
        </w:tc>
      </w:tr>
      <w:tr w:rsidR="00AA7ABC" w:rsidRPr="00D4696F" w14:paraId="281CA1D4" w14:textId="77777777" w:rsidTr="00AA7ABC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59BFB6" w14:textId="77777777" w:rsidR="00AA7ABC" w:rsidRPr="00D4696F" w:rsidRDefault="00AA7ABC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A7ABC" w:rsidRPr="00B10B5E" w14:paraId="4377AB3B" w14:textId="77777777" w:rsidTr="008B5D71">
        <w:trPr>
          <w:trHeight w:val="3580"/>
        </w:trPr>
        <w:tc>
          <w:tcPr>
            <w:tcW w:w="9693" w:type="dxa"/>
            <w:shd w:val="clear" w:color="auto" w:fill="auto"/>
            <w:vAlign w:val="center"/>
          </w:tcPr>
          <w:p w14:paraId="6D790D64" w14:textId="77777777" w:rsidR="00AA7ABC" w:rsidRPr="007574FF" w:rsidRDefault="00AA7ABC" w:rsidP="00AA7ABC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803AB30" w14:textId="77777777" w:rsidR="00AA7ABC" w:rsidRDefault="00AA7ABC" w:rsidP="00AA7ABC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Pr="008954A7">
              <w:rPr>
                <w:rFonts w:ascii="Verdana" w:hAnsi="Verdana"/>
                <w:color w:val="C00000"/>
              </w:rPr>
              <w:t>expImpAffcSbmtInfoQryRtnVo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1FCB4601" w14:textId="77777777" w:rsidR="00AA7ABC" w:rsidRDefault="00AA7ABC" w:rsidP="00AA7ABC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&lt;ntceInfo/&gt;</w:t>
            </w:r>
          </w:p>
          <w:p w14:paraId="5449479D" w14:textId="77777777" w:rsidR="00AA7ABC" w:rsidRDefault="00AA7ABC" w:rsidP="00AA7ABC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40B31"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 w:hint="eastAsia"/>
              </w:rPr>
              <w:t>1</w:t>
            </w:r>
            <w:r w:rsidRPr="00340B31">
              <w:rPr>
                <w:rFonts w:ascii="Verdana" w:hAnsi="Verdana"/>
                <w:color w:val="C00000"/>
              </w:rPr>
              <w:t>&lt;/tCnt&gt;</w:t>
            </w:r>
          </w:p>
          <w:p w14:paraId="1A4D352B" w14:textId="77777777" w:rsidR="00AA7ABC" w:rsidRDefault="00AA7ABC" w:rsidP="00AA7ABC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Pr="008954A7">
              <w:rPr>
                <w:rFonts w:ascii="Verdana" w:hAnsi="Verdana"/>
                <w:color w:val="C00000"/>
              </w:rPr>
              <w:t>expImpAffcSbmtInfoQryRsltVoList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1EFD7203" w14:textId="77777777" w:rsidR="00AA7ABC" w:rsidRPr="008954A7" w:rsidRDefault="00AA7ABC" w:rsidP="00AA7ABC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&lt;dcshSbmtNo&gt;</w:t>
            </w:r>
            <w:r w:rsidRPr="008954A7">
              <w:rPr>
                <w:rFonts w:ascii="Verdana" w:hAnsi="Verdana"/>
              </w:rPr>
              <w:t>20</w:t>
            </w:r>
            <w:r>
              <w:rPr>
                <w:rFonts w:ascii="Verdana" w:hAnsi="Verdana" w:hint="eastAsia"/>
              </w:rPr>
              <w:t>**********</w:t>
            </w:r>
            <w:r w:rsidRPr="008954A7">
              <w:rPr>
                <w:rFonts w:ascii="Verdana" w:hAnsi="Verdana"/>
              </w:rPr>
              <w:t>PM</w:t>
            </w:r>
            <w:r w:rsidRPr="008954A7">
              <w:rPr>
                <w:rFonts w:ascii="Verdana" w:hAnsi="Verdana"/>
                <w:color w:val="C00000"/>
              </w:rPr>
              <w:t>&lt;/dcshSbmtNo&gt;</w:t>
            </w:r>
          </w:p>
          <w:p w14:paraId="7C0BAA30" w14:textId="77777777" w:rsidR="00AA7ABC" w:rsidRPr="008954A7" w:rsidRDefault="00AA7ABC" w:rsidP="00AA7ABC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&lt;sbmtDttm&gt;</w:t>
            </w:r>
            <w:r w:rsidRPr="008954A7">
              <w:rPr>
                <w:rFonts w:ascii="Verdana" w:hAnsi="Verdana"/>
              </w:rPr>
              <w:t>2016</w:t>
            </w:r>
            <w:r>
              <w:rPr>
                <w:rFonts w:ascii="Verdana" w:hAnsi="Verdana" w:hint="eastAsia"/>
              </w:rPr>
              <w:t>****</w:t>
            </w:r>
            <w:r w:rsidRPr="008954A7">
              <w:rPr>
                <w:rFonts w:ascii="Verdana" w:hAnsi="Verdana"/>
                <w:color w:val="C00000"/>
              </w:rPr>
              <w:t>&lt;/sbmtDttm&gt;</w:t>
            </w:r>
          </w:p>
          <w:p w14:paraId="668CF01E" w14:textId="77777777" w:rsidR="00AA7ABC" w:rsidRPr="008954A7" w:rsidRDefault="00AA7ABC" w:rsidP="00AA7ABC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&lt;attchSbmtYn&gt;</w:t>
            </w:r>
            <w:r w:rsidRPr="008954A7">
              <w:rPr>
                <w:rFonts w:ascii="Verdana" w:hAnsi="Verdana"/>
              </w:rPr>
              <w:t>N</w:t>
            </w:r>
            <w:r w:rsidRPr="008954A7">
              <w:rPr>
                <w:rFonts w:ascii="Verdana" w:hAnsi="Verdana"/>
                <w:color w:val="C00000"/>
              </w:rPr>
              <w:t>&lt;/attchSbmtYn&gt;</w:t>
            </w:r>
          </w:p>
          <w:p w14:paraId="47E49254" w14:textId="77777777" w:rsidR="00AA7ABC" w:rsidRPr="008954A7" w:rsidRDefault="00AA7ABC" w:rsidP="00AA7ABC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 w:hint="eastAsia"/>
                <w:color w:val="C00000"/>
              </w:rPr>
              <w:t>&lt;elctDocNm&gt;</w:t>
            </w:r>
            <w:r w:rsidRPr="008954A7">
              <w:rPr>
                <w:rFonts w:ascii="Verdana" w:hAnsi="Verdana" w:hint="eastAsia"/>
              </w:rPr>
              <w:t>수입신고서</w:t>
            </w:r>
            <w:r w:rsidRPr="008954A7">
              <w:rPr>
                <w:rFonts w:ascii="Verdana" w:hAnsi="Verdana" w:hint="eastAsia"/>
                <w:color w:val="C00000"/>
              </w:rPr>
              <w:t>&lt;/elctDocNm&gt;</w:t>
            </w:r>
          </w:p>
          <w:p w14:paraId="26CE7BC8" w14:textId="77777777" w:rsidR="00AA7ABC" w:rsidRDefault="00AA7ABC" w:rsidP="00AA7ABC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&lt;dclrBsopDtlTpcd&gt;</w:t>
            </w:r>
            <w:r w:rsidRPr="008954A7">
              <w:rPr>
                <w:rFonts w:ascii="Verdana" w:hAnsi="Verdana"/>
              </w:rPr>
              <w:t>IMP</w:t>
            </w:r>
            <w:r w:rsidRPr="008954A7">
              <w:rPr>
                <w:rFonts w:ascii="Verdana" w:hAnsi="Verdana"/>
                <w:color w:val="C00000"/>
              </w:rPr>
              <w:t>&lt;/dclrBsopDtlTpcd&gt;</w:t>
            </w:r>
          </w:p>
          <w:p w14:paraId="5A6F6446" w14:textId="77777777" w:rsidR="00AA7ABC" w:rsidRDefault="00AA7ABC" w:rsidP="00AA7ABC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&lt;/expImpAffcSbmtInfoQryRsltVoList&gt;</w:t>
            </w:r>
          </w:p>
          <w:p w14:paraId="7E66A93E" w14:textId="77777777" w:rsidR="00AA7ABC" w:rsidRPr="008954A7" w:rsidRDefault="00AA7ABC" w:rsidP="00AA7ABC">
            <w:pPr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&lt;/expImpAffcSbmtInfoQryRtnVo&gt;</w:t>
            </w:r>
          </w:p>
        </w:tc>
      </w:tr>
    </w:tbl>
    <w:p w14:paraId="60F0CC13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10D1E659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F7E97F5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1698719E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14B652E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4758B0C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C643695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0B8EC946" w14:textId="77777777" w:rsid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7FCC3F6B" w14:textId="77777777" w:rsidR="00AA7ABC" w:rsidRPr="00AA7ABC" w:rsidRDefault="00AA7ABC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 w14:paraId="59A9E687" w14:textId="77777777" w:rsidR="002729D3" w:rsidRPr="00800638" w:rsidRDefault="00AA7ABC" w:rsidP="002729D3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0" w:name="_Toc161922334"/>
      <w:r>
        <w:rPr>
          <w:rFonts w:asciiTheme="majorHAnsi" w:eastAsiaTheme="majorHAnsi" w:hAnsiTheme="majorHAnsi" w:hint="eastAsia"/>
          <w:b/>
          <w:sz w:val="26"/>
          <w:szCs w:val="26"/>
        </w:rPr>
        <w:t>농림축산검역본부 동축산물</w:t>
      </w:r>
      <w:r w:rsidR="0030754B">
        <w:rPr>
          <w:rFonts w:asciiTheme="majorHAnsi" w:eastAsiaTheme="majorHAnsi" w:hAnsiTheme="majorHAnsi" w:hint="eastAsia"/>
          <w:b/>
          <w:sz w:val="26"/>
          <w:szCs w:val="26"/>
        </w:rPr>
        <w:t xml:space="preserve"> </w:t>
      </w:r>
      <w:r>
        <w:rPr>
          <w:rFonts w:asciiTheme="majorHAnsi" w:eastAsiaTheme="majorHAnsi" w:hAnsiTheme="majorHAnsi" w:hint="eastAsia"/>
          <w:b/>
          <w:sz w:val="26"/>
          <w:szCs w:val="26"/>
        </w:rPr>
        <w:t>업체코드 조회</w:t>
      </w:r>
      <w:bookmarkEnd w:id="60"/>
    </w:p>
    <w:p w14:paraId="65FDB038" w14:textId="77777777" w:rsidR="002729D3" w:rsidRPr="001945B6" w:rsidRDefault="001945B6" w:rsidP="001945B6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="002729D3" w:rsidRPr="001945B6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2729D3" w:rsidRPr="006777DC" w14:paraId="0A04F6E4" w14:textId="77777777" w:rsidTr="00216FA9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05E32C1" w14:textId="77777777" w:rsidR="002729D3" w:rsidRPr="0081418F" w:rsidRDefault="002729D3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8CDEADB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B7BE1C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</w:t>
            </w:r>
            <w:r w:rsidR="00AA7ABC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2729D3" w:rsidRPr="006777DC" w14:paraId="03298C73" w14:textId="77777777" w:rsidTr="00216FA9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7B803D93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1C72BD0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0E88455" w14:textId="77777777" w:rsidR="002729D3" w:rsidRPr="006E507B" w:rsidRDefault="00AA7ABC" w:rsidP="0030754B">
            <w:pPr>
              <w:widowControl w:val="0"/>
              <w:wordWrap w:val="0"/>
              <w:autoSpaceDE w:val="0"/>
              <w:autoSpaceDN w:val="0"/>
              <w:adjustRightInd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</w:rPr>
              <w:t>농</w:t>
            </w:r>
            <w:r w:rsidRPr="00AA7ABC">
              <w:rPr>
                <w:rFonts w:asciiTheme="majorHAnsi" w:eastAsiaTheme="majorHAnsi" w:hAnsiTheme="majorHAnsi" w:hint="eastAsia"/>
              </w:rPr>
              <w:t>림축산검역본부 동축산물</w:t>
            </w:r>
            <w:r w:rsidR="0030754B">
              <w:rPr>
                <w:rFonts w:asciiTheme="majorHAnsi" w:eastAsiaTheme="majorHAnsi" w:hAnsiTheme="majorHAnsi" w:hint="eastAsia"/>
              </w:rPr>
              <w:t xml:space="preserve"> </w:t>
            </w:r>
            <w:r w:rsidRPr="00AA7ABC">
              <w:rPr>
                <w:rFonts w:asciiTheme="majorHAnsi" w:eastAsiaTheme="majorHAnsi" w:hAnsiTheme="majorHAnsi" w:hint="eastAsia"/>
              </w:rPr>
              <w:t>업체코드 조회</w:t>
            </w:r>
          </w:p>
        </w:tc>
      </w:tr>
      <w:tr w:rsidR="002729D3" w:rsidRPr="006777DC" w14:paraId="6F789706" w14:textId="77777777" w:rsidTr="00216FA9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BFDBA8B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FEA4B20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50F94B" w14:textId="77777777" w:rsidR="002729D3" w:rsidRPr="0081418F" w:rsidRDefault="00AA7ABC" w:rsidP="002729D3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AA7ABC">
              <w:rPr>
                <w:rFonts w:asciiTheme="majorHAnsi" w:eastAsiaTheme="majorHAnsi" w:hAnsiTheme="majorHAnsi"/>
              </w:rPr>
              <w:t>alspEntsCdQry</w:t>
            </w:r>
          </w:p>
        </w:tc>
      </w:tr>
      <w:tr w:rsidR="002729D3" w:rsidRPr="006777DC" w14:paraId="079668EC" w14:textId="77777777" w:rsidTr="00216FA9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046A6C9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792C2F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A0E5A3" w14:textId="77777777" w:rsidR="002729D3" w:rsidRPr="0081418F" w:rsidRDefault="00AA7ABC" w:rsidP="0030754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농</w:t>
            </w:r>
            <w:r w:rsidRPr="00AA7ABC">
              <w:rPr>
                <w:rFonts w:asciiTheme="majorHAnsi" w:eastAsiaTheme="majorHAnsi" w:hAnsiTheme="majorHAnsi" w:hint="eastAsia"/>
              </w:rPr>
              <w:t>림축산검역본부 동축산물</w:t>
            </w:r>
            <w:r w:rsidR="0030754B">
              <w:rPr>
                <w:rFonts w:asciiTheme="majorHAnsi" w:eastAsiaTheme="majorHAnsi" w:hAnsiTheme="majorHAnsi" w:hint="eastAsia"/>
              </w:rPr>
              <w:t xml:space="preserve"> </w:t>
            </w:r>
            <w:r w:rsidRPr="00AA7ABC">
              <w:rPr>
                <w:rFonts w:asciiTheme="majorHAnsi" w:eastAsiaTheme="majorHAnsi" w:hAnsiTheme="majorHAnsi" w:hint="eastAsia"/>
              </w:rPr>
              <w:t>업체코드</w:t>
            </w:r>
            <w:r w:rsidR="00C81B55">
              <w:rPr>
                <w:rFonts w:asciiTheme="majorHAnsi" w:eastAsiaTheme="majorHAnsi" w:hAnsiTheme="majorHAnsi" w:hint="eastAsia"/>
              </w:rPr>
              <w:t xml:space="preserve"> 제공</w:t>
            </w:r>
          </w:p>
        </w:tc>
      </w:tr>
      <w:tr w:rsidR="002729D3" w:rsidRPr="006777DC" w14:paraId="13F6826A" w14:textId="77777777" w:rsidTr="00216FA9">
        <w:tc>
          <w:tcPr>
            <w:tcW w:w="723" w:type="pct"/>
            <w:vMerge w:val="restart"/>
            <w:shd w:val="pct10" w:color="auto" w:fill="auto"/>
            <w:vAlign w:val="center"/>
          </w:tcPr>
          <w:p w14:paraId="3043DCE2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67D97F4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B3B3AEB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A500396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6AA696DD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2729D3" w:rsidRPr="006777DC" w14:paraId="10D0172E" w14:textId="77777777" w:rsidTr="00216FA9">
        <w:tc>
          <w:tcPr>
            <w:tcW w:w="723" w:type="pct"/>
            <w:vMerge/>
            <w:shd w:val="pct10" w:color="auto" w:fill="auto"/>
            <w:vAlign w:val="center"/>
          </w:tcPr>
          <w:p w14:paraId="72F5E616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E88C211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F89EB8E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291E7736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2729D3" w:rsidRPr="006777DC" w14:paraId="02DCC06D" w14:textId="77777777" w:rsidTr="00216FA9">
        <w:tc>
          <w:tcPr>
            <w:tcW w:w="723" w:type="pct"/>
            <w:vMerge/>
            <w:shd w:val="pct10" w:color="auto" w:fill="auto"/>
            <w:vAlign w:val="center"/>
          </w:tcPr>
          <w:p w14:paraId="1A15FAE8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475CCA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BF884D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2729D3" w:rsidRPr="006777DC" w14:paraId="5285AF70" w14:textId="77777777" w:rsidTr="00216FA9">
        <w:tc>
          <w:tcPr>
            <w:tcW w:w="723" w:type="pct"/>
            <w:vMerge w:val="restart"/>
            <w:shd w:val="pct10" w:color="auto" w:fill="auto"/>
            <w:vAlign w:val="center"/>
          </w:tcPr>
          <w:p w14:paraId="69CECFE4" w14:textId="77777777" w:rsidR="002729D3" w:rsidRPr="0081418F" w:rsidRDefault="002729D3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E0A43CF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AD82ED9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4289FBB8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28AA739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C3E0654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2729D3" w:rsidRPr="006777DC" w14:paraId="2A43E3FE" w14:textId="77777777" w:rsidTr="00216FA9">
        <w:tc>
          <w:tcPr>
            <w:tcW w:w="723" w:type="pct"/>
            <w:vMerge/>
            <w:shd w:val="pct10" w:color="auto" w:fill="auto"/>
            <w:vAlign w:val="center"/>
          </w:tcPr>
          <w:p w14:paraId="6DA83D3E" w14:textId="77777777" w:rsidR="002729D3" w:rsidRPr="0081418F" w:rsidRDefault="002729D3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A426064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F78D9B0" w14:textId="77777777" w:rsidR="002729D3" w:rsidRPr="0081418F" w:rsidRDefault="002729D3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2729D3" w:rsidRPr="006777DC" w14:paraId="1F761078" w14:textId="77777777" w:rsidTr="00216FA9">
        <w:tc>
          <w:tcPr>
            <w:tcW w:w="723" w:type="pct"/>
            <w:vMerge w:val="restart"/>
            <w:shd w:val="pct10" w:color="auto" w:fill="auto"/>
            <w:vAlign w:val="center"/>
          </w:tcPr>
          <w:p w14:paraId="098E63D0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697E28D" w14:textId="77777777" w:rsidR="002729D3" w:rsidRPr="0081418F" w:rsidRDefault="002729D3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DB19B4" w14:textId="77777777" w:rsidR="002729D3" w:rsidRPr="007574FF" w:rsidRDefault="00216FA9" w:rsidP="002729D3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 w:rsidR="00AA7ABC">
              <w:t xml:space="preserve"> </w:t>
            </w:r>
            <w:r w:rsidR="00AA7ABC" w:rsidRPr="00AA7ABC"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 w:rsidR="00FF13EC" w:rsidRPr="006777DC" w14:paraId="544A6904" w14:textId="77777777" w:rsidTr="00216FA9">
        <w:tc>
          <w:tcPr>
            <w:tcW w:w="723" w:type="pct"/>
            <w:vMerge/>
            <w:shd w:val="pct10" w:color="auto" w:fill="auto"/>
            <w:vAlign w:val="center"/>
          </w:tcPr>
          <w:p w14:paraId="0F628BA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94917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9E19A4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 w:rsidRPr="00AA7ABC"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 w:rsidR="00FF13EC" w:rsidRPr="006777DC" w14:paraId="2F84A2F7" w14:textId="77777777" w:rsidTr="00216FA9">
        <w:tc>
          <w:tcPr>
            <w:tcW w:w="723" w:type="pct"/>
            <w:vMerge w:val="restart"/>
            <w:shd w:val="pct10" w:color="auto" w:fill="auto"/>
            <w:vAlign w:val="center"/>
          </w:tcPr>
          <w:p w14:paraId="45ABA06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434B8F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A82AF3" w14:textId="77777777" w:rsidR="00FF13EC" w:rsidRPr="0081418F" w:rsidRDefault="00FF13EC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1ACDE689" w14:textId="77777777" w:rsidTr="00216FA9">
        <w:tc>
          <w:tcPr>
            <w:tcW w:w="723" w:type="pct"/>
            <w:vMerge/>
            <w:shd w:val="pct10" w:color="auto" w:fill="auto"/>
            <w:vAlign w:val="center"/>
          </w:tcPr>
          <w:p w14:paraId="0E6CACC8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A2D405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509E841" w14:textId="77777777" w:rsidR="00FF13EC" w:rsidRPr="0081418F" w:rsidRDefault="00FF13EC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581FC45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5BBA5A1" w14:textId="77777777" w:rsidR="00FF13EC" w:rsidRPr="0081418F" w:rsidRDefault="00FF13EC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86A62A9" w14:textId="77777777" w:rsidTr="00216FA9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811CF7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E50DCD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346743" w14:textId="77777777" w:rsidR="00FF13EC" w:rsidRPr="0081418F" w:rsidRDefault="00FF13EC" w:rsidP="002729D3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D153130" w14:textId="77777777" w:rsidTr="00216FA9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457C7C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973991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2882C37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10CFE57" w14:textId="77777777" w:rsidR="002729D3" w:rsidRDefault="002729D3" w:rsidP="002729D3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A862BD8" w14:textId="77777777" w:rsidR="002729D3" w:rsidRPr="001945B6" w:rsidRDefault="001945B6" w:rsidP="001945B6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="002729D3" w:rsidRPr="001945B6"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1817"/>
        <w:gridCol w:w="1084"/>
        <w:gridCol w:w="1064"/>
        <w:gridCol w:w="3864"/>
      </w:tblGrid>
      <w:tr w:rsidR="002729D3" w:rsidRPr="00795232" w14:paraId="376BB952" w14:textId="77777777" w:rsidTr="00AA7ABC">
        <w:tc>
          <w:tcPr>
            <w:tcW w:w="909" w:type="pct"/>
            <w:shd w:val="pct10" w:color="auto" w:fill="auto"/>
            <w:vAlign w:val="center"/>
          </w:tcPr>
          <w:p w14:paraId="184CC7F3" w14:textId="77777777" w:rsidR="002729D3" w:rsidRPr="00795232" w:rsidRDefault="002729D3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549F7DE2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05AD2152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5DE3EE93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0C44688E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954A7" w:rsidRPr="00795232" w14:paraId="3A9F609A" w14:textId="77777777" w:rsidTr="00AA7ABC">
        <w:tc>
          <w:tcPr>
            <w:tcW w:w="909" w:type="pct"/>
            <w:shd w:val="clear" w:color="auto" w:fill="auto"/>
            <w:vAlign w:val="center"/>
          </w:tcPr>
          <w:p w14:paraId="3AB15F4C" w14:textId="77777777" w:rsidR="008954A7" w:rsidRPr="006E507B" w:rsidRDefault="00AA7ABC" w:rsidP="0017389E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AA7ABC">
              <w:rPr>
                <w:rFonts w:asciiTheme="minorEastAsia" w:eastAsiaTheme="minorEastAsia" w:hAnsiTheme="minorEastAsia" w:cs="굴림"/>
                <w:color w:val="000000"/>
                <w:sz w:val="20"/>
              </w:rPr>
              <w:t>alspEntsCd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1BEA6" w14:textId="77777777" w:rsidR="008954A7" w:rsidRPr="006E507B" w:rsidRDefault="00AA7ABC" w:rsidP="0017389E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AA7ABC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동축산물업체코드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BD08D" w14:textId="77777777" w:rsidR="008954A7" w:rsidRDefault="00AA7ABC" w:rsidP="0017389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CA0CA" w14:textId="77777777" w:rsidR="008954A7" w:rsidRPr="00795017" w:rsidRDefault="008954A7" w:rsidP="0017389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1510E" w14:textId="77777777" w:rsidR="008954A7" w:rsidRDefault="008954A7" w:rsidP="0017389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0F49B79C" w14:textId="77777777" w:rsidR="002729D3" w:rsidRDefault="002729D3" w:rsidP="002729D3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1A158FF9" w14:textId="77777777" w:rsidR="002729D3" w:rsidRPr="001945B6" w:rsidRDefault="001945B6" w:rsidP="001945B6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="002729D3" w:rsidRPr="001945B6"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2198"/>
        <w:gridCol w:w="1162"/>
        <w:gridCol w:w="985"/>
        <w:gridCol w:w="3131"/>
      </w:tblGrid>
      <w:tr w:rsidR="002729D3" w:rsidRPr="00795232" w14:paraId="2CDF24A8" w14:textId="77777777" w:rsidTr="00340B31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4841150E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03D18C83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19082993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692FB7C7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66AA4327" w14:textId="77777777" w:rsidR="002729D3" w:rsidRPr="00795232" w:rsidRDefault="002729D3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8954A7" w:rsidRPr="007574FF" w14:paraId="6225EC53" w14:textId="77777777" w:rsidTr="001738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E13AE" w14:textId="77777777" w:rsidR="008954A7" w:rsidRPr="007574FF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7ABC">
              <w:rPr>
                <w:rFonts w:ascii="맑은 고딕" w:eastAsia="맑은 고딕" w:hAnsi="맑은 고딕" w:cs="굴림"/>
                <w:color w:val="000000"/>
                <w:sz w:val="20"/>
              </w:rPr>
              <w:t>alspEntsCd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5BB19" w14:textId="77777777" w:rsidR="008954A7" w:rsidRPr="007574FF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7ABC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동축산물업체코드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79376" w14:textId="77777777" w:rsidR="008954A7" w:rsidRPr="007574FF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0E690" w14:textId="77777777" w:rsidR="008954A7" w:rsidRPr="007574FF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A1434" w14:textId="77777777" w:rsidR="008954A7" w:rsidRDefault="008954A7" w:rsidP="0017389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8954A7" w:rsidRPr="007574FF" w14:paraId="0FA9B9ED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81965" w14:textId="77777777" w:rsidR="008954A7" w:rsidRPr="002729D3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7ABC">
              <w:rPr>
                <w:rFonts w:ascii="맑은 고딕" w:eastAsia="맑은 고딕" w:hAnsi="맑은 고딕" w:cs="굴림"/>
                <w:color w:val="000000"/>
                <w:sz w:val="20"/>
              </w:rPr>
              <w:t>entsConm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33173" w14:textId="77777777" w:rsidR="008954A7" w:rsidRPr="002729D3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AA7ABC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업체상호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CE8FD" w14:textId="77777777" w:rsidR="008954A7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2EE14" w14:textId="77777777" w:rsidR="008954A7" w:rsidRDefault="00AA7ABC" w:rsidP="008954A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449A2" w14:textId="77777777" w:rsidR="008954A7" w:rsidRDefault="008954A7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8954A7" w:rsidRPr="007574FF" w14:paraId="7E28006F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E660D" w14:textId="77777777" w:rsidR="008954A7" w:rsidRPr="002729D3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entsBrno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E0053" w14:textId="77777777" w:rsidR="008954A7" w:rsidRPr="002729D3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업체사업자등록번호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F56E2" w14:textId="77777777" w:rsidR="008954A7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4D0B3" w14:textId="77777777" w:rsidR="008954A7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7507F" w14:textId="77777777" w:rsidR="008954A7" w:rsidRDefault="008954A7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8954A7" w:rsidRPr="007574FF" w14:paraId="0F0952A0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9C88" w14:textId="77777777" w:rsidR="008954A7" w:rsidRPr="002729D3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reqIttSpptCd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F122" w14:textId="77777777" w:rsidR="008954A7" w:rsidRPr="002729D3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요건기관지원코드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99C7D" w14:textId="77777777" w:rsidR="008954A7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53A0E" w14:textId="77777777" w:rsidR="008954A7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11257" w14:textId="77777777" w:rsidR="008954A7" w:rsidRDefault="008954A7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6532B106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36E62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alspCoTpcd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E9086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동축산물회사구분코드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B464F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5388B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6D914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61B2A8F2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E2E6F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entsRppnNm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850CE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업체대표자명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0F209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21F34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40938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75839896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832A5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entsTelno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B988B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업체전화번호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7D39A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DA33F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C7BBC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00CA0530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1A2A9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entsEml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A0417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업체이메일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B9FE7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22794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1742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65AD8B36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5BD7B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entsEnglNm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2F69E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BF606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A09DC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93A47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A7ABC" w:rsidRPr="007574FF" w14:paraId="77DB65F3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27327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entsEnglAddr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88585" w14:textId="77777777" w:rsidR="00AA7ABC" w:rsidRPr="008954A7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업체영문주소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71DCE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F1D2F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F7A81" w14:textId="77777777" w:rsidR="00AA7ABC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29D3" w:rsidRPr="007574FF" w14:paraId="6909BA0D" w14:textId="77777777" w:rsidTr="00340B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3193C" w14:textId="77777777" w:rsidR="002729D3" w:rsidRPr="007574FF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BD34F" w14:textId="77777777" w:rsidR="002729D3" w:rsidRPr="007574FF" w:rsidRDefault="003848A9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3848A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669A" w14:textId="77777777" w:rsidR="002729D3" w:rsidRPr="007574FF" w:rsidRDefault="008954A7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AE0CF" w14:textId="77777777" w:rsidR="002729D3" w:rsidRPr="007574FF" w:rsidRDefault="00AA7ABC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F4E40" w14:textId="77777777" w:rsidR="002729D3" w:rsidRPr="007574FF" w:rsidRDefault="008954A7" w:rsidP="002729D3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35336588" w14:textId="77777777" w:rsidR="002729D3" w:rsidRDefault="002729D3" w:rsidP="002729D3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FCADFF6" w14:textId="77777777" w:rsidR="002729D3" w:rsidRPr="006B543F" w:rsidRDefault="002729D3" w:rsidP="002729D3">
      <w:pPr>
        <w:jc w:val="left"/>
        <w:rPr>
          <w:rFonts w:asciiTheme="majorHAnsi" w:eastAsiaTheme="majorHAnsi" w:hAnsiTheme="majorHAnsi"/>
          <w:b/>
          <w:sz w:val="24"/>
        </w:rPr>
      </w:pPr>
    </w:p>
    <w:p w14:paraId="74FE93C4" w14:textId="77777777" w:rsidR="002729D3" w:rsidRDefault="001945B6" w:rsidP="001945B6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="002729D3" w:rsidRPr="001945B6"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910F2" w:rsidRPr="00D4696F" w14:paraId="3CBEAFA7" w14:textId="77777777" w:rsidTr="001910F2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77B745" w14:textId="77777777" w:rsidR="001910F2" w:rsidRPr="00D4696F" w:rsidRDefault="001910F2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1910F2" w:rsidRPr="007574FF" w14:paraId="204C7C91" w14:textId="77777777" w:rsidTr="001910F2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A656E7C" w14:textId="77777777" w:rsidR="001910F2" w:rsidRPr="007574FF" w:rsidRDefault="001910F2" w:rsidP="001910F2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 xml:space="preserve">https://unipass.customs.go.kr:38010/ext/ rest/ </w:t>
            </w:r>
            <w:r w:rsidRPr="003848A9">
              <w:rPr>
                <w:rFonts w:asciiTheme="majorHAnsi" w:eastAsiaTheme="majorHAnsi" w:hAnsiTheme="majorHAnsi"/>
                <w:color w:val="0000FF"/>
                <w:u w:val="single"/>
              </w:rPr>
              <w:t xml:space="preserve">alspEntsCdQry 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/</w:t>
            </w:r>
            <w:r>
              <w:t xml:space="preserve"> </w:t>
            </w:r>
            <w:r w:rsidRPr="003848A9">
              <w:rPr>
                <w:rFonts w:asciiTheme="majorHAnsi" w:eastAsiaTheme="majorHAnsi" w:hAnsiTheme="majorHAnsi"/>
                <w:color w:val="0000FF"/>
                <w:u w:val="single"/>
              </w:rPr>
              <w:t>retrieveAlspEntsCd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Pr="003848A9">
              <w:rPr>
                <w:rFonts w:asciiTheme="majorHAnsi" w:eastAsiaTheme="majorHAnsi" w:hAnsiTheme="majorHAnsi"/>
                <w:color w:val="0000FF"/>
                <w:u w:val="single"/>
              </w:rPr>
              <w:t>alspEntsCd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*****</w:t>
            </w:r>
          </w:p>
        </w:tc>
      </w:tr>
      <w:tr w:rsidR="001910F2" w:rsidRPr="00D4696F" w14:paraId="6B95EF6C" w14:textId="77777777" w:rsidTr="001910F2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538159" w14:textId="77777777" w:rsidR="001910F2" w:rsidRPr="00D4696F" w:rsidRDefault="001910F2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910F2" w:rsidRPr="008954A7" w14:paraId="5E4D765B" w14:textId="77777777" w:rsidTr="008B5D71">
        <w:trPr>
          <w:trHeight w:val="5207"/>
        </w:trPr>
        <w:tc>
          <w:tcPr>
            <w:tcW w:w="9693" w:type="dxa"/>
            <w:shd w:val="clear" w:color="auto" w:fill="auto"/>
            <w:vAlign w:val="center"/>
          </w:tcPr>
          <w:p w14:paraId="720EF5FF" w14:textId="77777777" w:rsidR="001910F2" w:rsidRPr="007574FF" w:rsidRDefault="001910F2" w:rsidP="001910F2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30029E7" w14:textId="77777777" w:rsidR="001910F2" w:rsidRDefault="001910F2" w:rsidP="001910F2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 w:rsidRPr="003848A9">
              <w:rPr>
                <w:rFonts w:ascii="Verdana" w:hAnsi="Verdana"/>
                <w:color w:val="C00000"/>
              </w:rPr>
              <w:t>alspEntsCdQryRtnVo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78545CE7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&lt;ntceInfo/&gt;</w:t>
            </w:r>
          </w:p>
          <w:p w14:paraId="577D0FE3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&lt;alspEntsCdQryVo&gt;</w:t>
            </w:r>
          </w:p>
          <w:p w14:paraId="73D76EF9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&lt;useYn&gt;Y&lt;/useYn&gt;</w:t>
            </w:r>
          </w:p>
          <w:p w14:paraId="2AC93BCC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 w:hint="eastAsia"/>
                <w:color w:val="C00000"/>
              </w:rPr>
              <w:t xml:space="preserve">  &lt;entsRppnNm&gt;&lt;/entsRppnNm&gt;</w:t>
            </w:r>
          </w:p>
          <w:p w14:paraId="0507C5F9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&lt;alspEntsCd&gt;&lt;/alspEntsCd&gt;</w:t>
            </w:r>
          </w:p>
          <w:p w14:paraId="1642922A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&lt;entsEml&gt;&lt;/entsEml&gt;</w:t>
            </w:r>
          </w:p>
          <w:p w14:paraId="12EE0B49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&lt;entsTelno&gt;&lt;/entsTelno&gt;</w:t>
            </w:r>
          </w:p>
          <w:p w14:paraId="5133A192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 w:hint="eastAsia"/>
                <w:color w:val="C00000"/>
              </w:rPr>
              <w:t xml:space="preserve">  &lt;entsConm&gt;&lt;/entsConm&gt;</w:t>
            </w:r>
          </w:p>
          <w:p w14:paraId="44CA44C4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&lt;entsBrno&gt;&lt;/entsBrno&gt;</w:t>
            </w:r>
          </w:p>
          <w:p w14:paraId="1EBCEE2B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&lt;entsEnglAddr&gt;&lt;/entsEnglAddr&gt;</w:t>
            </w:r>
          </w:p>
          <w:p w14:paraId="5109AEBA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&lt;entsEnglNm&gt;&lt;/entsEnglNm&gt;</w:t>
            </w:r>
          </w:p>
          <w:p w14:paraId="7B80FDDE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&lt;reqIttSpptCd&gt;&lt;/reqIttSpptCd&gt;</w:t>
            </w:r>
          </w:p>
          <w:p w14:paraId="1E9827DC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&lt;alspCoTpcd&gt;&lt;/alspCoTpcd&gt;</w:t>
            </w:r>
          </w:p>
          <w:p w14:paraId="4E3DE04A" w14:textId="77777777" w:rsidR="001910F2" w:rsidRPr="003848A9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&lt;/alspEntsCdQryVo&gt;</w:t>
            </w:r>
          </w:p>
          <w:p w14:paraId="36D247A8" w14:textId="77777777" w:rsidR="001910F2" w:rsidRDefault="001910F2" w:rsidP="001910F2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&lt;tCnt&gt;1&lt;/tCnt&gt;</w:t>
            </w:r>
          </w:p>
          <w:p w14:paraId="3C13CA87" w14:textId="77777777" w:rsidR="001910F2" w:rsidRPr="008954A7" w:rsidRDefault="001910F2" w:rsidP="001910F2">
            <w:pPr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 w:rsidRPr="003848A9">
              <w:rPr>
                <w:rFonts w:ascii="Verdana" w:hAnsi="Verdana"/>
                <w:color w:val="C00000"/>
              </w:rPr>
              <w:t>alspEntsCdQryRtnVo</w:t>
            </w:r>
            <w:r w:rsidRPr="008954A7"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5CC26EAD" w14:textId="77777777" w:rsidR="001910F2" w:rsidRDefault="001910F2" w:rsidP="008B5D71">
      <w:pPr>
        <w:jc w:val="left"/>
        <w:rPr>
          <w:rFonts w:asciiTheme="majorHAnsi" w:eastAsiaTheme="majorHAnsi" w:hAnsiTheme="majorHAnsi"/>
          <w:b/>
          <w:sz w:val="24"/>
        </w:rPr>
      </w:pPr>
    </w:p>
    <w:p w14:paraId="2A1CD916" w14:textId="77777777" w:rsidR="001910F2" w:rsidRDefault="001910F2" w:rsidP="008B5D71">
      <w:pPr>
        <w:jc w:val="left"/>
        <w:rPr>
          <w:rFonts w:asciiTheme="majorHAnsi" w:eastAsiaTheme="majorHAnsi" w:hAnsiTheme="majorHAnsi"/>
          <w:b/>
          <w:sz w:val="24"/>
        </w:rPr>
      </w:pPr>
    </w:p>
    <w:p w14:paraId="2FC0EC99" w14:textId="77777777" w:rsidR="001910F2" w:rsidRPr="001910F2" w:rsidRDefault="001910F2" w:rsidP="001910F2">
      <w:pPr>
        <w:pStyle w:val="3"/>
        <w:rPr>
          <w:rFonts w:asciiTheme="majorEastAsia" w:eastAsiaTheme="majorEastAsia" w:hAnsiTheme="majorEastAsia"/>
          <w:b/>
          <w:sz w:val="26"/>
          <w:szCs w:val="26"/>
        </w:rPr>
      </w:pPr>
      <w:bookmarkStart w:id="61" w:name="_Toc161922335"/>
      <w:r w:rsidRPr="001910F2">
        <w:rPr>
          <w:rFonts w:asciiTheme="majorEastAsia" w:eastAsiaTheme="majorEastAsia" w:hAnsiTheme="majorEastAsia" w:hint="eastAsia"/>
          <w:b/>
          <w:sz w:val="26"/>
          <w:szCs w:val="26"/>
        </w:rPr>
        <w:t>재수입조건부 수출 잔량 정보</w:t>
      </w:r>
      <w:bookmarkEnd w:id="61"/>
    </w:p>
    <w:p w14:paraId="174167A0" w14:textId="77777777" w:rsidR="0017590E" w:rsidRPr="001945B6" w:rsidRDefault="0017590E" w:rsidP="0017590E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17590E" w:rsidRPr="006777DC" w14:paraId="2118EFF9" w14:textId="77777777" w:rsidTr="0017590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433127E3" w14:textId="77777777" w:rsidR="0017590E" w:rsidRPr="0081418F" w:rsidRDefault="0017590E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FD4033C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8CF17C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34</w:t>
            </w:r>
          </w:p>
        </w:tc>
      </w:tr>
      <w:tr w:rsidR="0017590E" w:rsidRPr="006777DC" w14:paraId="4B0C845A" w14:textId="77777777" w:rsidTr="0017590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4BAF9B3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40A247E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26AECB" w14:textId="77777777" w:rsidR="0017590E" w:rsidRPr="006E507B" w:rsidRDefault="0017590E" w:rsidP="0017590E">
            <w:pPr>
              <w:widowControl w:val="0"/>
              <w:wordWrap w:val="0"/>
              <w:autoSpaceDE w:val="0"/>
              <w:autoSpaceDN w:val="0"/>
              <w:adjustRightInd/>
              <w:snapToGrid w:val="0"/>
              <w:spacing w:line="276" w:lineRule="auto"/>
              <w:ind w:left="666" w:hanging="666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</w:rPr>
              <w:t xml:space="preserve">재수입조건부 수출 잔량 </w:t>
            </w:r>
          </w:p>
        </w:tc>
      </w:tr>
      <w:tr w:rsidR="0017590E" w:rsidRPr="006777DC" w14:paraId="4080FC55" w14:textId="77777777" w:rsidTr="0017590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A3E4C09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2F7B8DC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47B7D40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17590E">
              <w:rPr>
                <w:rFonts w:asciiTheme="majorHAnsi" w:eastAsiaTheme="majorHAnsi" w:hAnsiTheme="majorHAnsi"/>
              </w:rPr>
              <w:t>expCmdtRsqtyInfoQry</w:t>
            </w:r>
          </w:p>
        </w:tc>
      </w:tr>
      <w:tr w:rsidR="0017590E" w:rsidRPr="006777DC" w14:paraId="6496928E" w14:textId="77777777" w:rsidTr="0017590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F5D3201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5542423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FB090A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재수입조건부 수출 잔량 정보 제공</w:t>
            </w:r>
          </w:p>
        </w:tc>
      </w:tr>
      <w:tr w:rsidR="0017590E" w:rsidRPr="006777DC" w14:paraId="34DD19E9" w14:textId="77777777" w:rsidTr="0017590E">
        <w:tc>
          <w:tcPr>
            <w:tcW w:w="723" w:type="pct"/>
            <w:vMerge w:val="restart"/>
            <w:shd w:val="pct10" w:color="auto" w:fill="auto"/>
            <w:vAlign w:val="center"/>
          </w:tcPr>
          <w:p w14:paraId="7F814E30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EA18A44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36420BE0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ECE5A8E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6D74CCAE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17590E" w:rsidRPr="006777DC" w14:paraId="365C8FDC" w14:textId="77777777" w:rsidTr="0017590E">
        <w:tc>
          <w:tcPr>
            <w:tcW w:w="723" w:type="pct"/>
            <w:vMerge/>
            <w:shd w:val="pct10" w:color="auto" w:fill="auto"/>
            <w:vAlign w:val="center"/>
          </w:tcPr>
          <w:p w14:paraId="2137CC4C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4A5527A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55A0E7B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6AEA3768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17590E" w:rsidRPr="006777DC" w14:paraId="1A4F71FA" w14:textId="77777777" w:rsidTr="0017590E">
        <w:tc>
          <w:tcPr>
            <w:tcW w:w="723" w:type="pct"/>
            <w:vMerge/>
            <w:shd w:val="pct10" w:color="auto" w:fill="auto"/>
            <w:vAlign w:val="center"/>
          </w:tcPr>
          <w:p w14:paraId="1807C729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D703A5F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7C3D7B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17590E" w:rsidRPr="006777DC" w14:paraId="087BBC4F" w14:textId="77777777" w:rsidTr="0017590E">
        <w:tc>
          <w:tcPr>
            <w:tcW w:w="723" w:type="pct"/>
            <w:vMerge w:val="restart"/>
            <w:shd w:val="pct10" w:color="auto" w:fill="auto"/>
            <w:vAlign w:val="center"/>
          </w:tcPr>
          <w:p w14:paraId="74D43293" w14:textId="77777777" w:rsidR="0017590E" w:rsidRPr="0081418F" w:rsidRDefault="0017590E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BA5186F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A70482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D64D32E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0067163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7238CF75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17590E" w:rsidRPr="006777DC" w14:paraId="57516B9F" w14:textId="77777777" w:rsidTr="0017590E">
        <w:tc>
          <w:tcPr>
            <w:tcW w:w="723" w:type="pct"/>
            <w:vMerge/>
            <w:shd w:val="pct10" w:color="auto" w:fill="auto"/>
            <w:vAlign w:val="center"/>
          </w:tcPr>
          <w:p w14:paraId="0DF3DF78" w14:textId="77777777" w:rsidR="0017590E" w:rsidRPr="0081418F" w:rsidRDefault="0017590E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FD0BDFB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1539A5" w14:textId="77777777" w:rsidR="0017590E" w:rsidRPr="0081418F" w:rsidRDefault="0017590E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17590E" w:rsidRPr="006777DC" w14:paraId="6520648F" w14:textId="77777777" w:rsidTr="0017590E">
        <w:tc>
          <w:tcPr>
            <w:tcW w:w="723" w:type="pct"/>
            <w:vMerge w:val="restart"/>
            <w:shd w:val="pct10" w:color="auto" w:fill="auto"/>
            <w:vAlign w:val="center"/>
          </w:tcPr>
          <w:p w14:paraId="699A9630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A80B110" w14:textId="77777777" w:rsidR="0017590E" w:rsidRPr="0081418F" w:rsidRDefault="0017590E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1595CA" w14:textId="77777777" w:rsidR="0017590E" w:rsidRPr="007574FF" w:rsidRDefault="0017590E" w:rsidP="0017590E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 w:rsidRPr="0017590E"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 w:rsidR="00FF13EC" w:rsidRPr="006777DC" w14:paraId="33D7B246" w14:textId="77777777" w:rsidTr="0017590E">
        <w:tc>
          <w:tcPr>
            <w:tcW w:w="723" w:type="pct"/>
            <w:vMerge/>
            <w:shd w:val="pct10" w:color="auto" w:fill="auto"/>
            <w:vAlign w:val="center"/>
          </w:tcPr>
          <w:p w14:paraId="26BEBDA8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E7EAB9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89F70E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 w:rsidRPr="0017590E"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 w:rsidR="00FF13EC" w:rsidRPr="006777DC" w14:paraId="26F75376" w14:textId="77777777" w:rsidTr="0017590E">
        <w:tc>
          <w:tcPr>
            <w:tcW w:w="723" w:type="pct"/>
            <w:vMerge w:val="restart"/>
            <w:shd w:val="pct10" w:color="auto" w:fill="auto"/>
            <w:vAlign w:val="center"/>
          </w:tcPr>
          <w:p w14:paraId="74DEE74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65B129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E5F511" w14:textId="77777777" w:rsidR="00FF13EC" w:rsidRPr="0081418F" w:rsidRDefault="00FF13EC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369B6F66" w14:textId="77777777" w:rsidTr="0017590E">
        <w:tc>
          <w:tcPr>
            <w:tcW w:w="723" w:type="pct"/>
            <w:vMerge/>
            <w:shd w:val="pct10" w:color="auto" w:fill="auto"/>
            <w:vAlign w:val="center"/>
          </w:tcPr>
          <w:p w14:paraId="794997E0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7546D8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CFB99C2" w14:textId="77777777" w:rsidR="00FF13EC" w:rsidRPr="0081418F" w:rsidRDefault="00FF13EC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7B4671A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8830D20" w14:textId="77777777" w:rsidR="00FF13EC" w:rsidRPr="0081418F" w:rsidRDefault="00FF13EC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48C703E" w14:textId="77777777" w:rsidTr="0017590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40D6FAE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2820E9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76D9C0" w14:textId="77777777" w:rsidR="00FF13EC" w:rsidRPr="0081418F" w:rsidRDefault="00FF13EC" w:rsidP="0017590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FD77393" w14:textId="77777777" w:rsidTr="0017590E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ABADE07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E494C6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52C4ECA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779A03A" w14:textId="77777777" w:rsidR="0017590E" w:rsidRDefault="0017590E" w:rsidP="0017590E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004920A" w14:textId="77777777" w:rsidR="0017590E" w:rsidRPr="001945B6" w:rsidRDefault="0017590E" w:rsidP="0017590E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1817"/>
        <w:gridCol w:w="1084"/>
        <w:gridCol w:w="1064"/>
        <w:gridCol w:w="3864"/>
      </w:tblGrid>
      <w:tr w:rsidR="0017590E" w:rsidRPr="00795232" w14:paraId="316ECB3C" w14:textId="77777777" w:rsidTr="0017590E">
        <w:tc>
          <w:tcPr>
            <w:tcW w:w="909" w:type="pct"/>
            <w:shd w:val="pct10" w:color="auto" w:fill="auto"/>
            <w:vAlign w:val="center"/>
          </w:tcPr>
          <w:p w14:paraId="4A632941" w14:textId="77777777" w:rsidR="0017590E" w:rsidRPr="00795232" w:rsidRDefault="0017590E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59326F1E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7EDDA4B1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18040F7E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6ED30B8B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7590E" w:rsidRPr="00795232" w14:paraId="26BAD585" w14:textId="77777777" w:rsidTr="0017590E">
        <w:tc>
          <w:tcPr>
            <w:tcW w:w="909" w:type="pct"/>
            <w:shd w:val="clear" w:color="auto" w:fill="auto"/>
            <w:vAlign w:val="center"/>
          </w:tcPr>
          <w:p w14:paraId="02777A78" w14:textId="77777777" w:rsidR="0017590E" w:rsidRPr="006E507B" w:rsidRDefault="0017590E" w:rsidP="0017590E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17590E"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1ED84" w14:textId="77777777" w:rsidR="0017590E" w:rsidRPr="006E507B" w:rsidRDefault="0017590E" w:rsidP="0017590E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수출신고번호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1A2F8" w14:textId="77777777" w:rsidR="0017590E" w:rsidRDefault="0017590E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5CF8C" w14:textId="77777777" w:rsidR="0017590E" w:rsidRPr="00795017" w:rsidRDefault="0017590E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80453" w14:textId="77777777" w:rsidR="0017590E" w:rsidRDefault="0017590E" w:rsidP="0017590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17590E" w:rsidRPr="00795232" w14:paraId="0B43A933" w14:textId="77777777" w:rsidTr="0017590E">
        <w:tc>
          <w:tcPr>
            <w:tcW w:w="909" w:type="pct"/>
            <w:shd w:val="clear" w:color="auto" w:fill="auto"/>
            <w:vAlign w:val="center"/>
          </w:tcPr>
          <w:p w14:paraId="689E2269" w14:textId="77777777" w:rsidR="0017590E" w:rsidRPr="0017590E" w:rsidRDefault="0017590E" w:rsidP="0017590E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17590E"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expDclrLnNo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9B00D8" w14:textId="77777777" w:rsidR="0017590E" w:rsidRDefault="0017590E" w:rsidP="0017590E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란번호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7C2B1E" w14:textId="77777777" w:rsidR="0017590E" w:rsidRDefault="0017590E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F1723" w14:textId="77777777" w:rsidR="0017590E" w:rsidRDefault="0017590E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7494B" w14:textId="77777777" w:rsidR="0017590E" w:rsidRDefault="0017590E" w:rsidP="0017590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17590E" w:rsidRPr="00795232" w14:paraId="76DC816C" w14:textId="77777777" w:rsidTr="0017590E">
        <w:tc>
          <w:tcPr>
            <w:tcW w:w="909" w:type="pct"/>
            <w:shd w:val="clear" w:color="auto" w:fill="auto"/>
            <w:vAlign w:val="center"/>
          </w:tcPr>
          <w:p w14:paraId="3DBED308" w14:textId="77777777" w:rsidR="0017590E" w:rsidRPr="0017590E" w:rsidRDefault="0017590E" w:rsidP="0017590E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17590E"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expDclrStszSrno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2BB03" w14:textId="77777777" w:rsidR="0017590E" w:rsidRDefault="0017590E" w:rsidP="0017590E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규격번호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D4B83" w14:textId="77777777" w:rsidR="0017590E" w:rsidRDefault="00006AF5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6D03C" w14:textId="77777777" w:rsidR="0017590E" w:rsidRDefault="00006AF5" w:rsidP="0017590E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F5A00" w14:textId="77777777" w:rsidR="0017590E" w:rsidRDefault="0017590E" w:rsidP="0017590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045DFAC2" w14:textId="77777777" w:rsidR="0017590E" w:rsidRDefault="0017590E" w:rsidP="0017590E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46994F5" w14:textId="77777777" w:rsidR="008B5D71" w:rsidRDefault="008B5D71" w:rsidP="0017590E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184427D" w14:textId="77777777" w:rsidR="008B5D71" w:rsidRDefault="008B5D71" w:rsidP="0017590E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9F773D3" w14:textId="77777777" w:rsidR="0017590E" w:rsidRPr="001945B6" w:rsidRDefault="0017590E" w:rsidP="0017590E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2197"/>
        <w:gridCol w:w="1162"/>
        <w:gridCol w:w="986"/>
        <w:gridCol w:w="3131"/>
      </w:tblGrid>
      <w:tr w:rsidR="0017590E" w:rsidRPr="00795232" w14:paraId="741A046B" w14:textId="77777777" w:rsidTr="00480633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35234B42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260AED9B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0C4A29DB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15" w:type="pct"/>
            <w:shd w:val="pct10" w:color="auto" w:fill="auto"/>
            <w:vAlign w:val="center"/>
          </w:tcPr>
          <w:p w14:paraId="1434622B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36" w:type="pct"/>
            <w:shd w:val="pct10" w:color="auto" w:fill="auto"/>
            <w:vAlign w:val="center"/>
          </w:tcPr>
          <w:p w14:paraId="38A6DA85" w14:textId="77777777" w:rsidR="0017590E" w:rsidRPr="00795232" w:rsidRDefault="0017590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7590E" w:rsidRPr="007574FF" w14:paraId="5920A2AE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8707D" w14:textId="77777777" w:rsidR="0017590E" w:rsidRPr="007574FF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stsz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02961" w14:textId="77777777" w:rsidR="0017590E" w:rsidRPr="007574FF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규격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02A08" w14:textId="77777777" w:rsidR="0017590E" w:rsidRPr="007574FF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94CCB" w14:textId="77777777" w:rsidR="0017590E" w:rsidRPr="007574FF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40A6B" w14:textId="77777777" w:rsidR="0017590E" w:rsidRDefault="0017590E" w:rsidP="0017590E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17590E" w:rsidRPr="007574FF" w14:paraId="16CE1BCE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DD80F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6920A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D5444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664E2" w14:textId="77777777" w:rsidR="0017590E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90413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3F9BEA87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D6B93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4DA05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CAFC8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06DCF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19C75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74239D4E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11575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1103C" w14:textId="77777777" w:rsidR="0017590E" w:rsidRPr="002729D3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88265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F4A2A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D0633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578735BF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69DD1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124BB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AF08D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B2A2A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D5809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0967E41F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5D07A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BCE55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77004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11AD3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EF489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72F92F95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71D26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63B3C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B2D28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058DC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DB72E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7590E" w:rsidRPr="007574FF" w14:paraId="3DBF7607" w14:textId="77777777" w:rsidTr="004806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35918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drwbYn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DD234" w14:textId="77777777" w:rsidR="0017590E" w:rsidRPr="008954A7" w:rsidRDefault="00480633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환급사용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5B842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A8BA0" w14:textId="77777777" w:rsidR="0017590E" w:rsidRDefault="0017590E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B61B0" w14:textId="77777777" w:rsidR="0017590E" w:rsidRDefault="00563628" w:rsidP="0017590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 w14:paraId="751FC341" w14:textId="77777777" w:rsidR="0017590E" w:rsidRDefault="0017590E" w:rsidP="0017590E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E929736" w14:textId="77777777" w:rsidR="0017590E" w:rsidRPr="006B543F" w:rsidRDefault="0017590E" w:rsidP="0017590E">
      <w:pPr>
        <w:jc w:val="left"/>
        <w:rPr>
          <w:rFonts w:asciiTheme="majorHAnsi" w:eastAsiaTheme="majorHAnsi" w:hAnsiTheme="majorHAnsi"/>
          <w:b/>
          <w:sz w:val="24"/>
        </w:rPr>
      </w:pPr>
    </w:p>
    <w:p w14:paraId="38BFE389" w14:textId="77777777" w:rsidR="0017590E" w:rsidRDefault="0017590E" w:rsidP="0017590E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7590E" w:rsidRPr="00D4696F" w14:paraId="7F60DC0F" w14:textId="77777777" w:rsidTr="0017590E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88CE58" w14:textId="77777777" w:rsidR="0017590E" w:rsidRPr="00D4696F" w:rsidRDefault="0017590E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17590E" w:rsidRPr="007574FF" w14:paraId="5AD06ADE" w14:textId="77777777" w:rsidTr="0017590E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1E72056" w14:textId="77777777" w:rsidR="0017590E" w:rsidRPr="007574FF" w:rsidRDefault="0017590E" w:rsidP="0017590E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 xml:space="preserve">https://unipass.customs.go.kr:38010/ext/ rest/ </w:t>
            </w:r>
            <w:r w:rsidR="00006AF5" w:rsidRPr="00006AF5">
              <w:rPr>
                <w:rFonts w:asciiTheme="majorHAnsi" w:eastAsiaTheme="majorHAnsi" w:hAnsiTheme="majorHAnsi"/>
                <w:color w:val="0000FF"/>
                <w:u w:val="single"/>
              </w:rPr>
              <w:t>expCmdtRsqtyInfoQry/retrieveExpCmdtRsqty?crkyCn</w:t>
            </w:r>
            <w:r w:rsidR="00006AF5" w:rsidRPr="00006AF5">
              <w:rPr>
                <w:rFonts w:asciiTheme="majorHAnsi" w:eastAsiaTheme="majorHAnsi" w:hAnsiTheme="majorHAnsi" w:hint="eastAsia"/>
                <w:color w:val="0000FF"/>
                <w:u w:val="single"/>
              </w:rPr>
              <w:t xml:space="preserve"> 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="00D21836" w:rsidRPr="00D21836">
              <w:rPr>
                <w:rFonts w:asciiTheme="majorHAnsi" w:eastAsiaTheme="majorHAnsi" w:hAnsiTheme="majorHAnsi"/>
                <w:color w:val="0000FF"/>
                <w:u w:val="single"/>
              </w:rPr>
              <w:t xml:space="preserve">expDclrNo 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 w:rsidR="00D21836" w:rsidRPr="008954A7">
              <w:rPr>
                <w:rFonts w:asciiTheme="majorHAnsi" w:eastAsiaTheme="majorHAnsi" w:hAnsiTheme="majorHAnsi"/>
                <w:color w:val="0000FF"/>
                <w:u w:val="single"/>
              </w:rPr>
              <w:t>20</w:t>
            </w:r>
            <w:r w:rsidR="00D21836">
              <w:rPr>
                <w:rFonts w:asciiTheme="majorHAnsi" w:eastAsiaTheme="majorHAnsi" w:hAnsiTheme="majorHAnsi" w:hint="eastAsia"/>
                <w:color w:val="0000FF"/>
                <w:u w:val="single"/>
              </w:rPr>
              <w:t>**********</w:t>
            </w:r>
            <w:r w:rsidR="003A11E1">
              <w:rPr>
                <w:rFonts w:asciiTheme="majorHAnsi" w:eastAsiaTheme="majorHAnsi" w:hAnsiTheme="majorHAnsi" w:hint="eastAsia"/>
                <w:color w:val="0000FF"/>
                <w:u w:val="single"/>
              </w:rPr>
              <w:t>**</w:t>
            </w:r>
            <w:r w:rsidR="00D21836" w:rsidRPr="008954A7">
              <w:rPr>
                <w:rFonts w:asciiTheme="majorHAnsi" w:eastAsiaTheme="majorHAnsi" w:hAnsiTheme="majorHAnsi"/>
                <w:color w:val="0000FF"/>
                <w:u w:val="single"/>
              </w:rPr>
              <w:t>M</w:t>
            </w:r>
            <w:r w:rsidR="003A11E1">
              <w:rPr>
                <w:rFonts w:asciiTheme="majorHAnsi" w:eastAsiaTheme="majorHAnsi" w:hAnsiTheme="majorHAnsi" w:hint="eastAsia"/>
                <w:color w:val="0000FF"/>
                <w:u w:val="single"/>
              </w:rPr>
              <w:t>&amp;expDclrLnNo=***&amp;expDclrStszSrno=*****</w:t>
            </w:r>
          </w:p>
        </w:tc>
      </w:tr>
      <w:tr w:rsidR="0017590E" w:rsidRPr="00D4696F" w14:paraId="166D3F3F" w14:textId="77777777" w:rsidTr="0017590E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A0A882" w14:textId="77777777" w:rsidR="0017590E" w:rsidRPr="00D4696F" w:rsidRDefault="0017590E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7590E" w:rsidRPr="008954A7" w14:paraId="02295BA3" w14:textId="77777777" w:rsidTr="008B5D71">
        <w:trPr>
          <w:trHeight w:val="4436"/>
        </w:trPr>
        <w:tc>
          <w:tcPr>
            <w:tcW w:w="9693" w:type="dxa"/>
            <w:shd w:val="clear" w:color="auto" w:fill="auto"/>
            <w:vAlign w:val="center"/>
          </w:tcPr>
          <w:p w14:paraId="78201A51" w14:textId="77777777" w:rsidR="0017590E" w:rsidRPr="007574FF" w:rsidRDefault="0017590E" w:rsidP="0017590E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029E8BBE" w14:textId="77777777" w:rsidR="0017590E" w:rsidRDefault="0017590E" w:rsidP="0017590E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 w:rsidR="003A11E1">
              <w:rPr>
                <w:rFonts w:ascii="Verdana" w:hAnsi="Verdana" w:hint="eastAsia"/>
                <w:color w:val="C00000"/>
              </w:rPr>
              <w:t>expCmdtRsqtyInfoQry</w:t>
            </w:r>
            <w:r w:rsidRPr="003848A9">
              <w:rPr>
                <w:rFonts w:ascii="Verdana" w:hAnsi="Verdana"/>
                <w:color w:val="C00000"/>
              </w:rPr>
              <w:t>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1763A44F" w14:textId="77777777" w:rsidR="0017590E" w:rsidRDefault="0017590E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&lt;ntceInfo/&gt;</w:t>
            </w:r>
          </w:p>
          <w:p w14:paraId="64A32B96" w14:textId="77777777" w:rsidR="003A11E1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 w:rsidRPr="002E5B5D">
              <w:rPr>
                <w:rFonts w:ascii="Verdana" w:hAnsi="Verdana" w:hint="eastAsia"/>
                <w:color w:val="000000" w:themeColor="text1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62CC15DF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expCmdtRsqtyVoRslt</w:t>
            </w:r>
            <w:r w:rsidR="0017590E" w:rsidRPr="003848A9">
              <w:rPr>
                <w:rFonts w:ascii="Verdana" w:hAnsi="Verdana"/>
                <w:color w:val="C00000"/>
              </w:rPr>
              <w:t>Vo&gt;</w:t>
            </w:r>
          </w:p>
          <w:p w14:paraId="4A6FF9EE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PC</w:t>
            </w:r>
            <w:r w:rsidR="0017590E"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</w:p>
          <w:p w14:paraId="44D40B35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&lt;rsqtyUt</w:t>
            </w:r>
            <w:r w:rsidR="0017590E" w:rsidRPr="003848A9">
              <w:rPr>
                <w:rFonts w:ascii="Verdana" w:hAnsi="Verdana" w:hint="eastAsi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PC</w:t>
            </w:r>
            <w:r w:rsidR="0017590E" w:rsidRPr="003848A9">
              <w:rPr>
                <w:rFonts w:ascii="Verdana" w:hAnsi="Verdana" w:hint="eastAsi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rsqtyUt</w:t>
            </w:r>
            <w:r w:rsidR="0017590E" w:rsidRPr="003848A9">
              <w:rPr>
                <w:rFonts w:ascii="Verdana" w:hAnsi="Verdana" w:hint="eastAsia"/>
                <w:color w:val="C00000"/>
              </w:rPr>
              <w:t>&gt;</w:t>
            </w:r>
          </w:p>
          <w:p w14:paraId="15BED1BD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stsz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00101</w:t>
            </w:r>
            <w:r w:rsidR="0017590E"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stsz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</w:p>
          <w:p w14:paraId="5480FF33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rsqty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72</w:t>
            </w:r>
            <w:r w:rsidR="0017590E"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rsqty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</w:p>
          <w:p w14:paraId="73CB2290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N</w:t>
            </w:r>
            <w:r w:rsidR="0017590E"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</w:p>
          <w:p w14:paraId="52F9E2C0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&lt;ttwg</w:t>
            </w:r>
            <w:r w:rsidR="0017590E" w:rsidRPr="003848A9">
              <w:rPr>
                <w:rFonts w:ascii="Verdana" w:hAnsi="Verdana" w:hint="eastAsi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72</w:t>
            </w:r>
            <w:r w:rsidR="0017590E" w:rsidRPr="003848A9">
              <w:rPr>
                <w:rFonts w:ascii="Verdana" w:hAnsi="Verdana" w:hint="eastAsi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</w:t>
            </w:r>
            <w:r w:rsidR="0017590E" w:rsidRPr="003848A9">
              <w:rPr>
                <w:rFonts w:ascii="Verdana" w:hAnsi="Verdana" w:hint="eastAsia"/>
                <w:color w:val="C00000"/>
              </w:rPr>
              <w:t>&gt;</w:t>
            </w:r>
          </w:p>
          <w:p w14:paraId="577CC414" w14:textId="77777777" w:rsidR="0017590E" w:rsidRPr="003848A9" w:rsidRDefault="003A11E1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  <w:r w:rsidRPr="002E5B5D">
              <w:rPr>
                <w:rFonts w:ascii="Verdana" w:hAnsi="Verdana" w:hint="eastAsia"/>
                <w:color w:val="000000" w:themeColor="text1"/>
              </w:rPr>
              <w:t>0</w:t>
            </w:r>
            <w:r w:rsidR="0017590E"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 w:rsidR="0017590E" w:rsidRPr="003848A9">
              <w:rPr>
                <w:rFonts w:ascii="Verdana" w:hAnsi="Verdana"/>
                <w:color w:val="C00000"/>
              </w:rPr>
              <w:t>&gt;</w:t>
            </w:r>
          </w:p>
          <w:p w14:paraId="687B156B" w14:textId="77777777" w:rsidR="0017590E" w:rsidRPr="003848A9" w:rsidRDefault="0017590E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 xml:space="preserve">  &lt;</w:t>
            </w:r>
            <w:r w:rsidR="003A11E1">
              <w:rPr>
                <w:rFonts w:ascii="Verdana" w:hAnsi="Verdana" w:hint="eastAsia"/>
                <w:color w:val="C00000"/>
              </w:rPr>
              <w:t>useAqtyUt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 w:rsidR="003A11E1" w:rsidRPr="002E5B5D">
              <w:rPr>
                <w:rFonts w:ascii="Verdana" w:hAnsi="Verdana" w:hint="eastAsia"/>
                <w:color w:val="000000" w:themeColor="text1"/>
              </w:rPr>
              <w:t>PC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 w:rsidR="003A11E1">
              <w:rPr>
                <w:rFonts w:ascii="Verdana" w:hAnsi="Verdana" w:hint="eastAsia"/>
                <w:color w:val="C00000"/>
              </w:rPr>
              <w:t>useAqtyUt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54F1A820" w14:textId="77777777" w:rsidR="0017590E" w:rsidRPr="003848A9" w:rsidRDefault="0017590E" w:rsidP="0017590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&lt;/</w:t>
            </w:r>
            <w:r w:rsidR="003A11E1">
              <w:rPr>
                <w:rFonts w:ascii="Verdana" w:hAnsi="Verdana" w:hint="eastAsia"/>
                <w:color w:val="C00000"/>
              </w:rPr>
              <w:t xml:space="preserve"> expCmdtRsqtyVoRslt</w:t>
            </w:r>
            <w:r w:rsidR="003A11E1" w:rsidRPr="003848A9">
              <w:rPr>
                <w:rFonts w:ascii="Verdana" w:hAnsi="Verdana"/>
                <w:color w:val="C00000"/>
              </w:rPr>
              <w:t>Vo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55CBAFF0" w14:textId="77777777" w:rsidR="0017590E" w:rsidRPr="008954A7" w:rsidRDefault="0017590E" w:rsidP="0017590E">
            <w:pPr>
              <w:rPr>
                <w:rFonts w:ascii="Verdana" w:hAnsi="Verdana"/>
                <w:color w:val="C00000"/>
              </w:rPr>
            </w:pPr>
            <w:r w:rsidRPr="008954A7"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 w:rsidR="003A11E1">
              <w:rPr>
                <w:rFonts w:ascii="Verdana" w:hAnsi="Verdana" w:hint="eastAsia"/>
                <w:color w:val="C00000"/>
              </w:rPr>
              <w:t>expCmdtRsqtyInfoQry</w:t>
            </w:r>
            <w:r w:rsidR="003A11E1" w:rsidRPr="003848A9">
              <w:rPr>
                <w:rFonts w:ascii="Verdana" w:hAnsi="Verdana"/>
                <w:color w:val="C00000"/>
              </w:rPr>
              <w:t>RtnVo</w:t>
            </w:r>
            <w:r w:rsidR="003A11E1" w:rsidRPr="008954A7">
              <w:rPr>
                <w:rFonts w:ascii="Verdana" w:hAnsi="Verdana"/>
                <w:color w:val="C00000"/>
              </w:rPr>
              <w:t xml:space="preserve"> </w:t>
            </w:r>
            <w:r w:rsidRPr="008954A7"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07AD40B4" w14:textId="77777777" w:rsidR="001910F2" w:rsidRDefault="001910F2" w:rsidP="001910F2">
      <w:pPr>
        <w:jc w:val="left"/>
        <w:rPr>
          <w:rFonts w:asciiTheme="majorHAnsi" w:eastAsiaTheme="majorHAnsi" w:hAnsiTheme="majorHAnsi"/>
          <w:b/>
          <w:sz w:val="24"/>
        </w:rPr>
      </w:pPr>
    </w:p>
    <w:p w14:paraId="1C97ED9F" w14:textId="77777777" w:rsidR="0022685E" w:rsidRDefault="0022685E" w:rsidP="001910F2">
      <w:pPr>
        <w:jc w:val="left"/>
        <w:rPr>
          <w:rFonts w:asciiTheme="majorHAnsi" w:eastAsiaTheme="majorHAnsi" w:hAnsiTheme="majorHAnsi"/>
          <w:b/>
          <w:sz w:val="24"/>
        </w:rPr>
      </w:pPr>
    </w:p>
    <w:p w14:paraId="0B83A806" w14:textId="77777777" w:rsidR="0022685E" w:rsidRDefault="0022685E" w:rsidP="001910F2">
      <w:pPr>
        <w:jc w:val="left"/>
        <w:rPr>
          <w:rFonts w:asciiTheme="majorHAnsi" w:eastAsiaTheme="majorHAnsi" w:hAnsiTheme="majorHAnsi"/>
          <w:b/>
          <w:sz w:val="24"/>
        </w:rPr>
      </w:pPr>
    </w:p>
    <w:p w14:paraId="54D1AC68" w14:textId="77777777" w:rsidR="0022685E" w:rsidRDefault="0022685E" w:rsidP="001910F2">
      <w:pPr>
        <w:jc w:val="left"/>
        <w:rPr>
          <w:rFonts w:asciiTheme="majorHAnsi" w:eastAsiaTheme="majorHAnsi" w:hAnsiTheme="majorHAnsi"/>
          <w:b/>
          <w:sz w:val="24"/>
        </w:rPr>
      </w:pPr>
    </w:p>
    <w:p w14:paraId="0ACFF926" w14:textId="77777777" w:rsidR="0022685E" w:rsidRDefault="0022685E" w:rsidP="0022685E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2" w:name="_Toc161922336"/>
      <w:r w:rsidRPr="0022685E">
        <w:rPr>
          <w:rFonts w:asciiTheme="majorHAnsi" w:eastAsiaTheme="majorHAnsi" w:hAnsiTheme="majorHAnsi" w:hint="eastAsia"/>
          <w:b/>
          <w:sz w:val="26"/>
          <w:szCs w:val="26"/>
        </w:rPr>
        <w:t>수출신고필증검증</w:t>
      </w:r>
      <w:bookmarkEnd w:id="62"/>
    </w:p>
    <w:p w14:paraId="6795DD0D" w14:textId="77777777" w:rsidR="0022685E" w:rsidRDefault="0022685E" w:rsidP="005F508F">
      <w:pPr>
        <w:pStyle w:val="afc"/>
        <w:numPr>
          <w:ilvl w:val="0"/>
          <w:numId w:val="56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4A113F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66"/>
        <w:gridCol w:w="1971"/>
        <w:gridCol w:w="1862"/>
        <w:gridCol w:w="2082"/>
      </w:tblGrid>
      <w:tr w:rsidR="0022685E" w:rsidRPr="006777DC" w14:paraId="1EC35BE0" w14:textId="77777777" w:rsidTr="00FF13EC">
        <w:trPr>
          <w:trHeight w:val="394"/>
        </w:trPr>
        <w:tc>
          <w:tcPr>
            <w:tcW w:w="725" w:type="pct"/>
            <w:vMerge w:val="restart"/>
            <w:shd w:val="pct10" w:color="auto" w:fill="auto"/>
            <w:vAlign w:val="center"/>
          </w:tcPr>
          <w:p w14:paraId="7B4E290A" w14:textId="77777777" w:rsidR="0022685E" w:rsidRPr="0081418F" w:rsidRDefault="0022685E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089655D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20256A9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35</w:t>
            </w:r>
          </w:p>
        </w:tc>
      </w:tr>
      <w:tr w:rsidR="0022685E" w:rsidRPr="006777DC" w14:paraId="6EF82F3A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47A8747B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897B8C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49557862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수출신고필증검증</w:t>
            </w:r>
          </w:p>
        </w:tc>
      </w:tr>
      <w:tr w:rsidR="0022685E" w:rsidRPr="006777DC" w14:paraId="2D23B2A1" w14:textId="77777777" w:rsidTr="00FF13EC">
        <w:trPr>
          <w:trHeight w:val="394"/>
        </w:trPr>
        <w:tc>
          <w:tcPr>
            <w:tcW w:w="725" w:type="pct"/>
            <w:vMerge/>
            <w:shd w:val="pct10" w:color="auto" w:fill="auto"/>
            <w:vAlign w:val="center"/>
          </w:tcPr>
          <w:p w14:paraId="4238A5ED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24257A2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6288FDC" w14:textId="77777777" w:rsidR="0022685E" w:rsidRPr="0022685E" w:rsidRDefault="0022685E" w:rsidP="0022685E">
            <w:pPr>
              <w:widowControl w:val="0"/>
              <w:wordWrap w:val="0"/>
              <w:autoSpaceDE w:val="0"/>
              <w:autoSpaceDN w:val="0"/>
              <w:adjustRightInd/>
              <w:spacing w:line="360" w:lineRule="auto"/>
              <w:rPr>
                <w:rFonts w:asciiTheme="majorHAnsi" w:eastAsiaTheme="majorHAnsi" w:hAnsiTheme="majorHAnsi" w:cs="굴림"/>
                <w:color w:val="000000"/>
                <w:szCs w:val="22"/>
              </w:rPr>
            </w:pPr>
            <w:r w:rsidRPr="0022685E">
              <w:rPr>
                <w:rFonts w:asciiTheme="majorHAnsi" w:eastAsiaTheme="majorHAnsi" w:hAnsiTheme="majorHAnsi" w:cs="굴림" w:hint="eastAsia"/>
                <w:color w:val="000000"/>
                <w:szCs w:val="22"/>
              </w:rPr>
              <w:t>expDclrCrfnVrfcInfoQry</w:t>
            </w:r>
          </w:p>
        </w:tc>
      </w:tr>
      <w:tr w:rsidR="0022685E" w:rsidRPr="006777DC" w14:paraId="5C86CF99" w14:textId="77777777" w:rsidTr="00FF13EC">
        <w:trPr>
          <w:trHeight w:val="394"/>
        </w:trPr>
        <w:tc>
          <w:tcPr>
            <w:tcW w:w="725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D889DCF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1AE771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C2D9A56" w14:textId="77777777" w:rsidR="0022685E" w:rsidRPr="0081418F" w:rsidRDefault="00BC1177" w:rsidP="0022685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</w:t>
            </w:r>
            <w:r w:rsidR="0022685E">
              <w:rPr>
                <w:rFonts w:asciiTheme="majorHAnsi" w:eastAsiaTheme="majorHAnsi" w:hAnsiTheme="majorHAnsi" w:hint="eastAsia"/>
              </w:rPr>
              <w:t>신고필증검증 내역 조회</w:t>
            </w:r>
          </w:p>
        </w:tc>
      </w:tr>
      <w:tr w:rsidR="0022685E" w:rsidRPr="006777DC" w14:paraId="7E51F454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AD7122D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7E109E8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F460703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C87CFFC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0142E4D8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22685E" w:rsidRPr="006777DC" w14:paraId="7927BB0B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29172DC2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43386D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2D89C58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6AF2A16D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22685E" w:rsidRPr="006777DC" w14:paraId="477C3D63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043F9D4B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82094F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72ABE4FA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22685E" w:rsidRPr="006777DC" w14:paraId="2C854F40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044BCE78" w14:textId="77777777" w:rsidR="0022685E" w:rsidRPr="0081418F" w:rsidRDefault="0022685E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3C7A5A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0A2EC7B5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FB02BB8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489F7D3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BF54C85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22685E" w:rsidRPr="006777DC" w14:paraId="443C7368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113E284A" w14:textId="77777777" w:rsidR="0022685E" w:rsidRPr="0081418F" w:rsidRDefault="0022685E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9C50CA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3FD407CF" w14:textId="77777777" w:rsidR="0022685E" w:rsidRPr="0081418F" w:rsidRDefault="0022685E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22685E" w:rsidRPr="006777DC" w14:paraId="171A0FFD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5E242323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B64E50F" w14:textId="77777777" w:rsidR="0022685E" w:rsidRPr="0081418F" w:rsidRDefault="0022685E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8B44724" w14:textId="77777777" w:rsidR="0022685E" w:rsidRPr="003B0322" w:rsidRDefault="0022685E" w:rsidP="0022685E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22685E"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 w:rsidR="00FF13EC" w:rsidRPr="006777DC" w14:paraId="4A581971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5DE4239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35568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5D45659D" w14:textId="77777777" w:rsidR="00FF13EC" w:rsidRPr="003B032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Pr="0022685E"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 w:rsidR="00FF13EC" w:rsidRPr="006777DC" w14:paraId="0AE0FEEB" w14:textId="77777777" w:rsidTr="00FF13EC">
        <w:tc>
          <w:tcPr>
            <w:tcW w:w="725" w:type="pct"/>
            <w:vMerge w:val="restart"/>
            <w:shd w:val="pct10" w:color="auto" w:fill="auto"/>
            <w:vAlign w:val="center"/>
          </w:tcPr>
          <w:p w14:paraId="30D4E2F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214BCB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20983975" w14:textId="77777777" w:rsidR="00FF13EC" w:rsidRPr="0081418F" w:rsidRDefault="00FF13EC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265D6DC4" w14:textId="77777777" w:rsidTr="00FF13EC">
        <w:tc>
          <w:tcPr>
            <w:tcW w:w="725" w:type="pct"/>
            <w:vMerge/>
            <w:shd w:val="pct10" w:color="auto" w:fill="auto"/>
            <w:vAlign w:val="center"/>
          </w:tcPr>
          <w:p w14:paraId="74A046C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3C9009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11294E4C" w14:textId="77777777" w:rsidR="00FF13EC" w:rsidRPr="0081418F" w:rsidRDefault="00FF13EC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8AD631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2EC067DE" w14:textId="77777777" w:rsidR="00FF13EC" w:rsidRPr="0081418F" w:rsidRDefault="00FF13EC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26AB9239" w14:textId="77777777" w:rsidTr="00FF13EC">
        <w:trPr>
          <w:trHeight w:val="285"/>
        </w:trPr>
        <w:tc>
          <w:tcPr>
            <w:tcW w:w="725" w:type="pct"/>
            <w:vMerge/>
            <w:shd w:val="pct10" w:color="auto" w:fill="auto"/>
            <w:vAlign w:val="center"/>
          </w:tcPr>
          <w:p w14:paraId="6948C1EE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44BD7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325A805" w14:textId="77777777" w:rsidR="00FF13EC" w:rsidRPr="0081418F" w:rsidRDefault="00FF13EC" w:rsidP="0022685E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341092D8" w14:textId="77777777" w:rsidTr="00FF13EC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14:paraId="1F15565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 w14:paraId="109E4C4F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3E21A1D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ADE26CE" w14:textId="77777777" w:rsidR="0022685E" w:rsidRPr="00063D3C" w:rsidRDefault="0022685E" w:rsidP="0022685E">
      <w:pPr>
        <w:pStyle w:val="afc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3783B1D6" w14:textId="77777777" w:rsidR="0022685E" w:rsidRDefault="0022685E" w:rsidP="005F508F">
      <w:pPr>
        <w:pStyle w:val="afc"/>
        <w:numPr>
          <w:ilvl w:val="0"/>
          <w:numId w:val="56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6"/>
        <w:gridCol w:w="1616"/>
        <w:gridCol w:w="1114"/>
        <w:gridCol w:w="1131"/>
        <w:gridCol w:w="4028"/>
      </w:tblGrid>
      <w:tr w:rsidR="0022685E" w:rsidRPr="00795232" w14:paraId="01C8972B" w14:textId="77777777" w:rsidTr="00BE4646">
        <w:tc>
          <w:tcPr>
            <w:tcW w:w="977" w:type="pct"/>
            <w:shd w:val="pct10" w:color="auto" w:fill="auto"/>
            <w:vAlign w:val="center"/>
          </w:tcPr>
          <w:p w14:paraId="524A221A" w14:textId="77777777" w:rsidR="0022685E" w:rsidRPr="00795232" w:rsidRDefault="0022685E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010B249A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pct10" w:color="auto" w:fill="auto"/>
            <w:vAlign w:val="center"/>
          </w:tcPr>
          <w:p w14:paraId="2387E3AA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2F35C1AF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54" w:type="pct"/>
            <w:shd w:val="pct10" w:color="auto" w:fill="auto"/>
            <w:vAlign w:val="center"/>
          </w:tcPr>
          <w:p w14:paraId="3C541C25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2685E" w:rsidRPr="00795232" w14:paraId="2B8C295B" w14:textId="77777777" w:rsidTr="00BE4646">
        <w:tc>
          <w:tcPr>
            <w:tcW w:w="977" w:type="pct"/>
            <w:shd w:val="clear" w:color="auto" w:fill="auto"/>
            <w:vAlign w:val="center"/>
          </w:tcPr>
          <w:p w14:paraId="075BEEA4" w14:textId="77777777" w:rsidR="0022685E" w:rsidRPr="008C0E01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2685E">
              <w:rPr>
                <w:rFonts w:ascii="맑은 고딕" w:eastAsia="맑은 고딕" w:hAnsi="맑은 고딕" w:cs="굴림"/>
                <w:color w:val="000000"/>
                <w:sz w:val="20"/>
              </w:rPr>
              <w:t>expDclrCrfnPblsNo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CDECEE3" w14:textId="77777777" w:rsidR="0022685E" w:rsidRPr="000E55DF" w:rsidRDefault="0022685E" w:rsidP="0022685E">
            <w:pPr>
              <w:rPr>
                <w:rFonts w:asciiTheme="majorHAnsi" w:eastAsiaTheme="majorHAnsi" w:hAnsiTheme="majorHAnsi"/>
                <w:sz w:val="20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AB3CBF9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13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EA4E135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36606840" w14:textId="77777777" w:rsidR="0022685E" w:rsidRPr="00B359BF" w:rsidRDefault="0022685E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22685E" w:rsidRPr="00795232" w14:paraId="60D4AB0E" w14:textId="77777777" w:rsidTr="00BE4646">
        <w:tc>
          <w:tcPr>
            <w:tcW w:w="977" w:type="pct"/>
            <w:shd w:val="clear" w:color="auto" w:fill="auto"/>
            <w:vAlign w:val="center"/>
          </w:tcPr>
          <w:p w14:paraId="3B1B5430" w14:textId="77777777" w:rsidR="0022685E" w:rsidRPr="008C0E01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8369D">
              <w:rPr>
                <w:rFonts w:ascii="맑은 고딕" w:eastAsia="맑은 고딕" w:hAnsi="맑은 고딕" w:cs="굴림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2797DE5" w14:textId="77777777" w:rsidR="0022685E" w:rsidRPr="000E55DF" w:rsidRDefault="0022685E" w:rsidP="0022685E">
            <w:pPr>
              <w:rPr>
                <w:rFonts w:asciiTheme="majorHAnsi" w:eastAsiaTheme="majorHAnsi" w:hAnsiTheme="majorHAnsi"/>
                <w:sz w:val="20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9DF8678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E8369D">
              <w:rPr>
                <w:rFonts w:asciiTheme="majorHAnsi" w:eastAsiaTheme="majorHAnsi" w:hAnsiTheme="majorHAnsi" w:hint="eastAsia"/>
                <w:sz w:val="20"/>
              </w:rPr>
              <w:t>5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F367FFC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68D8D0F1" w14:textId="77777777" w:rsidR="0022685E" w:rsidRPr="00B359BF" w:rsidRDefault="0022685E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B7A2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22685E" w:rsidRPr="00795232" w14:paraId="301ECA89" w14:textId="77777777" w:rsidTr="00BE4646">
        <w:tc>
          <w:tcPr>
            <w:tcW w:w="977" w:type="pct"/>
            <w:shd w:val="clear" w:color="auto" w:fill="auto"/>
            <w:vAlign w:val="center"/>
          </w:tcPr>
          <w:p w14:paraId="59B31B71" w14:textId="77777777" w:rsidR="0022685E" w:rsidRPr="00FF2886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8369D">
              <w:rPr>
                <w:rFonts w:ascii="맑은 고딕" w:eastAsia="맑은 고딕" w:hAnsi="맑은 고딕" w:cs="굴림"/>
                <w:color w:val="000000"/>
                <w:sz w:val="20"/>
              </w:rPr>
              <w:t>txprBrno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7309258" w14:textId="77777777" w:rsidR="0022685E" w:rsidRPr="00FB7A27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수출화주 </w:t>
            </w:r>
            <w:r w:rsidR="0022685E"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사업자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등록</w:t>
            </w:r>
            <w:r w:rsidR="0022685E"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D6B2112" w14:textId="77777777" w:rsidR="0022685E" w:rsidRPr="000E55DF" w:rsidRDefault="0022685E" w:rsidP="00E8369D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1E086FC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1DA7240D" w14:textId="77777777" w:rsidR="0022685E" w:rsidRPr="00B359BF" w:rsidRDefault="00E8369D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 필수입력</w:t>
            </w:r>
          </w:p>
        </w:tc>
      </w:tr>
      <w:tr w:rsidR="0022685E" w:rsidRPr="00795232" w14:paraId="58E9852C" w14:textId="77777777" w:rsidTr="00BE4646">
        <w:tc>
          <w:tcPr>
            <w:tcW w:w="977" w:type="pct"/>
            <w:shd w:val="clear" w:color="auto" w:fill="auto"/>
            <w:vAlign w:val="center"/>
          </w:tcPr>
          <w:p w14:paraId="284CC303" w14:textId="77777777" w:rsidR="0022685E" w:rsidRPr="00B048D8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8369D"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3E20A61" w14:textId="77777777" w:rsidR="0022685E" w:rsidRPr="00FB7A27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1B4FF3C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7B06C07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162D0A1C" w14:textId="77777777" w:rsidR="0022685E" w:rsidRPr="00B359BF" w:rsidRDefault="0022685E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22685E" w:rsidRPr="00795232" w14:paraId="7C69625B" w14:textId="77777777" w:rsidTr="00BE4646">
        <w:tc>
          <w:tcPr>
            <w:tcW w:w="977" w:type="pct"/>
            <w:shd w:val="clear" w:color="auto" w:fill="auto"/>
            <w:vAlign w:val="center"/>
          </w:tcPr>
          <w:p w14:paraId="11A6E13F" w14:textId="77777777" w:rsidR="0022685E" w:rsidRPr="00FF2886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8369D"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A1BF5D1" w14:textId="77777777" w:rsidR="0022685E" w:rsidRPr="00FB7A27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DB23B27" w14:textId="77777777" w:rsidR="0022685E" w:rsidRPr="000E55DF" w:rsidRDefault="00E8369D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94140C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30D1D1C6" w14:textId="77777777" w:rsidR="0022685E" w:rsidRPr="00B359BF" w:rsidRDefault="0022685E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</w:t>
            </w:r>
          </w:p>
        </w:tc>
      </w:tr>
      <w:tr w:rsidR="0022685E" w:rsidRPr="00795232" w14:paraId="5E578B86" w14:textId="77777777" w:rsidTr="00BE4646">
        <w:tc>
          <w:tcPr>
            <w:tcW w:w="977" w:type="pct"/>
            <w:shd w:val="clear" w:color="auto" w:fill="auto"/>
            <w:vAlign w:val="center"/>
          </w:tcPr>
          <w:p w14:paraId="71EF3D8F" w14:textId="77777777" w:rsidR="0022685E" w:rsidRPr="00FF2886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8369D">
              <w:rPr>
                <w:rFonts w:ascii="맑은 고딕" w:eastAsia="맑은 고딕" w:hAnsi="맑은 고딕" w:cs="굴림"/>
                <w:color w:val="000000"/>
                <w:sz w:val="20"/>
              </w:rPr>
              <w:t>ntwg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2198493" w14:textId="77777777" w:rsidR="0022685E" w:rsidRPr="00FB7A27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7FFA4FD" w14:textId="77777777" w:rsidR="0022685E" w:rsidRPr="000E55DF" w:rsidRDefault="00E8369D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18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569507D" w14:textId="77777777" w:rsidR="0022685E" w:rsidRPr="000E55DF" w:rsidRDefault="0022685E" w:rsidP="0022685E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 w14:paraId="044175F9" w14:textId="77777777" w:rsidR="0022685E" w:rsidRPr="00B359BF" w:rsidRDefault="0022685E" w:rsidP="0022685E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B048D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필수입력 (숫자로 입력)</w:t>
            </w:r>
          </w:p>
        </w:tc>
      </w:tr>
    </w:tbl>
    <w:p w14:paraId="5F908B1D" w14:textId="77777777" w:rsidR="0022685E" w:rsidRDefault="0022685E" w:rsidP="0022685E">
      <w:pPr>
        <w:pStyle w:val="afc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 w14:paraId="4735C5E8" w14:textId="77777777" w:rsidR="0022685E" w:rsidRDefault="0022685E" w:rsidP="005F508F">
      <w:pPr>
        <w:pStyle w:val="afc"/>
        <w:numPr>
          <w:ilvl w:val="0"/>
          <w:numId w:val="56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91"/>
        <w:gridCol w:w="1114"/>
        <w:gridCol w:w="1039"/>
        <w:gridCol w:w="3422"/>
      </w:tblGrid>
      <w:tr w:rsidR="0022685E" w:rsidRPr="00795232" w14:paraId="26915525" w14:textId="77777777" w:rsidTr="0022685E">
        <w:trPr>
          <w:trHeight w:val="280"/>
        </w:trPr>
        <w:tc>
          <w:tcPr>
            <w:tcW w:w="838" w:type="pct"/>
            <w:shd w:val="pct10" w:color="auto" w:fill="auto"/>
            <w:vAlign w:val="center"/>
          </w:tcPr>
          <w:p w14:paraId="74F61E1C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20EE074B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 w14:paraId="669A8A1B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 w14:paraId="51B1210C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 w14:paraId="134DB123" w14:textId="77777777" w:rsidR="0022685E" w:rsidRPr="00795232" w:rsidRDefault="0022685E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2685E" w14:paraId="328EF14A" w14:textId="77777777" w:rsidTr="002268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C4695" w14:textId="77777777" w:rsidR="0022685E" w:rsidRPr="00A940F9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5DD6"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C8950" w14:textId="77777777" w:rsidR="0022685E" w:rsidRDefault="0022685E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C8AF8" w14:textId="77777777" w:rsidR="0022685E" w:rsidRDefault="0022685E" w:rsidP="0022685E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C1BD1" w14:textId="77777777" w:rsidR="0022685E" w:rsidRDefault="0022685E" w:rsidP="0022685E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404F4" w14:textId="77777777" w:rsidR="0022685E" w:rsidRDefault="0022685E" w:rsidP="0022685E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1:일치 0:불일치 -1:시스템장애</w:t>
            </w:r>
          </w:p>
        </w:tc>
      </w:tr>
      <w:tr w:rsidR="00E8369D" w14:paraId="08969EEB" w14:textId="77777777" w:rsidTr="002268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B660C" w14:textId="77777777" w:rsidR="00E8369D" w:rsidRPr="00815DD6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vrfcRsltCn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69CC0" w14:textId="77777777" w:rsidR="00E8369D" w:rsidRDefault="00E8369D" w:rsidP="0022685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 한글명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8822AE" w14:textId="77777777" w:rsidR="00E8369D" w:rsidRDefault="00E8369D" w:rsidP="0022685E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A73823" w14:textId="77777777" w:rsidR="00E8369D" w:rsidRDefault="00E8369D" w:rsidP="0022685E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18922" w14:textId="77777777" w:rsidR="00E8369D" w:rsidRDefault="00E8369D" w:rsidP="0022685E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 xml:space="preserve">일치함, </w:t>
            </w:r>
            <w:r w:rsidRPr="00E8369D">
              <w:rPr>
                <w:rFonts w:ascii="맑은 고딕" w:eastAsia="맑은 고딕" w:hAnsi="맑은 고딕" w:hint="eastAsia"/>
                <w:sz w:val="20"/>
              </w:rPr>
              <w:t>일치하지않음</w:t>
            </w:r>
          </w:p>
        </w:tc>
      </w:tr>
    </w:tbl>
    <w:p w14:paraId="155B4E61" w14:textId="77777777" w:rsidR="0022685E" w:rsidRPr="00815DD6" w:rsidRDefault="0022685E" w:rsidP="0022685E">
      <w:pPr>
        <w:jc w:val="left"/>
        <w:rPr>
          <w:rFonts w:asciiTheme="majorHAnsi" w:eastAsiaTheme="majorHAnsi" w:hAnsiTheme="majorHAnsi"/>
          <w:b/>
          <w:sz w:val="24"/>
        </w:rPr>
      </w:pPr>
    </w:p>
    <w:p w14:paraId="6ADA8AC5" w14:textId="77777777" w:rsidR="0022685E" w:rsidRPr="004A113F" w:rsidRDefault="0022685E" w:rsidP="005F508F">
      <w:pPr>
        <w:pStyle w:val="afc"/>
        <w:numPr>
          <w:ilvl w:val="0"/>
          <w:numId w:val="56"/>
        </w:numPr>
        <w:ind w:leftChars="0" w:left="985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2685E" w:rsidRPr="00D4696F" w14:paraId="7A240125" w14:textId="77777777" w:rsidTr="0022685E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0A95DC" w14:textId="77777777" w:rsidR="0022685E" w:rsidRPr="00D4696F" w:rsidRDefault="0022685E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22685E" w:rsidRPr="00D4696F" w14:paraId="69948A22" w14:textId="77777777" w:rsidTr="0022685E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24CDBAE" w14:textId="77777777" w:rsidR="0022685E" w:rsidRPr="00BF6342" w:rsidRDefault="00420664" w:rsidP="00536099">
            <w:pPr>
              <w:jc w:val="left"/>
              <w:rPr>
                <w:rFonts w:asciiTheme="majorHAnsi" w:eastAsiaTheme="majorHAnsi" w:hAnsiTheme="majorHAnsi"/>
              </w:rPr>
            </w:pPr>
            <w:hyperlink r:id="rId134" w:history="1">
              <w:r w:rsidR="0022685E" w:rsidRPr="00075458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536099" w:rsidRPr="00536099">
                <w:rPr>
                  <w:rStyle w:val="a5"/>
                  <w:rFonts w:asciiTheme="majorHAnsi" w:eastAsiaTheme="majorHAnsi" w:hAnsiTheme="majorHAnsi"/>
                </w:rPr>
                <w:t>expDclrCrfnVrfcInfoQry/retrieveExpDclrCrfnVrfc</w:t>
              </w:r>
              <w:r w:rsidR="0022685E" w:rsidRPr="00075458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22685E" w:rsidRPr="00BF6342">
              <w:rPr>
                <w:rFonts w:asciiTheme="majorHAnsi" w:eastAsiaTheme="majorHAnsi" w:hAnsiTheme="majorHAnsi"/>
              </w:rPr>
              <w:t>=</w:t>
            </w:r>
            <w:r w:rsidR="0022685E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22685E" w:rsidRPr="00F218EE">
              <w:rPr>
                <w:rFonts w:asciiTheme="majorHAnsi" w:eastAsiaTheme="majorHAnsi" w:hAnsiTheme="majorHAnsi"/>
              </w:rPr>
              <w:t>&amp;</w:t>
            </w:r>
            <w:r w:rsidR="00536099" w:rsidRPr="00536099">
              <w:rPr>
                <w:rFonts w:asciiTheme="majorHAnsi" w:eastAsiaTheme="majorHAnsi" w:hAnsiTheme="majorHAnsi"/>
              </w:rPr>
              <w:t>expDclrCrfnPblsNo=*************&amp;expDclrNo=***************&amp;txprBrno=**********&amp;orcyCntyCd=**&amp;prnm=SPARE PARTS FOR CONSTRUCTION MACHINERY***&amp;ntwg=**</w:t>
            </w:r>
          </w:p>
        </w:tc>
      </w:tr>
      <w:tr w:rsidR="0022685E" w:rsidRPr="00D4696F" w14:paraId="25684F87" w14:textId="77777777" w:rsidTr="0022685E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843816" w14:textId="77777777" w:rsidR="0022685E" w:rsidRPr="00D4696F" w:rsidRDefault="0022685E" w:rsidP="00FF13EC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22685E" w:rsidRPr="00D4696F" w14:paraId="50A204AD" w14:textId="77777777" w:rsidTr="0022685E">
        <w:trPr>
          <w:trHeight w:val="1507"/>
        </w:trPr>
        <w:tc>
          <w:tcPr>
            <w:tcW w:w="9693" w:type="dxa"/>
            <w:shd w:val="clear" w:color="auto" w:fill="auto"/>
          </w:tcPr>
          <w:p w14:paraId="2DBFB5FA" w14:textId="77777777" w:rsidR="0022685E" w:rsidRDefault="0022685E" w:rsidP="008B5D71">
            <w:pPr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EB510B0" w14:textId="77777777" w:rsidR="0022685E" w:rsidRDefault="0022685E" w:rsidP="0022685E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B2630C"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 w:rsidRPr="001769ED"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734DF3BF" w14:textId="77777777" w:rsidR="0022685E" w:rsidRPr="00951AB2" w:rsidRDefault="0022685E" w:rsidP="0022685E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108CCEFD" w14:textId="77777777" w:rsidR="00B2630C" w:rsidRDefault="0022685E" w:rsidP="00B2630C"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  <w:r w:rsidR="00B2630C">
              <w:rPr>
                <w:rFonts w:ascii="Verdana" w:hAnsi="Verdana" w:hint="eastAsia"/>
                <w:sz w:val="20"/>
              </w:rPr>
              <w:t xml:space="preserve"> </w:t>
            </w:r>
          </w:p>
          <w:p w14:paraId="04ED8945" w14:textId="77777777" w:rsidR="00B2630C" w:rsidRPr="002E5B5D" w:rsidRDefault="00B2630C" w:rsidP="003158AD">
            <w:pPr>
              <w:tabs>
                <w:tab w:val="left" w:pos="6692"/>
              </w:tabs>
              <w:ind w:leftChars="175" w:left="665" w:hangingChars="140" w:hanging="280"/>
              <w:rPr>
                <w:rFonts w:ascii="Verdana" w:hAnsi="Verdana"/>
                <w:sz w:val="20"/>
              </w:rPr>
            </w:pPr>
            <w:r w:rsidRPr="002E5B5D">
              <w:rPr>
                <w:rStyle w:val="m1"/>
                <w:rFonts w:ascii="Verdana" w:hAnsi="Verdana"/>
                <w:sz w:val="20"/>
              </w:rPr>
              <w:t>&lt;</w:t>
            </w:r>
            <w:r w:rsidRPr="002E5B5D">
              <w:rPr>
                <w:rStyle w:val="t1"/>
                <w:rFonts w:ascii="Verdana" w:hAnsi="Verdana"/>
                <w:sz w:val="20"/>
              </w:rPr>
              <w:t>vrfcRsltCn</w:t>
            </w:r>
            <w:r w:rsidRPr="002E5B5D">
              <w:rPr>
                <w:rStyle w:val="m1"/>
                <w:rFonts w:ascii="Verdana" w:hAnsi="Verdana"/>
                <w:sz w:val="20"/>
              </w:rPr>
              <w:t>&gt;</w:t>
            </w:r>
            <w:r w:rsidR="002E5B5D" w:rsidRPr="003158AD">
              <w:rPr>
                <w:rStyle w:val="tx1"/>
                <w:rFonts w:ascii="Verdana" w:hAnsi="Verdana"/>
                <w:sz w:val="20"/>
              </w:rPr>
              <w:t>일치함</w:t>
            </w:r>
            <w:r w:rsidRPr="002E5B5D">
              <w:rPr>
                <w:rStyle w:val="m1"/>
                <w:rFonts w:ascii="Verdana" w:hAnsi="Verdana"/>
                <w:sz w:val="20"/>
              </w:rPr>
              <w:t>&lt;/</w:t>
            </w:r>
            <w:r w:rsidRPr="002E5B5D">
              <w:rPr>
                <w:rStyle w:val="t1"/>
                <w:rFonts w:ascii="Verdana" w:hAnsi="Verdana"/>
                <w:sz w:val="20"/>
              </w:rPr>
              <w:t>vrfcRsltCn</w:t>
            </w:r>
            <w:r w:rsidRPr="002E5B5D">
              <w:rPr>
                <w:rStyle w:val="m1"/>
                <w:rFonts w:ascii="Verdana" w:hAnsi="Verdana"/>
                <w:sz w:val="20"/>
              </w:rPr>
              <w:t>&gt;</w:t>
            </w:r>
            <w:r w:rsidR="003158AD">
              <w:rPr>
                <w:rStyle w:val="m1"/>
                <w:rFonts w:ascii="Verdana" w:hAnsi="Verdana"/>
                <w:sz w:val="20"/>
              </w:rPr>
              <w:tab/>
            </w:r>
          </w:p>
          <w:p w14:paraId="27B7C8E0" w14:textId="77777777" w:rsidR="0022685E" w:rsidRPr="00FC5951" w:rsidRDefault="0022685E" w:rsidP="0022685E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B2630C"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 w:rsidR="00B2630C" w:rsidRPr="001769ED"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729A4FBD" w14:textId="77777777" w:rsidR="0022685E" w:rsidRDefault="0022685E" w:rsidP="0022685E"/>
    <w:p w14:paraId="24F1FF45" w14:textId="77777777" w:rsidR="0022685E" w:rsidRPr="0022685E" w:rsidRDefault="00675BF7" w:rsidP="00675BF7">
      <w:pPr>
        <w:adjustRightInd/>
        <w:spacing w:line="240" w:lineRule="auto"/>
        <w:jc w:val="left"/>
        <w:textAlignment w:val="auto"/>
      </w:pPr>
      <w:r>
        <w:br w:type="page"/>
      </w:r>
    </w:p>
    <w:p w14:paraId="72DACC69" w14:textId="77777777" w:rsidR="00C03B44" w:rsidRDefault="00C03B44" w:rsidP="00C03B44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3" w:name="_Toc161922337"/>
      <w:r w:rsidRPr="0022685E">
        <w:rPr>
          <w:rFonts w:asciiTheme="majorHAnsi" w:eastAsiaTheme="majorHAnsi" w:hAnsiTheme="majorHAnsi" w:hint="eastAsia"/>
          <w:b/>
          <w:sz w:val="26"/>
          <w:szCs w:val="26"/>
        </w:rPr>
        <w:t>수출</w:t>
      </w:r>
      <w:r>
        <w:rPr>
          <w:rFonts w:asciiTheme="majorHAnsi" w:eastAsiaTheme="majorHAnsi" w:hAnsiTheme="majorHAnsi" w:hint="eastAsia"/>
          <w:b/>
          <w:sz w:val="26"/>
          <w:szCs w:val="26"/>
        </w:rPr>
        <w:t>이행내역(차대번호)</w:t>
      </w:r>
      <w:bookmarkEnd w:id="63"/>
    </w:p>
    <w:p w14:paraId="4EE0C9E3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C03B44" w:rsidRPr="006777DC" w14:paraId="13E7008D" w14:textId="77777777" w:rsidTr="009E507F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0ADD91E" w14:textId="77777777" w:rsidR="00C03B44" w:rsidRPr="0081418F" w:rsidRDefault="00C03B44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86F0A99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F659FC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36</w:t>
            </w:r>
          </w:p>
        </w:tc>
      </w:tr>
      <w:tr w:rsidR="00C03B44" w:rsidRPr="006777DC" w14:paraId="76050742" w14:textId="77777777" w:rsidTr="009E507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00CD932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7F520F1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FD85DC" w14:textId="77777777" w:rsidR="00C03B44" w:rsidRPr="00261197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261197">
              <w:rPr>
                <w:rFonts w:asciiTheme="majorHAnsi" w:eastAsiaTheme="majorHAnsi" w:hAnsiTheme="majorHAnsi" w:hint="eastAsia"/>
              </w:rPr>
              <w:t>수출이행내역(차대번호)</w:t>
            </w:r>
          </w:p>
        </w:tc>
      </w:tr>
      <w:tr w:rsidR="00C03B44" w:rsidRPr="006777DC" w14:paraId="4B3E60E9" w14:textId="77777777" w:rsidTr="009E507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9F473FA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212181B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33BF4B" w14:textId="77777777" w:rsidR="00C03B44" w:rsidRPr="00261197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261197">
              <w:rPr>
                <w:rFonts w:asciiTheme="majorHAnsi" w:eastAsiaTheme="majorHAnsi" w:hAnsiTheme="majorHAnsi" w:hint="eastAsia"/>
              </w:rPr>
              <w:t>expFfmnBrkdCbnoQry</w:t>
            </w:r>
          </w:p>
        </w:tc>
      </w:tr>
      <w:tr w:rsidR="00C03B44" w:rsidRPr="006777DC" w14:paraId="5C1A28AD" w14:textId="77777777" w:rsidTr="009E507F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3189B1E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203AAE2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BF89E6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중고차에 대한 수출신고(수리)취하 여부 조회</w:t>
            </w:r>
          </w:p>
        </w:tc>
      </w:tr>
      <w:tr w:rsidR="00C03B44" w:rsidRPr="006777DC" w14:paraId="19D0511C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729752E1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253805E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48706F17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C629023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C404CD5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03B44" w:rsidRPr="006777DC" w14:paraId="48DBC4D6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67C46ED2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5DC4B59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F43861A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C7C5527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03B44" w:rsidRPr="006777DC" w14:paraId="3CCC95B7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321B0F66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32A84BC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33017B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C03B44" w:rsidRPr="006777DC" w14:paraId="58E2949F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0F9852A4" w14:textId="77777777" w:rsidR="00C03B44" w:rsidRPr="0081418F" w:rsidRDefault="00C03B4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1A72A27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5090C6F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72ED83D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B2A74CD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6CFB1BE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03B44" w:rsidRPr="006777DC" w14:paraId="1F8C8BC7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076C865C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96B2ECB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EF0480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C03B44" w:rsidRPr="006777DC" w14:paraId="1BDD009D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6DDB0CA2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7809DAA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2D2B24" w14:textId="77777777" w:rsidR="00C03B44" w:rsidRPr="007574FF" w:rsidRDefault="00C03B44" w:rsidP="009E507F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 w:rsidRPr="00261197">
              <w:rPr>
                <w:rFonts w:asciiTheme="majorHAnsi" w:eastAsiaTheme="majorHAnsi" w:hAnsiTheme="majorHAnsi" w:hint="eastAsia"/>
                <w:szCs w:val="22"/>
              </w:rPr>
              <w:t>expFfmnBrkdCbnoQry</w:t>
            </w:r>
            <w:r w:rsidRPr="00261197">
              <w:rPr>
                <w:rFonts w:asciiTheme="majorHAnsi" w:eastAsiaTheme="majorHAnsi" w:hAnsiTheme="majorHAnsi"/>
                <w:szCs w:val="22"/>
              </w:rPr>
              <w:t>/</w:t>
            </w:r>
            <w:r w:rsidRPr="00261197">
              <w:rPr>
                <w:rFonts w:asciiTheme="majorHAnsi" w:eastAsiaTheme="majorHAnsi" w:hAnsiTheme="majorHAnsi" w:hint="eastAsia"/>
                <w:szCs w:val="22"/>
              </w:rPr>
              <w:t>retrieveExpFfmnBrkdCbnoQryRtnVo</w:t>
            </w:r>
          </w:p>
        </w:tc>
      </w:tr>
      <w:tr w:rsidR="00FF13EC" w:rsidRPr="006777DC" w14:paraId="7B4D2CCD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086D3652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0C98C8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200ADA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 w:rsidRPr="00261197">
              <w:rPr>
                <w:rFonts w:asciiTheme="majorHAnsi" w:eastAsiaTheme="majorHAnsi" w:hAnsiTheme="majorHAnsi" w:hint="eastAsia"/>
                <w:szCs w:val="22"/>
              </w:rPr>
              <w:t>expFfmnBrkdCbnoQry</w:t>
            </w:r>
            <w:r w:rsidRPr="00261197">
              <w:rPr>
                <w:rFonts w:asciiTheme="majorHAnsi" w:eastAsiaTheme="majorHAnsi" w:hAnsiTheme="majorHAnsi"/>
                <w:szCs w:val="22"/>
              </w:rPr>
              <w:t>/</w:t>
            </w:r>
            <w:r w:rsidRPr="00261197">
              <w:rPr>
                <w:rFonts w:asciiTheme="majorHAnsi" w:eastAsiaTheme="majorHAnsi" w:hAnsiTheme="majorHAnsi" w:hint="eastAsia"/>
                <w:szCs w:val="22"/>
              </w:rPr>
              <w:t>retrieveExpFfmnBrkdCbnoQryRtnVo</w:t>
            </w:r>
          </w:p>
        </w:tc>
      </w:tr>
      <w:tr w:rsidR="00FF13EC" w:rsidRPr="006777DC" w14:paraId="7F4CFD58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5ABCABF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31EB19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900643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2A7C83CD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47A0245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9ECB6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7ED6E22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AA6C7A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B46E99A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570EC1FF" w14:textId="77777777" w:rsidTr="009E507F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5D9148F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3F6778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5578F9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88D0524" w14:textId="77777777" w:rsidTr="009E507F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6C352FC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F778EFC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8B52659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50B03A0" w14:textId="77777777" w:rsidR="00C03B44" w:rsidRDefault="00C03B44" w:rsidP="00C03B4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42971141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2127"/>
        <w:gridCol w:w="1134"/>
        <w:gridCol w:w="1133"/>
        <w:gridCol w:w="3650"/>
      </w:tblGrid>
      <w:tr w:rsidR="00C03B44" w:rsidRPr="00795232" w14:paraId="7103BF2E" w14:textId="77777777" w:rsidTr="00BE4646">
        <w:tc>
          <w:tcPr>
            <w:tcW w:w="797" w:type="pct"/>
            <w:shd w:val="pct10" w:color="auto" w:fill="auto"/>
            <w:vAlign w:val="center"/>
          </w:tcPr>
          <w:p w14:paraId="387DB578" w14:textId="77777777" w:rsidR="00C03B44" w:rsidRPr="00795232" w:rsidRDefault="00C03B44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49A781AD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3A26B5D2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 w14:paraId="7A1A094F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pct10" w:color="auto" w:fill="auto"/>
            <w:vAlign w:val="center"/>
          </w:tcPr>
          <w:p w14:paraId="53E41B9A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03B44" w:rsidRPr="00795232" w14:paraId="6EDA7B8D" w14:textId="77777777" w:rsidTr="00BE4646">
        <w:tc>
          <w:tcPr>
            <w:tcW w:w="797" w:type="pct"/>
            <w:shd w:val="clear" w:color="auto" w:fill="auto"/>
            <w:vAlign w:val="center"/>
          </w:tcPr>
          <w:p w14:paraId="37CA388E" w14:textId="77777777" w:rsidR="00C03B44" w:rsidRPr="006E507B" w:rsidRDefault="00C03B44" w:rsidP="009E507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dclrDttm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86857" w14:textId="77777777" w:rsidR="00C03B44" w:rsidRPr="006E507B" w:rsidRDefault="00C03B44" w:rsidP="009E507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수출신고일자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7B9C1" w14:textId="77777777" w:rsidR="00C03B44" w:rsidRDefault="00C03B44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E0D62" w14:textId="77777777" w:rsidR="00C03B44" w:rsidRPr="00795017" w:rsidRDefault="002D2C57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45480" w14:textId="77777777" w:rsidR="00C03B44" w:rsidRDefault="00113509" w:rsidP="00BE4646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당일 조회 시 사용</w:t>
            </w:r>
          </w:p>
        </w:tc>
      </w:tr>
      <w:tr w:rsidR="002D2C57" w:rsidRPr="00795232" w14:paraId="297DF8E2" w14:textId="77777777" w:rsidTr="00BE4646">
        <w:tc>
          <w:tcPr>
            <w:tcW w:w="797" w:type="pct"/>
            <w:shd w:val="clear" w:color="auto" w:fill="auto"/>
            <w:vAlign w:val="center"/>
          </w:tcPr>
          <w:p w14:paraId="4EC2D43F" w14:textId="77777777" w:rsidR="002D2C57" w:rsidRPr="006E507B" w:rsidRDefault="002D2C57" w:rsidP="002D2C57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2D2C57"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dclrStrDttm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550D3" w14:textId="77777777" w:rsidR="002D2C57" w:rsidRPr="006E507B" w:rsidRDefault="002D2C57" w:rsidP="002D2C57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조회기간 시작일자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A83A0" w14:textId="77777777" w:rsidR="002D2C57" w:rsidRDefault="002D2C57" w:rsidP="002D2C5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843D9" w14:textId="77777777" w:rsidR="002D2C57" w:rsidRPr="00795017" w:rsidRDefault="002D2C57" w:rsidP="002D2C57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23FFDAEA" w14:textId="77777777" w:rsidR="002D2C57" w:rsidRDefault="00113509" w:rsidP="00113509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기간 조회 시 사용(</w:t>
            </w:r>
            <w:r w:rsidR="003841AA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최대 1년</w:t>
            </w: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)</w:t>
            </w:r>
          </w:p>
        </w:tc>
      </w:tr>
      <w:tr w:rsidR="002D2C57" w:rsidRPr="00795232" w14:paraId="526BBF2B" w14:textId="77777777" w:rsidTr="00BE4646">
        <w:tc>
          <w:tcPr>
            <w:tcW w:w="797" w:type="pct"/>
            <w:shd w:val="clear" w:color="auto" w:fill="auto"/>
            <w:vAlign w:val="center"/>
          </w:tcPr>
          <w:p w14:paraId="60C1C094" w14:textId="77777777" w:rsidR="002D2C57" w:rsidRDefault="002D2C57" w:rsidP="009E507F">
            <w:pP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</w:pPr>
            <w:r w:rsidRPr="002D2C57"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dclrEndDttm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5DCBD" w14:textId="77777777" w:rsidR="002D2C57" w:rsidRDefault="002D2C57" w:rsidP="009E507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조회기간 종료일자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1F282" w14:textId="77777777" w:rsidR="002D2C57" w:rsidRDefault="002D2C57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159BE" w14:textId="77777777" w:rsidR="002D2C57" w:rsidRDefault="002D2C57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C92E2" w14:textId="77777777" w:rsidR="002D2C57" w:rsidRDefault="002D2C57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2D2C57" w:rsidRPr="00795232" w14:paraId="4A220311" w14:textId="77777777" w:rsidTr="00BE4646">
        <w:tc>
          <w:tcPr>
            <w:tcW w:w="797" w:type="pct"/>
            <w:shd w:val="clear" w:color="auto" w:fill="auto"/>
            <w:vAlign w:val="center"/>
          </w:tcPr>
          <w:p w14:paraId="0A91B103" w14:textId="77777777" w:rsidR="002D2C57" w:rsidRPr="0017590E" w:rsidRDefault="00BE4646" w:rsidP="009E507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c</w:t>
            </w:r>
            <w:r w:rsidR="002D2C57"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bno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07225" w14:textId="77777777" w:rsidR="002D2C57" w:rsidRDefault="002D2C57" w:rsidP="009E507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차대번호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7B5CE" w14:textId="77777777" w:rsidR="002D2C57" w:rsidRDefault="002D2C57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40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B67ACD" w14:textId="77777777" w:rsidR="002D2C57" w:rsidRDefault="002D2C57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1D194" w14:textId="77777777" w:rsidR="002D2C57" w:rsidRDefault="002D2C57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4C97F55A" w14:textId="4CC38D92" w:rsidR="00513548" w:rsidRPr="00B61090" w:rsidRDefault="00513548" w:rsidP="00513548"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B61090">
        <w:rPr>
          <w:rFonts w:asciiTheme="majorHAnsi" w:eastAsiaTheme="majorHAnsi" w:hAnsiTheme="majorHAnsi" w:hint="eastAsia"/>
          <w:szCs w:val="22"/>
        </w:rPr>
        <w:t xml:space="preserve">※ </w:t>
      </w:r>
      <w:r>
        <w:rPr>
          <w:rFonts w:asciiTheme="minorEastAsia" w:eastAsiaTheme="minorEastAsia" w:hAnsiTheme="minorEastAsia" w:hint="eastAsia"/>
          <w:color w:val="000000"/>
          <w:szCs w:val="22"/>
        </w:rPr>
        <w:t xml:space="preserve">수출신고일자 </w:t>
      </w:r>
      <w:r w:rsidRPr="00B61090">
        <w:rPr>
          <w:rFonts w:asciiTheme="minorEastAsia" w:eastAsiaTheme="minorEastAsia" w:hAnsiTheme="minorEastAsia" w:hint="eastAsia"/>
          <w:color w:val="000000"/>
          <w:szCs w:val="22"/>
        </w:rPr>
        <w:t xml:space="preserve">또는 </w:t>
      </w:r>
      <w:r>
        <w:rPr>
          <w:rFonts w:asciiTheme="minorEastAsia" w:eastAsiaTheme="minorEastAsia" w:hAnsiTheme="minorEastAsia" w:hint="eastAsia"/>
          <w:color w:val="000000"/>
          <w:szCs w:val="22"/>
        </w:rPr>
        <w:t>조회기간 시작일자</w:t>
      </w:r>
      <w:r w:rsidRPr="00B61090">
        <w:rPr>
          <w:rFonts w:asciiTheme="minorEastAsia" w:eastAsiaTheme="minorEastAsia" w:hAnsiTheme="minorEastAsia" w:hint="eastAsia"/>
          <w:color w:val="000000"/>
          <w:szCs w:val="22"/>
        </w:rPr>
        <w:t>+</w:t>
      </w:r>
      <w:r>
        <w:rPr>
          <w:rFonts w:asciiTheme="minorEastAsia" w:eastAsiaTheme="minorEastAsia" w:hAnsiTheme="minorEastAsia" w:hint="eastAsia"/>
          <w:color w:val="000000"/>
          <w:szCs w:val="22"/>
        </w:rPr>
        <w:t>조회기간 종료일자</w:t>
      </w:r>
      <w:r w:rsidR="00826202">
        <w:rPr>
          <w:rFonts w:asciiTheme="minorEastAsia" w:eastAsiaTheme="minorEastAsia" w:hAnsiTheme="minorEastAsia" w:hint="eastAsia"/>
          <w:color w:val="000000"/>
          <w:szCs w:val="22"/>
        </w:rPr>
        <w:t xml:space="preserve"> 중 한가지</w:t>
      </w:r>
      <w:r w:rsidR="00157F00">
        <w:rPr>
          <w:rFonts w:asciiTheme="minorEastAsia" w:eastAsiaTheme="minorEastAsia" w:hAnsiTheme="minorEastAsia" w:hint="eastAsia"/>
          <w:color w:val="000000"/>
          <w:szCs w:val="22"/>
        </w:rPr>
        <w:t>만</w:t>
      </w:r>
      <w:r w:rsidR="00826202">
        <w:rPr>
          <w:rFonts w:asciiTheme="minorEastAsia" w:eastAsiaTheme="minorEastAsia" w:hAnsiTheme="minorEastAsia" w:hint="eastAsia"/>
          <w:color w:val="000000"/>
          <w:szCs w:val="22"/>
        </w:rPr>
        <w:t xml:space="preserve"> 입력</w:t>
      </w:r>
    </w:p>
    <w:p w14:paraId="77AC7EB3" w14:textId="77777777" w:rsidR="00157F00" w:rsidRDefault="00157F00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</w:p>
    <w:p w14:paraId="2C3991C3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2197"/>
        <w:gridCol w:w="1162"/>
        <w:gridCol w:w="1068"/>
        <w:gridCol w:w="3049"/>
      </w:tblGrid>
      <w:tr w:rsidR="00C03B44" w:rsidRPr="00795232" w14:paraId="0C8CF41E" w14:textId="77777777" w:rsidTr="003841AA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3799BC75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1FDFAD72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30DB931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20867148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60B4A0E2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03B44" w:rsidRPr="007574FF" w14:paraId="57B728DB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DD999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dclrDttm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18CFC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수출신고일자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A878C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EE431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51FF1" w14:textId="77777777" w:rsidR="00C03B44" w:rsidRDefault="00C03B44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03B44" w:rsidRPr="007574FF" w14:paraId="212837BE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73E44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cbno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C6EFA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차대번호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A301A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40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459F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D4B8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1ABA6F06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F2D7F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vhclPrgsStts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120D3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차량진행상태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527A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E1152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B5BB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41BF723B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F019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4F4C1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E6BC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88435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4CED4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688E2BC1" w14:textId="77777777" w:rsidR="00C03B44" w:rsidRDefault="00C03B44" w:rsidP="00C03B4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13181A7" w14:textId="77777777" w:rsidR="00C03B44" w:rsidRPr="006B543F" w:rsidRDefault="00C03B44" w:rsidP="00C03B44">
      <w:pPr>
        <w:jc w:val="left"/>
        <w:rPr>
          <w:rFonts w:asciiTheme="majorHAnsi" w:eastAsiaTheme="majorHAnsi" w:hAnsiTheme="majorHAnsi"/>
          <w:b/>
          <w:sz w:val="24"/>
        </w:rPr>
      </w:pPr>
    </w:p>
    <w:p w14:paraId="5347A4C8" w14:textId="77777777" w:rsidR="00C03B44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03B44" w:rsidRPr="00D4696F" w14:paraId="774AD206" w14:textId="77777777" w:rsidTr="009E507F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896093" w14:textId="77777777" w:rsidR="00C03B44" w:rsidRPr="00D4696F" w:rsidRDefault="00C03B44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C03B44" w:rsidRPr="007574FF" w14:paraId="11129403" w14:textId="77777777" w:rsidTr="009E507F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C681C4E" w14:textId="79548A9C" w:rsidR="00C03B44" w:rsidRPr="007574FF" w:rsidRDefault="00C03B44" w:rsidP="00513548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https://unipass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.customs.go.kr:38010/ext/rest/</w:t>
            </w:r>
            <w:r w:rsidRPr="00006AF5">
              <w:rPr>
                <w:rFonts w:asciiTheme="majorHAnsi" w:eastAsiaTheme="majorHAnsi" w:hAnsiTheme="majorHAnsi"/>
                <w:color w:val="0000FF"/>
                <w:u w:val="single"/>
              </w:rPr>
              <w:t>exp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FfmnBrkdCbno</w:t>
            </w:r>
            <w:r w:rsidRPr="00006AF5">
              <w:rPr>
                <w:rFonts w:asciiTheme="majorHAnsi" w:eastAsiaTheme="majorHAnsi" w:hAnsiTheme="majorHAnsi"/>
                <w:color w:val="0000FF"/>
                <w:u w:val="single"/>
              </w:rPr>
              <w:t>Qry/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retrieveExpFfmnBrkdCbnoQryRtnVo</w:t>
            </w:r>
            <w:r w:rsidRPr="00006AF5">
              <w:rPr>
                <w:rFonts w:asciiTheme="majorHAnsi" w:eastAsiaTheme="majorHAnsi" w:hAnsiTheme="majorHAnsi"/>
                <w:color w:val="0000FF"/>
                <w:u w:val="single"/>
              </w:rPr>
              <w:t>?crkyCn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dclrStrDttm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2020073*</w:t>
            </w:r>
            <w:r w:rsidR="00513548">
              <w:rPr>
                <w:rFonts w:asciiTheme="majorHAnsi" w:eastAsiaTheme="majorHAnsi" w:hAnsiTheme="majorHAnsi" w:hint="eastAsia"/>
                <w:color w:val="0000FF"/>
                <w:u w:val="single"/>
              </w:rPr>
              <w:t xml:space="preserve"> &amp;</w:t>
            </w:r>
            <w:r w:rsidR="00513548"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="00513548">
              <w:rPr>
                <w:rFonts w:asciiTheme="majorHAnsi" w:eastAsiaTheme="majorHAnsi" w:hAnsiTheme="majorHAnsi" w:hint="eastAsia"/>
                <w:color w:val="0000FF"/>
                <w:u w:val="single"/>
              </w:rPr>
              <w:t>dclr</w:t>
            </w:r>
            <w:r w:rsidR="00340525">
              <w:rPr>
                <w:rFonts w:asciiTheme="majorHAnsi" w:eastAsiaTheme="majorHAnsi" w:hAnsiTheme="majorHAnsi" w:hint="eastAsia"/>
                <w:color w:val="0000FF"/>
                <w:u w:val="single"/>
              </w:rPr>
              <w:t>End</w:t>
            </w:r>
            <w:r w:rsidR="00513548">
              <w:rPr>
                <w:rFonts w:asciiTheme="majorHAnsi" w:eastAsiaTheme="majorHAnsi" w:hAnsiTheme="majorHAnsi" w:hint="eastAsia"/>
                <w:color w:val="0000FF"/>
                <w:u w:val="single"/>
              </w:rPr>
              <w:t>Dttm</w:t>
            </w:r>
            <w:r w:rsidR="00513548" w:rsidRPr="008954A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 w:rsidR="00513548">
              <w:rPr>
                <w:rFonts w:asciiTheme="majorHAnsi" w:eastAsiaTheme="majorHAnsi" w:hAnsiTheme="majorHAnsi" w:hint="eastAsia"/>
                <w:color w:val="0000FF"/>
                <w:u w:val="single"/>
              </w:rPr>
              <w:t xml:space="preserve">2021063* 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&amp;cbno=KNGGBK6V1********</w:t>
            </w:r>
          </w:p>
        </w:tc>
      </w:tr>
      <w:tr w:rsidR="00C03B44" w:rsidRPr="00D4696F" w14:paraId="6D2B3110" w14:textId="77777777" w:rsidTr="009E507F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C4E8FF" w14:textId="77777777" w:rsidR="00C03B44" w:rsidRPr="00D4696F" w:rsidRDefault="00C03B44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C03B44" w:rsidRPr="008954A7" w14:paraId="41CE914C" w14:textId="77777777" w:rsidTr="009E507F">
        <w:trPr>
          <w:trHeight w:val="3315"/>
        </w:trPr>
        <w:tc>
          <w:tcPr>
            <w:tcW w:w="9693" w:type="dxa"/>
            <w:shd w:val="clear" w:color="auto" w:fill="auto"/>
            <w:vAlign w:val="center"/>
          </w:tcPr>
          <w:p w14:paraId="2D061605" w14:textId="77777777" w:rsidR="00C03B44" w:rsidRPr="007574FF" w:rsidRDefault="00C03B44" w:rsidP="009E507F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5D87842C" w14:textId="77777777" w:rsidR="00C03B44" w:rsidRDefault="00C03B44" w:rsidP="009E507F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32E67B54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&lt;ntceInfo/&gt;</w:t>
            </w:r>
          </w:p>
          <w:p w14:paraId="4F161C35" w14:textId="77777777" w:rsidR="00C03B44" w:rsidRPr="003848A9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1E44FD2A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 w:rsidRPr="003848A9"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 w:themeColor="text1"/>
              </w:rPr>
              <w:t>2020-07-**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57B0FAEA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&lt;cbno</w:t>
            </w:r>
            <w:r w:rsidRPr="003848A9">
              <w:rPr>
                <w:rFonts w:ascii="Verdana" w:hAnsi="Verdana" w:hint="eastAsia"/>
                <w:color w:val="C00000"/>
              </w:rPr>
              <w:t>&gt;</w:t>
            </w:r>
            <w:r w:rsidRPr="0061029F">
              <w:rPr>
                <w:rFonts w:ascii="Verdana" w:hAnsi="Verdana"/>
                <w:color w:val="000000" w:themeColor="text1"/>
              </w:rPr>
              <w:t>KNGGBK6V1********</w:t>
            </w:r>
            <w:r w:rsidRPr="003848A9">
              <w:rPr>
                <w:rFonts w:ascii="Verdana" w:hAnsi="Verdana" w:hint="eastAsi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cbno</w:t>
            </w:r>
            <w:r w:rsidRPr="003848A9">
              <w:rPr>
                <w:rFonts w:ascii="Verdana" w:hAnsi="Verdana" w:hint="eastAsia"/>
                <w:color w:val="C00000"/>
              </w:rPr>
              <w:t xml:space="preserve"> &gt;</w:t>
            </w:r>
          </w:p>
          <w:p w14:paraId="3B96C7DD" w14:textId="77777777" w:rsidR="00C03B44" w:rsidRPr="003848A9" w:rsidRDefault="00C03B44" w:rsidP="006A67B6">
            <w:pPr>
              <w:ind w:firstLineChars="200" w:firstLine="431"/>
              <w:rPr>
                <w:rFonts w:ascii="Verdana" w:hAnsi="Verdana"/>
                <w:color w:val="C00000"/>
              </w:rPr>
            </w:pPr>
            <w:r w:rsidRPr="00420664">
              <w:rPr>
                <w:rFonts w:ascii="Verdana" w:hAnsi="Verdana"/>
                <w:color w:val="C00000"/>
                <w:spacing w:val="10"/>
                <w:w w:val="89"/>
                <w:fitText w:val="9020" w:id="-2000391936"/>
              </w:rPr>
              <w:t>&lt;</w:t>
            </w:r>
            <w:r w:rsidRPr="00420664">
              <w:rPr>
                <w:rFonts w:ascii="Verdana" w:hAnsi="Verdana" w:hint="eastAsia"/>
                <w:color w:val="C00000"/>
                <w:spacing w:val="10"/>
                <w:w w:val="89"/>
                <w:fitText w:val="9020" w:id="-2000391936"/>
              </w:rPr>
              <w:t>vhclPrgsStts</w:t>
            </w:r>
            <w:r w:rsidRPr="00420664">
              <w:rPr>
                <w:rFonts w:ascii="Verdana" w:hAnsi="Verdana"/>
                <w:color w:val="C00000"/>
                <w:spacing w:val="10"/>
                <w:w w:val="89"/>
                <w:fitText w:val="9020" w:id="-2000391936"/>
              </w:rPr>
              <w:t>&gt;</w:t>
            </w:r>
            <w:r w:rsidRPr="00420664">
              <w:rPr>
                <w:rFonts w:hAnsi="바탕체" w:hint="eastAsia"/>
                <w:b/>
                <w:color w:val="000000" w:themeColor="text1"/>
                <w:spacing w:val="10"/>
                <w:w w:val="89"/>
                <w:fitText w:val="9020" w:id="-2000391936"/>
              </w:rPr>
              <w:t>해당 차대번호로 수출 신고된 건은 수리된 상태입니다.</w:t>
            </w:r>
            <w:r w:rsidRPr="00420664">
              <w:rPr>
                <w:rFonts w:ascii="Verdana" w:hAnsi="Verdana"/>
                <w:color w:val="C00000"/>
                <w:spacing w:val="10"/>
                <w:w w:val="89"/>
                <w:fitText w:val="9020" w:id="-2000391936"/>
              </w:rPr>
              <w:t>&lt;/</w:t>
            </w:r>
            <w:r w:rsidRPr="00420664">
              <w:rPr>
                <w:rFonts w:ascii="Verdana" w:hAnsi="Verdana" w:hint="eastAsia"/>
                <w:color w:val="C00000"/>
                <w:spacing w:val="10"/>
                <w:w w:val="89"/>
                <w:fitText w:val="9020" w:id="-2000391936"/>
              </w:rPr>
              <w:t>vhclPrgsStts</w:t>
            </w:r>
            <w:r w:rsidRPr="00420664">
              <w:rPr>
                <w:rFonts w:ascii="Verdana" w:hAnsi="Verdana"/>
                <w:color w:val="C00000"/>
                <w:spacing w:val="64"/>
                <w:w w:val="89"/>
                <w:fitText w:val="9020" w:id="-2000391936"/>
              </w:rPr>
              <w:t>&gt;</w:t>
            </w:r>
          </w:p>
          <w:p w14:paraId="227E2F7F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 w:rsidRPr="003848A9">
              <w:rPr>
                <w:rFonts w:ascii="Verdana" w:hAnsi="Verdana"/>
                <w:color w:val="C00000"/>
              </w:rPr>
              <w:t xml:space="preserve"> &gt;</w:t>
            </w:r>
            <w:r w:rsidRPr="0061029F">
              <w:rPr>
                <w:rFonts w:ascii="Verdana" w:hAnsi="Verdana" w:hint="eastAsia"/>
                <w:color w:val="000000" w:themeColor="text1"/>
              </w:rPr>
              <w:t>42008201*****X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/>
                <w:color w:val="C00000"/>
              </w:rPr>
              <w:t xml:space="preserve"> </w:t>
            </w:r>
          </w:p>
          <w:p w14:paraId="5DF0D62E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7B5581A4" w14:textId="77777777" w:rsidR="00C03B44" w:rsidRPr="003848A9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 w:rsidRPr="002E5B5D">
              <w:rPr>
                <w:rFonts w:ascii="Verdana" w:hAnsi="Verdana" w:hint="eastAsia"/>
                <w:color w:val="000000" w:themeColor="text1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 w14:paraId="1A5B761A" w14:textId="77777777" w:rsidR="00C03B44" w:rsidRPr="008954A7" w:rsidRDefault="00C03B44" w:rsidP="009E507F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 w:rsidRPr="008954A7"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 w:rsidRPr="008954A7"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2CA8DFE3" w14:textId="77777777" w:rsidR="001C3153" w:rsidRPr="00C03B44" w:rsidRDefault="00C03B44">
      <w:pPr>
        <w:adjustRightInd/>
        <w:spacing w:line="240" w:lineRule="auto"/>
        <w:jc w:val="left"/>
        <w:textAlignment w:val="auto"/>
      </w:pPr>
      <w:r>
        <w:rPr>
          <w:rFonts w:asciiTheme="majorHAnsi" w:eastAsiaTheme="majorHAnsi" w:hAnsiTheme="majorHAnsi"/>
        </w:rPr>
        <w:br w:type="page"/>
      </w:r>
    </w:p>
    <w:p w14:paraId="65A1C1AF" w14:textId="77777777" w:rsidR="00C03B44" w:rsidRDefault="00C03B44" w:rsidP="00C03B44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4" w:name="_Toc161922338"/>
      <w:r>
        <w:rPr>
          <w:rFonts w:asciiTheme="majorHAnsi" w:eastAsiaTheme="majorHAnsi" w:hAnsiTheme="majorHAnsi" w:hint="eastAsia"/>
          <w:b/>
          <w:sz w:val="26"/>
          <w:szCs w:val="26"/>
        </w:rPr>
        <w:t>우편물통관 진행정보</w:t>
      </w:r>
      <w:bookmarkEnd w:id="64"/>
    </w:p>
    <w:p w14:paraId="09903596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C03B44" w:rsidRPr="006777DC" w14:paraId="6E264770" w14:textId="77777777" w:rsidTr="009E507F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C647B41" w14:textId="77777777" w:rsidR="00C03B44" w:rsidRPr="0081418F" w:rsidRDefault="00C03B44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35D95C8F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EC09BCF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37</w:t>
            </w:r>
          </w:p>
        </w:tc>
      </w:tr>
      <w:tr w:rsidR="00C03B44" w:rsidRPr="006777DC" w14:paraId="5C22273F" w14:textId="77777777" w:rsidTr="009E507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D8F7B9D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4860D7B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5BFDA2F" w14:textId="77777777" w:rsidR="00C03B44" w:rsidRPr="00261197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우편물통관 진행정보</w:t>
            </w:r>
          </w:p>
        </w:tc>
      </w:tr>
      <w:tr w:rsidR="00C03B44" w:rsidRPr="006777DC" w14:paraId="79E4E061" w14:textId="77777777" w:rsidTr="009E507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25488490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A1258A2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DF3443" w14:textId="77777777" w:rsidR="00C03B44" w:rsidRPr="00261197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6E4225">
              <w:rPr>
                <w:rFonts w:asciiTheme="majorHAnsi" w:eastAsiaTheme="majorHAnsi" w:hAnsiTheme="majorHAnsi" w:hint="eastAsia"/>
              </w:rPr>
              <w:t>psmtCsclPrgsInfoQry</w:t>
            </w:r>
          </w:p>
        </w:tc>
      </w:tr>
      <w:tr w:rsidR="00C03B44" w:rsidRPr="006777DC" w14:paraId="689C6454" w14:textId="77777777" w:rsidTr="009E507F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C80D49C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56949C0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3F25DD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우편물통관 진행정보 조회</w:t>
            </w:r>
          </w:p>
        </w:tc>
      </w:tr>
      <w:tr w:rsidR="00C03B44" w:rsidRPr="006777DC" w14:paraId="50F3427D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52C1CA93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F853DFE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65A83C3F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21C2A36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D8C0D9F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03B44" w:rsidRPr="006777DC" w14:paraId="070F56F5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1F4A88F5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974E6CA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64C6874E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2F41B6D2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03B44" w:rsidRPr="006777DC" w14:paraId="13945488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72879F1C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7EFF885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C1DF031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C03B44" w:rsidRPr="006777DC" w14:paraId="08D2E699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3C7B98E2" w14:textId="77777777" w:rsidR="00C03B44" w:rsidRPr="0081418F" w:rsidRDefault="00C03B4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CA4E7C5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D5C7053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E4DC817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901ED13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9F0E01F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03B44" w:rsidRPr="006777DC" w14:paraId="235409D3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1DE52D30" w14:textId="77777777" w:rsidR="00C03B44" w:rsidRPr="0081418F" w:rsidRDefault="00C03B4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C03475A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D53B63" w14:textId="77777777" w:rsidR="00C03B44" w:rsidRPr="0081418F" w:rsidRDefault="00C03B44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C03B44" w:rsidRPr="006777DC" w14:paraId="213AC790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6A09BAB7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24D013C" w14:textId="77777777" w:rsidR="00C03B44" w:rsidRPr="0081418F" w:rsidRDefault="00C03B4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350CDA" w14:textId="77777777" w:rsidR="00C03B44" w:rsidRPr="00366582" w:rsidRDefault="00C03B44" w:rsidP="009E507F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 w:rsidRPr="006E4225">
              <w:rPr>
                <w:rFonts w:asciiTheme="majorHAnsi" w:eastAsiaTheme="majorHAnsi" w:hAnsiTheme="majorHAnsi" w:hint="eastAsia"/>
              </w:rPr>
              <w:t>psmtCsclPrgsInfoQry</w:t>
            </w:r>
            <w:r w:rsidRPr="00261197">
              <w:rPr>
                <w:rFonts w:asciiTheme="majorHAnsi" w:eastAsiaTheme="majorHAnsi" w:hAnsiTheme="majorHAnsi"/>
                <w:szCs w:val="22"/>
              </w:rPr>
              <w:t>/</w:t>
            </w:r>
            <w:r w:rsidRPr="00366582">
              <w:rPr>
                <w:rFonts w:asciiTheme="majorHAnsi" w:eastAsiaTheme="majorHAnsi" w:hAnsiTheme="majorHAnsi" w:hint="eastAsia"/>
                <w:szCs w:val="22"/>
              </w:rPr>
              <w:t>retrievePsmtCsclPrgsInfo</w:t>
            </w:r>
          </w:p>
        </w:tc>
      </w:tr>
      <w:tr w:rsidR="00FF13EC" w:rsidRPr="006777DC" w14:paraId="21F29C97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670693E9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2653F1E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13323D7" w14:textId="77777777" w:rsidR="00FF13EC" w:rsidRPr="00366582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/>
              </w:rPr>
              <w:t>rest/</w:t>
            </w:r>
            <w:r w:rsidRPr="006E4225">
              <w:rPr>
                <w:rFonts w:asciiTheme="majorHAnsi" w:eastAsiaTheme="majorHAnsi" w:hAnsiTheme="majorHAnsi" w:hint="eastAsia"/>
              </w:rPr>
              <w:t>psmtCsclPrgsInfoQry</w:t>
            </w:r>
            <w:r w:rsidRPr="00261197">
              <w:rPr>
                <w:rFonts w:asciiTheme="majorHAnsi" w:eastAsiaTheme="majorHAnsi" w:hAnsiTheme="majorHAnsi"/>
                <w:szCs w:val="22"/>
              </w:rPr>
              <w:t>/</w:t>
            </w:r>
            <w:r w:rsidRPr="00366582">
              <w:rPr>
                <w:rFonts w:asciiTheme="majorHAnsi" w:eastAsiaTheme="majorHAnsi" w:hAnsiTheme="majorHAnsi" w:hint="eastAsia"/>
                <w:szCs w:val="22"/>
              </w:rPr>
              <w:t>retrievePsmtCsclPrgsInfo</w:t>
            </w:r>
          </w:p>
        </w:tc>
      </w:tr>
      <w:tr w:rsidR="00FF13EC" w:rsidRPr="006777DC" w14:paraId="521FB6CB" w14:textId="77777777" w:rsidTr="009E507F">
        <w:tc>
          <w:tcPr>
            <w:tcW w:w="723" w:type="pct"/>
            <w:vMerge w:val="restart"/>
            <w:shd w:val="pct10" w:color="auto" w:fill="auto"/>
            <w:vAlign w:val="center"/>
          </w:tcPr>
          <w:p w14:paraId="736E212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2FA5C6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B79018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0B925FF7" w14:textId="77777777" w:rsidTr="009E507F">
        <w:tc>
          <w:tcPr>
            <w:tcW w:w="723" w:type="pct"/>
            <w:vMerge/>
            <w:shd w:val="pct10" w:color="auto" w:fill="auto"/>
            <w:vAlign w:val="center"/>
          </w:tcPr>
          <w:p w14:paraId="25B46DED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5E9F15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ADB908F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4459982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D1F0F14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4C23E86" w14:textId="77777777" w:rsidTr="009E507F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9783736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3EADA1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BDD5DC" w14:textId="77777777" w:rsidR="00FF13EC" w:rsidRPr="0081418F" w:rsidRDefault="00FF13EC" w:rsidP="009E507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17D049D5" w14:textId="77777777" w:rsidTr="009E507F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AE58036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1744FD1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626C13F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CAD2FD8" w14:textId="77777777" w:rsidR="00C03B44" w:rsidRDefault="00C03B44" w:rsidP="00C03B4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B11458B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1816"/>
        <w:gridCol w:w="1083"/>
        <w:gridCol w:w="1064"/>
        <w:gridCol w:w="3864"/>
      </w:tblGrid>
      <w:tr w:rsidR="00C03B44" w:rsidRPr="00795232" w14:paraId="5C80C711" w14:textId="77777777" w:rsidTr="009E507F">
        <w:tc>
          <w:tcPr>
            <w:tcW w:w="910" w:type="pct"/>
            <w:shd w:val="pct10" w:color="auto" w:fill="auto"/>
            <w:vAlign w:val="center"/>
          </w:tcPr>
          <w:p w14:paraId="30A59155" w14:textId="77777777" w:rsidR="00C03B44" w:rsidRPr="00795232" w:rsidRDefault="00C03B44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 w14:paraId="5AC52752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 w14:paraId="58824C87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 w14:paraId="19BECBC9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 w14:paraId="479C9158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03B44" w:rsidRPr="00795232" w14:paraId="0B0EF3FB" w14:textId="77777777" w:rsidTr="009E507F">
        <w:tc>
          <w:tcPr>
            <w:tcW w:w="910" w:type="pct"/>
            <w:shd w:val="clear" w:color="auto" w:fill="auto"/>
            <w:vAlign w:val="center"/>
          </w:tcPr>
          <w:p w14:paraId="5361B8CE" w14:textId="77777777" w:rsidR="00C03B44" w:rsidRPr="006E507B" w:rsidRDefault="00C03B44" w:rsidP="009E507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psmtKcd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BAAAC" w14:textId="77777777" w:rsidR="00C03B44" w:rsidRPr="006E507B" w:rsidRDefault="00C03B44" w:rsidP="009E507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우편물종류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F81A4" w14:textId="77777777" w:rsidR="00C03B44" w:rsidRDefault="00C03B44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2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D65C4" w14:textId="77777777" w:rsidR="00C03B44" w:rsidRPr="00795017" w:rsidRDefault="00C03B44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5ED57" w14:textId="77777777" w:rsidR="00C03B44" w:rsidRDefault="00C03B44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03B44" w:rsidRPr="00795232" w14:paraId="06BDE7D2" w14:textId="77777777" w:rsidTr="009E507F">
        <w:tc>
          <w:tcPr>
            <w:tcW w:w="910" w:type="pct"/>
            <w:shd w:val="clear" w:color="auto" w:fill="auto"/>
            <w:vAlign w:val="center"/>
          </w:tcPr>
          <w:p w14:paraId="57B2A1B3" w14:textId="77777777" w:rsidR="00C03B44" w:rsidRPr="0017590E" w:rsidRDefault="00C03B44" w:rsidP="009E507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22EBC" w14:textId="77777777" w:rsidR="00C03B44" w:rsidRDefault="00C03B44" w:rsidP="009E507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우편물번호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7D2EA" w14:textId="77777777" w:rsidR="00C03B44" w:rsidRDefault="00C03B44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633526" w14:textId="77777777" w:rsidR="00C03B44" w:rsidRDefault="00C03B44" w:rsidP="009E507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AB9FD" w14:textId="77777777" w:rsidR="00C03B44" w:rsidRDefault="00C03B44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3E730CA6" w14:textId="77777777" w:rsidR="00C03B44" w:rsidRDefault="00C03B44" w:rsidP="00C03B4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5EB92055" w14:textId="77777777" w:rsidR="00C03B44" w:rsidRPr="001945B6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2197"/>
        <w:gridCol w:w="1162"/>
        <w:gridCol w:w="1068"/>
        <w:gridCol w:w="3049"/>
      </w:tblGrid>
      <w:tr w:rsidR="00C03B44" w:rsidRPr="00795232" w14:paraId="316FA712" w14:textId="77777777" w:rsidTr="003841AA">
        <w:trPr>
          <w:trHeight w:val="280"/>
        </w:trPr>
        <w:tc>
          <w:tcPr>
            <w:tcW w:w="1094" w:type="pct"/>
            <w:shd w:val="pct10" w:color="auto" w:fill="auto"/>
            <w:vAlign w:val="center"/>
          </w:tcPr>
          <w:p w14:paraId="7F1A4985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2E83820E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06212DFA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41ED8FF6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 w14:paraId="51B8966D" w14:textId="77777777" w:rsidR="00C03B44" w:rsidRPr="00795232" w:rsidRDefault="00C03B4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03B44" w:rsidRPr="007574FF" w14:paraId="39F22B0E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91E5B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smtCsclMtNo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E411C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통관관리번호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47D8E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174C6" w14:textId="77777777" w:rsidR="00C03B44" w:rsidRPr="007574FF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98EA4" w14:textId="77777777" w:rsidR="00C03B44" w:rsidRDefault="00C03B44" w:rsidP="009E507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03B44" w:rsidRPr="007574FF" w14:paraId="57B45F67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A8D22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50B0D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59FF4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6304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5F492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3DFD5D4D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CCE81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smtPrcsTpcd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B0DC6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처리구분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C0F6A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82EF8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EDBA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56042668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11F53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sclPsofCd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B9084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우체국명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3D7DD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D372A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A261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5117B686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24CE7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smtKcd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D340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우편물종류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2B390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F50D0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C099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229C0982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20B06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rngArvlDt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D9E93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반입일자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94C7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81E25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936E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0494ED7D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58A41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endCntyCdNm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5CB22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발송국가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ECA4A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36B25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26AB8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63EB9067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78350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ostCurrCd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58906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우편통화코드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99C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1EA9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34284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7C8F17BD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FA013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CDEE0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F3FB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18,4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D4C57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68A28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4D9996CF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EAD7E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twgUtCd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269C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FE6A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18BAF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896AF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27E066DF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B57DF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prvDt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6C33B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C7146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23ECD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03D67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4D8BB937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7334E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amt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81D50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96812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A447F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27A55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21C9402A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D3E83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lSum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3DEAA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합계(원)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1E6A3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9F4FA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7D4BD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C03B44" w:rsidRPr="007574FF" w14:paraId="395A2436" w14:textId="77777777" w:rsidTr="003841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F4C39" w14:textId="77777777" w:rsidR="00C03B44" w:rsidRPr="002729D3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 w:rsidRPr="00205000">
              <w:rPr>
                <w:rFonts w:ascii="맑은 고딕" w:eastAsia="맑은 고딕" w:hAnsi="맑은 고딕" w:cs="굴림"/>
                <w:color w:val="000000"/>
                <w:sz w:val="20"/>
              </w:rPr>
              <w:t>smtPrcsStcd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BECB1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40ECE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8B9C5" w14:textId="77777777" w:rsidR="00C03B44" w:rsidRDefault="00C03B44" w:rsidP="009E507F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B9899" w14:textId="77777777" w:rsidR="00C03B44" w:rsidRDefault="00C03B44" w:rsidP="009E507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522C048E" w14:textId="77777777" w:rsidR="00C03B44" w:rsidRDefault="00C03B44" w:rsidP="00C03B4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DB7ACB9" w14:textId="77777777" w:rsidR="00C03B44" w:rsidRPr="006B543F" w:rsidRDefault="00C03B44" w:rsidP="00C03B44">
      <w:pPr>
        <w:jc w:val="left"/>
        <w:rPr>
          <w:rFonts w:asciiTheme="majorHAnsi" w:eastAsiaTheme="majorHAnsi" w:hAnsiTheme="majorHAnsi"/>
          <w:b/>
          <w:sz w:val="24"/>
        </w:rPr>
      </w:pPr>
    </w:p>
    <w:p w14:paraId="0A6A400E" w14:textId="77777777" w:rsidR="00C03B44" w:rsidRDefault="00C03B44" w:rsidP="00C03B44"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</w:t>
      </w:r>
      <w:r>
        <w:rPr>
          <w:rFonts w:asciiTheme="majorHAnsi" w:eastAsiaTheme="majorHAnsi" w:hAnsiTheme="majorHAnsi" w:hint="eastAsia"/>
          <w:b/>
          <w:sz w:val="24"/>
        </w:rPr>
        <w:t xml:space="preserve"> </w:t>
      </w:r>
      <w:r w:rsidRPr="001945B6"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03B44" w:rsidRPr="00D4696F" w14:paraId="7E0F9DA8" w14:textId="77777777" w:rsidTr="009E507F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27FC87" w14:textId="77777777" w:rsidR="00C03B44" w:rsidRPr="00D4696F" w:rsidRDefault="00C03B44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C03B44" w:rsidRPr="007574FF" w14:paraId="46AAEF18" w14:textId="77777777" w:rsidTr="009E507F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8203556" w14:textId="77777777" w:rsidR="00C03B44" w:rsidRPr="007574FF" w:rsidRDefault="00C03B44" w:rsidP="009E507F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https://u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nipass.customs.go.kr:38010/ext/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rest/</w:t>
            </w:r>
            <w:r w:rsidRPr="00C20D99">
              <w:rPr>
                <w:rFonts w:asciiTheme="majorHAnsi" w:eastAsiaTheme="majorHAnsi" w:hAnsiTheme="majorHAnsi"/>
                <w:color w:val="0000FF"/>
                <w:u w:val="single"/>
              </w:rPr>
              <w:t>psmtCsclPrgsInfoQry</w:t>
            </w:r>
            <w:r w:rsidRPr="00006AF5">
              <w:rPr>
                <w:rFonts w:asciiTheme="majorHAnsi" w:eastAsiaTheme="majorHAnsi" w:hAnsiTheme="majorHAnsi"/>
                <w:color w:val="0000FF"/>
                <w:u w:val="single"/>
              </w:rPr>
              <w:t>/</w:t>
            </w:r>
            <w:r w:rsidRPr="00C20D99">
              <w:rPr>
                <w:rFonts w:asciiTheme="majorHAnsi" w:eastAsiaTheme="majorHAnsi" w:hAnsiTheme="majorHAnsi"/>
                <w:color w:val="0000FF"/>
                <w:u w:val="single"/>
              </w:rPr>
              <w:t>retrievePsmtCsclPrgsInfo</w:t>
            </w:r>
            <w:r w:rsidRPr="00006AF5">
              <w:rPr>
                <w:rFonts w:asciiTheme="majorHAnsi" w:eastAsiaTheme="majorHAnsi" w:hAnsiTheme="majorHAnsi"/>
                <w:color w:val="0000FF"/>
                <w:u w:val="single"/>
              </w:rPr>
              <w:t>?crkyCn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psmtKcd</w:t>
            </w:r>
            <w:r w:rsidRPr="00D21836">
              <w:rPr>
                <w:rFonts w:asciiTheme="majorHAnsi" w:eastAsiaTheme="majorHAnsi" w:hAnsiTheme="majorHAnsi"/>
                <w:color w:val="0000FF"/>
                <w:u w:val="single"/>
              </w:rPr>
              <w:t xml:space="preserve"> </w:t>
            </w:r>
            <w:r w:rsidRPr="008954A7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13&amp;psmtNo=CH1034392****</w:t>
            </w:r>
          </w:p>
        </w:tc>
      </w:tr>
      <w:tr w:rsidR="00C03B44" w:rsidRPr="00D4696F" w14:paraId="6353D23A" w14:textId="77777777" w:rsidTr="009E507F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A3572B" w14:textId="77777777" w:rsidR="00C03B44" w:rsidRPr="00D4696F" w:rsidRDefault="00C03B44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C03B44" w:rsidRPr="008954A7" w14:paraId="3736C10D" w14:textId="77777777" w:rsidTr="009E507F">
        <w:trPr>
          <w:trHeight w:val="3315"/>
        </w:trPr>
        <w:tc>
          <w:tcPr>
            <w:tcW w:w="9693" w:type="dxa"/>
            <w:shd w:val="clear" w:color="auto" w:fill="auto"/>
            <w:vAlign w:val="center"/>
          </w:tcPr>
          <w:p w14:paraId="21B4F176" w14:textId="77777777" w:rsidR="00C03B44" w:rsidRPr="007574FF" w:rsidRDefault="00C03B44" w:rsidP="009E507F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359FEF0B" w14:textId="77777777" w:rsidR="00C03B44" w:rsidRDefault="00C03B44" w:rsidP="009E507F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53A25528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&lt;ntceInfo/&gt;</w:t>
            </w:r>
          </w:p>
          <w:p w14:paraId="15A9C968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&lt;tCnt&gt;0&lt;/tCnt&gt;</w:t>
            </w:r>
          </w:p>
          <w:p w14:paraId="2DA06782" w14:textId="77777777" w:rsidR="00C03B44" w:rsidRPr="003848A9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7DAFC010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</w:t>
            </w:r>
            <w:r>
              <w:rPr>
                <w:rFonts w:ascii="Verdana" w:hAnsi="Verdana" w:hint="eastAsia"/>
                <w:color w:val="C00000"/>
              </w:rPr>
              <w:t>&lt;psmtPrcsTpcd</w:t>
            </w:r>
            <w:r w:rsidRPr="003848A9">
              <w:rPr>
                <w:rFonts w:ascii="Verdana" w:hAnsi="Verdana" w:hint="eastAsi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D</w:t>
            </w:r>
            <w:r w:rsidRPr="003848A9">
              <w:rPr>
                <w:rFonts w:ascii="Verdana" w:hAnsi="Verdana" w:hint="eastAsi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psmtPrcsTpcd</w:t>
            </w:r>
            <w:r w:rsidRPr="003848A9">
              <w:rPr>
                <w:rFonts w:ascii="Verdana" w:hAnsi="Verdana" w:hint="eastAsia"/>
                <w:color w:val="C00000"/>
              </w:rPr>
              <w:t>&gt;</w:t>
            </w:r>
          </w:p>
          <w:p w14:paraId="5A681DD9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tamt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271680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tamt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674DE75F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 w:rsidRPr="0061029F">
              <w:rPr>
                <w:rFonts w:ascii="Verdana" w:hAnsi="Verdana" w:hint="eastAsia"/>
                <w:color w:val="000000" w:themeColor="text1"/>
              </w:rPr>
              <w:t>1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32B203AD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g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7243C75B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 w:rsidRPr="00BD553A">
              <w:rPr>
                <w:rFonts w:ascii="Verdana" w:hAnsi="Verdana" w:hint="eastAsia"/>
                <w:b/>
              </w:rPr>
              <w:t>완료</w:t>
            </w:r>
            <w:r w:rsidRPr="00BD553A">
              <w:rPr>
                <w:rFonts w:ascii="Verdana" w:hAnsi="Verdana" w:hint="eastAsia"/>
                <w:b/>
              </w:rPr>
              <w:t>/</w:t>
            </w:r>
            <w:r w:rsidRPr="00BD553A">
              <w:rPr>
                <w:rFonts w:ascii="Verdana" w:hAnsi="Verdana" w:hint="eastAsia"/>
                <w:b/>
              </w:rPr>
              <w:t>배송준비중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2D43E126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13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202148A5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20200805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37ECB39D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KRW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0EB3676E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2730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13938ED3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 w:themeColor="text1"/>
              </w:rPr>
              <w:t>CH1034392****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1EDB0068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 w:rsidRPr="00BD553A">
              <w:rPr>
                <w:rFonts w:ascii="Verdana" w:hAnsi="Verdana" w:hint="eastAsia"/>
                <w:b/>
              </w:rPr>
              <w:t>미국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52AB61C2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 w:rsidRPr="003848A9">
              <w:rPr>
                <w:rFonts w:ascii="Verdana" w:hAnsi="Verdana"/>
                <w:color w:val="C00000"/>
              </w:rPr>
              <w:t>&gt;</w:t>
            </w:r>
            <w:r w:rsidRPr="007A5677">
              <w:rPr>
                <w:rFonts w:ascii="Verdana" w:hAnsi="Verdana" w:hint="eastAsia"/>
              </w:rPr>
              <w:t>01313201378141</w:t>
            </w: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13D2305D" w14:textId="77777777" w:rsidR="00C03B44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&lt;brngArvlDt&gt;</w:t>
            </w:r>
            <w:r w:rsidRPr="007A5677">
              <w:rPr>
                <w:rFonts w:ascii="Verdana" w:hAnsi="Verdana" w:hint="eastAsia"/>
              </w:rPr>
              <w:t>20200804</w:t>
            </w:r>
            <w:r>
              <w:rPr>
                <w:rFonts w:ascii="Verdana" w:hAnsi="Verdana" w:hint="eastAsia"/>
                <w:color w:val="C00000"/>
              </w:rPr>
              <w:t>&lt;/brngArvlDt&gt;</w:t>
            </w:r>
          </w:p>
          <w:p w14:paraId="01960DF2" w14:textId="77777777" w:rsidR="00C03B44" w:rsidRPr="003848A9" w:rsidRDefault="00C03B44" w:rsidP="009E507F"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&lt;alSum&gt;</w:t>
            </w:r>
            <w:r w:rsidRPr="007A5677">
              <w:rPr>
                <w:rFonts w:ascii="Verdana" w:hAnsi="Verdana" w:hint="eastAsia"/>
              </w:rPr>
              <w:t>275680</w:t>
            </w:r>
            <w:r>
              <w:rPr>
                <w:rFonts w:ascii="Verdana" w:hAnsi="Verdana" w:hint="eastAsia"/>
                <w:color w:val="C00000"/>
              </w:rPr>
              <w:t>&lt;/alSum&gt;</w:t>
            </w:r>
          </w:p>
          <w:p w14:paraId="74A1AC31" w14:textId="77777777" w:rsidR="00C03B44" w:rsidRDefault="00C03B44" w:rsidP="009E507F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848A9"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 w:rsidRPr="003848A9">
              <w:rPr>
                <w:rFonts w:ascii="Verdana" w:hAnsi="Verdana"/>
                <w:color w:val="C00000"/>
              </w:rPr>
              <w:t>&gt;</w:t>
            </w:r>
          </w:p>
          <w:p w14:paraId="7957C53D" w14:textId="77777777" w:rsidR="00C03B44" w:rsidRPr="008954A7" w:rsidRDefault="00C03B44" w:rsidP="009E507F"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 w:rsidRPr="008954A7"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 w:rsidRPr="008954A7">
              <w:rPr>
                <w:rFonts w:ascii="Verdana" w:hAnsi="Verdana"/>
                <w:color w:val="C00000"/>
              </w:rPr>
              <w:t>&gt;</w:t>
            </w:r>
          </w:p>
        </w:tc>
      </w:tr>
    </w:tbl>
    <w:p w14:paraId="4A98EE5B" w14:textId="77777777" w:rsidR="00A516EF" w:rsidRPr="00800638" w:rsidRDefault="00A516EF" w:rsidP="00A516EF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5" w:name="_Toc161922339"/>
      <w:r>
        <w:rPr>
          <w:rFonts w:asciiTheme="majorHAnsi" w:eastAsiaTheme="majorHAnsi" w:hAnsiTheme="majorHAnsi" w:hint="eastAsia"/>
          <w:b/>
          <w:sz w:val="26"/>
          <w:szCs w:val="26"/>
        </w:rPr>
        <w:t>하선신고 목록조회</w:t>
      </w:r>
      <w:bookmarkEnd w:id="65"/>
    </w:p>
    <w:p w14:paraId="67FD02B5" w14:textId="77777777" w:rsidR="00A516EF" w:rsidRDefault="00A516EF" w:rsidP="005F508F">
      <w:pPr>
        <w:pStyle w:val="afc"/>
        <w:numPr>
          <w:ilvl w:val="0"/>
          <w:numId w:val="5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A516EF" w:rsidRPr="006777DC" w14:paraId="21E2A955" w14:textId="77777777" w:rsidTr="00A516EF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05DB7F0" w14:textId="77777777" w:rsidR="00A516EF" w:rsidRPr="0081418F" w:rsidRDefault="00A516EF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56665863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F59C4E1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38</w:t>
            </w:r>
          </w:p>
        </w:tc>
      </w:tr>
      <w:tr w:rsidR="00A516EF" w:rsidRPr="006777DC" w14:paraId="2198FE6B" w14:textId="77777777" w:rsidTr="00A516E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F86E132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47A014C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909B0D" w14:textId="77777777" w:rsidR="00A516EF" w:rsidRPr="00795017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하선신고 목록조회</w:t>
            </w:r>
          </w:p>
        </w:tc>
      </w:tr>
      <w:tr w:rsidR="00A516EF" w:rsidRPr="006777DC" w14:paraId="50037CB8" w14:textId="77777777" w:rsidTr="00A516EF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565074C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FD59979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06D668A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1C3153">
              <w:rPr>
                <w:rFonts w:asciiTheme="majorHAnsi" w:eastAsiaTheme="majorHAnsi" w:hAnsiTheme="majorHAnsi"/>
              </w:rPr>
              <w:t>seaUlvsDclrInfoQry</w:t>
            </w:r>
          </w:p>
        </w:tc>
      </w:tr>
      <w:tr w:rsidR="00A516EF" w:rsidRPr="006777DC" w14:paraId="3E7D6AA2" w14:textId="77777777" w:rsidTr="00A516EF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0D48EB7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73BD39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2F1D22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하선신고 목록조회 정보제공</w:t>
            </w:r>
          </w:p>
        </w:tc>
      </w:tr>
      <w:tr w:rsidR="00A516EF" w:rsidRPr="006777DC" w14:paraId="05B6FDF9" w14:textId="77777777" w:rsidTr="00FF13EC">
        <w:tc>
          <w:tcPr>
            <w:tcW w:w="723" w:type="pct"/>
            <w:vMerge w:val="restart"/>
            <w:shd w:val="pct10" w:color="auto" w:fill="auto"/>
            <w:vAlign w:val="center"/>
          </w:tcPr>
          <w:p w14:paraId="6C70950D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6130983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360AEC0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F1CAC26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0A053B0C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A516EF" w:rsidRPr="006777DC" w14:paraId="4B410439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5839FF4A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4039ED0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9F05EBD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56F55F1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A516EF" w:rsidRPr="006777DC" w14:paraId="6B615B33" w14:textId="77777777" w:rsidTr="00A516EF">
        <w:tc>
          <w:tcPr>
            <w:tcW w:w="723" w:type="pct"/>
            <w:vMerge/>
            <w:shd w:val="pct10" w:color="auto" w:fill="auto"/>
            <w:vAlign w:val="center"/>
          </w:tcPr>
          <w:p w14:paraId="184BDA59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04416E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4EDC2D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A516EF" w:rsidRPr="006777DC" w14:paraId="6EA29B4F" w14:textId="77777777" w:rsidTr="00AE2350">
        <w:trPr>
          <w:trHeight w:val="1603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0F49DDB" w14:textId="77777777" w:rsidR="00A516EF" w:rsidRPr="0081418F" w:rsidRDefault="00A516EF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3588472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DDD17F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9BAC4EF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D21EFD3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59FA33D0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A516EF" w:rsidRPr="006777DC" w14:paraId="573713FA" w14:textId="77777777" w:rsidTr="00A516EF">
        <w:tc>
          <w:tcPr>
            <w:tcW w:w="723" w:type="pct"/>
            <w:vMerge/>
            <w:shd w:val="pct10" w:color="auto" w:fill="auto"/>
            <w:vAlign w:val="center"/>
          </w:tcPr>
          <w:p w14:paraId="6F2D235A" w14:textId="77777777" w:rsidR="00A516EF" w:rsidRPr="0081418F" w:rsidRDefault="00A516EF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B22510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A44A9E9" w14:textId="77777777" w:rsidR="00A516EF" w:rsidRPr="0081418F" w:rsidRDefault="00A516EF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516EF" w:rsidRPr="006777DC" w14:paraId="25425DC6" w14:textId="77777777" w:rsidTr="00AE2350">
        <w:trPr>
          <w:trHeight w:val="147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770650D5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857F49D" w14:textId="77777777" w:rsidR="00A516EF" w:rsidRPr="0081418F" w:rsidRDefault="00A516EF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15000FA" w14:textId="77777777" w:rsidR="00A516EF" w:rsidRPr="007574FF" w:rsidRDefault="00A516EF" w:rsidP="00A516EF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1C3153">
              <w:rPr>
                <w:rFonts w:asciiTheme="majorHAnsi" w:eastAsiaTheme="majorHAnsi" w:hAnsiTheme="majorHAnsi"/>
              </w:rPr>
              <w:t>seaUlvsDclrInfoQry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Pr="001C3153">
              <w:rPr>
                <w:rFonts w:asciiTheme="majorHAnsi" w:eastAsiaTheme="majorHAnsi" w:hAnsiTheme="majorHAnsi"/>
              </w:rPr>
              <w:t>retrieveSeaUlvsDclrInfo</w:t>
            </w:r>
          </w:p>
        </w:tc>
      </w:tr>
      <w:tr w:rsidR="00FF13EC" w:rsidRPr="006777DC" w14:paraId="0A1DC165" w14:textId="77777777" w:rsidTr="00AE2350">
        <w:trPr>
          <w:trHeight w:val="62"/>
        </w:trPr>
        <w:tc>
          <w:tcPr>
            <w:tcW w:w="723" w:type="pct"/>
            <w:vMerge/>
            <w:shd w:val="pct10" w:color="auto" w:fill="auto"/>
            <w:vAlign w:val="center"/>
          </w:tcPr>
          <w:p w14:paraId="7E143E9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9B1C92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47F7E50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1C3153">
              <w:rPr>
                <w:rFonts w:asciiTheme="majorHAnsi" w:eastAsiaTheme="majorHAnsi" w:hAnsiTheme="majorHAnsi"/>
              </w:rPr>
              <w:t>seaUlvsDclrInfoQry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Pr="001C3153">
              <w:rPr>
                <w:rFonts w:asciiTheme="majorHAnsi" w:eastAsiaTheme="majorHAnsi" w:hAnsiTheme="majorHAnsi"/>
              </w:rPr>
              <w:t>retrieveSeaUlvsDclrInfo</w:t>
            </w:r>
          </w:p>
        </w:tc>
      </w:tr>
      <w:tr w:rsidR="00FF13EC" w:rsidRPr="006777DC" w14:paraId="20FC0D11" w14:textId="77777777" w:rsidTr="00A516EF">
        <w:tc>
          <w:tcPr>
            <w:tcW w:w="723" w:type="pct"/>
            <w:vMerge w:val="restart"/>
            <w:shd w:val="pct10" w:color="auto" w:fill="auto"/>
            <w:vAlign w:val="center"/>
          </w:tcPr>
          <w:p w14:paraId="3290FC9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F37B9F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E756DD" w14:textId="77777777" w:rsidR="00FF13EC" w:rsidRPr="0081418F" w:rsidRDefault="00FF13EC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5EB845FF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008E022C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2F5FFEA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2679B1D" w14:textId="77777777" w:rsidR="00FF13EC" w:rsidRPr="0081418F" w:rsidRDefault="00FF13EC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2BB66414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F2A241E" w14:textId="77777777" w:rsidR="00FF13EC" w:rsidRPr="0081418F" w:rsidRDefault="00FF13EC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73F22E4D" w14:textId="77777777" w:rsidTr="00A516EF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E624331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AB89CCB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640A77" w14:textId="77777777" w:rsidR="00FF13EC" w:rsidRPr="0081418F" w:rsidRDefault="00FF13EC" w:rsidP="00A516EF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7C0D34F5" w14:textId="77777777" w:rsidTr="00A516EF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CE72D38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BE90E4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18C9429D" w14:textId="77777777" w:rsidR="00FF13EC" w:rsidRPr="00FF13EC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1B5967D" w14:textId="77777777" w:rsidR="00A516EF" w:rsidRPr="00AE2350" w:rsidRDefault="00A516EF" w:rsidP="00AE2350">
      <w:pPr>
        <w:pStyle w:val="afc"/>
        <w:spacing w:line="240" w:lineRule="atLeast"/>
        <w:ind w:leftChars="0" w:left="1253"/>
        <w:jc w:val="left"/>
        <w:rPr>
          <w:rFonts w:asciiTheme="majorHAnsi" w:eastAsiaTheme="majorHAnsi" w:hAnsiTheme="majorHAnsi"/>
          <w:b/>
          <w:sz w:val="20"/>
        </w:rPr>
      </w:pPr>
    </w:p>
    <w:p w14:paraId="4E5AFA13" w14:textId="77777777" w:rsidR="00A516EF" w:rsidRDefault="00A516EF" w:rsidP="005F508F">
      <w:pPr>
        <w:pStyle w:val="afc"/>
        <w:numPr>
          <w:ilvl w:val="0"/>
          <w:numId w:val="5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7"/>
        <w:gridCol w:w="1698"/>
        <w:gridCol w:w="1016"/>
        <w:gridCol w:w="1124"/>
        <w:gridCol w:w="4215"/>
      </w:tblGrid>
      <w:tr w:rsidR="00A516EF" w:rsidRPr="00795232" w14:paraId="475FB599" w14:textId="77777777" w:rsidTr="00A516EF">
        <w:tc>
          <w:tcPr>
            <w:tcW w:w="793" w:type="pct"/>
            <w:shd w:val="pct10" w:color="auto" w:fill="auto"/>
            <w:vAlign w:val="center"/>
          </w:tcPr>
          <w:p w14:paraId="13387B61" w14:textId="77777777" w:rsidR="00A516EF" w:rsidRPr="00795232" w:rsidRDefault="00A516EF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78E1EEDC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E9557B9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125319F8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1917F6B1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516EF" w:rsidRPr="00795232" w14:paraId="18232807" w14:textId="77777777" w:rsidTr="00A516EF">
        <w:tc>
          <w:tcPr>
            <w:tcW w:w="793" w:type="pct"/>
            <w:shd w:val="clear" w:color="auto" w:fill="auto"/>
            <w:vAlign w:val="center"/>
          </w:tcPr>
          <w:p w14:paraId="3DC68B7E" w14:textId="77777777" w:rsidR="00A516EF" w:rsidRPr="00795017" w:rsidRDefault="00A516EF" w:rsidP="00A516E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1C3153">
              <w:rPr>
                <w:rFonts w:asciiTheme="minorEastAsia" w:eastAsiaTheme="minorEastAsia" w:hAnsiTheme="minorEastAsia" w:cs="굴림"/>
                <w:color w:val="000000"/>
                <w:sz w:val="20"/>
              </w:rPr>
              <w:t>etprDt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2439C" w14:textId="77777777" w:rsidR="00A516EF" w:rsidRPr="00795017" w:rsidRDefault="00A516EF" w:rsidP="00A516E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85B2F" w14:textId="77777777" w:rsidR="00A516EF" w:rsidRPr="00795017" w:rsidRDefault="00A516EF" w:rsidP="00A516E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F1E06" w14:textId="77777777" w:rsidR="00A516EF" w:rsidRPr="00795017" w:rsidRDefault="00A516EF" w:rsidP="00A516E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 w:rsidRPr="00795017"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FA112" w14:textId="77777777" w:rsidR="00A516EF" w:rsidRPr="00795017" w:rsidRDefault="00A516EF" w:rsidP="00A516E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입항일자</w:t>
            </w:r>
          </w:p>
        </w:tc>
      </w:tr>
      <w:tr w:rsidR="00A516EF" w:rsidRPr="00795232" w14:paraId="4E69C1F7" w14:textId="77777777" w:rsidTr="00A516EF">
        <w:tc>
          <w:tcPr>
            <w:tcW w:w="793" w:type="pct"/>
            <w:shd w:val="clear" w:color="auto" w:fill="auto"/>
            <w:vAlign w:val="center"/>
          </w:tcPr>
          <w:p w14:paraId="17C34B05" w14:textId="77777777" w:rsidR="00A516EF" w:rsidRPr="001C3153" w:rsidRDefault="00A516EF" w:rsidP="00A516EF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1C3153">
              <w:rPr>
                <w:rFonts w:asciiTheme="minorEastAsia" w:eastAsiaTheme="minorEastAsia" w:hAnsiTheme="minorEastAsia" w:cs="굴림"/>
                <w:color w:val="000000"/>
                <w:sz w:val="20"/>
              </w:rPr>
              <w:t>dclrCstmSgn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1B451" w14:textId="77777777" w:rsidR="00A516EF" w:rsidRDefault="00A516EF" w:rsidP="00A516EF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신고세관부호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F556D" w14:textId="77777777" w:rsidR="00A516EF" w:rsidRDefault="00A516EF" w:rsidP="00A516E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3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D13CE" w14:textId="77777777" w:rsidR="00A516EF" w:rsidRPr="00795017" w:rsidRDefault="00A516EF" w:rsidP="00A516EF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DC48B" w14:textId="77777777" w:rsidR="00A516EF" w:rsidRDefault="00A516EF" w:rsidP="00A516EF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하선신고 세관부호</w:t>
            </w:r>
          </w:p>
        </w:tc>
      </w:tr>
    </w:tbl>
    <w:p w14:paraId="4A4306C8" w14:textId="77777777" w:rsidR="00A516EF" w:rsidRPr="00AE2350" w:rsidRDefault="00A516EF" w:rsidP="00A516EF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0"/>
        </w:rPr>
      </w:pPr>
    </w:p>
    <w:p w14:paraId="08680FA2" w14:textId="77777777" w:rsidR="00A516EF" w:rsidRDefault="00A516EF" w:rsidP="005F508F">
      <w:pPr>
        <w:pStyle w:val="afc"/>
        <w:numPr>
          <w:ilvl w:val="0"/>
          <w:numId w:val="5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4"/>
        <w:gridCol w:w="1998"/>
        <w:gridCol w:w="1212"/>
        <w:gridCol w:w="1035"/>
        <w:gridCol w:w="3181"/>
      </w:tblGrid>
      <w:tr w:rsidR="00A516EF" w:rsidRPr="00795232" w14:paraId="12BCE3DA" w14:textId="77777777" w:rsidTr="00A516EF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1B2C7FB0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152B4181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377CBF0A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47B9BFEB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3C0479AE" w14:textId="77777777" w:rsidR="00A516EF" w:rsidRPr="00795232" w:rsidRDefault="00A516EF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516EF" w:rsidRPr="007574FF" w14:paraId="51EF0DCD" w14:textId="77777777" w:rsidTr="00A516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DB4A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28F75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652CD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3270B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D76B0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적하목록 관리번호</w:t>
            </w:r>
          </w:p>
        </w:tc>
      </w:tr>
      <w:tr w:rsidR="00A516EF" w:rsidRPr="007574FF" w14:paraId="30B964B1" w14:textId="77777777" w:rsidTr="00A516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15430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C3153"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7AE5E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952CC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A1F53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7574F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06401" w14:textId="77777777" w:rsidR="00A516EF" w:rsidRPr="007574F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선박명칭</w:t>
            </w:r>
          </w:p>
        </w:tc>
      </w:tr>
      <w:tr w:rsidR="00A516EF" w:rsidRPr="007574FF" w14:paraId="49D79F53" w14:textId="77777777" w:rsidTr="00A516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89B1D" w14:textId="77777777" w:rsidR="00A516EF" w:rsidRPr="001C3153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C3153">
              <w:rPr>
                <w:rFonts w:ascii="맑은 고딕" w:eastAsia="맑은 고딕" w:hAnsi="맑은 고딕" w:cs="굴림"/>
                <w:color w:val="000000"/>
                <w:sz w:val="20"/>
              </w:rPr>
              <w:t>ulvsUnairPrcsNm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385F3" w14:textId="77777777" w:rsidR="00A516EF" w:rsidRPr="002729D3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하선신고처리상태명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669A8" w14:textId="77777777" w:rsidR="00A516E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03C95" w14:textId="77777777" w:rsidR="00A516E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1C3153">
              <w:rPr>
                <w:rFonts w:ascii="맑은 고딕" w:eastAsia="맑은 고딕" w:hAnsi="맑은 고딕" w:cs="굴림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0DEFF" w14:textId="77777777" w:rsidR="00A516EF" w:rsidRDefault="00A516EF" w:rsidP="00A516EF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 처리상태 명칭</w:t>
            </w:r>
          </w:p>
        </w:tc>
      </w:tr>
    </w:tbl>
    <w:p w14:paraId="7007FFF4" w14:textId="77777777" w:rsidR="00A516EF" w:rsidRDefault="00A516EF" w:rsidP="00A516EF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DF31472" w14:textId="77777777" w:rsidR="008B5D71" w:rsidRPr="00AE2350" w:rsidRDefault="008B5D71" w:rsidP="00A516EF">
      <w:pPr>
        <w:jc w:val="left"/>
        <w:rPr>
          <w:rFonts w:asciiTheme="majorHAnsi" w:eastAsiaTheme="majorHAnsi" w:hAnsiTheme="majorHAnsi"/>
        </w:rPr>
      </w:pPr>
    </w:p>
    <w:p w14:paraId="71644D53" w14:textId="77777777" w:rsidR="00A516EF" w:rsidRDefault="00A516EF" w:rsidP="005F508F">
      <w:pPr>
        <w:pStyle w:val="afc"/>
        <w:numPr>
          <w:ilvl w:val="0"/>
          <w:numId w:val="57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516EF" w:rsidRPr="00D4696F" w14:paraId="419199CE" w14:textId="77777777" w:rsidTr="00A516EF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F7695B" w14:textId="77777777" w:rsidR="00A516EF" w:rsidRPr="00D4696F" w:rsidRDefault="00A516EF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516EF" w:rsidRPr="00795017" w14:paraId="38E13F32" w14:textId="77777777" w:rsidTr="00A516EF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9C65433" w14:textId="77777777" w:rsidR="008B5D71" w:rsidRDefault="00A516EF" w:rsidP="00A516EF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https://unipass.customs.go.kr:38010/</w:t>
            </w:r>
            <w:r w:rsidR="001D161B" w:rsidRPr="001D161B">
              <w:rPr>
                <w:rFonts w:asciiTheme="majorHAnsi" w:eastAsiaTheme="majorHAnsi" w:hAnsiTheme="majorHAnsi"/>
                <w:color w:val="0000FF"/>
                <w:u w:val="single"/>
              </w:rPr>
              <w:t>ext/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rest/</w:t>
            </w:r>
            <w:r w:rsidRPr="0081437F">
              <w:rPr>
                <w:rFonts w:asciiTheme="majorHAnsi" w:eastAsiaTheme="majorHAnsi" w:hAnsiTheme="majorHAnsi"/>
                <w:color w:val="0000FF"/>
                <w:u w:val="single"/>
              </w:rPr>
              <w:t>seaUlvsDclrInfoQry/retrieveSeaUlvsDclrInfo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</w:t>
            </w:r>
          </w:p>
          <w:p w14:paraId="1898CC45" w14:textId="77777777" w:rsidR="00A516EF" w:rsidRPr="007574FF" w:rsidRDefault="00A516EF" w:rsidP="00A516EF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Pr="0081437F">
              <w:rPr>
                <w:rFonts w:asciiTheme="majorHAnsi" w:eastAsiaTheme="majorHAnsi" w:hAnsiTheme="majorHAnsi"/>
                <w:color w:val="0000FF"/>
                <w:u w:val="single"/>
              </w:rPr>
              <w:t>etprDt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20200812&amp;</w:t>
            </w:r>
            <w:r w:rsidRPr="0081437F">
              <w:rPr>
                <w:rFonts w:asciiTheme="majorHAnsi" w:eastAsiaTheme="majorHAnsi" w:hAnsiTheme="majorHAnsi"/>
                <w:color w:val="0000FF"/>
                <w:u w:val="single"/>
              </w:rPr>
              <w:t>dclrCstmSgn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=030</w:t>
            </w:r>
          </w:p>
        </w:tc>
      </w:tr>
      <w:tr w:rsidR="00A516EF" w:rsidRPr="00D4696F" w14:paraId="69438509" w14:textId="77777777" w:rsidTr="00A516EF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42299F" w14:textId="77777777" w:rsidR="00A516EF" w:rsidRPr="00D4696F" w:rsidRDefault="00A516EF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516EF" w:rsidRPr="00B10B5E" w14:paraId="5FAE0EE5" w14:textId="77777777" w:rsidTr="00A516EF">
        <w:trPr>
          <w:trHeight w:val="4369"/>
        </w:trPr>
        <w:tc>
          <w:tcPr>
            <w:tcW w:w="9693" w:type="dxa"/>
            <w:shd w:val="clear" w:color="auto" w:fill="auto"/>
            <w:vAlign w:val="center"/>
          </w:tcPr>
          <w:p w14:paraId="5E53A706" w14:textId="77777777" w:rsidR="00A516EF" w:rsidRPr="007574FF" w:rsidRDefault="00A516EF" w:rsidP="00A516EF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A3B7B94" w14:textId="77777777" w:rsidR="00A516EF" w:rsidRDefault="00A516EF" w:rsidP="00A516EF">
            <w:pPr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="003D0999" w:rsidRPr="003D0999">
              <w:rPr>
                <w:rFonts w:ascii="Verdana" w:hAnsi="Verdana"/>
                <w:color w:val="C00000"/>
              </w:rPr>
              <w:t>seaUlvsDclrInfoQryRtnVo</w:t>
            </w:r>
            <w:r w:rsidRPr="007574FF">
              <w:rPr>
                <w:rFonts w:ascii="Verdana" w:hAnsi="Verdana"/>
                <w:color w:val="C00000"/>
              </w:rPr>
              <w:t>&gt;</w:t>
            </w:r>
          </w:p>
          <w:p w14:paraId="6700B3E8" w14:textId="77777777" w:rsidR="00A516EF" w:rsidRDefault="00A516EF" w:rsidP="00A516EF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7574FF">
              <w:rPr>
                <w:rFonts w:ascii="Verdana" w:hAnsi="Verdana"/>
                <w:color w:val="C00000"/>
              </w:rPr>
              <w:t>&lt;</w:t>
            </w:r>
            <w:r w:rsidR="003D0999" w:rsidRPr="003D0999">
              <w:rPr>
                <w:rFonts w:ascii="Verdana" w:hAnsi="Verdana"/>
                <w:color w:val="C00000"/>
              </w:rPr>
              <w:t>ntceInfo</w:t>
            </w:r>
            <w:r w:rsidRPr="007574FF">
              <w:rPr>
                <w:rFonts w:ascii="Verdana" w:hAnsi="Verdana"/>
                <w:color w:val="C00000"/>
              </w:rPr>
              <w:t>/&gt;</w:t>
            </w:r>
          </w:p>
          <w:p w14:paraId="2102AEA3" w14:textId="77777777" w:rsidR="003D0999" w:rsidRPr="003D0999" w:rsidRDefault="003D0999" w:rsidP="003D0999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&lt;seaUlvsDclrInfoQryRsltVo&gt;</w:t>
            </w:r>
          </w:p>
          <w:p w14:paraId="7EF27781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&lt;shipNm&gt;</w:t>
            </w:r>
            <w:r w:rsidRPr="003D0999">
              <w:rPr>
                <w:rFonts w:ascii="Verdana" w:hAnsi="Verdana"/>
              </w:rPr>
              <w:t>SHUN CHANG NO.3</w:t>
            </w:r>
            <w:r w:rsidRPr="003D0999">
              <w:rPr>
                <w:rFonts w:ascii="Verdana" w:hAnsi="Verdana"/>
                <w:color w:val="C00000"/>
              </w:rPr>
              <w:t>&lt;/shipNm&gt;</w:t>
            </w:r>
          </w:p>
          <w:p w14:paraId="36DF9D54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&lt;mrn&gt;</w:t>
            </w:r>
            <w:r w:rsidRPr="003D0999">
              <w:rPr>
                <w:rFonts w:ascii="Verdana" w:hAnsi="Verdana"/>
              </w:rPr>
              <w:t>20FISCA037I</w:t>
            </w:r>
            <w:r w:rsidRPr="003D0999">
              <w:rPr>
                <w:rFonts w:ascii="Verdana" w:hAnsi="Verdana"/>
                <w:color w:val="C00000"/>
              </w:rPr>
              <w:t>&lt;/mrn&gt;</w:t>
            </w:r>
          </w:p>
          <w:p w14:paraId="3BA376F5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 w:hint="eastAsia"/>
                <w:color w:val="C00000"/>
              </w:rPr>
              <w:t>&lt;ulvsUnairPrcsNm&gt;</w:t>
            </w:r>
            <w:r w:rsidRPr="003D0999">
              <w:rPr>
                <w:rFonts w:ascii="Verdana" w:hAnsi="Verdana" w:hint="eastAsia"/>
              </w:rPr>
              <w:t>신고수리통보</w:t>
            </w:r>
            <w:r w:rsidRPr="003D0999"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09176DDF" w14:textId="77777777" w:rsidR="003D0999" w:rsidRPr="003D0999" w:rsidRDefault="003D0999" w:rsidP="003D0999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&lt;/seaUlvsDclrInfoQryRsltVo&gt;</w:t>
            </w:r>
          </w:p>
          <w:p w14:paraId="62DEC7D2" w14:textId="77777777" w:rsidR="003D0999" w:rsidRPr="003D0999" w:rsidRDefault="003D0999" w:rsidP="003D0999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&lt;seaUlvsDclrInfoQryRsltVo&gt;</w:t>
            </w:r>
          </w:p>
          <w:p w14:paraId="17A4ABE4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&lt;shipNm&gt;</w:t>
            </w:r>
            <w:r w:rsidRPr="003D0999">
              <w:rPr>
                <w:rFonts w:ascii="Verdana" w:hAnsi="Verdana"/>
              </w:rPr>
              <w:t>HYUNDAI JUPITER</w:t>
            </w:r>
            <w:r w:rsidRPr="003D0999">
              <w:rPr>
                <w:rFonts w:ascii="Verdana" w:hAnsi="Verdana"/>
                <w:color w:val="C00000"/>
              </w:rPr>
              <w:t>&lt;/shipNm&gt;</w:t>
            </w:r>
          </w:p>
          <w:p w14:paraId="2363132F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&lt;mrn&gt;</w:t>
            </w:r>
            <w:r w:rsidRPr="003D0999">
              <w:rPr>
                <w:rFonts w:ascii="Verdana" w:hAnsi="Verdana"/>
              </w:rPr>
              <w:t>20HDMUA940I</w:t>
            </w:r>
            <w:r w:rsidRPr="003D0999">
              <w:rPr>
                <w:rFonts w:ascii="Verdana" w:hAnsi="Verdana"/>
                <w:color w:val="C00000"/>
              </w:rPr>
              <w:t>&lt;/mrn&gt;</w:t>
            </w:r>
          </w:p>
          <w:p w14:paraId="2AE3C53F" w14:textId="77777777" w:rsidR="003D0999" w:rsidRPr="003D0999" w:rsidRDefault="003D0999" w:rsidP="003D0999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 w:hint="eastAsia"/>
                <w:color w:val="C00000"/>
              </w:rPr>
              <w:t>&lt;ulvsUnairPrcsNm&gt;</w:t>
            </w:r>
            <w:r w:rsidRPr="003D0999">
              <w:rPr>
                <w:rFonts w:ascii="Verdana" w:hAnsi="Verdana" w:hint="eastAsia"/>
              </w:rPr>
              <w:t>신고수리통보</w:t>
            </w:r>
            <w:r w:rsidRPr="003D0999">
              <w:rPr>
                <w:rFonts w:ascii="Verdana" w:hAnsi="Verdana" w:hint="eastAsia"/>
                <w:color w:val="C00000"/>
              </w:rPr>
              <w:t>&lt;/ulvsUnairPrcsNm&gt;</w:t>
            </w:r>
          </w:p>
          <w:p w14:paraId="7F12CD30" w14:textId="77777777" w:rsidR="003D0999" w:rsidRPr="003D0999" w:rsidRDefault="003D0999" w:rsidP="003D0999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&lt;/seaUlvsDclrInfoQryRsltVo&gt;</w:t>
            </w:r>
          </w:p>
          <w:p w14:paraId="0F569956" w14:textId="77777777" w:rsidR="003D0999" w:rsidRDefault="003D0999" w:rsidP="003D0999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3D0999">
              <w:rPr>
                <w:rFonts w:ascii="Verdana" w:hAnsi="Verdana"/>
                <w:color w:val="C00000"/>
              </w:rPr>
              <w:t>&lt;tCnt&gt;</w:t>
            </w:r>
            <w:r w:rsidRPr="003D0999">
              <w:rPr>
                <w:rFonts w:ascii="Verdana" w:hAnsi="Verdana"/>
              </w:rPr>
              <w:t>2</w:t>
            </w:r>
            <w:r w:rsidRPr="003D0999">
              <w:rPr>
                <w:rFonts w:ascii="Verdana" w:hAnsi="Verdana"/>
                <w:color w:val="C00000"/>
              </w:rPr>
              <w:t>&lt;/tCnt&gt;</w:t>
            </w:r>
          </w:p>
          <w:p w14:paraId="08452521" w14:textId="77777777" w:rsidR="00A516EF" w:rsidRPr="00340B31" w:rsidRDefault="003D0999" w:rsidP="003D0999">
            <w:pPr>
              <w:rPr>
                <w:b/>
                <w:color w:val="0000FF"/>
              </w:rPr>
            </w:pPr>
            <w:r w:rsidRPr="003D0999">
              <w:rPr>
                <w:rFonts w:ascii="Verdana" w:hAnsi="Verdana"/>
                <w:color w:val="C00000"/>
              </w:rPr>
              <w:t>&lt;/seaUlvsDclrInfoQryRtnVo&gt;</w:t>
            </w:r>
          </w:p>
        </w:tc>
      </w:tr>
    </w:tbl>
    <w:p w14:paraId="337E51F7" w14:textId="77777777" w:rsidR="00A516EF" w:rsidRDefault="00A516EF" w:rsidP="00A516E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101B445B" w14:textId="77777777" w:rsidR="00144AA4" w:rsidRPr="00800638" w:rsidRDefault="00144AA4" w:rsidP="00144AA4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6" w:name="_Toc161922340"/>
      <w:r>
        <w:rPr>
          <w:rFonts w:asciiTheme="majorHAnsi" w:eastAsiaTheme="majorHAnsi" w:hAnsiTheme="majorHAnsi" w:hint="eastAsia"/>
          <w:b/>
          <w:sz w:val="26"/>
          <w:szCs w:val="26"/>
        </w:rPr>
        <w:t>출항허가(해상)</w:t>
      </w:r>
      <w:bookmarkEnd w:id="66"/>
    </w:p>
    <w:p w14:paraId="0119FF73" w14:textId="77777777" w:rsidR="00144AA4" w:rsidRDefault="00144AA4" w:rsidP="005F508F">
      <w:pPr>
        <w:pStyle w:val="afc"/>
        <w:numPr>
          <w:ilvl w:val="0"/>
          <w:numId w:val="5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144AA4" w:rsidRPr="006777DC" w14:paraId="1B2F5126" w14:textId="77777777" w:rsidTr="00144AA4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5D698E95" w14:textId="77777777" w:rsidR="00144AA4" w:rsidRPr="0081418F" w:rsidRDefault="00144AA4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358FBFA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B725BA" w14:textId="77777777" w:rsidR="00144AA4" w:rsidRPr="0081418F" w:rsidRDefault="00144AA4" w:rsidP="00274B0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3</w:t>
            </w:r>
            <w:r w:rsidR="00274B07">
              <w:rPr>
                <w:rFonts w:asciiTheme="majorHAnsi" w:eastAsiaTheme="majorHAnsi" w:hAnsiTheme="majorHAnsi" w:hint="eastAsia"/>
              </w:rPr>
              <w:t>9</w:t>
            </w:r>
          </w:p>
        </w:tc>
      </w:tr>
      <w:tr w:rsidR="00144AA4" w:rsidRPr="006777DC" w14:paraId="08592AA9" w14:textId="77777777" w:rsidTr="00144AA4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148ECF6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B737C9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0E4107C" w14:textId="77777777" w:rsidR="00144AA4" w:rsidRPr="00795017" w:rsidRDefault="00274B07" w:rsidP="00144AA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출항허가(해상)</w:t>
            </w:r>
          </w:p>
        </w:tc>
      </w:tr>
      <w:tr w:rsidR="00144AA4" w:rsidRPr="006777DC" w14:paraId="71BAD564" w14:textId="77777777" w:rsidTr="00144AA4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FC63F0E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36DD5A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A9374A" w14:textId="77777777" w:rsidR="00144AA4" w:rsidRPr="0081418F" w:rsidRDefault="00274B07" w:rsidP="00144AA4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274B07"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144AA4" w:rsidRPr="006777DC" w14:paraId="232B7BC6" w14:textId="77777777" w:rsidTr="00144AA4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799506B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FAEF2B6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5A201CA" w14:textId="77777777" w:rsidR="00144AA4" w:rsidRPr="0081418F" w:rsidRDefault="00274B07" w:rsidP="00144AA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해상 출항허가 정보 제공</w:t>
            </w:r>
          </w:p>
        </w:tc>
      </w:tr>
      <w:tr w:rsidR="00144AA4" w:rsidRPr="006777DC" w14:paraId="0323D8C3" w14:textId="77777777" w:rsidTr="00FF13EC">
        <w:tc>
          <w:tcPr>
            <w:tcW w:w="723" w:type="pct"/>
            <w:vMerge w:val="restart"/>
            <w:shd w:val="pct10" w:color="auto" w:fill="auto"/>
            <w:vAlign w:val="center"/>
          </w:tcPr>
          <w:p w14:paraId="56382927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38FAF49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7A444F7E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9AA9C05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1130406A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144AA4" w:rsidRPr="006777DC" w14:paraId="392EC746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113F5170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523E9B1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0DC8F808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71DFFE61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144AA4" w:rsidRPr="006777DC" w14:paraId="17BF0E24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529FA1F8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1158341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593E7D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144AA4" w:rsidRPr="006777DC" w14:paraId="564EF443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178E2E8F" w14:textId="77777777" w:rsidR="00144AA4" w:rsidRPr="0081418F" w:rsidRDefault="00144AA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49CCF42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C7F05E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75D145F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8E372A0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8B15677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144AA4" w:rsidRPr="006777DC" w14:paraId="2FB6DBD1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2DFD90CC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3A8AF82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62006B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144AA4" w:rsidRPr="006777DC" w14:paraId="09CD3957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151BBDB1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448DDD4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A730680" w14:textId="77777777" w:rsidR="00144AA4" w:rsidRPr="007574FF" w:rsidRDefault="00144AA4" w:rsidP="00144AA4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="00274B07" w:rsidRPr="00274B07">
              <w:rPr>
                <w:rFonts w:asciiTheme="majorHAnsi" w:eastAsiaTheme="majorHAnsi" w:hAnsiTheme="majorHAnsi"/>
              </w:rPr>
              <w:t>tkofWrprQry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="00274B07" w:rsidRPr="00274B07">
              <w:rPr>
                <w:rFonts w:asciiTheme="majorHAnsi" w:eastAsiaTheme="majorHAnsi" w:hAnsiTheme="majorHAnsi"/>
              </w:rPr>
              <w:t>retrieveTkofWrpr</w:t>
            </w:r>
          </w:p>
        </w:tc>
      </w:tr>
      <w:tr w:rsidR="00FF13EC" w:rsidRPr="006777DC" w14:paraId="593C537C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211D741B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1FBFDD0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B44CB69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274B07">
              <w:rPr>
                <w:rFonts w:asciiTheme="majorHAnsi" w:eastAsiaTheme="majorHAnsi" w:hAnsiTheme="majorHAnsi"/>
              </w:rPr>
              <w:t>tkofWrprQry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Pr="00274B07">
              <w:rPr>
                <w:rFonts w:asciiTheme="majorHAnsi" w:eastAsiaTheme="majorHAnsi" w:hAnsiTheme="majorHAnsi"/>
              </w:rPr>
              <w:t>retrieveTkofWrpr</w:t>
            </w:r>
          </w:p>
        </w:tc>
      </w:tr>
      <w:tr w:rsidR="00144AA4" w:rsidRPr="006777DC" w14:paraId="6E3A6F4D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7A5BB2CE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AE78538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EE7CE7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144AA4" w:rsidRPr="006777DC" w14:paraId="4BE17365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52CCBE74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3B34E1F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0C8B6E7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0F1DAC3D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0655E5B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144AA4" w:rsidRPr="006777DC" w14:paraId="064EE1B0" w14:textId="77777777" w:rsidTr="00144AA4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2314B539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C79112A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9460B4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144AA4" w:rsidRPr="006777DC" w14:paraId="0E6747D9" w14:textId="77777777" w:rsidTr="00144AA4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1B34E00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6822947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A767B5B" w14:textId="77777777" w:rsidR="00144AA4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B3C17FD" w14:textId="77777777" w:rsidR="00144AA4" w:rsidRDefault="00144AA4" w:rsidP="00144AA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3B711BAD" w14:textId="77777777" w:rsidR="00144AA4" w:rsidRDefault="00144AA4" w:rsidP="005F508F">
      <w:pPr>
        <w:pStyle w:val="afc"/>
        <w:numPr>
          <w:ilvl w:val="0"/>
          <w:numId w:val="5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7"/>
        <w:gridCol w:w="1698"/>
        <w:gridCol w:w="1016"/>
        <w:gridCol w:w="1124"/>
        <w:gridCol w:w="4215"/>
      </w:tblGrid>
      <w:tr w:rsidR="00144AA4" w:rsidRPr="00795232" w14:paraId="264842AA" w14:textId="77777777" w:rsidTr="00144AA4">
        <w:tc>
          <w:tcPr>
            <w:tcW w:w="793" w:type="pct"/>
            <w:shd w:val="pct10" w:color="auto" w:fill="auto"/>
            <w:vAlign w:val="center"/>
          </w:tcPr>
          <w:p w14:paraId="7D3FA2B9" w14:textId="77777777" w:rsidR="00144AA4" w:rsidRPr="00795232" w:rsidRDefault="00144AA4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0D527C1C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306FFD0A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534B2B51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05C9B598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144AA4" w:rsidRPr="00795232" w14:paraId="2B654AFF" w14:textId="77777777" w:rsidTr="00144AA4">
        <w:tc>
          <w:tcPr>
            <w:tcW w:w="793" w:type="pct"/>
            <w:shd w:val="clear" w:color="auto" w:fill="auto"/>
            <w:vAlign w:val="center"/>
          </w:tcPr>
          <w:p w14:paraId="3D32414F" w14:textId="77777777" w:rsidR="00144AA4" w:rsidRPr="00795017" w:rsidRDefault="00274B07" w:rsidP="00144AA4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274B07"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04D77" w14:textId="77777777" w:rsidR="00144AA4" w:rsidRPr="00795017" w:rsidRDefault="00274B07" w:rsidP="00144AA4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898EF" w14:textId="77777777" w:rsidR="00144AA4" w:rsidRPr="00795017" w:rsidRDefault="00274B07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FE655" w14:textId="77777777" w:rsidR="00144AA4" w:rsidRPr="00795017" w:rsidRDefault="00274B07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43F17" w14:textId="77777777" w:rsidR="00144AA4" w:rsidRPr="00795017" w:rsidRDefault="00274B07" w:rsidP="00144AA4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입출항 보고 제출번호</w:t>
            </w:r>
          </w:p>
        </w:tc>
      </w:tr>
      <w:tr w:rsidR="00144AA4" w:rsidRPr="00795232" w14:paraId="6BE6433E" w14:textId="77777777" w:rsidTr="00144AA4">
        <w:tc>
          <w:tcPr>
            <w:tcW w:w="793" w:type="pct"/>
            <w:shd w:val="clear" w:color="auto" w:fill="auto"/>
            <w:vAlign w:val="center"/>
          </w:tcPr>
          <w:p w14:paraId="67FAD301" w14:textId="77777777" w:rsidR="00144AA4" w:rsidRPr="001C3153" w:rsidRDefault="00274B07" w:rsidP="00144AA4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274B07">
              <w:rPr>
                <w:rFonts w:asciiTheme="minorEastAsia" w:eastAsiaTheme="minorEastAsia" w:hAnsiTheme="minorEastAsia" w:cs="굴림"/>
                <w:color w:val="000000"/>
                <w:sz w:val="20"/>
              </w:rPr>
              <w:t>tkofPermNo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DBA50" w14:textId="77777777" w:rsidR="00144AA4" w:rsidRDefault="00274B07" w:rsidP="00144AA4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출항허가번호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14696" w14:textId="77777777" w:rsidR="00144AA4" w:rsidRDefault="00274B07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DB2D3" w14:textId="77777777" w:rsidR="00144AA4" w:rsidRPr="00795017" w:rsidRDefault="00274B07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20353" w14:textId="77777777" w:rsidR="00144AA4" w:rsidRDefault="00274B07" w:rsidP="00144AA4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출항허가번호</w:t>
            </w:r>
          </w:p>
        </w:tc>
      </w:tr>
    </w:tbl>
    <w:p w14:paraId="7BAE9549" w14:textId="77777777" w:rsidR="00B61090" w:rsidRDefault="00B61090" w:rsidP="00B61090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제출번호 또는 출항허가번호 중 한가지만 입력</w:t>
      </w:r>
    </w:p>
    <w:p w14:paraId="73A203C8" w14:textId="77777777" w:rsidR="00144AA4" w:rsidRDefault="00144AA4" w:rsidP="00144AA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29781003" w14:textId="77777777" w:rsidR="008B5D71" w:rsidRDefault="008B5D71" w:rsidP="00144AA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E0AFC68" w14:textId="77777777" w:rsidR="008B5D71" w:rsidRPr="00B61090" w:rsidRDefault="008B5D71" w:rsidP="00144AA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06822044" w14:textId="77777777" w:rsidR="00144AA4" w:rsidRDefault="00144AA4" w:rsidP="005F508F">
      <w:pPr>
        <w:pStyle w:val="afc"/>
        <w:numPr>
          <w:ilvl w:val="0"/>
          <w:numId w:val="5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6"/>
        <w:gridCol w:w="1955"/>
        <w:gridCol w:w="1223"/>
        <w:gridCol w:w="1045"/>
        <w:gridCol w:w="3191"/>
      </w:tblGrid>
      <w:tr w:rsidR="00144AA4" w:rsidRPr="00795232" w14:paraId="7333D64D" w14:textId="77777777" w:rsidTr="00144AA4">
        <w:trPr>
          <w:trHeight w:val="280"/>
        </w:trPr>
        <w:tc>
          <w:tcPr>
            <w:tcW w:w="1126" w:type="pct"/>
            <w:shd w:val="pct10" w:color="auto" w:fill="auto"/>
            <w:vAlign w:val="center"/>
          </w:tcPr>
          <w:p w14:paraId="491C7531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14:paraId="63C8C43F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281D90DC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114B17F3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 w14:paraId="08E27875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274B07" w:rsidRPr="007574FF" w14:paraId="1BACA7CA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131D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21EA1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E0DA8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ED9F2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BF2C1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2094A63D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DA36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2C15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12543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F6DAE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F8D19" w14:textId="77777777" w:rsidR="00274B07" w:rsidRDefault="00077590" w:rsidP="0007759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274B07" w:rsidRPr="007574FF" w14:paraId="56B6AAAD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A47C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174EA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F0F00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433F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3B656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30AE11D1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E99D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0DBF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48807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3257A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174E3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2E10F18A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E4164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F513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</w:t>
            </w:r>
            <w:r w:rsidR="00077590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BE4E0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8583E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E0775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47969E5C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F1366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shipKcd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808D8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선박종류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829AC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39835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2F24E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6551ADD1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60B5B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E9D64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8DE91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F4755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03583" w14:textId="77777777" w:rsidR="00274B07" w:rsidRDefault="00D86446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274B07" w:rsidRPr="007574FF" w14:paraId="3485DAC3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612DB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ioprCargCd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E0C8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4C236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B59A0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A17F5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25436D20" w14:textId="77777777" w:rsidTr="00274B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264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62CA1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ioprCargCdNm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AE265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C2897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DF1EA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6554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199B1A81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E2BA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loadWght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DBBB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887ED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3340A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02C29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44AA4" w:rsidRPr="007574FF" w14:paraId="54B76968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49935" w14:textId="77777777" w:rsidR="00144AA4" w:rsidRPr="007574FF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677FF" w14:textId="77777777" w:rsidR="00144AA4" w:rsidRPr="007574FF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당항적재</w:t>
            </w:r>
            <w:r w:rsidR="00427AF5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톤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64149" w14:textId="77777777" w:rsidR="00144AA4" w:rsidRPr="007574FF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36A95" w14:textId="77777777" w:rsidR="00144AA4" w:rsidRPr="007574FF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CA088" w14:textId="77777777" w:rsidR="00144AA4" w:rsidRPr="007574FF" w:rsidRDefault="00144AA4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44AA4" w:rsidRPr="007574FF" w14:paraId="5431687B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3991E" w14:textId="77777777" w:rsidR="00144AA4" w:rsidRPr="007574FF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dnarWght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5E1AC" w14:textId="77777777" w:rsidR="00144AA4" w:rsidRPr="007574FF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위험물톤수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F7227" w14:textId="77777777" w:rsidR="00144AA4" w:rsidRPr="007574FF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B26F2" w14:textId="77777777" w:rsidR="00144AA4" w:rsidRPr="007574FF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1F784" w14:textId="77777777" w:rsidR="00144AA4" w:rsidRPr="007574FF" w:rsidRDefault="00144AA4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7A262029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2153F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nextPortAirptCd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CE34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차항지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48333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9FAFE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EB658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322B8BB5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CCF10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0708E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AC5F6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9480E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E2B2F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6E411A28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B6C3B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3E63B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43442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5A51D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C1AE8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144AA4" w:rsidRPr="007574FF" w14:paraId="4E3E5FF8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5759A" w14:textId="77777777" w:rsidR="00144AA4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D8590" w14:textId="77777777" w:rsidR="00144AA4" w:rsidRPr="002729D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</w:t>
            </w:r>
            <w:r w:rsidR="00077590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9BF60" w14:textId="77777777" w:rsidR="00144AA4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FAC74" w14:textId="77777777" w:rsidR="00144AA4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7AB2A" w14:textId="77777777" w:rsidR="00144AA4" w:rsidRDefault="00144AA4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56C67B0D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494B8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A38B3" w14:textId="77777777" w:rsidR="00274B07" w:rsidRDefault="006227A4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E0D69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53B94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B6CB6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58D59358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B8202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749DE" w14:textId="77777777" w:rsidR="00274B07" w:rsidRDefault="00274B07" w:rsidP="004C07D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선장</w:t>
            </w:r>
            <w:r w:rsidR="004C07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/선박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대리점명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97389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216D9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378FE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274B07" w:rsidRPr="007574FF" w14:paraId="52C69D66" w14:textId="77777777" w:rsidTr="00144A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2868A" w14:textId="77777777" w:rsidR="00274B07" w:rsidRPr="001C3153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0215D" w14:textId="77777777" w:rsidR="00274B07" w:rsidRDefault="00274B07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CE6B1" w14:textId="77777777" w:rsidR="00274B07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B0286" w14:textId="77777777" w:rsidR="00274B07" w:rsidRPr="001C3153" w:rsidRDefault="00077590" w:rsidP="00144A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C8993" w14:textId="77777777" w:rsidR="00274B07" w:rsidRDefault="00D86446" w:rsidP="00D86446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28913975" w14:textId="77777777" w:rsidR="00144AA4" w:rsidRDefault="00144AA4" w:rsidP="00144AA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6560A74" w14:textId="77777777" w:rsidR="005F508F" w:rsidRPr="006B543F" w:rsidRDefault="005F508F" w:rsidP="005F508F">
      <w:pPr>
        <w:jc w:val="left"/>
        <w:rPr>
          <w:rFonts w:asciiTheme="majorHAnsi" w:eastAsiaTheme="majorHAnsi" w:hAnsiTheme="majorHAnsi"/>
          <w:b/>
          <w:sz w:val="24"/>
        </w:rPr>
      </w:pPr>
    </w:p>
    <w:p w14:paraId="0DDBF2E3" w14:textId="77777777" w:rsidR="005F508F" w:rsidRDefault="005F508F" w:rsidP="005F508F">
      <w:pPr>
        <w:pStyle w:val="afc"/>
        <w:numPr>
          <w:ilvl w:val="0"/>
          <w:numId w:val="58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508F" w:rsidRPr="00D4696F" w14:paraId="3E5A8D72" w14:textId="77777777" w:rsidTr="00274B0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01B3C6" w14:textId="77777777" w:rsidR="005F508F" w:rsidRPr="00D4696F" w:rsidRDefault="005F508F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5F508F" w:rsidRPr="00795017" w14:paraId="654F3D90" w14:textId="77777777" w:rsidTr="00274B0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2F11213" w14:textId="77777777" w:rsidR="005F508F" w:rsidRPr="007574FF" w:rsidRDefault="005F508F" w:rsidP="00A11E43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</w:t>
            </w:r>
            <w:r w:rsidR="00A11E43">
              <w:rPr>
                <w:rFonts w:asciiTheme="majorHAnsi" w:eastAsiaTheme="majorHAnsi" w:hAnsiTheme="majorHAnsi" w:hint="eastAsia"/>
                <w:color w:val="0000FF"/>
                <w:u w:val="single"/>
              </w:rPr>
              <w:t>s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://unipass.customs.go.kr:38010</w:t>
            </w:r>
            <w:r w:rsidR="00A11E43">
              <w:rPr>
                <w:rFonts w:asciiTheme="majorHAnsi" w:eastAsiaTheme="majorHAnsi" w:hAnsiTheme="majorHAnsi" w:hint="eastAsia"/>
                <w:color w:val="0000FF"/>
                <w:u w:val="single"/>
              </w:rPr>
              <w:t>/ext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/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rest/</w:t>
            </w:r>
            <w:r w:rsidR="00274B07" w:rsidRPr="00274B07">
              <w:rPr>
                <w:rFonts w:asciiTheme="majorHAnsi" w:eastAsiaTheme="majorHAnsi" w:hAnsiTheme="majorHAnsi"/>
                <w:color w:val="0000FF"/>
                <w:u w:val="single"/>
              </w:rPr>
              <w:t>tkofWrprQry/retrieveTkofWrpr?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="00274B07" w:rsidRPr="00274B07">
              <w:rPr>
                <w:rFonts w:asciiTheme="majorHAnsi" w:eastAsiaTheme="majorHAnsi" w:hAnsiTheme="majorHAnsi"/>
                <w:color w:val="0000FF"/>
                <w:u w:val="single"/>
              </w:rPr>
              <w:t>tkofPermNo=030362016000007</w:t>
            </w:r>
          </w:p>
        </w:tc>
      </w:tr>
      <w:tr w:rsidR="005F508F" w:rsidRPr="00D4696F" w14:paraId="25AC10DA" w14:textId="77777777" w:rsidTr="00274B0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F9B546" w14:textId="77777777" w:rsidR="005F508F" w:rsidRPr="00D4696F" w:rsidRDefault="005F508F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5F508F" w:rsidRPr="00B10B5E" w14:paraId="251BBF70" w14:textId="77777777" w:rsidTr="009E083D">
        <w:trPr>
          <w:trHeight w:val="1331"/>
        </w:trPr>
        <w:tc>
          <w:tcPr>
            <w:tcW w:w="9693" w:type="dxa"/>
            <w:shd w:val="clear" w:color="auto" w:fill="auto"/>
            <w:vAlign w:val="center"/>
          </w:tcPr>
          <w:p w14:paraId="550F4D8A" w14:textId="77777777" w:rsidR="005F508F" w:rsidRPr="007574FF" w:rsidRDefault="005F508F" w:rsidP="00274B07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71E98E0" w14:textId="77777777" w:rsidR="009E083D" w:rsidRPr="009E083D" w:rsidRDefault="009E083D" w:rsidP="009E083D">
            <w:pPr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&lt;tkofWrprQryRsltVo&gt;</w:t>
            </w:r>
          </w:p>
          <w:p w14:paraId="7BDB98DF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&lt;arvlCntyPortAirptCd&gt;</w:t>
            </w:r>
            <w:r w:rsidRPr="009E083D">
              <w:rPr>
                <w:rFonts w:ascii="Verdana" w:hAnsi="Verdana" w:hint="eastAsia"/>
              </w:rPr>
              <w:t xml:space="preserve">KR-KAN </w:t>
            </w:r>
            <w:r w:rsidRPr="009E083D">
              <w:rPr>
                <w:rFonts w:ascii="Verdana" w:hAnsi="Verdana" w:hint="eastAsia"/>
              </w:rPr>
              <w:t>광양항</w:t>
            </w:r>
            <w:r w:rsidRPr="009E083D">
              <w:rPr>
                <w:rFonts w:ascii="Verdana" w:hAnsi="Verdana" w:hint="eastAsia"/>
                <w:color w:val="C00000"/>
              </w:rPr>
              <w:t>&lt;/arvlCntyPortAirptCd&gt;</w:t>
            </w:r>
          </w:p>
          <w:p w14:paraId="32849880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&lt;ioprCargCdNm&gt;</w:t>
            </w:r>
            <w:r w:rsidRPr="009E083D">
              <w:rPr>
                <w:rFonts w:ascii="Verdana" w:hAnsi="Verdana" w:hint="eastAsia"/>
              </w:rPr>
              <w:t>잡품</w:t>
            </w:r>
            <w:r w:rsidRPr="009E083D">
              <w:rPr>
                <w:rFonts w:ascii="Verdana" w:hAnsi="Verdana" w:hint="eastAsia"/>
                <w:color w:val="C00000"/>
              </w:rPr>
              <w:t>&lt;/ioprCargCdNm&gt;</w:t>
            </w:r>
          </w:p>
          <w:p w14:paraId="23DB3926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&lt;sbmtDttm&gt;</w:t>
            </w:r>
            <w:r w:rsidRPr="009E083D">
              <w:rPr>
                <w:rFonts w:ascii="Verdana" w:hAnsi="Verdana"/>
              </w:rPr>
              <w:t>20151126000000</w:t>
            </w:r>
            <w:r w:rsidRPr="009E083D">
              <w:rPr>
                <w:rFonts w:ascii="Verdana" w:hAnsi="Verdana"/>
                <w:color w:val="C00000"/>
              </w:rPr>
              <w:t>&lt;/sbmtDttm&gt;</w:t>
            </w:r>
          </w:p>
          <w:p w14:paraId="2C2C27B2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&lt;nextPortAirptCd&gt;</w:t>
            </w:r>
            <w:r w:rsidRPr="009E083D">
              <w:rPr>
                <w:rFonts w:ascii="Verdana" w:hAnsi="Verdana" w:hint="eastAsia"/>
              </w:rPr>
              <w:t xml:space="preserve">KR-KAN </w:t>
            </w:r>
            <w:r w:rsidRPr="009E083D">
              <w:rPr>
                <w:rFonts w:ascii="Verdana" w:hAnsi="Verdana" w:hint="eastAsia"/>
              </w:rPr>
              <w:t>광양항</w:t>
            </w:r>
            <w:r w:rsidRPr="009E083D">
              <w:rPr>
                <w:rFonts w:ascii="Verdana" w:hAnsi="Verdana" w:hint="eastAsia"/>
                <w:color w:val="C00000"/>
              </w:rPr>
              <w:t>&lt;/nextPortAirptCd&gt;</w:t>
            </w:r>
          </w:p>
          <w:p w14:paraId="34FB96AE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&lt;alPsngPecnt&gt;</w:t>
            </w:r>
            <w:r w:rsidRPr="009E083D">
              <w:rPr>
                <w:rFonts w:ascii="Verdana" w:hAnsi="Verdana"/>
              </w:rPr>
              <w:t>0</w:t>
            </w:r>
            <w:r w:rsidRPr="009E083D">
              <w:rPr>
                <w:rFonts w:ascii="Verdana" w:hAnsi="Verdana"/>
                <w:color w:val="C00000"/>
              </w:rPr>
              <w:t>&lt;/alPsngPecnt&gt;</w:t>
            </w:r>
          </w:p>
          <w:p w14:paraId="32D061D6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&lt;loadWght&gt;</w:t>
            </w:r>
            <w:r w:rsidRPr="009E083D">
              <w:rPr>
                <w:rFonts w:ascii="Verdana" w:hAnsi="Verdana"/>
              </w:rPr>
              <w:t>100</w:t>
            </w:r>
            <w:r w:rsidRPr="009E083D">
              <w:rPr>
                <w:rFonts w:ascii="Verdana" w:hAnsi="Verdana"/>
                <w:color w:val="C00000"/>
              </w:rPr>
              <w:t>&lt;/loadWght&gt;</w:t>
            </w:r>
          </w:p>
          <w:p w14:paraId="7F46134C" w14:textId="77777777" w:rsidR="009E083D" w:rsidRPr="009E083D" w:rsidRDefault="009E083D" w:rsidP="009E083D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&lt;aprePermDttm/&gt;</w:t>
            </w:r>
          </w:p>
          <w:p w14:paraId="3E5F5288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&lt;shipCallImoNo&gt;</w:t>
            </w:r>
            <w:r w:rsidRPr="009E083D">
              <w:rPr>
                <w:rFonts w:ascii="Verdana" w:hAnsi="Verdana"/>
              </w:rPr>
              <w:t>V7MM4</w:t>
            </w:r>
            <w:r w:rsidRPr="009E083D">
              <w:rPr>
                <w:rFonts w:ascii="Verdana" w:hAnsi="Verdana"/>
                <w:color w:val="C00000"/>
              </w:rPr>
              <w:t>&lt;/shipCallImoNo&gt;</w:t>
            </w:r>
          </w:p>
          <w:p w14:paraId="69EDF210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&lt;alCrmbPecnt&gt;</w:t>
            </w:r>
            <w:r w:rsidRPr="009E083D">
              <w:rPr>
                <w:rFonts w:ascii="Verdana" w:hAnsi="Verdana"/>
              </w:rPr>
              <w:t>22</w:t>
            </w:r>
            <w:r w:rsidRPr="009E083D">
              <w:rPr>
                <w:rFonts w:ascii="Verdana" w:hAnsi="Verdana"/>
                <w:color w:val="C00000"/>
              </w:rPr>
              <w:t>&lt;/alCrmbPecnt&gt;</w:t>
            </w:r>
          </w:p>
          <w:p w14:paraId="686C34AA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&lt;masrPiltNm&gt;</w:t>
            </w:r>
            <w:r w:rsidRPr="009E083D">
              <w:rPr>
                <w:rFonts w:ascii="Verdana" w:hAnsi="Verdana"/>
              </w:rPr>
              <w:t>Santini Serhii</w:t>
            </w:r>
            <w:r w:rsidRPr="009E083D">
              <w:rPr>
                <w:rFonts w:ascii="Verdana" w:hAnsi="Verdana"/>
                <w:color w:val="C00000"/>
              </w:rPr>
              <w:t>&lt;/masrPiltNm&gt;</w:t>
            </w:r>
          </w:p>
          <w:p w14:paraId="1A2D4A55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&lt;tkofDttm&gt;</w:t>
            </w:r>
            <w:r w:rsidRPr="009E083D">
              <w:rPr>
                <w:rFonts w:ascii="Verdana" w:hAnsi="Verdana"/>
              </w:rPr>
              <w:t>201512030100</w:t>
            </w:r>
            <w:r w:rsidRPr="009E083D">
              <w:rPr>
                <w:rFonts w:ascii="Verdana" w:hAnsi="Verdana"/>
                <w:color w:val="C00000"/>
              </w:rPr>
              <w:t>&lt;/tkofDttm&gt;</w:t>
            </w:r>
          </w:p>
          <w:p w14:paraId="568959EC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&lt;shipAirCntyCd&gt;</w:t>
            </w:r>
            <w:r w:rsidRPr="009E083D">
              <w:rPr>
                <w:rFonts w:ascii="Verdana" w:hAnsi="Verdana" w:hint="eastAsia"/>
              </w:rPr>
              <w:t>MH (</w:t>
            </w:r>
            <w:r w:rsidRPr="009E083D">
              <w:rPr>
                <w:rFonts w:ascii="Verdana" w:hAnsi="Verdana" w:hint="eastAsia"/>
              </w:rPr>
              <w:t>마샬군도</w:t>
            </w:r>
            <w:r w:rsidRPr="009E083D">
              <w:rPr>
                <w:rFonts w:ascii="Verdana" w:hAnsi="Verdana" w:hint="eastAsia"/>
              </w:rPr>
              <w:t>)</w:t>
            </w:r>
            <w:r w:rsidRPr="009E083D">
              <w:rPr>
                <w:rFonts w:ascii="Verdana" w:hAnsi="Verdana" w:hint="eastAsia"/>
                <w:color w:val="C00000"/>
              </w:rPr>
              <w:t>&lt;/shipAirCntyCd&gt;</w:t>
            </w:r>
          </w:p>
          <w:p w14:paraId="6E4B91AB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&lt;loadTtn&gt;</w:t>
            </w:r>
            <w:r w:rsidRPr="009E083D">
              <w:rPr>
                <w:rFonts w:ascii="Verdana" w:hAnsi="Verdana"/>
              </w:rPr>
              <w:t>100</w:t>
            </w:r>
            <w:r w:rsidRPr="009E083D">
              <w:rPr>
                <w:rFonts w:ascii="Verdana" w:hAnsi="Verdana"/>
                <w:color w:val="C00000"/>
              </w:rPr>
              <w:t>&lt;/loadTtn&gt;</w:t>
            </w:r>
          </w:p>
          <w:p w14:paraId="64202C47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&lt;shipFlgtNm&gt;</w:t>
            </w:r>
            <w:r w:rsidRPr="009E083D">
              <w:rPr>
                <w:rFonts w:ascii="Verdana" w:hAnsi="Verdana"/>
              </w:rPr>
              <w:t>HAYLING ISLAND</w:t>
            </w:r>
            <w:r w:rsidRPr="009E083D">
              <w:rPr>
                <w:rFonts w:ascii="Verdana" w:hAnsi="Verdana"/>
                <w:color w:val="C00000"/>
              </w:rPr>
              <w:t>&lt;/shipFlgtNm&gt;</w:t>
            </w:r>
          </w:p>
          <w:p w14:paraId="414F9402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&lt;intnTtn&gt;</w:t>
            </w:r>
            <w:r w:rsidRPr="009E083D">
              <w:rPr>
                <w:rFonts w:ascii="Verdana" w:hAnsi="Verdana"/>
              </w:rPr>
              <w:t>28927</w:t>
            </w:r>
            <w:r w:rsidRPr="009E083D">
              <w:rPr>
                <w:rFonts w:ascii="Verdana" w:hAnsi="Verdana"/>
                <w:color w:val="C00000"/>
              </w:rPr>
              <w:t>&lt;/intnTtn&gt;</w:t>
            </w:r>
          </w:p>
          <w:p w14:paraId="24EDE001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&lt;dnarWght&gt;</w:t>
            </w:r>
            <w:r w:rsidRPr="009E083D">
              <w:rPr>
                <w:rFonts w:ascii="Verdana" w:hAnsi="Verdana"/>
              </w:rPr>
              <w:t>0</w:t>
            </w:r>
            <w:r w:rsidRPr="009E083D">
              <w:rPr>
                <w:rFonts w:ascii="Verdana" w:hAnsi="Verdana"/>
                <w:color w:val="C00000"/>
              </w:rPr>
              <w:t>&lt;/dnarWght&gt;</w:t>
            </w:r>
          </w:p>
          <w:p w14:paraId="54B74095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&lt;shipKcd&gt;</w:t>
            </w:r>
            <w:r w:rsidRPr="009E083D">
              <w:rPr>
                <w:rFonts w:ascii="Verdana" w:hAnsi="Verdana" w:hint="eastAsia"/>
              </w:rPr>
              <w:t>41 (</w:t>
            </w:r>
            <w:r w:rsidRPr="009E083D">
              <w:rPr>
                <w:rFonts w:ascii="Verdana" w:hAnsi="Verdana" w:hint="eastAsia"/>
              </w:rPr>
              <w:t>풀</w:t>
            </w:r>
            <w:r w:rsidRPr="009E083D">
              <w:rPr>
                <w:rFonts w:ascii="Verdana" w:hAnsi="Verdana" w:hint="eastAsia"/>
              </w:rPr>
              <w:t xml:space="preserve"> </w:t>
            </w:r>
            <w:r w:rsidRPr="009E083D">
              <w:rPr>
                <w:rFonts w:ascii="Verdana" w:hAnsi="Verdana" w:hint="eastAsia"/>
              </w:rPr>
              <w:t>컨테이너선</w:t>
            </w:r>
            <w:r w:rsidRPr="009E083D">
              <w:rPr>
                <w:rFonts w:ascii="Verdana" w:hAnsi="Verdana" w:hint="eastAsia"/>
              </w:rPr>
              <w:t>)</w:t>
            </w:r>
            <w:r w:rsidRPr="009E083D">
              <w:rPr>
                <w:rFonts w:ascii="Verdana" w:hAnsi="Verdana" w:hint="eastAsia"/>
                <w:color w:val="C00000"/>
              </w:rPr>
              <w:t>&lt;/shipKcd&gt;</w:t>
            </w:r>
          </w:p>
          <w:p w14:paraId="15357324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/>
                <w:color w:val="C00000"/>
              </w:rPr>
              <w:t>&lt;ioprCargCd&gt;</w:t>
            </w:r>
            <w:r w:rsidRPr="009E083D">
              <w:rPr>
                <w:rFonts w:ascii="Verdana" w:hAnsi="Verdana"/>
              </w:rPr>
              <w:t>96</w:t>
            </w:r>
            <w:r w:rsidRPr="009E083D">
              <w:rPr>
                <w:rFonts w:ascii="Verdana" w:hAnsi="Verdana"/>
                <w:color w:val="C00000"/>
              </w:rPr>
              <w:t>&lt;/ioprCargCd&gt;</w:t>
            </w:r>
          </w:p>
          <w:p w14:paraId="3E8EEBD8" w14:textId="77777777" w:rsidR="009E083D" w:rsidRPr="009E083D" w:rsidRDefault="009E083D" w:rsidP="00AE235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9E083D">
              <w:rPr>
                <w:rFonts w:ascii="Verdana" w:hAnsi="Verdana" w:hint="eastAsia"/>
                <w:color w:val="C00000"/>
              </w:rPr>
              <w:t>&lt;audtEmpSgn&gt;</w:t>
            </w:r>
            <w:r w:rsidRPr="009E083D">
              <w:rPr>
                <w:rFonts w:ascii="Verdana" w:hAnsi="Verdana" w:hint="eastAsia"/>
              </w:rPr>
              <w:t>부산세관</w:t>
            </w:r>
            <w:r w:rsidRPr="009E083D">
              <w:rPr>
                <w:rFonts w:ascii="Verdana" w:hAnsi="Verdana" w:hint="eastAsia"/>
              </w:rPr>
              <w:t xml:space="preserve"> BUSAN </w:t>
            </w:r>
            <w:r w:rsidRPr="009E083D">
              <w:rPr>
                <w:rFonts w:ascii="Verdana" w:hAnsi="Verdana" w:hint="eastAsia"/>
              </w:rPr>
              <w:t>감시</w:t>
            </w:r>
            <w:r w:rsidRPr="009E083D">
              <w:rPr>
                <w:rFonts w:ascii="Verdana" w:hAnsi="Verdana" w:hint="eastAsia"/>
              </w:rPr>
              <w:t>2</w:t>
            </w:r>
            <w:r w:rsidRPr="009E083D">
              <w:rPr>
                <w:rFonts w:ascii="Verdana" w:hAnsi="Verdana" w:hint="eastAsia"/>
              </w:rPr>
              <w:t>관실</w:t>
            </w:r>
            <w:r w:rsidRPr="009E083D">
              <w:rPr>
                <w:rFonts w:ascii="Verdana" w:hAnsi="Verdana" w:hint="eastAsia"/>
                <w:color w:val="C00000"/>
              </w:rPr>
              <w:t>&lt;/audtEmpSgn&gt;</w:t>
            </w:r>
          </w:p>
          <w:p w14:paraId="0BFA870D" w14:textId="77777777" w:rsidR="005F508F" w:rsidRPr="00340B31" w:rsidRDefault="009E083D" w:rsidP="009E083D">
            <w:pPr>
              <w:rPr>
                <w:b/>
                <w:color w:val="0000FF"/>
              </w:rPr>
            </w:pPr>
            <w:r w:rsidRPr="009E083D">
              <w:rPr>
                <w:rFonts w:ascii="Verdana" w:hAnsi="Verdana"/>
                <w:color w:val="C00000"/>
              </w:rPr>
              <w:t>&lt;/tkofWrprQryRsltVo&gt;</w:t>
            </w:r>
          </w:p>
        </w:tc>
      </w:tr>
    </w:tbl>
    <w:p w14:paraId="348BEAA1" w14:textId="77777777" w:rsidR="005F508F" w:rsidRDefault="005F508F" w:rsidP="005F508F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76B4EC24" w14:textId="77777777" w:rsidR="005F508F" w:rsidRPr="00800638" w:rsidRDefault="005F508F" w:rsidP="005F508F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67" w:name="_Toc161922341"/>
      <w:r>
        <w:rPr>
          <w:rFonts w:asciiTheme="majorHAnsi" w:eastAsiaTheme="majorHAnsi" w:hAnsiTheme="majorHAnsi" w:hint="eastAsia"/>
          <w:b/>
          <w:sz w:val="26"/>
          <w:szCs w:val="26"/>
        </w:rPr>
        <w:t>출항허가(항공)</w:t>
      </w:r>
      <w:bookmarkEnd w:id="67"/>
    </w:p>
    <w:p w14:paraId="15D41020" w14:textId="77777777" w:rsidR="00144AA4" w:rsidRDefault="00144AA4" w:rsidP="005F508F">
      <w:pPr>
        <w:pStyle w:val="afc"/>
        <w:numPr>
          <w:ilvl w:val="0"/>
          <w:numId w:val="5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144AA4" w:rsidRPr="006777DC" w14:paraId="719F6B62" w14:textId="77777777" w:rsidTr="00144AA4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037B5699" w14:textId="77777777" w:rsidR="00144AA4" w:rsidRPr="0081418F" w:rsidRDefault="00144AA4" w:rsidP="00FF13EC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2DB5DD3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F3375B" w14:textId="77777777" w:rsidR="00144AA4" w:rsidRPr="0081418F" w:rsidRDefault="00144AA4" w:rsidP="009E083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 w:rsidR="009E083D">
              <w:rPr>
                <w:rFonts w:asciiTheme="majorHAnsi" w:eastAsiaTheme="majorHAnsi" w:hAnsiTheme="majorHAnsi" w:hint="eastAsia"/>
              </w:rPr>
              <w:t>40</w:t>
            </w:r>
          </w:p>
        </w:tc>
      </w:tr>
      <w:tr w:rsidR="00144AA4" w:rsidRPr="006777DC" w14:paraId="27DCA6BE" w14:textId="77777777" w:rsidTr="00144AA4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0BE779D4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A396ACB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C2D11B" w14:textId="77777777" w:rsidR="00144AA4" w:rsidRPr="00795017" w:rsidRDefault="009E083D" w:rsidP="00144AA4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출항허가(항공)</w:t>
            </w:r>
          </w:p>
        </w:tc>
      </w:tr>
      <w:tr w:rsidR="00144AA4" w:rsidRPr="006777DC" w14:paraId="0FF013FE" w14:textId="77777777" w:rsidTr="00144AA4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6F587C3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4661B48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C317205" w14:textId="77777777" w:rsidR="00144AA4" w:rsidRPr="0081418F" w:rsidRDefault="009E083D" w:rsidP="00144AA4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274B07">
              <w:rPr>
                <w:rFonts w:asciiTheme="majorHAnsi" w:eastAsiaTheme="majorHAnsi" w:hAnsiTheme="majorHAnsi"/>
              </w:rPr>
              <w:t>tkofWrprQry</w:t>
            </w:r>
          </w:p>
        </w:tc>
      </w:tr>
      <w:tr w:rsidR="00144AA4" w:rsidRPr="006777DC" w14:paraId="66039992" w14:textId="77777777" w:rsidTr="00144AA4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83BB997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64B7FD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7343FA" w14:textId="77777777" w:rsidR="00144AA4" w:rsidRPr="0081418F" w:rsidRDefault="009E083D" w:rsidP="009E083D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 출항허가 정보 제공</w:t>
            </w:r>
          </w:p>
        </w:tc>
      </w:tr>
      <w:tr w:rsidR="00144AA4" w:rsidRPr="006777DC" w14:paraId="7DF79AB5" w14:textId="77777777" w:rsidTr="00FF13EC">
        <w:tc>
          <w:tcPr>
            <w:tcW w:w="723" w:type="pct"/>
            <w:vMerge w:val="restart"/>
            <w:shd w:val="pct10" w:color="auto" w:fill="auto"/>
            <w:vAlign w:val="center"/>
          </w:tcPr>
          <w:p w14:paraId="33276861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09DC3220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F7BA3C7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547054D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30A3260D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144AA4" w:rsidRPr="006777DC" w14:paraId="7FC45220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1EF717BA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8560BB9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680C60D1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3DEB1D00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144AA4" w:rsidRPr="006777DC" w14:paraId="09F84FD5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298FA09E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611A525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F92473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144AA4" w:rsidRPr="006777DC" w14:paraId="6172984E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161B6231" w14:textId="77777777" w:rsidR="00144AA4" w:rsidRPr="0081418F" w:rsidRDefault="00144AA4" w:rsidP="00FF13EC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392B40A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11ACFD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7263915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068A5F0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9B28A5B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144AA4" w:rsidRPr="006777DC" w14:paraId="5E88B0EE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0449C8FF" w14:textId="77777777" w:rsidR="00144AA4" w:rsidRPr="0081418F" w:rsidRDefault="00144AA4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DB09E41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B3DF42" w14:textId="77777777" w:rsidR="00144AA4" w:rsidRPr="0081418F" w:rsidRDefault="00144AA4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144AA4" w:rsidRPr="006777DC" w14:paraId="70FB7619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3CF87F04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42D8D27" w14:textId="77777777" w:rsidR="00144AA4" w:rsidRPr="0081418F" w:rsidRDefault="00144AA4" w:rsidP="00FF13EC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28CDCB3" w14:textId="77777777" w:rsidR="00144AA4" w:rsidRPr="007574FF" w:rsidRDefault="00144AA4" w:rsidP="00A11E43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 w:rsidR="00FF13EC"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="00A11E43" w:rsidRPr="00274B07">
              <w:rPr>
                <w:rFonts w:asciiTheme="majorHAnsi" w:eastAsiaTheme="majorHAnsi" w:hAnsiTheme="majorHAnsi"/>
              </w:rPr>
              <w:t>tkofWrprQry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="009E083D" w:rsidRPr="009E083D">
              <w:rPr>
                <w:rFonts w:asciiTheme="majorHAnsi" w:eastAsiaTheme="majorHAnsi" w:hAnsiTheme="majorHAnsi"/>
              </w:rPr>
              <w:t>retrieveFlghTkofPerm</w:t>
            </w:r>
          </w:p>
        </w:tc>
      </w:tr>
      <w:tr w:rsidR="00FF13EC" w:rsidRPr="006777DC" w14:paraId="1C3158EC" w14:textId="77777777" w:rsidTr="00144AA4">
        <w:tc>
          <w:tcPr>
            <w:tcW w:w="723" w:type="pct"/>
            <w:vMerge/>
            <w:shd w:val="pct10" w:color="auto" w:fill="auto"/>
            <w:vAlign w:val="center"/>
          </w:tcPr>
          <w:p w14:paraId="79EE8A5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F3DA2FD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A2A219" w14:textId="77777777" w:rsidR="00FF13EC" w:rsidRPr="007574FF" w:rsidRDefault="00FF13EC" w:rsidP="0093345C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274B07">
              <w:rPr>
                <w:rFonts w:asciiTheme="majorHAnsi" w:eastAsiaTheme="majorHAnsi" w:hAnsiTheme="majorHAnsi"/>
              </w:rPr>
              <w:t>tkofWrprQry</w:t>
            </w:r>
            <w:r w:rsidRPr="00216FA9">
              <w:rPr>
                <w:rFonts w:asciiTheme="majorHAnsi" w:eastAsiaTheme="majorHAnsi" w:hAnsiTheme="majorHAnsi"/>
              </w:rPr>
              <w:t>/</w:t>
            </w:r>
            <w:r w:rsidRPr="009E083D">
              <w:rPr>
                <w:rFonts w:asciiTheme="majorHAnsi" w:eastAsiaTheme="majorHAnsi" w:hAnsiTheme="majorHAnsi"/>
              </w:rPr>
              <w:t>retrieveFlghTkofPerm</w:t>
            </w:r>
          </w:p>
        </w:tc>
      </w:tr>
      <w:tr w:rsidR="00FF13EC" w:rsidRPr="006777DC" w14:paraId="016C2855" w14:textId="77777777" w:rsidTr="00144AA4">
        <w:tc>
          <w:tcPr>
            <w:tcW w:w="723" w:type="pct"/>
            <w:vMerge w:val="restart"/>
            <w:shd w:val="pct10" w:color="auto" w:fill="auto"/>
            <w:vAlign w:val="center"/>
          </w:tcPr>
          <w:p w14:paraId="2C2D2649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5B227C1C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50023D9" w14:textId="77777777" w:rsidR="00FF13EC" w:rsidRPr="0081418F" w:rsidRDefault="00FF13EC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3EC" w:rsidRPr="006777DC" w14:paraId="64CB538F" w14:textId="77777777" w:rsidTr="00FF13EC">
        <w:tc>
          <w:tcPr>
            <w:tcW w:w="723" w:type="pct"/>
            <w:vMerge/>
            <w:shd w:val="pct10" w:color="auto" w:fill="auto"/>
            <w:vAlign w:val="center"/>
          </w:tcPr>
          <w:p w14:paraId="2D53F8F5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9828BB3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03615F2" w14:textId="77777777" w:rsidR="00FF13EC" w:rsidRPr="0081418F" w:rsidRDefault="00FF13EC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5F4EB25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7FEDE732" w14:textId="77777777" w:rsidR="00FF13EC" w:rsidRPr="0081418F" w:rsidRDefault="00FF13EC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63B5560F" w14:textId="77777777" w:rsidTr="00144AA4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67519274" w14:textId="77777777" w:rsidR="00FF13EC" w:rsidRPr="0081418F" w:rsidRDefault="00FF13EC" w:rsidP="00FF13EC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F6C4F7F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328F6F" w14:textId="77777777" w:rsidR="00FF13EC" w:rsidRPr="0081418F" w:rsidRDefault="00FF13EC" w:rsidP="00144AA4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3EC" w:rsidRPr="006777DC" w14:paraId="44F42160" w14:textId="77777777" w:rsidTr="00144AA4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3EB37B41" w14:textId="77777777" w:rsidR="00FF13EC" w:rsidRPr="0081418F" w:rsidRDefault="00FF13EC" w:rsidP="00FF13EC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8C457B" w14:textId="77777777" w:rsidR="00000CD7" w:rsidRDefault="00000CD7" w:rsidP="00000CD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4E52437E" w14:textId="77777777" w:rsidR="00FF13EC" w:rsidRPr="0081418F" w:rsidRDefault="005F70D3" w:rsidP="005F70D3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4B1293A" w14:textId="77777777" w:rsidR="00144AA4" w:rsidRDefault="00144AA4" w:rsidP="00144AA4">
      <w:pPr>
        <w:pStyle w:val="afc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 w14:paraId="7B878F9A" w14:textId="77777777" w:rsidR="00144AA4" w:rsidRDefault="00144AA4" w:rsidP="005F508F">
      <w:pPr>
        <w:pStyle w:val="afc"/>
        <w:numPr>
          <w:ilvl w:val="0"/>
          <w:numId w:val="5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7"/>
        <w:gridCol w:w="1698"/>
        <w:gridCol w:w="1016"/>
        <w:gridCol w:w="1124"/>
        <w:gridCol w:w="4215"/>
      </w:tblGrid>
      <w:tr w:rsidR="00144AA4" w:rsidRPr="00795232" w14:paraId="7CF19EB3" w14:textId="77777777" w:rsidTr="00144AA4">
        <w:tc>
          <w:tcPr>
            <w:tcW w:w="793" w:type="pct"/>
            <w:shd w:val="pct10" w:color="auto" w:fill="auto"/>
            <w:vAlign w:val="center"/>
          </w:tcPr>
          <w:p w14:paraId="1A9CF89D" w14:textId="77777777" w:rsidR="00144AA4" w:rsidRPr="00795232" w:rsidRDefault="00144AA4" w:rsidP="00FF13EC">
            <w:pPr>
              <w:pStyle w:val="aff0"/>
            </w:pPr>
            <w:r>
              <w:br w:type="page"/>
            </w: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12FA67A5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2B66D8CB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2397B1E6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 w14:paraId="0D908958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27AF5" w:rsidRPr="00795232" w14:paraId="12F9874D" w14:textId="77777777" w:rsidTr="00427AF5">
        <w:tc>
          <w:tcPr>
            <w:tcW w:w="793" w:type="pct"/>
            <w:shd w:val="clear" w:color="auto" w:fill="auto"/>
            <w:vAlign w:val="center"/>
          </w:tcPr>
          <w:p w14:paraId="5C623FE6" w14:textId="77777777" w:rsidR="00427AF5" w:rsidRPr="00795017" w:rsidRDefault="00427AF5" w:rsidP="00144AA4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9E083D"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3A3299" w14:textId="77777777" w:rsidR="00427AF5" w:rsidRPr="00795017" w:rsidRDefault="00427AF5" w:rsidP="00144AA4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3DB78" w14:textId="77777777" w:rsidR="00427AF5" w:rsidRPr="00795017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753CC" w14:textId="77777777" w:rsidR="00427AF5" w:rsidRPr="00795017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2C56A4B5" w14:textId="77777777" w:rsidR="00427AF5" w:rsidRPr="00795017" w:rsidRDefault="00B61090" w:rsidP="00144AA4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입출항 보고 제출번호</w:t>
            </w:r>
          </w:p>
        </w:tc>
      </w:tr>
      <w:tr w:rsidR="00427AF5" w:rsidRPr="00795232" w14:paraId="16692EFD" w14:textId="77777777" w:rsidTr="00427AF5">
        <w:tc>
          <w:tcPr>
            <w:tcW w:w="793" w:type="pct"/>
            <w:shd w:val="clear" w:color="auto" w:fill="auto"/>
            <w:vAlign w:val="center"/>
          </w:tcPr>
          <w:p w14:paraId="09C85CC2" w14:textId="77777777" w:rsidR="00427AF5" w:rsidRPr="001C3153" w:rsidRDefault="00427AF5" w:rsidP="00144AA4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9E083D">
              <w:rPr>
                <w:rFonts w:asciiTheme="minorEastAsia" w:eastAsiaTheme="minorEastAsia" w:hAnsiTheme="minorEastAsia" w:cs="굴림"/>
                <w:color w:val="000000"/>
                <w:sz w:val="20"/>
              </w:rPr>
              <w:t>tkofDttm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9B3266" w14:textId="77777777" w:rsidR="00427AF5" w:rsidRDefault="00427AF5" w:rsidP="00144AA4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출항일자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96E89" w14:textId="77777777" w:rsidR="00427AF5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264CC" w14:textId="77777777" w:rsidR="00427AF5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4621B6A8" w14:textId="77777777" w:rsidR="00427AF5" w:rsidRDefault="00427AF5" w:rsidP="00144AA4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427AF5" w:rsidRPr="00795232" w14:paraId="0DD93484" w14:textId="77777777" w:rsidTr="00D03454">
        <w:tc>
          <w:tcPr>
            <w:tcW w:w="793" w:type="pct"/>
            <w:shd w:val="clear" w:color="auto" w:fill="auto"/>
            <w:vAlign w:val="center"/>
          </w:tcPr>
          <w:p w14:paraId="5C3C5F39" w14:textId="77777777" w:rsidR="00427AF5" w:rsidRPr="001C3153" w:rsidRDefault="00427AF5" w:rsidP="00144AA4"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 w:rsidRPr="009E083D">
              <w:rPr>
                <w:rFonts w:asciiTheme="minorEastAsia" w:eastAsiaTheme="minorEastAsia" w:hAnsiTheme="minorEastAsia" w:cs="굴림"/>
                <w:color w:val="000000"/>
                <w:sz w:val="20"/>
              </w:rPr>
              <w:t>shipFlgtNm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DFA35" w14:textId="77777777" w:rsidR="00427AF5" w:rsidRDefault="00427AF5" w:rsidP="00144AA4">
            <w:pPr>
              <w:adjustRightInd/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항공편명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47755" w14:textId="77777777" w:rsidR="00427AF5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2B493" w14:textId="77777777" w:rsidR="00427AF5" w:rsidRPr="00795017" w:rsidRDefault="00427AF5" w:rsidP="00144AA4"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623D3" w14:textId="77777777" w:rsidR="00427AF5" w:rsidRDefault="00427AF5" w:rsidP="00144AA4"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60C05DC7" w14:textId="77777777" w:rsidR="00144AA4" w:rsidRPr="00B61090" w:rsidRDefault="00B61090" w:rsidP="00B61090"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 w:rsidRPr="00B61090">
        <w:rPr>
          <w:rFonts w:asciiTheme="majorHAnsi" w:eastAsiaTheme="majorHAnsi" w:hAnsiTheme="majorHAnsi" w:hint="eastAsia"/>
          <w:szCs w:val="22"/>
        </w:rPr>
        <w:t xml:space="preserve">※ </w:t>
      </w:r>
      <w:r w:rsidRPr="00B61090">
        <w:rPr>
          <w:rFonts w:asciiTheme="minorEastAsia" w:eastAsiaTheme="minorEastAsia" w:hAnsiTheme="minorEastAsia" w:hint="eastAsia"/>
          <w:color w:val="000000"/>
          <w:szCs w:val="22"/>
        </w:rPr>
        <w:t>제출번호 또는 출항일자+항공편명 입력</w:t>
      </w:r>
    </w:p>
    <w:p w14:paraId="4EDA937A" w14:textId="77777777" w:rsidR="00B61090" w:rsidRDefault="00B61090" w:rsidP="00B61090">
      <w:pPr>
        <w:jc w:val="left"/>
        <w:rPr>
          <w:rFonts w:asciiTheme="majorHAnsi" w:eastAsiaTheme="majorHAnsi" w:hAnsiTheme="majorHAnsi"/>
          <w:b/>
          <w:sz w:val="24"/>
        </w:rPr>
      </w:pPr>
    </w:p>
    <w:p w14:paraId="325896A6" w14:textId="77777777" w:rsidR="008B5D71" w:rsidRPr="00B61090" w:rsidRDefault="008B5D71" w:rsidP="00B61090">
      <w:pPr>
        <w:jc w:val="left"/>
        <w:rPr>
          <w:rFonts w:asciiTheme="majorHAnsi" w:eastAsiaTheme="majorHAnsi" w:hAnsiTheme="majorHAnsi"/>
          <w:b/>
          <w:sz w:val="24"/>
        </w:rPr>
      </w:pPr>
    </w:p>
    <w:p w14:paraId="0B98244B" w14:textId="77777777" w:rsidR="00144AA4" w:rsidRDefault="00144AA4" w:rsidP="005F508F">
      <w:pPr>
        <w:pStyle w:val="afc"/>
        <w:numPr>
          <w:ilvl w:val="0"/>
          <w:numId w:val="5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898"/>
        <w:gridCol w:w="1029"/>
        <w:gridCol w:w="1076"/>
        <w:gridCol w:w="3052"/>
      </w:tblGrid>
      <w:tr w:rsidR="00144AA4" w:rsidRPr="00795232" w14:paraId="3A0CAAEE" w14:textId="77777777" w:rsidTr="001307D0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66B4F762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95" w:type="pct"/>
            <w:shd w:val="pct10" w:color="auto" w:fill="auto"/>
            <w:vAlign w:val="center"/>
          </w:tcPr>
          <w:p w14:paraId="478355E6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 w14:paraId="14833698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08D21720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19" w:type="pct"/>
            <w:shd w:val="pct10" w:color="auto" w:fill="auto"/>
            <w:vAlign w:val="center"/>
          </w:tcPr>
          <w:p w14:paraId="7ECDD90C" w14:textId="77777777" w:rsidR="00144AA4" w:rsidRPr="00795232" w:rsidRDefault="00144AA4" w:rsidP="00FF13E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27AF5" w:rsidRPr="007574FF" w14:paraId="518C0C81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632D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86B44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80CC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E4E76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4D27F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291812A9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89DD0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AEC16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항공편국적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FD25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474D3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27ED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 w:rsidR="00427AF5" w:rsidRPr="007574FF" w14:paraId="7F0827EE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0A51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airRgsrNo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AA9C5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항공기등록번호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F9D7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7DEB4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77389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53DC25A9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0DB8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1E26C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7F4C4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5F17F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E7D5D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65902D89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DAC2C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2DD6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505A7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6787C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91C5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406118B1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FC000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airKcdNm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BB09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항공기종류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5057C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04F3F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CFEA0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6D9FE8A1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0C99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942A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F61F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E9527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CD12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 w:rsidR="00427AF5" w:rsidRPr="007574FF" w14:paraId="5A73377E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C5C2E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9159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D591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03D3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87F95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6C283C19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4B7BD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dptrPortAirptNatnNm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994C4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0B81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F27B5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32E69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637DC1D9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66FA2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59110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AEC47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34FD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8958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50A90BFE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27F31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bggeTtn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66114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개인수하물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713C9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EBF7D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50477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29085071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E30C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psmtTtn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BF9AE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7C80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31F21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0CA8" w14:textId="77777777" w:rsidR="00427AF5" w:rsidRPr="007574FF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49E719E6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2B680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arvlCntyPortAirptNatnNm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00FDC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D5012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5CAFC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8F68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13C2F89B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95982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27AF5">
              <w:rPr>
                <w:rFonts w:ascii="맑은 고딕" w:eastAsia="맑은 고딕" w:hAnsi="맑은 고딕" w:cs="굴림"/>
                <w:color w:val="000000"/>
                <w:sz w:val="20"/>
              </w:rPr>
              <w:t>kornCrmbPecnt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B989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A5DF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440B2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2D6B0" w14:textId="77777777" w:rsidR="00427AF5" w:rsidRDefault="006227A4" w:rsidP="006227A4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 승무원 수</w:t>
            </w:r>
          </w:p>
        </w:tc>
      </w:tr>
      <w:tr w:rsidR="00427AF5" w:rsidRPr="007574FF" w14:paraId="1B762C62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7FD8B" w14:textId="77777777" w:rsidR="00427AF5" w:rsidRPr="001C3153" w:rsidRDefault="006227A4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227A4">
              <w:rPr>
                <w:rFonts w:ascii="맑은 고딕" w:eastAsia="맑은 고딕" w:hAnsi="맑은 고딕" w:cs="굴림"/>
                <w:color w:val="000000"/>
                <w:sz w:val="20"/>
              </w:rPr>
              <w:t>kornPsngPecnt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68FEB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BFCB8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EA3A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85C34" w14:textId="77777777" w:rsidR="00427AF5" w:rsidRDefault="006227A4" w:rsidP="001307D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승객수</w:t>
            </w:r>
            <w:r w:rsidR="001307D0">
              <w:rPr>
                <w:rFonts w:ascii="맑은 고딕" w:eastAsia="맑은 고딕" w:hAnsi="맑은 고딕" w:cs="굴림" w:hint="eastAsia"/>
                <w:color w:val="000000"/>
                <w:sz w:val="20"/>
              </w:rPr>
              <w:t>(</w:t>
            </w:r>
            <w:r w:rsidR="001307D0" w:rsidRPr="006227A4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한국인,외국인,출국,통과</w:t>
            </w:r>
            <w:r w:rsidR="001307D0">
              <w:rPr>
                <w:rFonts w:ascii="맑은 고딕" w:eastAsia="맑은 고딕" w:hAnsi="맑은 고딕" w:cs="굴림" w:hint="eastAsia"/>
                <w:color w:val="000000"/>
                <w:sz w:val="20"/>
              </w:rPr>
              <w:t>)</w:t>
            </w:r>
          </w:p>
        </w:tc>
      </w:tr>
      <w:tr w:rsidR="00427AF5" w:rsidRPr="007574FF" w14:paraId="2B209030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1635A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D2C91" w14:textId="77777777" w:rsidR="00427AF5" w:rsidRPr="002729D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38B58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5928D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3EE0F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04D82854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85A01" w14:textId="77777777" w:rsidR="00427AF5" w:rsidRPr="001C3153" w:rsidRDefault="006227A4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227A4"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1A6AA" w14:textId="77777777" w:rsidR="00427AF5" w:rsidRDefault="006227A4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39A7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A288A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21764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523BED50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FDF8D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01789" w14:textId="77777777" w:rsidR="00427AF5" w:rsidRDefault="006227A4" w:rsidP="004C07DE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기장</w:t>
            </w:r>
            <w:r w:rsidR="00427AF5">
              <w:rPr>
                <w:rFonts w:ascii="맑은 고딕" w:eastAsia="맑은 고딕" w:hAnsi="맑은 고딕" w:cs="굴림" w:hint="eastAsia"/>
                <w:color w:val="000000"/>
                <w:sz w:val="2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항공사</w:t>
            </w:r>
            <w:r w:rsidR="004C07DE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</w:t>
            </w:r>
            <w:r w:rsidR="00427AF5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3D196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5A35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D809E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427AF5" w:rsidRPr="007574FF" w14:paraId="7118DE1D" w14:textId="77777777" w:rsidTr="001307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BED94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274B07"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63D9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619EF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DA942" w14:textId="77777777" w:rsidR="00427AF5" w:rsidRPr="001C3153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3351A" w14:textId="77777777" w:rsidR="00427AF5" w:rsidRDefault="00427AF5" w:rsidP="00427AF5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 w14:paraId="620DFD2A" w14:textId="77777777" w:rsidR="00144AA4" w:rsidRDefault="00144AA4" w:rsidP="00144AA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DB60D32" w14:textId="77777777" w:rsidR="00144AA4" w:rsidRPr="006B543F" w:rsidRDefault="00144AA4" w:rsidP="00144AA4">
      <w:pPr>
        <w:jc w:val="left"/>
        <w:rPr>
          <w:rFonts w:asciiTheme="majorHAnsi" w:eastAsiaTheme="majorHAnsi" w:hAnsiTheme="majorHAnsi"/>
          <w:b/>
          <w:sz w:val="24"/>
        </w:rPr>
      </w:pPr>
    </w:p>
    <w:p w14:paraId="5C25284E" w14:textId="77777777" w:rsidR="00144AA4" w:rsidRDefault="00144AA4" w:rsidP="005F508F">
      <w:pPr>
        <w:pStyle w:val="afc"/>
        <w:numPr>
          <w:ilvl w:val="0"/>
          <w:numId w:val="59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44AA4" w:rsidRPr="00D4696F" w14:paraId="38C647A8" w14:textId="77777777" w:rsidTr="00144AA4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881CD1" w14:textId="77777777" w:rsidR="00144AA4" w:rsidRPr="00D4696F" w:rsidRDefault="00144AA4" w:rsidP="00FF13E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144AA4" w:rsidRPr="00795017" w14:paraId="0A743B47" w14:textId="77777777" w:rsidTr="00144AA4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B7C7AF" w14:textId="77777777" w:rsidR="00144AA4" w:rsidRPr="007574FF" w:rsidRDefault="00144AA4" w:rsidP="00A11E43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https://unipass.customs.go.kr:38010/</w:t>
            </w:r>
            <w:r w:rsidR="00A11E43">
              <w:rPr>
                <w:rFonts w:asciiTheme="majorHAnsi" w:eastAsiaTheme="majorHAnsi" w:hAnsiTheme="majorHAnsi" w:hint="eastAsia"/>
                <w:color w:val="0000FF"/>
                <w:u w:val="single"/>
              </w:rPr>
              <w:t>ext/</w:t>
            </w:r>
            <w:r w:rsidRPr="00340B31">
              <w:rPr>
                <w:rFonts w:asciiTheme="majorHAnsi" w:eastAsiaTheme="majorHAnsi" w:hAnsiTheme="majorHAnsi"/>
                <w:color w:val="0000FF"/>
                <w:u w:val="single"/>
              </w:rPr>
              <w:t>rest</w:t>
            </w:r>
            <w:r w:rsidR="00A11E43">
              <w:rPr>
                <w:rFonts w:asciiTheme="majorHAnsi" w:eastAsiaTheme="majorHAnsi" w:hAnsiTheme="majorHAnsi" w:hint="eastAsia"/>
                <w:color w:val="0000FF"/>
                <w:u w:val="single"/>
              </w:rPr>
              <w:t>/</w:t>
            </w:r>
            <w:r w:rsidR="00A11E43" w:rsidRPr="00A11E43">
              <w:rPr>
                <w:rFonts w:asciiTheme="majorHAnsi" w:eastAsiaTheme="majorHAnsi" w:hAnsiTheme="majorHAnsi"/>
                <w:color w:val="0000FF"/>
                <w:u w:val="single"/>
              </w:rPr>
              <w:t>tkofWrprQry</w:t>
            </w:r>
            <w:r w:rsidR="00427AF5" w:rsidRPr="00427AF5">
              <w:rPr>
                <w:rFonts w:asciiTheme="majorHAnsi" w:eastAsiaTheme="majorHAnsi" w:hAnsiTheme="majorHAnsi"/>
                <w:color w:val="0000FF"/>
                <w:u w:val="single"/>
              </w:rPr>
              <w:t>/retrieveFlghTkofPerm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="00427AF5" w:rsidRPr="00427AF5">
              <w:rPr>
                <w:rFonts w:asciiTheme="majorHAnsi" w:eastAsiaTheme="majorHAnsi" w:hAnsiTheme="majorHAnsi"/>
                <w:color w:val="0000FF"/>
                <w:u w:val="single"/>
              </w:rPr>
              <w:t>tkofDttm=20200814&amp;shipFlgtNm=AF267</w:t>
            </w:r>
          </w:p>
        </w:tc>
      </w:tr>
      <w:tr w:rsidR="00144AA4" w:rsidRPr="00D4696F" w14:paraId="70FCF160" w14:textId="77777777" w:rsidTr="00144AA4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12B6D6" w14:textId="77777777" w:rsidR="00144AA4" w:rsidRPr="00D4696F" w:rsidRDefault="00144AA4" w:rsidP="00FF13E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144AA4" w:rsidRPr="00B10B5E" w14:paraId="5209E6D8" w14:textId="77777777" w:rsidTr="001307D0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32C4F493" w14:textId="77777777" w:rsidR="00144AA4" w:rsidRPr="007574FF" w:rsidRDefault="00144AA4" w:rsidP="00144AA4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48E77941" w14:textId="77777777" w:rsidR="001307D0" w:rsidRPr="001307D0" w:rsidRDefault="001307D0" w:rsidP="001307D0">
            <w:pPr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&lt;tkofFlghIoprRsltVo&gt;</w:t>
            </w:r>
          </w:p>
          <w:p w14:paraId="732381E2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&lt;prcsDttm&gt;</w:t>
            </w:r>
            <w:r w:rsidRPr="001307D0">
              <w:rPr>
                <w:rFonts w:ascii="Verdana" w:hAnsi="Verdana"/>
              </w:rPr>
              <w:t>2020-08-24 13:56</w:t>
            </w:r>
            <w:r w:rsidRPr="001307D0">
              <w:rPr>
                <w:rFonts w:ascii="Verdana" w:hAnsi="Verdana"/>
                <w:color w:val="C00000"/>
              </w:rPr>
              <w:t>&lt;/prcsDttm&gt;</w:t>
            </w:r>
          </w:p>
          <w:p w14:paraId="343AC20C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&lt;arvlCntyPortAirptCd&gt;</w:t>
            </w:r>
            <w:r w:rsidRPr="001307D0">
              <w:rPr>
                <w:rFonts w:ascii="Verdana" w:hAnsi="Verdana"/>
              </w:rPr>
              <w:t>CDG</w:t>
            </w:r>
            <w:r w:rsidRPr="001307D0">
              <w:rPr>
                <w:rFonts w:ascii="Verdana" w:hAnsi="Verdana"/>
                <w:color w:val="C00000"/>
              </w:rPr>
              <w:t>&lt;/arvlCntyPortAirptCd&gt;</w:t>
            </w:r>
          </w:p>
          <w:p w14:paraId="4D332571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 w:hint="eastAsia"/>
                <w:color w:val="C00000"/>
              </w:rPr>
              <w:t>&lt;kornPsngPecnt&gt;</w:t>
            </w:r>
            <w:r w:rsidRPr="001307D0">
              <w:rPr>
                <w:rFonts w:ascii="Verdana" w:hAnsi="Verdana" w:hint="eastAsia"/>
              </w:rPr>
              <w:t>한국인</w:t>
            </w:r>
            <w:r w:rsidRPr="001307D0">
              <w:rPr>
                <w:rFonts w:ascii="Verdana" w:hAnsi="Verdana" w:hint="eastAsia"/>
              </w:rPr>
              <w:t xml:space="preserve">:91, </w:t>
            </w:r>
            <w:r w:rsidRPr="001307D0">
              <w:rPr>
                <w:rFonts w:ascii="Verdana" w:hAnsi="Verdana" w:hint="eastAsia"/>
              </w:rPr>
              <w:t>외국인</w:t>
            </w:r>
            <w:r w:rsidRPr="001307D0">
              <w:rPr>
                <w:rFonts w:ascii="Verdana" w:hAnsi="Verdana" w:hint="eastAsia"/>
              </w:rPr>
              <w:t xml:space="preserve">:53, </w:t>
            </w:r>
            <w:r w:rsidRPr="001307D0">
              <w:rPr>
                <w:rFonts w:ascii="Verdana" w:hAnsi="Verdana" w:hint="eastAsia"/>
              </w:rPr>
              <w:t>출국</w:t>
            </w:r>
            <w:r w:rsidRPr="001307D0">
              <w:rPr>
                <w:rFonts w:ascii="Verdana" w:hAnsi="Verdana" w:hint="eastAsia"/>
              </w:rPr>
              <w:t xml:space="preserve">:0, </w:t>
            </w:r>
            <w:r w:rsidRPr="001307D0">
              <w:rPr>
                <w:rFonts w:ascii="Verdana" w:hAnsi="Verdana" w:hint="eastAsia"/>
              </w:rPr>
              <w:t>통과</w:t>
            </w:r>
            <w:r w:rsidRPr="001307D0">
              <w:rPr>
                <w:rFonts w:ascii="Verdana" w:hAnsi="Verdana" w:hint="eastAsia"/>
              </w:rPr>
              <w:t>:2</w:t>
            </w:r>
            <w:r w:rsidRPr="001307D0">
              <w:rPr>
                <w:rFonts w:ascii="Verdana" w:hAnsi="Verdana" w:hint="eastAsia"/>
                <w:color w:val="C00000"/>
              </w:rPr>
              <w:t>&lt;/kornPsngPecnt&gt;</w:t>
            </w:r>
          </w:p>
          <w:p w14:paraId="3E304D26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&lt;sbmtDttm&gt;</w:t>
            </w:r>
            <w:r w:rsidRPr="001307D0">
              <w:rPr>
                <w:rFonts w:ascii="Verdana" w:hAnsi="Verdana"/>
              </w:rPr>
              <w:t>202008140004</w:t>
            </w:r>
            <w:r w:rsidRPr="001307D0">
              <w:rPr>
                <w:rFonts w:ascii="Verdana" w:hAnsi="Verdana"/>
                <w:color w:val="C00000"/>
              </w:rPr>
              <w:t>&lt;/sbmtDttm&gt;</w:t>
            </w:r>
          </w:p>
          <w:p w14:paraId="5E0C7043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&lt;airRgsrNo&gt;</w:t>
            </w:r>
            <w:r w:rsidRPr="001307D0">
              <w:rPr>
                <w:rFonts w:ascii="Verdana" w:hAnsi="Verdana"/>
              </w:rPr>
              <w:t>FGZNH</w:t>
            </w:r>
            <w:r w:rsidRPr="001307D0">
              <w:rPr>
                <w:rFonts w:ascii="Verdana" w:hAnsi="Verdana"/>
                <w:color w:val="C00000"/>
              </w:rPr>
              <w:t>&lt;/airRgsrNo&gt;</w:t>
            </w:r>
          </w:p>
          <w:p w14:paraId="1E3BA2CB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&lt;arvlCntyPortAirptNatnNm&gt;</w:t>
            </w:r>
            <w:r w:rsidRPr="001307D0">
              <w:rPr>
                <w:rFonts w:ascii="Verdana" w:hAnsi="Verdana"/>
              </w:rPr>
              <w:t>FRANCE</w:t>
            </w:r>
            <w:r w:rsidRPr="001307D0">
              <w:rPr>
                <w:rFonts w:ascii="Verdana" w:hAnsi="Verdana"/>
                <w:color w:val="C00000"/>
              </w:rPr>
              <w:t>&lt;/arvlCntyPortAirptNatnNm&gt;</w:t>
            </w:r>
          </w:p>
          <w:p w14:paraId="70E10129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&lt;dptrPortAirptCd&gt;</w:t>
            </w:r>
            <w:r w:rsidRPr="001307D0">
              <w:rPr>
                <w:rFonts w:ascii="Verdana" w:hAnsi="Verdana"/>
              </w:rPr>
              <w:t>ICN</w:t>
            </w:r>
            <w:r w:rsidRPr="001307D0">
              <w:rPr>
                <w:rFonts w:ascii="Verdana" w:hAnsi="Verdana"/>
                <w:color w:val="C00000"/>
              </w:rPr>
              <w:t>&lt;/dptrPortAirptCd&gt;</w:t>
            </w:r>
          </w:p>
          <w:p w14:paraId="02F683AD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&lt;bggeTtn&gt;</w:t>
            </w:r>
            <w:r w:rsidRPr="001307D0">
              <w:rPr>
                <w:rFonts w:ascii="Verdana" w:hAnsi="Verdana"/>
              </w:rPr>
              <w:t>3606</w:t>
            </w:r>
            <w:r w:rsidRPr="001307D0">
              <w:rPr>
                <w:rFonts w:ascii="Verdana" w:hAnsi="Verdana"/>
                <w:color w:val="C00000"/>
              </w:rPr>
              <w:t>&lt;/bggeTtn&gt;</w:t>
            </w:r>
          </w:p>
          <w:p w14:paraId="4626280A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&lt;masrPiltNm/&gt;</w:t>
            </w:r>
          </w:p>
          <w:p w14:paraId="40DAD736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&lt;tkofDttm&gt;</w:t>
            </w:r>
            <w:r w:rsidRPr="001307D0">
              <w:rPr>
                <w:rFonts w:ascii="Verdana" w:hAnsi="Verdana"/>
              </w:rPr>
              <w:t>20200814005000</w:t>
            </w:r>
            <w:r w:rsidRPr="001307D0">
              <w:rPr>
                <w:rFonts w:ascii="Verdana" w:hAnsi="Verdana"/>
                <w:color w:val="C00000"/>
              </w:rPr>
              <w:t>&lt;/tkofDttm&gt;</w:t>
            </w:r>
          </w:p>
          <w:p w14:paraId="267EF95A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&lt;shipAirCntyCd&gt;</w:t>
            </w:r>
            <w:r w:rsidRPr="001307D0">
              <w:rPr>
                <w:rFonts w:ascii="Verdana" w:hAnsi="Verdana"/>
              </w:rPr>
              <w:t>FR</w:t>
            </w:r>
            <w:r w:rsidRPr="001307D0">
              <w:rPr>
                <w:rFonts w:ascii="Verdana" w:hAnsi="Verdana"/>
                <w:color w:val="C00000"/>
              </w:rPr>
              <w:t>&lt;/shipAirCntyCd&gt;</w:t>
            </w:r>
          </w:p>
          <w:p w14:paraId="7030B727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&lt;loadTtn&gt;</w:t>
            </w:r>
            <w:r w:rsidRPr="001307D0">
              <w:rPr>
                <w:rFonts w:ascii="Verdana" w:hAnsi="Verdana"/>
              </w:rPr>
              <w:t>20390</w:t>
            </w:r>
            <w:r w:rsidRPr="001307D0">
              <w:rPr>
                <w:rFonts w:ascii="Verdana" w:hAnsi="Verdana"/>
                <w:color w:val="C00000"/>
              </w:rPr>
              <w:t>&lt;/loadTtn&gt;</w:t>
            </w:r>
          </w:p>
          <w:p w14:paraId="17EF3B9F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 w:hint="eastAsia"/>
                <w:color w:val="C00000"/>
              </w:rPr>
              <w:t>&lt;airKcdNm&gt;</w:t>
            </w:r>
            <w:r w:rsidRPr="001307D0">
              <w:rPr>
                <w:rFonts w:ascii="Verdana" w:hAnsi="Verdana" w:hint="eastAsia"/>
              </w:rPr>
              <w:t>여객기</w:t>
            </w:r>
            <w:r w:rsidRPr="001307D0">
              <w:rPr>
                <w:rFonts w:ascii="Verdana" w:hAnsi="Verdana" w:hint="eastAsia"/>
                <w:color w:val="C00000"/>
              </w:rPr>
              <w:t>&lt;/airKcdNm&gt;</w:t>
            </w:r>
          </w:p>
          <w:p w14:paraId="4FCEFE54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&lt;shipFlgtNm&gt;</w:t>
            </w:r>
            <w:r w:rsidRPr="001307D0">
              <w:rPr>
                <w:rFonts w:ascii="Verdana" w:hAnsi="Verdana"/>
              </w:rPr>
              <w:t>AF267</w:t>
            </w:r>
            <w:r w:rsidRPr="001307D0">
              <w:rPr>
                <w:rFonts w:ascii="Verdana" w:hAnsi="Verdana"/>
                <w:color w:val="C00000"/>
              </w:rPr>
              <w:t>&lt;/shipFlgtNm&gt;</w:t>
            </w:r>
          </w:p>
          <w:p w14:paraId="52FFC5DD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&lt;intnTtn&gt;</w:t>
            </w:r>
            <w:r w:rsidRPr="001307D0">
              <w:rPr>
                <w:rFonts w:ascii="Verdana" w:hAnsi="Verdana"/>
              </w:rPr>
              <w:t>345</w:t>
            </w:r>
            <w:r w:rsidRPr="001307D0">
              <w:rPr>
                <w:rFonts w:ascii="Verdana" w:hAnsi="Verdana"/>
                <w:color w:val="C00000"/>
              </w:rPr>
              <w:t>&lt;/intnTtn&gt;</w:t>
            </w:r>
          </w:p>
          <w:p w14:paraId="395697F6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&lt;psmtTtn&gt;</w:t>
            </w:r>
            <w:r w:rsidRPr="001307D0">
              <w:rPr>
                <w:rFonts w:ascii="Verdana" w:hAnsi="Verdana"/>
              </w:rPr>
              <w:t>0</w:t>
            </w:r>
            <w:r w:rsidRPr="001307D0">
              <w:rPr>
                <w:rFonts w:ascii="Verdana" w:hAnsi="Verdana"/>
                <w:color w:val="C00000"/>
              </w:rPr>
              <w:t>&lt;/psmtTtn&gt;</w:t>
            </w:r>
          </w:p>
          <w:p w14:paraId="4A1088B1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 w:hint="eastAsia"/>
                <w:color w:val="C00000"/>
              </w:rPr>
              <w:t>&lt;kornCrmbPecnt&gt;</w:t>
            </w:r>
            <w:r w:rsidRPr="001307D0">
              <w:rPr>
                <w:rFonts w:ascii="Verdana" w:hAnsi="Verdana" w:hint="eastAsia"/>
              </w:rPr>
              <w:t>한국인</w:t>
            </w:r>
            <w:r w:rsidRPr="001307D0">
              <w:rPr>
                <w:rFonts w:ascii="Verdana" w:hAnsi="Verdana" w:hint="eastAsia"/>
              </w:rPr>
              <w:t xml:space="preserve">:0, </w:t>
            </w:r>
            <w:r w:rsidRPr="001307D0">
              <w:rPr>
                <w:rFonts w:ascii="Verdana" w:hAnsi="Verdana" w:hint="eastAsia"/>
              </w:rPr>
              <w:t>외국인</w:t>
            </w:r>
            <w:r w:rsidRPr="001307D0">
              <w:rPr>
                <w:rFonts w:ascii="Verdana" w:hAnsi="Verdana" w:hint="eastAsia"/>
              </w:rPr>
              <w:t>:15</w:t>
            </w:r>
            <w:r w:rsidRPr="001307D0">
              <w:rPr>
                <w:rFonts w:ascii="Verdana" w:hAnsi="Verdana" w:hint="eastAsia"/>
                <w:color w:val="C00000"/>
              </w:rPr>
              <w:t>&lt;/kornCrmbPecnt&gt;</w:t>
            </w:r>
          </w:p>
          <w:p w14:paraId="7758BD59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 w:hint="eastAsia"/>
                <w:color w:val="C00000"/>
              </w:rPr>
              <w:t>&lt;audtEmpSgn&gt;</w:t>
            </w:r>
            <w:r w:rsidRPr="001307D0">
              <w:rPr>
                <w:rFonts w:ascii="Verdana" w:hAnsi="Verdana" w:hint="eastAsia"/>
              </w:rPr>
              <w:t>인천세관</w:t>
            </w:r>
            <w:r w:rsidRPr="001307D0">
              <w:rPr>
                <w:rFonts w:ascii="Verdana" w:hAnsi="Verdana" w:hint="eastAsia"/>
              </w:rPr>
              <w:t xml:space="preserve"> </w:t>
            </w:r>
            <w:r w:rsidRPr="001307D0">
              <w:rPr>
                <w:rFonts w:ascii="Verdana" w:hAnsi="Verdana" w:hint="eastAsia"/>
                <w:color w:val="C00000"/>
              </w:rPr>
              <w:t>&lt;/audtEmpSgn&gt;</w:t>
            </w:r>
          </w:p>
          <w:p w14:paraId="2264F160" w14:textId="77777777" w:rsidR="001307D0" w:rsidRPr="001307D0" w:rsidRDefault="001307D0" w:rsidP="001307D0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1307D0">
              <w:rPr>
                <w:rFonts w:ascii="Verdana" w:hAnsi="Verdana"/>
                <w:color w:val="C00000"/>
              </w:rPr>
              <w:t>&lt;dptrPortAirptNatnNm&gt;</w:t>
            </w:r>
            <w:r w:rsidRPr="001307D0">
              <w:rPr>
                <w:rFonts w:ascii="Verdana" w:hAnsi="Verdana"/>
              </w:rPr>
              <w:t>R.KOREA</w:t>
            </w:r>
            <w:r w:rsidRPr="001307D0">
              <w:rPr>
                <w:rFonts w:ascii="Verdana" w:hAnsi="Verdana"/>
                <w:color w:val="C00000"/>
              </w:rPr>
              <w:t>&lt;/dptrPortAirptNatnNm&gt;</w:t>
            </w:r>
          </w:p>
          <w:p w14:paraId="158CB509" w14:textId="77777777" w:rsidR="00144AA4" w:rsidRPr="00340B31" w:rsidRDefault="001307D0" w:rsidP="001307D0">
            <w:pPr>
              <w:rPr>
                <w:b/>
                <w:color w:val="0000FF"/>
              </w:rPr>
            </w:pPr>
            <w:r w:rsidRPr="001307D0">
              <w:rPr>
                <w:rFonts w:ascii="Verdana" w:hAnsi="Verdana"/>
                <w:color w:val="C00000"/>
              </w:rPr>
              <w:t>&lt;/tkofFlghIoprRsltVo&gt;</w:t>
            </w:r>
          </w:p>
        </w:tc>
      </w:tr>
    </w:tbl>
    <w:p w14:paraId="60E9DEBC" w14:textId="77777777" w:rsidR="002B22CD" w:rsidRDefault="002B22CD" w:rsidP="00144AA4">
      <w:pPr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 w14:paraId="0712AC37" w14:textId="77777777" w:rsidR="00537780" w:rsidRPr="00537780" w:rsidRDefault="00537780" w:rsidP="00537780">
      <w:pPr>
        <w:pStyle w:val="afc"/>
        <w:keepNext/>
        <w:widowControl w:val="0"/>
        <w:numPr>
          <w:ilvl w:val="2"/>
          <w:numId w:val="1"/>
        </w:numPr>
        <w:spacing w:before="240" w:after="240" w:line="240" w:lineRule="atLeast"/>
        <w:ind w:leftChars="0" w:left="0"/>
        <w:outlineLvl w:val="2"/>
        <w:rPr>
          <w:rFonts w:hAnsi="Arial"/>
          <w:vanish/>
          <w:sz w:val="24"/>
        </w:rPr>
      </w:pPr>
      <w:bookmarkStart w:id="68" w:name="_Toc113450625"/>
      <w:bookmarkStart w:id="69" w:name="_Toc117069150"/>
      <w:bookmarkStart w:id="70" w:name="_Toc138681986"/>
      <w:bookmarkStart w:id="71" w:name="_Toc141967065"/>
      <w:bookmarkStart w:id="72" w:name="_Toc145347820"/>
      <w:bookmarkStart w:id="73" w:name="_Toc147494444"/>
      <w:bookmarkStart w:id="74" w:name="_Toc149116718"/>
      <w:bookmarkStart w:id="75" w:name="_Toc149229083"/>
      <w:bookmarkStart w:id="76" w:name="_Toc149229148"/>
      <w:bookmarkStart w:id="77" w:name="_Toc161922342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72656C41" w14:textId="77777777" w:rsidR="008503FE" w:rsidRPr="00537780" w:rsidRDefault="008503FE" w:rsidP="00537780">
      <w:pPr>
        <w:pStyle w:val="3"/>
        <w:rPr>
          <w:rFonts w:asciiTheme="majorEastAsia" w:eastAsiaTheme="majorEastAsia" w:hAnsiTheme="majorEastAsia"/>
          <w:b/>
        </w:rPr>
      </w:pPr>
      <w:bookmarkStart w:id="78" w:name="_Toc161922343"/>
      <w:r w:rsidRPr="00537780">
        <w:rPr>
          <w:rFonts w:asciiTheme="majorEastAsia" w:eastAsiaTheme="majorEastAsia" w:hAnsiTheme="majorEastAsia" w:hint="eastAsia"/>
          <w:b/>
        </w:rPr>
        <w:t>재수출면세 이행잔량 조회</w:t>
      </w:r>
      <w:bookmarkEnd w:id="78"/>
    </w:p>
    <w:p w14:paraId="37F6F53F" w14:textId="77777777" w:rsidR="005816FE" w:rsidRDefault="005816FE" w:rsidP="005816FE">
      <w:pPr>
        <w:pStyle w:val="afc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5816FE" w:rsidRPr="006777DC" w14:paraId="5C5EA839" w14:textId="77777777" w:rsidTr="00AE69BA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182B40A4" w14:textId="77777777" w:rsidR="005816FE" w:rsidRPr="0081418F" w:rsidRDefault="005816FE" w:rsidP="00AE69BA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4E5B8362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CC1C19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42</w:t>
            </w:r>
          </w:p>
        </w:tc>
      </w:tr>
      <w:tr w:rsidR="005816FE" w:rsidRPr="006777DC" w14:paraId="73CBD10B" w14:textId="77777777" w:rsidTr="00AE69B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366874F0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05AFA0C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37768D" w14:textId="77777777" w:rsidR="005816FE" w:rsidRPr="00795017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재수출면세 이행잔량 조회</w:t>
            </w:r>
          </w:p>
        </w:tc>
      </w:tr>
      <w:tr w:rsidR="005816FE" w:rsidRPr="006777DC" w14:paraId="01253A1E" w14:textId="77777777" w:rsidTr="00AE69BA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6D1F7A52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BA48835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20A532A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5816FE">
              <w:rPr>
                <w:rFonts w:asciiTheme="majorHAnsi" w:eastAsiaTheme="majorHAnsi" w:hAnsiTheme="majorHAnsi"/>
              </w:rPr>
              <w:t>reexpTxfrFfmnRsqtyQry</w:t>
            </w:r>
          </w:p>
        </w:tc>
      </w:tr>
      <w:tr w:rsidR="005816FE" w:rsidRPr="006777DC" w14:paraId="43F4D1B3" w14:textId="77777777" w:rsidTr="00AE69BA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C334BCC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26EF7BBF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6B1AED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재수출면세 이행잔량 정보 제공</w:t>
            </w:r>
          </w:p>
        </w:tc>
      </w:tr>
      <w:tr w:rsidR="005816FE" w:rsidRPr="006777DC" w14:paraId="6FF91BC3" w14:textId="77777777" w:rsidTr="00AE69BA">
        <w:tc>
          <w:tcPr>
            <w:tcW w:w="723" w:type="pct"/>
            <w:vMerge w:val="restart"/>
            <w:shd w:val="pct10" w:color="auto" w:fill="auto"/>
            <w:vAlign w:val="center"/>
          </w:tcPr>
          <w:p w14:paraId="221D88DC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621828AD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3DD5CFF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6E458EE8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7D88462D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5816FE" w:rsidRPr="006777DC" w14:paraId="490A5C12" w14:textId="77777777" w:rsidTr="00AE69BA">
        <w:tc>
          <w:tcPr>
            <w:tcW w:w="723" w:type="pct"/>
            <w:vMerge/>
            <w:shd w:val="pct10" w:color="auto" w:fill="auto"/>
            <w:vAlign w:val="center"/>
          </w:tcPr>
          <w:p w14:paraId="42AB0BF0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6F5D905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10935EB3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00A4B041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5816FE" w:rsidRPr="006777DC" w14:paraId="713ABF05" w14:textId="77777777" w:rsidTr="00AE69BA">
        <w:tc>
          <w:tcPr>
            <w:tcW w:w="723" w:type="pct"/>
            <w:vMerge/>
            <w:shd w:val="pct10" w:color="auto" w:fill="auto"/>
            <w:vAlign w:val="center"/>
          </w:tcPr>
          <w:p w14:paraId="2D7AE9B2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F6417B8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EEE7AE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5816FE" w:rsidRPr="006777DC" w14:paraId="001D2487" w14:textId="77777777" w:rsidTr="00AE69BA">
        <w:tc>
          <w:tcPr>
            <w:tcW w:w="723" w:type="pct"/>
            <w:vMerge w:val="restart"/>
            <w:shd w:val="pct10" w:color="auto" w:fill="auto"/>
            <w:vAlign w:val="center"/>
          </w:tcPr>
          <w:p w14:paraId="75BF2796" w14:textId="77777777" w:rsidR="005816FE" w:rsidRPr="0081418F" w:rsidRDefault="005816FE" w:rsidP="00AE69BA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415EA09A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643F834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895CEF0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630A42F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3174E22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5816FE" w:rsidRPr="006777DC" w14:paraId="66024919" w14:textId="77777777" w:rsidTr="00AE69BA">
        <w:tc>
          <w:tcPr>
            <w:tcW w:w="723" w:type="pct"/>
            <w:vMerge/>
            <w:shd w:val="pct10" w:color="auto" w:fill="auto"/>
            <w:vAlign w:val="center"/>
          </w:tcPr>
          <w:p w14:paraId="790F0F07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1C08464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A3DA80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5816FE" w:rsidRPr="006777DC" w14:paraId="05C4B7EC" w14:textId="77777777" w:rsidTr="00AE69BA">
        <w:tc>
          <w:tcPr>
            <w:tcW w:w="723" w:type="pct"/>
            <w:vMerge w:val="restart"/>
            <w:shd w:val="pct10" w:color="auto" w:fill="auto"/>
            <w:vAlign w:val="center"/>
          </w:tcPr>
          <w:p w14:paraId="00BB33CE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28BF12A5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3B0F3F" w14:textId="77777777" w:rsidR="005816FE" w:rsidRPr="007574FF" w:rsidRDefault="005816FE" w:rsidP="00AE69B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5816FE">
              <w:rPr>
                <w:rFonts w:asciiTheme="majorHAnsi" w:eastAsiaTheme="majorHAnsi" w:hAnsiTheme="majorHAnsi"/>
              </w:rPr>
              <w:t>reexpTxfrFfmnRsqtyQry/retrieveReexpTxfrFfmnRsqty</w:t>
            </w:r>
          </w:p>
        </w:tc>
      </w:tr>
      <w:tr w:rsidR="005816FE" w:rsidRPr="006777DC" w14:paraId="3F31AE5A" w14:textId="77777777" w:rsidTr="00AE69BA">
        <w:tc>
          <w:tcPr>
            <w:tcW w:w="723" w:type="pct"/>
            <w:vMerge/>
            <w:shd w:val="pct10" w:color="auto" w:fill="auto"/>
            <w:vAlign w:val="center"/>
          </w:tcPr>
          <w:p w14:paraId="66D0943A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AD35773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8CEC393" w14:textId="77777777" w:rsidR="005816FE" w:rsidRPr="007574FF" w:rsidRDefault="005816FE" w:rsidP="00AE69B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Pr="005816FE">
              <w:rPr>
                <w:rFonts w:asciiTheme="majorHAnsi" w:eastAsiaTheme="majorHAnsi" w:hAnsiTheme="majorHAnsi"/>
              </w:rPr>
              <w:t>reexpTxfrFfmnRsqtyQry/retrieveReexpTxfrFfmnRsqty</w:t>
            </w:r>
          </w:p>
        </w:tc>
      </w:tr>
      <w:tr w:rsidR="005816FE" w:rsidRPr="006777DC" w14:paraId="44E07E8E" w14:textId="77777777" w:rsidTr="00AE69BA">
        <w:tc>
          <w:tcPr>
            <w:tcW w:w="723" w:type="pct"/>
            <w:vMerge w:val="restart"/>
            <w:shd w:val="pct10" w:color="auto" w:fill="auto"/>
            <w:vAlign w:val="center"/>
          </w:tcPr>
          <w:p w14:paraId="6FFA8544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8D761FC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D6EA1E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5816FE" w:rsidRPr="006777DC" w14:paraId="08CB8185" w14:textId="77777777" w:rsidTr="00AE69BA">
        <w:tc>
          <w:tcPr>
            <w:tcW w:w="723" w:type="pct"/>
            <w:vMerge/>
            <w:shd w:val="pct10" w:color="auto" w:fill="auto"/>
            <w:vAlign w:val="center"/>
          </w:tcPr>
          <w:p w14:paraId="7363D896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878EBE0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1FDD41B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71BEE094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42BA86A0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816FE" w:rsidRPr="006777DC" w14:paraId="6A5ED523" w14:textId="77777777" w:rsidTr="00AE69BA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234732F" w14:textId="77777777" w:rsidR="005816FE" w:rsidRPr="0081418F" w:rsidRDefault="005816FE" w:rsidP="00AE69BA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1337777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E7ADC36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816FE" w:rsidRPr="006777DC" w14:paraId="2443CC43" w14:textId="77777777" w:rsidTr="00AE69B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3239188" w14:textId="77777777" w:rsidR="005816FE" w:rsidRPr="0081418F" w:rsidRDefault="005816FE" w:rsidP="00AE69BA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92E4E0" w14:textId="77777777" w:rsidR="005816FE" w:rsidRDefault="005816FE" w:rsidP="00AE69BA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1C633061" w14:textId="77777777" w:rsidR="005816FE" w:rsidRPr="0081418F" w:rsidRDefault="005816FE" w:rsidP="00AE69BA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7FFE3B4" w14:textId="77777777" w:rsidR="0078168C" w:rsidRPr="0078168C" w:rsidRDefault="0078168C" w:rsidP="0078168C">
      <w:pPr>
        <w:jc w:val="left"/>
        <w:rPr>
          <w:rFonts w:asciiTheme="majorHAnsi" w:eastAsiaTheme="majorHAnsi" w:hAnsiTheme="majorHAnsi"/>
          <w:b/>
          <w:sz w:val="24"/>
        </w:rPr>
      </w:pPr>
    </w:p>
    <w:p w14:paraId="0ECF6788" w14:textId="77777777" w:rsidR="00AE69BA" w:rsidRDefault="00AE69BA" w:rsidP="0078168C">
      <w:pPr>
        <w:pStyle w:val="afc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1533"/>
        <w:gridCol w:w="1302"/>
        <w:gridCol w:w="1097"/>
        <w:gridCol w:w="4094"/>
      </w:tblGrid>
      <w:tr w:rsidR="0078168C" w:rsidRPr="00795232" w14:paraId="0A001E4B" w14:textId="77777777" w:rsidTr="00455A7C">
        <w:tc>
          <w:tcPr>
            <w:tcW w:w="807" w:type="pct"/>
            <w:shd w:val="pct10" w:color="auto" w:fill="auto"/>
            <w:vAlign w:val="center"/>
          </w:tcPr>
          <w:p w14:paraId="45C3788A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76F41F72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0E67460A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2AF69738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511411EA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78168C" w:rsidRPr="00795232" w14:paraId="61EB39B8" w14:textId="77777777" w:rsidTr="00455A7C">
        <w:tc>
          <w:tcPr>
            <w:tcW w:w="807" w:type="pct"/>
            <w:shd w:val="clear" w:color="auto" w:fill="auto"/>
            <w:vAlign w:val="center"/>
          </w:tcPr>
          <w:p w14:paraId="4196E662" w14:textId="77777777" w:rsidR="0078168C" w:rsidRPr="00DB0656" w:rsidRDefault="0078168C" w:rsidP="00455A7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imp</w:t>
            </w:r>
            <w:r w:rsidRPr="00DB0656">
              <w:rPr>
                <w:rFonts w:asciiTheme="majorHAnsi" w:eastAsiaTheme="majorHAnsi" w:hAnsiTheme="majorHAnsi" w:hint="eastAsia"/>
                <w:sz w:val="20"/>
              </w:rPr>
              <w:t>DclrNo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55110DD9" w14:textId="77777777" w:rsidR="0078168C" w:rsidRPr="00DB0656" w:rsidRDefault="00E561DC" w:rsidP="00455A7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수입</w:t>
            </w:r>
            <w:r w:rsidR="0078168C" w:rsidRPr="00DB0656">
              <w:rPr>
                <w:rFonts w:asciiTheme="majorHAnsi" w:eastAsiaTheme="majorHAnsi" w:hAnsiTheme="majorHAnsi" w:hint="eastAsia"/>
                <w:sz w:val="20"/>
              </w:rPr>
              <w:t>신고번호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0A4D2C48" w14:textId="77777777" w:rsidR="0078168C" w:rsidRPr="00DB0656" w:rsidRDefault="0078168C" w:rsidP="00455A7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DA86F97" w14:textId="77777777" w:rsidR="0078168C" w:rsidRPr="00DB0656" w:rsidRDefault="0078168C" w:rsidP="00455A7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51CDDEDA" w14:textId="77777777" w:rsidR="0078168C" w:rsidRPr="00DB0656" w:rsidRDefault="0078168C" w:rsidP="00455A7C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8123099" w14:textId="77777777" w:rsidR="005816FE" w:rsidRDefault="005816FE" w:rsidP="005816FE"/>
    <w:p w14:paraId="0CDF0E83" w14:textId="77777777" w:rsidR="0078168C" w:rsidRDefault="005B6ABE" w:rsidP="0078168C">
      <w:pPr>
        <w:pStyle w:val="afc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</w:t>
      </w:r>
      <w:r w:rsidR="0078168C">
        <w:rPr>
          <w:rFonts w:asciiTheme="majorHAnsi" w:eastAsiaTheme="majorHAnsi" w:hAnsiTheme="majorHAnsi" w:hint="eastAsia"/>
          <w:b/>
          <w:sz w:val="24"/>
        </w:rPr>
        <w:t>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4"/>
        <w:gridCol w:w="1899"/>
        <w:gridCol w:w="1030"/>
        <w:gridCol w:w="1076"/>
        <w:gridCol w:w="3051"/>
      </w:tblGrid>
      <w:tr w:rsidR="0078168C" w:rsidRPr="00795232" w14:paraId="25A944A1" w14:textId="77777777" w:rsidTr="0078168C">
        <w:trPr>
          <w:trHeight w:val="280"/>
        </w:trPr>
        <w:tc>
          <w:tcPr>
            <w:tcW w:w="1314" w:type="pct"/>
            <w:shd w:val="pct10" w:color="auto" w:fill="auto"/>
            <w:vAlign w:val="center"/>
          </w:tcPr>
          <w:p w14:paraId="643C8284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0067F45F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2F16A200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1251AA67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95" w:type="pct"/>
            <w:shd w:val="pct10" w:color="auto" w:fill="auto"/>
            <w:vAlign w:val="center"/>
          </w:tcPr>
          <w:p w14:paraId="6202EF75" w14:textId="77777777" w:rsidR="0078168C" w:rsidRPr="00795232" w:rsidRDefault="0078168C" w:rsidP="00455A7C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78168C" w:rsidRPr="007574FF" w14:paraId="3FF4BD38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AA842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imp</w:t>
            </w:r>
            <w:r w:rsidRPr="00DB0656">
              <w:rPr>
                <w:rFonts w:asciiTheme="majorHAnsi" w:eastAsiaTheme="majorHAnsi" w:hAnsiTheme="majorHAnsi" w:hint="eastAsia"/>
                <w:sz w:val="20"/>
              </w:rPr>
              <w:t>DclrNo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5C8AA" w14:textId="77777777" w:rsidR="0078168C" w:rsidRDefault="00AB6A25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수입</w:t>
            </w:r>
            <w:r w:rsidR="0078168C" w:rsidRPr="00DB0656">
              <w:rPr>
                <w:rFonts w:asciiTheme="majorHAnsi" w:eastAsiaTheme="majorHAnsi" w:hAnsiTheme="majorHAnsi" w:hint="eastAsia"/>
                <w:sz w:val="20"/>
              </w:rPr>
              <w:t>신고번호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FEFAE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AE2D1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C4876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0EDDB3B8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BEBD4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2FFBB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96900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DE418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41DF3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524012D1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45569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dclrQty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D867E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D7874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2A41A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E4880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61F3C3D4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EBE3A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4C343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3B57B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2F36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E0A74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5B632821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C84FD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totReexpFfmnQty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6CA1A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452BE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6E9E9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873E7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3BD11A8C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75135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totReexpFfmnWght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32236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46828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C87A5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C98DC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03A28EE4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4328B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qtyRsqty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3D57D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1F1D4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72E8D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1BD93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204171E1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0762E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wghtRsqty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282C6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FCB63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A4631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3AC9A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78168C" w:rsidRPr="007574FF" w14:paraId="0657BD8F" w14:textId="77777777" w:rsidTr="00781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A87BA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78168C"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5ACE2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재수출이행일자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62A6E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666A7" w14:textId="77777777" w:rsidR="0078168C" w:rsidRDefault="00BE1797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CB9FC" w14:textId="77777777" w:rsidR="0078168C" w:rsidRDefault="0078168C" w:rsidP="00455A7C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6F0FD596" w14:textId="77777777" w:rsidR="0078168C" w:rsidRDefault="0078168C" w:rsidP="0078168C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D81D600" w14:textId="77777777" w:rsidR="0078168C" w:rsidRDefault="0078168C" w:rsidP="005816FE"/>
    <w:p w14:paraId="08FB973E" w14:textId="77777777" w:rsidR="00AB6A25" w:rsidRDefault="00AB6A25" w:rsidP="00AB6A25">
      <w:pPr>
        <w:pStyle w:val="afc"/>
        <w:numPr>
          <w:ilvl w:val="0"/>
          <w:numId w:val="60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B6A25" w:rsidRPr="00D4696F" w14:paraId="2CAE308F" w14:textId="77777777" w:rsidTr="00455A7C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E5E5D0" w14:textId="77777777" w:rsidR="00AB6A25" w:rsidRPr="00D4696F" w:rsidRDefault="00AB6A25" w:rsidP="00455A7C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B6A25" w:rsidRPr="00795017" w14:paraId="092C0B47" w14:textId="77777777" w:rsidTr="00455A7C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189A92E" w14:textId="77777777" w:rsidR="00AB6A25" w:rsidRPr="007574FF" w:rsidRDefault="00AB6A25" w:rsidP="00AB6A25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</w:t>
            </w:r>
            <w:r w:rsidRPr="00AB6A25">
              <w:rPr>
                <w:rFonts w:asciiTheme="majorHAnsi" w:eastAsiaTheme="majorHAnsi" w:hAnsiTheme="majorHAnsi" w:hint="eastAsia"/>
                <w:color w:val="0000FF"/>
                <w:u w:val="single"/>
              </w:rPr>
              <w:t>/</w:t>
            </w:r>
            <w:r w:rsidRPr="00AB6A25"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</w:t>
            </w:r>
            <w:r w:rsidRPr="00AB6A25">
              <w:rPr>
                <w:rFonts w:asciiTheme="majorHAnsi" w:eastAsiaTheme="majorHAnsi" w:hAnsiTheme="majorHAnsi" w:hint="eastAsia"/>
                <w:color w:val="0033CC"/>
                <w:szCs w:val="22"/>
                <w:u w:val="single"/>
              </w:rPr>
              <w:t>r</w:t>
            </w:r>
            <w:r w:rsidRPr="00AB6A25">
              <w:rPr>
                <w:rFonts w:asciiTheme="majorHAnsi" w:eastAsiaTheme="majorHAnsi" w:hAnsiTheme="majorHAnsi"/>
                <w:color w:val="0033CC"/>
                <w:u w:val="single"/>
              </w:rPr>
              <w:t>est/reexpTxfrFfmnRsqtyQry/retrieveReexpTxfrFfmnRsqty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Pr="00AB6A25">
              <w:rPr>
                <w:rFonts w:asciiTheme="majorHAnsi" w:eastAsiaTheme="majorHAnsi" w:hAnsiTheme="majorHAnsi"/>
                <w:color w:val="0000FF"/>
                <w:u w:val="single"/>
              </w:rPr>
              <w:t>impDclrNo</w:t>
            </w:r>
            <w:r w:rsidRPr="00427AF5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1</w:t>
            </w:r>
            <w:r w:rsidR="00D710EB">
              <w:rPr>
                <w:rFonts w:asciiTheme="majorHAnsi" w:eastAsiaTheme="majorHAnsi" w:hAnsiTheme="majorHAnsi" w:hint="eastAsia"/>
                <w:color w:val="0000FF"/>
                <w:u w:val="single"/>
              </w:rPr>
              <w:t>0***********</w:t>
            </w:r>
            <w:r>
              <w:rPr>
                <w:rFonts w:asciiTheme="majorHAnsi" w:eastAsiaTheme="majorHAnsi" w:hAnsiTheme="majorHAnsi" w:hint="eastAsia"/>
                <w:color w:val="0000FF"/>
                <w:u w:val="single"/>
              </w:rPr>
              <w:t>M</w:t>
            </w:r>
          </w:p>
        </w:tc>
      </w:tr>
      <w:tr w:rsidR="00AB6A25" w:rsidRPr="00D4696F" w14:paraId="55D08B01" w14:textId="77777777" w:rsidTr="00455A7C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B953CB" w14:textId="77777777" w:rsidR="00AB6A25" w:rsidRPr="00D4696F" w:rsidRDefault="00AB6A25" w:rsidP="00455A7C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B6A25" w:rsidRPr="00B10B5E" w14:paraId="624FE702" w14:textId="77777777" w:rsidTr="00455A7C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3C7193BC" w14:textId="77777777" w:rsidR="00B529CE" w:rsidRPr="00B529CE" w:rsidRDefault="00AB6A25" w:rsidP="00455A7C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6C3D5C20" w14:textId="77777777" w:rsidR="00B529CE" w:rsidRPr="00B529CE" w:rsidRDefault="00B529CE" w:rsidP="00B529CE">
            <w:pPr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&lt;reexpTxfrFfmnRsqtyQryRtnVo&gt;</w:t>
            </w:r>
          </w:p>
          <w:p w14:paraId="090426BF" w14:textId="77777777" w:rsidR="00B529CE" w:rsidRPr="00B529CE" w:rsidRDefault="00B529CE" w:rsidP="00B529C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&lt;ntceInfo/&gt;</w:t>
            </w:r>
          </w:p>
          <w:p w14:paraId="7F4F2F3F" w14:textId="77777777" w:rsidR="00B529CE" w:rsidRPr="00B529CE" w:rsidRDefault="00B529CE" w:rsidP="00B529C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&lt;tCnt&gt;</w:t>
            </w:r>
            <w:r w:rsidRPr="00BE1797">
              <w:rPr>
                <w:rFonts w:ascii="Verdana" w:hAnsi="Verdana"/>
              </w:rPr>
              <w:t>1</w:t>
            </w:r>
            <w:r w:rsidRPr="00B529CE">
              <w:rPr>
                <w:rFonts w:ascii="Verdana" w:hAnsi="Verdana"/>
                <w:color w:val="C00000"/>
              </w:rPr>
              <w:t>&lt;/tCnt&gt;</w:t>
            </w:r>
          </w:p>
          <w:p w14:paraId="1BD47721" w14:textId="77777777" w:rsidR="00B529CE" w:rsidRPr="00B529CE" w:rsidRDefault="00B529CE" w:rsidP="00B529C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&lt;reexpTxfrFfmnRsqtyQryRsltVo&gt;</w:t>
            </w:r>
          </w:p>
          <w:p w14:paraId="40EAEE8D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&lt;wghtRsqty&gt;</w:t>
            </w:r>
            <w:r w:rsidR="00BE1797" w:rsidRPr="00BE1797">
              <w:rPr>
                <w:rFonts w:ascii="Verdana" w:hAnsi="Verdana" w:hint="eastAsia"/>
              </w:rPr>
              <w:t>54403.2</w:t>
            </w:r>
            <w:r w:rsidRPr="00B529CE">
              <w:rPr>
                <w:rFonts w:ascii="Verdana" w:hAnsi="Verdana"/>
                <w:color w:val="C00000"/>
              </w:rPr>
              <w:t>&lt;/wghtRsqty&gt;</w:t>
            </w:r>
          </w:p>
          <w:p w14:paraId="0FCE6E98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&lt;totReexpFfmnWght&gt;</w:t>
            </w:r>
            <w:r w:rsidR="00BE1797" w:rsidRPr="00BE1797">
              <w:rPr>
                <w:rFonts w:ascii="Verdana" w:hAnsi="Verdana" w:hint="eastAsia"/>
              </w:rPr>
              <w:t>0</w:t>
            </w:r>
            <w:r w:rsidRPr="00B529CE">
              <w:rPr>
                <w:rFonts w:ascii="Verdana" w:hAnsi="Verdana"/>
                <w:color w:val="C00000"/>
              </w:rPr>
              <w:t>&lt;/totReexpFfmnWght&gt;</w:t>
            </w:r>
          </w:p>
          <w:p w14:paraId="7D7568C0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&lt;impDclrNo&gt;</w:t>
            </w:r>
            <w:r w:rsidR="00BE1797" w:rsidRPr="00BE1797">
              <w:rPr>
                <w:rFonts w:asciiTheme="majorHAnsi" w:eastAsiaTheme="majorHAnsi" w:hAnsiTheme="majorHAnsi" w:hint="eastAsia"/>
              </w:rPr>
              <w:t>10***********M</w:t>
            </w:r>
            <w:r w:rsidR="00BE1797" w:rsidRPr="00BE1797">
              <w:rPr>
                <w:rFonts w:ascii="Verdana" w:hAnsi="Verdana"/>
              </w:rPr>
              <w:t xml:space="preserve"> </w:t>
            </w:r>
            <w:r w:rsidRPr="00B529CE">
              <w:rPr>
                <w:rFonts w:ascii="Verdana" w:hAnsi="Verdana"/>
                <w:color w:val="C00000"/>
              </w:rPr>
              <w:t>&lt;/impDclrNo&gt;</w:t>
            </w:r>
          </w:p>
          <w:p w14:paraId="1C407C0C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&lt;reexpFfmnLastEnfrDt&gt;</w:t>
            </w:r>
            <w:r w:rsidR="00BE1797">
              <w:rPr>
                <w:rFonts w:ascii="Verdana" w:hAnsi="Verdana" w:hint="eastAsia"/>
              </w:rPr>
              <w:t>20150908</w:t>
            </w:r>
            <w:r w:rsidRPr="00B529CE">
              <w:rPr>
                <w:rFonts w:ascii="Verdana" w:hAnsi="Verdana"/>
                <w:color w:val="C00000"/>
              </w:rPr>
              <w:t>&lt;/reexpFfmnLastEnfrDt&gt;</w:t>
            </w:r>
          </w:p>
          <w:p w14:paraId="70E39A38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&lt;dclrQty&gt;</w:t>
            </w:r>
            <w:r w:rsidR="00BE1797" w:rsidRPr="00BE1797">
              <w:rPr>
                <w:rFonts w:ascii="Verdana" w:hAnsi="Verdana" w:hint="eastAsia"/>
              </w:rPr>
              <w:t>0</w:t>
            </w:r>
            <w:r w:rsidRPr="00B529CE">
              <w:rPr>
                <w:rFonts w:ascii="Verdana" w:hAnsi="Verdana"/>
                <w:color w:val="C00000"/>
              </w:rPr>
              <w:t>&lt;/dclrQty&gt;</w:t>
            </w:r>
          </w:p>
          <w:p w14:paraId="66A04995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&lt;qtyRsqty&gt;</w:t>
            </w:r>
            <w:r w:rsidR="00BE1797" w:rsidRPr="00BE1797">
              <w:rPr>
                <w:rFonts w:ascii="Verdana" w:hAnsi="Verdana" w:hint="eastAsia"/>
              </w:rPr>
              <w:t>0</w:t>
            </w:r>
            <w:r w:rsidRPr="00B529CE">
              <w:rPr>
                <w:rFonts w:ascii="Verdana" w:hAnsi="Verdana"/>
                <w:color w:val="C00000"/>
              </w:rPr>
              <w:t>&lt;/qtyRsqty&gt;</w:t>
            </w:r>
          </w:p>
          <w:p w14:paraId="2E33C10E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&lt;totReexpFfmnQty&gt;</w:t>
            </w:r>
            <w:r w:rsidR="00BE1797" w:rsidRPr="00BE1797">
              <w:rPr>
                <w:rFonts w:ascii="Verdana" w:hAnsi="Verdana" w:hint="eastAsia"/>
              </w:rPr>
              <w:t>0</w:t>
            </w:r>
            <w:r w:rsidRPr="00B529CE">
              <w:rPr>
                <w:rFonts w:ascii="Verdana" w:hAnsi="Verdana"/>
                <w:color w:val="C00000"/>
              </w:rPr>
              <w:t>&lt;/totReexpFfmnQty&gt;</w:t>
            </w:r>
          </w:p>
          <w:p w14:paraId="12820D75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&lt;lnNo&gt;</w:t>
            </w:r>
            <w:r w:rsidR="00BE1797" w:rsidRPr="00BE1797">
              <w:rPr>
                <w:rFonts w:ascii="Verdana" w:hAnsi="Verdana" w:hint="eastAsia"/>
              </w:rPr>
              <w:t>009</w:t>
            </w:r>
            <w:r w:rsidRPr="00B529CE">
              <w:rPr>
                <w:rFonts w:ascii="Verdana" w:hAnsi="Verdana"/>
                <w:color w:val="C00000"/>
              </w:rPr>
              <w:t>&lt;/lnNo&gt;</w:t>
            </w:r>
          </w:p>
          <w:p w14:paraId="224AED0A" w14:textId="77777777" w:rsidR="00B529CE" w:rsidRPr="00B529CE" w:rsidRDefault="00B529CE" w:rsidP="00B529CE">
            <w:pPr>
              <w:ind w:firstLineChars="200" w:firstLine="44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&lt;dclrWght&gt;</w:t>
            </w:r>
            <w:r w:rsidR="00BE1797" w:rsidRPr="00BE1797">
              <w:rPr>
                <w:rFonts w:ascii="Verdana" w:hAnsi="Verdana" w:hint="eastAsia"/>
              </w:rPr>
              <w:t>54403.2</w:t>
            </w:r>
            <w:r w:rsidRPr="00B529CE">
              <w:rPr>
                <w:rFonts w:ascii="Verdana" w:hAnsi="Verdana"/>
                <w:color w:val="C00000"/>
              </w:rPr>
              <w:t>&lt;/dclrWght&gt;</w:t>
            </w:r>
          </w:p>
          <w:p w14:paraId="2F746091" w14:textId="77777777" w:rsidR="00B529CE" w:rsidRPr="00B529CE" w:rsidRDefault="00B529CE" w:rsidP="00B529CE">
            <w:pPr>
              <w:ind w:firstLineChars="100" w:firstLine="220"/>
              <w:rPr>
                <w:rFonts w:ascii="Verdana" w:hAnsi="Verdana"/>
                <w:color w:val="C00000"/>
              </w:rPr>
            </w:pPr>
            <w:r w:rsidRPr="00B529CE">
              <w:rPr>
                <w:rFonts w:ascii="Verdana" w:hAnsi="Verdana"/>
                <w:color w:val="C00000"/>
              </w:rPr>
              <w:t>&lt;/reexpTxfrFfmnRsqtyQryRsltVo&gt;</w:t>
            </w:r>
          </w:p>
          <w:p w14:paraId="1EA95C8A" w14:textId="77777777" w:rsidR="00B529CE" w:rsidRPr="00340B31" w:rsidRDefault="00B529CE" w:rsidP="00B529CE">
            <w:pPr>
              <w:rPr>
                <w:b/>
                <w:color w:val="0000FF"/>
              </w:rPr>
            </w:pPr>
            <w:r w:rsidRPr="00B529CE">
              <w:rPr>
                <w:rFonts w:ascii="Verdana" w:hAnsi="Verdana"/>
                <w:color w:val="C00000"/>
              </w:rPr>
              <w:t>&lt;/reexpTxfrFfmnRsqtyQryRtnVo&gt;</w:t>
            </w:r>
          </w:p>
        </w:tc>
      </w:tr>
    </w:tbl>
    <w:p w14:paraId="2E5E1F81" w14:textId="77777777" w:rsidR="00350503" w:rsidRDefault="00350503" w:rsidP="00350503">
      <w:r>
        <w:br w:type="page"/>
      </w:r>
    </w:p>
    <w:p w14:paraId="6BEB614A" w14:textId="77777777" w:rsidR="009E1BE1" w:rsidRDefault="009E1BE1" w:rsidP="009E1BE1">
      <w:pPr>
        <w:pStyle w:val="3"/>
        <w:rPr>
          <w:rFonts w:asciiTheme="majorEastAsia" w:eastAsiaTheme="majorEastAsia" w:hAnsiTheme="majorEastAsia"/>
          <w:b/>
        </w:rPr>
      </w:pPr>
      <w:bookmarkStart w:id="79" w:name="_Toc161922344"/>
      <w:r>
        <w:rPr>
          <w:rFonts w:asciiTheme="majorEastAsia" w:eastAsiaTheme="majorEastAsia" w:hAnsiTheme="majorEastAsia" w:hint="eastAsia"/>
          <w:b/>
        </w:rPr>
        <w:t>HS CODE 내비게이션</w:t>
      </w:r>
      <w:r w:rsidRPr="00537780">
        <w:rPr>
          <w:rFonts w:asciiTheme="majorEastAsia" w:eastAsiaTheme="majorEastAsia" w:hAnsiTheme="majorEastAsia" w:hint="eastAsia"/>
          <w:b/>
        </w:rPr>
        <w:t xml:space="preserve"> 조회</w:t>
      </w:r>
      <w:bookmarkEnd w:id="79"/>
    </w:p>
    <w:p w14:paraId="40005463" w14:textId="77777777" w:rsidR="005B7950" w:rsidRDefault="005B7950" w:rsidP="00937F3A">
      <w:pPr>
        <w:pStyle w:val="afc"/>
        <w:numPr>
          <w:ilvl w:val="0"/>
          <w:numId w:val="6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268"/>
        <w:gridCol w:w="1987"/>
        <w:gridCol w:w="1631"/>
        <w:gridCol w:w="2301"/>
      </w:tblGrid>
      <w:tr w:rsidR="005B7950" w:rsidRPr="006777DC" w14:paraId="3DFD7C57" w14:textId="77777777" w:rsidTr="00A65A00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67B22138" w14:textId="77777777" w:rsidR="005B7950" w:rsidRPr="0081418F" w:rsidRDefault="005B7950" w:rsidP="00A65A00">
            <w:pPr>
              <w:pStyle w:val="aff0"/>
            </w:pPr>
            <w:r>
              <w:br w:type="page"/>
            </w: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 w14:paraId="37B15795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979BAB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43</w:t>
            </w:r>
          </w:p>
        </w:tc>
      </w:tr>
      <w:tr w:rsidR="005B7950" w:rsidRPr="006777DC" w14:paraId="075B7A61" w14:textId="77777777" w:rsidTr="00A65A00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4097D85E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1C5461EC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C3D510E" w14:textId="77777777" w:rsidR="005B7950" w:rsidRPr="00795017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HS CODE 내비게이션 조회</w:t>
            </w:r>
          </w:p>
        </w:tc>
      </w:tr>
      <w:tr w:rsidR="005B7950" w:rsidRPr="006777DC" w14:paraId="356EF371" w14:textId="77777777" w:rsidTr="00A65A00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B728B1E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44FDA5C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78DACF" w14:textId="77777777" w:rsidR="005B7950" w:rsidRPr="0081418F" w:rsidRDefault="004A30CD" w:rsidP="00A65A00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005CB1">
              <w:rPr>
                <w:rFonts w:asciiTheme="majorHAnsi" w:eastAsiaTheme="majorHAnsi" w:hAnsiTheme="majorHAnsi"/>
              </w:rPr>
              <w:t>cmtrStatsQry</w:t>
            </w:r>
          </w:p>
        </w:tc>
      </w:tr>
      <w:tr w:rsidR="005B7950" w:rsidRPr="006777DC" w14:paraId="4BF5AED9" w14:textId="77777777" w:rsidTr="00A65A00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C7E1163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0B6DECEB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326A0DB" w14:textId="77777777" w:rsidR="005B7950" w:rsidRPr="0081418F" w:rsidRDefault="009302AA" w:rsidP="00A65A0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무역통계의 HS10단위부호로 신고한 내역을 건수별로 순위를 집계한 </w:t>
            </w:r>
            <w:r w:rsidR="009C339B">
              <w:rPr>
                <w:rFonts w:asciiTheme="majorHAnsi" w:eastAsiaTheme="majorHAnsi" w:hAnsiTheme="majorHAnsi" w:hint="eastAsia"/>
              </w:rPr>
              <w:t>정보를 제공</w:t>
            </w:r>
          </w:p>
        </w:tc>
      </w:tr>
      <w:tr w:rsidR="005B7950" w:rsidRPr="006777DC" w14:paraId="1232CA5D" w14:textId="77777777" w:rsidTr="00A65A00">
        <w:tc>
          <w:tcPr>
            <w:tcW w:w="723" w:type="pct"/>
            <w:vMerge w:val="restart"/>
            <w:shd w:val="pct10" w:color="auto" w:fill="auto"/>
            <w:vAlign w:val="center"/>
          </w:tcPr>
          <w:p w14:paraId="2B41AB00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1149F59F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D608756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5B34DF62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 w14:paraId="166A9715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5B7950" w:rsidRPr="006777DC" w14:paraId="368E2537" w14:textId="77777777" w:rsidTr="00A65A00">
        <w:tc>
          <w:tcPr>
            <w:tcW w:w="723" w:type="pct"/>
            <w:vMerge/>
            <w:shd w:val="pct10" w:color="auto" w:fill="auto"/>
            <w:vAlign w:val="center"/>
          </w:tcPr>
          <w:p w14:paraId="4189FB12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6571BE99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 w14:paraId="57A9E459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202" w:type="pct"/>
            <w:vMerge/>
            <w:shd w:val="clear" w:color="auto" w:fill="auto"/>
            <w:vAlign w:val="center"/>
          </w:tcPr>
          <w:p w14:paraId="2BAA1256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5B7950" w:rsidRPr="006777DC" w14:paraId="1A39870F" w14:textId="77777777" w:rsidTr="00A65A00">
        <w:tc>
          <w:tcPr>
            <w:tcW w:w="723" w:type="pct"/>
            <w:vMerge/>
            <w:shd w:val="pct10" w:color="auto" w:fill="auto"/>
            <w:vAlign w:val="center"/>
          </w:tcPr>
          <w:p w14:paraId="06367CC3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35CE6C8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0E6B5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5B7950" w:rsidRPr="006777DC" w14:paraId="6045C4FB" w14:textId="77777777" w:rsidTr="00A65A00">
        <w:tc>
          <w:tcPr>
            <w:tcW w:w="723" w:type="pct"/>
            <w:vMerge w:val="restart"/>
            <w:shd w:val="pct10" w:color="auto" w:fill="auto"/>
            <w:vAlign w:val="center"/>
          </w:tcPr>
          <w:p w14:paraId="2BFF0DBD" w14:textId="77777777" w:rsidR="005B7950" w:rsidRPr="0081418F" w:rsidRDefault="005B7950" w:rsidP="00A65A00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72BEC37B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5E2BE3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06C67404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65D7B0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4B463AA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5B7950" w:rsidRPr="006777DC" w14:paraId="72518414" w14:textId="77777777" w:rsidTr="00A65A00">
        <w:tc>
          <w:tcPr>
            <w:tcW w:w="723" w:type="pct"/>
            <w:vMerge/>
            <w:shd w:val="pct10" w:color="auto" w:fill="auto"/>
            <w:vAlign w:val="center"/>
          </w:tcPr>
          <w:p w14:paraId="6FA2AB9F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4E9ED5D1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7D91D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5B7950" w:rsidRPr="006777DC" w14:paraId="059F65FE" w14:textId="77777777" w:rsidTr="00A65A00">
        <w:tc>
          <w:tcPr>
            <w:tcW w:w="723" w:type="pct"/>
            <w:vMerge w:val="restart"/>
            <w:shd w:val="pct10" w:color="auto" w:fill="auto"/>
            <w:vAlign w:val="center"/>
          </w:tcPr>
          <w:p w14:paraId="3C44E755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A6B694B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B32BAD" w14:textId="77777777" w:rsidR="005B7950" w:rsidRPr="007574FF" w:rsidRDefault="005B7950" w:rsidP="00005CB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216FA9">
              <w:rPr>
                <w:rFonts w:asciiTheme="majorHAnsi" w:eastAsiaTheme="majorHAnsi" w:hAnsiTheme="majorHAnsi"/>
                <w:szCs w:val="22"/>
              </w:rPr>
              <w:t>https://</w:t>
            </w:r>
            <w:r>
              <w:rPr>
                <w:rFonts w:asciiTheme="majorHAnsi" w:eastAsiaTheme="majorHAnsi" w:hAnsiTheme="majorHAnsi" w:hint="eastAsia"/>
                <w:szCs w:val="22"/>
              </w:rPr>
              <w:t>t</w:t>
            </w:r>
            <w:r w:rsidRPr="00216FA9">
              <w:rPr>
                <w:rFonts w:asciiTheme="majorHAnsi" w:eastAsiaTheme="majorHAnsi" w:hAnsiTheme="majorHAnsi"/>
                <w:szCs w:val="22"/>
              </w:rPr>
              <w:t>unipass.customs.go.kr:38010/ext/</w:t>
            </w:r>
            <w:r w:rsidRPr="00216FA9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216FA9">
              <w:rPr>
                <w:rFonts w:asciiTheme="majorHAnsi" w:eastAsiaTheme="majorHAnsi" w:hAnsiTheme="majorHAnsi"/>
              </w:rPr>
              <w:t>est/</w:t>
            </w:r>
            <w:r w:rsidR="00005CB1" w:rsidRPr="00005CB1">
              <w:rPr>
                <w:rFonts w:asciiTheme="majorHAnsi" w:eastAsiaTheme="majorHAnsi" w:hAnsiTheme="majorHAnsi"/>
              </w:rPr>
              <w:t>cmtrStatsQry</w:t>
            </w:r>
            <w:r w:rsidRPr="005816FE">
              <w:rPr>
                <w:rFonts w:asciiTheme="majorHAnsi" w:eastAsiaTheme="majorHAnsi" w:hAnsiTheme="majorHAnsi"/>
              </w:rPr>
              <w:t>/</w:t>
            </w:r>
            <w:r w:rsidR="00F76262" w:rsidRPr="00F76262">
              <w:rPr>
                <w:rFonts w:asciiTheme="majorHAnsi" w:eastAsiaTheme="majorHAnsi" w:hAnsiTheme="majorHAnsi"/>
              </w:rPr>
              <w:t>retrieveCmtrStats</w:t>
            </w:r>
          </w:p>
        </w:tc>
      </w:tr>
      <w:tr w:rsidR="005B7950" w:rsidRPr="006777DC" w14:paraId="01E380DE" w14:textId="77777777" w:rsidTr="00A65A00">
        <w:tc>
          <w:tcPr>
            <w:tcW w:w="723" w:type="pct"/>
            <w:vMerge/>
            <w:shd w:val="pct10" w:color="auto" w:fill="auto"/>
            <w:vAlign w:val="center"/>
          </w:tcPr>
          <w:p w14:paraId="4F186217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7577FB9F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FCF8DA" w14:textId="77777777" w:rsidR="005B7950" w:rsidRPr="007574FF" w:rsidRDefault="0081377B" w:rsidP="00005CB1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81377B"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 w:rsidRPr="0081377B">
              <w:rPr>
                <w:rFonts w:asciiTheme="majorHAnsi" w:eastAsiaTheme="majorHAnsi" w:hAnsiTheme="majorHAnsi" w:hint="eastAsia"/>
                <w:szCs w:val="22"/>
              </w:rPr>
              <w:t>r</w:t>
            </w:r>
            <w:r w:rsidRPr="0081377B"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 w:rsidR="005B7950" w:rsidRPr="006777DC" w14:paraId="042C479B" w14:textId="77777777" w:rsidTr="00A65A00">
        <w:tc>
          <w:tcPr>
            <w:tcW w:w="723" w:type="pct"/>
            <w:vMerge w:val="restart"/>
            <w:shd w:val="pct10" w:color="auto" w:fill="auto"/>
            <w:vAlign w:val="center"/>
          </w:tcPr>
          <w:p w14:paraId="0FD36492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 w14:paraId="3BC5F70E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A39F8A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5B7950" w:rsidRPr="006777DC" w14:paraId="4DC7E39C" w14:textId="77777777" w:rsidTr="00A65A00">
        <w:tc>
          <w:tcPr>
            <w:tcW w:w="723" w:type="pct"/>
            <w:vMerge/>
            <w:shd w:val="pct10" w:color="auto" w:fill="auto"/>
            <w:vAlign w:val="center"/>
          </w:tcPr>
          <w:p w14:paraId="31C3A9F3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3A5BA24C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86E2156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401D760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5B076BC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B7950" w:rsidRPr="006777DC" w14:paraId="3CC9C0B1" w14:textId="77777777" w:rsidTr="00A65A00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0873C54C" w14:textId="77777777" w:rsidR="005B7950" w:rsidRPr="0081418F" w:rsidRDefault="005B7950" w:rsidP="00A65A00">
            <w:pPr>
              <w:pStyle w:val="aff0"/>
            </w:pPr>
          </w:p>
        </w:tc>
        <w:tc>
          <w:tcPr>
            <w:tcW w:w="1185" w:type="pct"/>
            <w:shd w:val="pct10" w:color="auto" w:fill="auto"/>
            <w:vAlign w:val="center"/>
          </w:tcPr>
          <w:p w14:paraId="5C649E1E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12D6DE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B7950" w:rsidRPr="006777DC" w14:paraId="63DF7DD9" w14:textId="77777777" w:rsidTr="00A65A00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22F20910" w14:textId="77777777" w:rsidR="005B7950" w:rsidRPr="0081418F" w:rsidRDefault="005B7950" w:rsidP="00A65A00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A527E95" w14:textId="77777777" w:rsidR="005B7950" w:rsidRDefault="005B7950" w:rsidP="00A65A00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9CEF6D2" w14:textId="77777777" w:rsidR="005B7950" w:rsidRPr="0081418F" w:rsidRDefault="005B7950" w:rsidP="00A65A00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FEBEA71" w14:textId="77777777" w:rsidR="005B7950" w:rsidRPr="0078168C" w:rsidRDefault="005B7950" w:rsidP="005B7950">
      <w:pPr>
        <w:jc w:val="left"/>
        <w:rPr>
          <w:rFonts w:asciiTheme="majorHAnsi" w:eastAsiaTheme="majorHAnsi" w:hAnsiTheme="majorHAnsi"/>
          <w:b/>
          <w:sz w:val="24"/>
        </w:rPr>
      </w:pPr>
    </w:p>
    <w:p w14:paraId="688DA726" w14:textId="77777777" w:rsidR="005B7950" w:rsidRDefault="005B7950" w:rsidP="00937F3A">
      <w:pPr>
        <w:pStyle w:val="afc"/>
        <w:numPr>
          <w:ilvl w:val="0"/>
          <w:numId w:val="6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540"/>
        <w:gridCol w:w="1300"/>
        <w:gridCol w:w="1095"/>
        <w:gridCol w:w="4092"/>
      </w:tblGrid>
      <w:tr w:rsidR="005B7950" w:rsidRPr="00795232" w14:paraId="47985899" w14:textId="77777777" w:rsidTr="00A65A00">
        <w:tc>
          <w:tcPr>
            <w:tcW w:w="807" w:type="pct"/>
            <w:shd w:val="pct10" w:color="auto" w:fill="auto"/>
            <w:vAlign w:val="center"/>
          </w:tcPr>
          <w:p w14:paraId="1D523C31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 w14:paraId="76DBE00A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 w14:paraId="6C2EE155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5D8763E7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 w14:paraId="2E106FA8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5B7950" w:rsidRPr="00795232" w14:paraId="2B333C67" w14:textId="77777777" w:rsidTr="00A65A00">
        <w:tc>
          <w:tcPr>
            <w:tcW w:w="807" w:type="pct"/>
            <w:shd w:val="clear" w:color="auto" w:fill="auto"/>
            <w:vAlign w:val="center"/>
          </w:tcPr>
          <w:p w14:paraId="3A8BB3E2" w14:textId="77777777" w:rsidR="005B7950" w:rsidRPr="00DB0656" w:rsidRDefault="00AA58A8" w:rsidP="0083241C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</w:t>
            </w:r>
            <w:r w:rsidR="001519BC" w:rsidRPr="001519BC">
              <w:rPr>
                <w:rFonts w:asciiTheme="majorHAnsi" w:eastAsiaTheme="majorHAnsi" w:hAnsiTheme="majorHAnsi"/>
                <w:sz w:val="20"/>
              </w:rPr>
              <w:t>sSgn</w:t>
            </w:r>
          </w:p>
        </w:tc>
        <w:tc>
          <w:tcPr>
            <w:tcW w:w="801" w:type="pct"/>
            <w:shd w:val="clear" w:color="auto" w:fill="auto"/>
            <w:vAlign w:val="center"/>
          </w:tcPr>
          <w:p w14:paraId="1C80B7D3" w14:textId="77777777" w:rsidR="005B7950" w:rsidRPr="00DB0656" w:rsidRDefault="001519BC" w:rsidP="005C2050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HS10</w:t>
            </w:r>
            <w:r w:rsidR="00C10181">
              <w:rPr>
                <w:rFonts w:asciiTheme="majorHAnsi" w:eastAsiaTheme="majorHAnsi" w:hAnsiTheme="majorHAnsi" w:hint="eastAsia"/>
                <w:sz w:val="20"/>
              </w:rPr>
              <w:t>단위</w:t>
            </w:r>
            <w:r>
              <w:rPr>
                <w:rFonts w:asciiTheme="majorHAnsi" w:eastAsiaTheme="majorHAnsi" w:hAnsiTheme="majorHAnsi" w:hint="eastAsia"/>
                <w:sz w:val="20"/>
              </w:rPr>
              <w:t>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118E183" w14:textId="77777777" w:rsidR="005B7950" w:rsidRPr="00DB0656" w:rsidRDefault="005B7950" w:rsidP="001519BC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 w:rsidRPr="00DB0656"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1519BC"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290197D" w14:textId="77777777" w:rsidR="005B7950" w:rsidRPr="00DB0656" w:rsidRDefault="005B7950" w:rsidP="00A65A00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 w14:paraId="6D2E7B0B" w14:textId="77777777" w:rsidR="005B7950" w:rsidRPr="00DB0656" w:rsidRDefault="005B7950" w:rsidP="00A65A00"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67A0F915" w14:textId="77777777" w:rsidR="005B7950" w:rsidRDefault="005B7950" w:rsidP="005B7950"/>
    <w:p w14:paraId="25808747" w14:textId="77777777" w:rsidR="005B7950" w:rsidRDefault="005B7950" w:rsidP="00937F3A">
      <w:pPr>
        <w:pStyle w:val="afc"/>
        <w:numPr>
          <w:ilvl w:val="0"/>
          <w:numId w:val="6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4"/>
        <w:gridCol w:w="1899"/>
        <w:gridCol w:w="1030"/>
        <w:gridCol w:w="1076"/>
        <w:gridCol w:w="3051"/>
      </w:tblGrid>
      <w:tr w:rsidR="005B7950" w:rsidRPr="00795232" w14:paraId="71F6B8C5" w14:textId="77777777" w:rsidTr="005D3457">
        <w:trPr>
          <w:trHeight w:val="280"/>
        </w:trPr>
        <w:tc>
          <w:tcPr>
            <w:tcW w:w="1313" w:type="pct"/>
            <w:shd w:val="pct10" w:color="auto" w:fill="auto"/>
            <w:vAlign w:val="center"/>
          </w:tcPr>
          <w:p w14:paraId="4ED270CE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 w14:paraId="7A3E69A5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14:paraId="4767E4D7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77C2D65B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594" w:type="pct"/>
            <w:shd w:val="pct10" w:color="auto" w:fill="auto"/>
            <w:vAlign w:val="center"/>
          </w:tcPr>
          <w:p w14:paraId="08A6617D" w14:textId="77777777" w:rsidR="005B7950" w:rsidRPr="00795232" w:rsidRDefault="005B7950" w:rsidP="00A65A00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5B7950" w:rsidRPr="007574FF" w14:paraId="28B40AB8" w14:textId="77777777" w:rsidTr="005D34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B5EE5" w14:textId="77777777" w:rsidR="005B7950" w:rsidRDefault="00975B57" w:rsidP="005D34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h</w:t>
            </w:r>
            <w:r w:rsidR="005D3457">
              <w:rPr>
                <w:rFonts w:asciiTheme="majorHAnsi" w:eastAsiaTheme="majorHAnsi" w:hAnsiTheme="majorHAnsi" w:hint="eastAsia"/>
                <w:sz w:val="20"/>
              </w:rPr>
              <w:t>s10Sgn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43E73" w14:textId="77777777" w:rsidR="005B7950" w:rsidRDefault="005D3457" w:rsidP="00C10181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</w:t>
            </w:r>
            <w:r w:rsidR="00C10181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10단위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C91A7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="00271A8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C7F45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B5E79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5B7950" w:rsidRPr="007574FF" w14:paraId="0AE4E599" w14:textId="77777777" w:rsidTr="005D34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C089E" w14:textId="77777777" w:rsidR="005B7950" w:rsidRDefault="005D3457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acrsTcntRnk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34BB9" w14:textId="77777777" w:rsidR="005B7950" w:rsidRDefault="005D3457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실적총건수순위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CC622" w14:textId="77777777" w:rsidR="005B7950" w:rsidRDefault="00271A8E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9DC99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08FAD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5B7950" w:rsidRPr="007574FF" w14:paraId="515E47DA" w14:textId="77777777" w:rsidTr="005D34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8DAE7" w14:textId="77777777" w:rsidR="005B7950" w:rsidRDefault="005D3457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prlstNm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28BDD" w14:textId="77777777" w:rsidR="005B7950" w:rsidRDefault="005D3457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품목명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C5CC1" w14:textId="77777777" w:rsidR="005B7950" w:rsidRDefault="00271A8E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F05D2" w14:textId="77777777" w:rsidR="005B7950" w:rsidRDefault="00043CF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F1B7D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5B7950" w:rsidRPr="007574FF" w14:paraId="2D0657F5" w14:textId="77777777" w:rsidTr="005D34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74DF0" w14:textId="77777777" w:rsidR="005B7950" w:rsidRDefault="005D3457" w:rsidP="005D34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prlstLnCnt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5BE90" w14:textId="77777777" w:rsidR="005B7950" w:rsidRDefault="005D3457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품목란건수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C7400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="00271A8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B0E19" w14:textId="77777777" w:rsidR="005B7950" w:rsidRDefault="00043CF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B6B7" w14:textId="77777777" w:rsidR="005B7950" w:rsidRDefault="005B7950" w:rsidP="00A65A00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 w14:paraId="676924CC" w14:textId="77777777" w:rsidR="005B7950" w:rsidRDefault="005B7950" w:rsidP="005B7950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7B59B4C" w14:textId="77777777" w:rsidR="005B7950" w:rsidRDefault="005B7950" w:rsidP="005B7950"/>
    <w:p w14:paraId="1D138FBF" w14:textId="77777777" w:rsidR="005B7950" w:rsidRDefault="005B7950" w:rsidP="00937F3A">
      <w:pPr>
        <w:pStyle w:val="afc"/>
        <w:numPr>
          <w:ilvl w:val="0"/>
          <w:numId w:val="6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B7950" w:rsidRPr="00D4696F" w14:paraId="15C5ED5C" w14:textId="77777777" w:rsidTr="00A65A00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7E63C3" w14:textId="77777777" w:rsidR="005B7950" w:rsidRPr="00D4696F" w:rsidRDefault="005B7950" w:rsidP="00A65A00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5B7950" w:rsidRPr="00795017" w14:paraId="6E5141D1" w14:textId="77777777" w:rsidTr="00A65A00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52F9AC4" w14:textId="77777777" w:rsidR="005B7950" w:rsidRPr="007574FF" w:rsidRDefault="005B7950" w:rsidP="00526D4D">
            <w:pPr>
              <w:jc w:val="left"/>
              <w:rPr>
                <w:rFonts w:asciiTheme="majorHAnsi" w:eastAsiaTheme="majorHAnsi" w:hAnsiTheme="majorHAnsi"/>
                <w:color w:val="0000FF"/>
                <w:u w:val="single"/>
              </w:rPr>
            </w:pP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https://unipass.customs.go.kr:38010</w:t>
            </w:r>
            <w:r w:rsidRPr="00AB6A25">
              <w:rPr>
                <w:rFonts w:asciiTheme="majorHAnsi" w:eastAsiaTheme="majorHAnsi" w:hAnsiTheme="majorHAnsi" w:hint="eastAsia"/>
                <w:color w:val="0000FF"/>
                <w:u w:val="single"/>
              </w:rPr>
              <w:t>/</w:t>
            </w:r>
            <w:r w:rsidRPr="00AB6A25">
              <w:rPr>
                <w:rFonts w:asciiTheme="majorHAnsi" w:eastAsiaTheme="majorHAnsi" w:hAnsiTheme="majorHAnsi"/>
                <w:color w:val="0033CC"/>
                <w:szCs w:val="22"/>
                <w:u w:val="single"/>
              </w:rPr>
              <w:t>ext/</w:t>
            </w:r>
            <w:r w:rsidRPr="00AB6A25">
              <w:rPr>
                <w:rFonts w:asciiTheme="majorHAnsi" w:eastAsiaTheme="majorHAnsi" w:hAnsiTheme="majorHAnsi" w:hint="eastAsia"/>
                <w:color w:val="0033CC"/>
                <w:szCs w:val="22"/>
                <w:u w:val="single"/>
              </w:rPr>
              <w:t>r</w:t>
            </w:r>
            <w:r w:rsidRPr="00AB6A25">
              <w:rPr>
                <w:rFonts w:asciiTheme="majorHAnsi" w:eastAsiaTheme="majorHAnsi" w:hAnsiTheme="majorHAnsi"/>
                <w:color w:val="0033CC"/>
                <w:u w:val="single"/>
              </w:rPr>
              <w:t>est/</w:t>
            </w:r>
            <w:r w:rsidR="007E2C3E" w:rsidRPr="007E2C3E">
              <w:rPr>
                <w:rFonts w:asciiTheme="majorHAnsi" w:eastAsiaTheme="majorHAnsi" w:hAnsiTheme="majorHAnsi"/>
                <w:color w:val="0033CC"/>
                <w:u w:val="single"/>
              </w:rPr>
              <w:t>cmtrStatsQry/retrieveCmtrStats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?crkyCn=</w:t>
            </w:r>
            <w:r>
              <w:rPr>
                <w:rFonts w:asciiTheme="majorHAnsi" w:eastAsiaTheme="majorHAnsi" w:hAnsiTheme="majorHAnsi" w:hint="eastAsia"/>
                <w:i/>
                <w:color w:val="FF0000"/>
              </w:rPr>
              <w:t>[</w:t>
            </w:r>
            <w:r w:rsidRPr="00F60E16">
              <w:rPr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Pr="007574FF">
              <w:rPr>
                <w:rFonts w:asciiTheme="majorHAnsi" w:eastAsiaTheme="majorHAnsi" w:hAnsiTheme="majorHAnsi" w:hint="eastAsia"/>
                <w:color w:val="0000FF"/>
                <w:u w:val="single"/>
              </w:rPr>
              <w:t>&amp;</w:t>
            </w:r>
            <w:r w:rsidR="005C3E94">
              <w:rPr>
                <w:rFonts w:asciiTheme="majorHAnsi" w:eastAsiaTheme="majorHAnsi" w:hAnsiTheme="majorHAnsi" w:hint="eastAsia"/>
                <w:color w:val="0000FF"/>
                <w:u w:val="single"/>
              </w:rPr>
              <w:t>hsSgn</w:t>
            </w:r>
            <w:r w:rsidRPr="00427AF5">
              <w:rPr>
                <w:rFonts w:asciiTheme="majorHAnsi" w:eastAsiaTheme="majorHAnsi" w:hAnsiTheme="majorHAnsi"/>
                <w:color w:val="0000FF"/>
                <w:u w:val="single"/>
              </w:rPr>
              <w:t>=</w:t>
            </w:r>
            <w:r w:rsidR="007E2C3E">
              <w:rPr>
                <w:rFonts w:asciiTheme="majorHAnsi" w:eastAsiaTheme="majorHAnsi" w:hAnsiTheme="majorHAnsi" w:hint="eastAsia"/>
                <w:color w:val="0000FF"/>
                <w:u w:val="single"/>
              </w:rPr>
              <w:t>01*******0</w:t>
            </w:r>
          </w:p>
        </w:tc>
      </w:tr>
      <w:tr w:rsidR="005B7950" w:rsidRPr="00D4696F" w14:paraId="2829366C" w14:textId="77777777" w:rsidTr="00A65A00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56EF5A" w14:textId="77777777" w:rsidR="005B7950" w:rsidRPr="00D4696F" w:rsidRDefault="005B7950" w:rsidP="00A65A00">
            <w:pPr>
              <w:pStyle w:val="aff0"/>
            </w:pPr>
            <w:r>
              <w:rPr>
                <w:rFonts w:hint="eastAsia"/>
              </w:rPr>
              <w:t xml:space="preserve">일치 </w:t>
            </w: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5B7950" w:rsidRPr="00B10B5E" w14:paraId="269EF627" w14:textId="77777777" w:rsidTr="00A65A00">
        <w:trPr>
          <w:trHeight w:val="2039"/>
        </w:trPr>
        <w:tc>
          <w:tcPr>
            <w:tcW w:w="9693" w:type="dxa"/>
            <w:shd w:val="clear" w:color="auto" w:fill="auto"/>
            <w:vAlign w:val="center"/>
          </w:tcPr>
          <w:p w14:paraId="5019A832" w14:textId="77777777" w:rsidR="005B7950" w:rsidRPr="00B529CE" w:rsidRDefault="005B7950" w:rsidP="00A65A00">
            <w:pPr>
              <w:rPr>
                <w:rFonts w:ascii="Verdana" w:hAnsi="Verdana"/>
                <w:color w:val="0000FF"/>
              </w:rPr>
            </w:pPr>
            <w:r w:rsidRPr="007574FF"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 w14:paraId="035673A3" w14:textId="77777777" w:rsidR="005B7950" w:rsidRPr="00340B31" w:rsidRDefault="008F53E5" w:rsidP="008F53E5">
            <w:pPr>
              <w:rPr>
                <w:b/>
                <w:color w:val="0000FF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 w:rsidRPr="008F53E5">
              <w:rPr>
                <w:rFonts w:ascii="Verdana" w:hAnsi="Verdana" w:hint="eastAsia"/>
                <w:color w:val="C00000"/>
              </w:rPr>
              <w:t>cmtrStatsQryRtnVo&gt;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&lt;ntceInfo/&gt;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&lt;cmtrStatsQryRsltVo&gt;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&lt;hs10Sgn&gt;</w:t>
            </w:r>
            <w:r w:rsidRPr="008F53E5">
              <w:rPr>
                <w:rFonts w:ascii="Verdana" w:hAnsi="Verdana" w:hint="eastAsia"/>
                <w:color w:val="000000" w:themeColor="text1"/>
              </w:rPr>
              <w:t>01</w:t>
            </w:r>
            <w:r>
              <w:rPr>
                <w:rFonts w:ascii="Verdana" w:hAnsi="Verdana" w:hint="eastAsia"/>
                <w:color w:val="000000" w:themeColor="text1"/>
              </w:rPr>
              <w:t>*******</w:t>
            </w:r>
            <w:r w:rsidRPr="008F53E5">
              <w:rPr>
                <w:rFonts w:ascii="Verdana" w:hAnsi="Verdana" w:hint="eastAsia"/>
                <w:color w:val="000000" w:themeColor="text1"/>
              </w:rPr>
              <w:t>0</w:t>
            </w:r>
            <w:r w:rsidRPr="008F53E5">
              <w:rPr>
                <w:rFonts w:ascii="Verdana" w:hAnsi="Verdana" w:hint="eastAsia"/>
                <w:color w:val="C00000"/>
              </w:rPr>
              <w:t>&lt;/hs10Sgn&gt;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&lt;prlstNm&gt;</w:t>
            </w:r>
            <w:r w:rsidRPr="008F53E5">
              <w:rPr>
                <w:rFonts w:ascii="Verdana" w:hAnsi="Verdana" w:hint="eastAsia"/>
                <w:color w:val="000000" w:themeColor="text1"/>
              </w:rPr>
              <w:t>WOMENS ACCESSORIES PARTS AND ACCESSORIESSHAWLS AN</w:t>
            </w:r>
            <w:r w:rsidRPr="008F53E5">
              <w:rPr>
                <w:rFonts w:ascii="Verdana" w:hAnsi="Verdana" w:hint="eastAsia"/>
                <w:color w:val="C00000"/>
              </w:rPr>
              <w:t>&lt;/prlstNm&gt;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&lt;acrsTcntRnk&gt;</w:t>
            </w:r>
            <w:r w:rsidRPr="008F53E5">
              <w:rPr>
                <w:rFonts w:ascii="Verdana" w:hAnsi="Verdana" w:hint="eastAsia"/>
                <w:color w:val="000000" w:themeColor="text1"/>
              </w:rPr>
              <w:t>1</w:t>
            </w:r>
            <w:r w:rsidRPr="008F53E5">
              <w:rPr>
                <w:rFonts w:ascii="Verdana" w:hAnsi="Verdana" w:hint="eastAsia"/>
                <w:color w:val="C00000"/>
              </w:rPr>
              <w:t>&lt;/acrsTcntRnk&gt;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&lt;prlstLnCnt&gt;</w:t>
            </w:r>
            <w:r w:rsidRPr="008F53E5">
              <w:rPr>
                <w:rFonts w:ascii="Verdana" w:hAnsi="Verdana" w:hint="eastAsia"/>
                <w:color w:val="000000" w:themeColor="text1"/>
              </w:rPr>
              <w:t>2</w:t>
            </w:r>
            <w:r w:rsidRPr="008F53E5">
              <w:rPr>
                <w:rFonts w:ascii="Verdana" w:hAnsi="Verdana" w:hint="eastAsia"/>
                <w:color w:val="C00000"/>
              </w:rPr>
              <w:t>&lt;/prlstLnCnt&gt;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&lt;/cmtrStatsQryRsltVo&gt;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&lt;tCnt&gt;</w:t>
            </w:r>
            <w:r w:rsidRPr="008F53E5">
              <w:rPr>
                <w:rFonts w:ascii="Verdana" w:hAnsi="Verdana" w:hint="eastAsia"/>
                <w:color w:val="000000" w:themeColor="text1"/>
              </w:rPr>
              <w:t>1</w:t>
            </w:r>
            <w:r w:rsidRPr="008F53E5">
              <w:rPr>
                <w:rFonts w:ascii="Verdana" w:hAnsi="Verdana" w:hint="eastAsia"/>
                <w:color w:val="C00000"/>
              </w:rPr>
              <w:t>&lt;/tCnt&gt;</w:t>
            </w:r>
            <w:r w:rsidRPr="008F53E5">
              <w:rPr>
                <w:rFonts w:ascii="Verdana" w:hAnsi="Verdana" w:hint="eastAsia"/>
                <w:color w:val="C00000"/>
              </w:rPr>
              <w:br/>
              <w:t>&lt;/cmtrStatsQryRtnVo</w:t>
            </w:r>
            <w:r>
              <w:rPr>
                <w:rFonts w:ascii="Verdana" w:hAnsi="Verdana" w:hint="eastAsia"/>
                <w:color w:val="C00000"/>
              </w:rPr>
              <w:t>&gt;</w:t>
            </w:r>
          </w:p>
        </w:tc>
      </w:tr>
    </w:tbl>
    <w:p w14:paraId="3B560A03" w14:textId="77777777" w:rsidR="004D641A" w:rsidRDefault="005B7950">
      <w:pPr>
        <w:adjustRightInd/>
        <w:spacing w:line="240" w:lineRule="auto"/>
        <w:jc w:val="left"/>
        <w:textAlignment w:val="auto"/>
      </w:pPr>
      <w:r>
        <w:br w:type="page"/>
      </w:r>
    </w:p>
    <w:p w14:paraId="6ECAF8BE" w14:textId="77777777" w:rsidR="004D641A" w:rsidRPr="00FE596C" w:rsidRDefault="004D641A" w:rsidP="004D641A"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0" w:name="_Toc161922345"/>
      <w:r>
        <w:rPr>
          <w:rFonts w:asciiTheme="majorHAnsi" w:eastAsiaTheme="majorHAnsi" w:hAnsiTheme="majorHAnsi" w:hint="eastAsia"/>
          <w:b/>
          <w:sz w:val="26"/>
          <w:szCs w:val="26"/>
        </w:rPr>
        <w:t>입항보고내역(항공)</w:t>
      </w:r>
      <w:bookmarkEnd w:id="80"/>
    </w:p>
    <w:p w14:paraId="7BB58130" w14:textId="77777777" w:rsidR="004D641A" w:rsidRPr="00E83505" w:rsidRDefault="004D641A" w:rsidP="00937F3A">
      <w:pPr>
        <w:pStyle w:val="afc"/>
        <w:numPr>
          <w:ilvl w:val="0"/>
          <w:numId w:val="62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4D641A" w:rsidRPr="006777DC" w14:paraId="485FC60C" w14:textId="77777777" w:rsidTr="004D641A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D2A0B7D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107C0C2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7AA02E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44</w:t>
            </w:r>
          </w:p>
        </w:tc>
      </w:tr>
      <w:tr w:rsidR="004D641A" w:rsidRPr="006777DC" w14:paraId="21D0A127" w14:textId="77777777" w:rsidTr="004D641A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D3DA330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AA2055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9A74A0C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입항보고</w:t>
            </w:r>
            <w:r w:rsidRPr="00FE596C">
              <w:rPr>
                <w:rFonts w:asciiTheme="majorHAnsi" w:eastAsiaTheme="majorHAnsi" w:hAnsiTheme="majorHAnsi"/>
              </w:rPr>
              <w:t>내역조회</w:t>
            </w:r>
            <w:r>
              <w:rPr>
                <w:rFonts w:asciiTheme="majorHAnsi" w:eastAsiaTheme="majorHAnsi" w:hAnsiTheme="majorHAnsi" w:hint="eastAsia"/>
              </w:rPr>
              <w:t>(항공)</w:t>
            </w:r>
          </w:p>
        </w:tc>
      </w:tr>
      <w:tr w:rsidR="004D641A" w:rsidRPr="006777DC" w14:paraId="29782B36" w14:textId="77777777" w:rsidTr="004D641A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BC31322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5C1E181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F5101E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4D641A"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 w:rsidR="004D641A" w:rsidRPr="006777DC" w14:paraId="5CAD762D" w14:textId="77777777" w:rsidTr="004D641A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21E8811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56B8A8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F705FC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입항제출번호에 따른 입항보고 내역 조회</w:t>
            </w:r>
          </w:p>
        </w:tc>
      </w:tr>
      <w:tr w:rsidR="004D641A" w:rsidRPr="006777DC" w14:paraId="60504FFA" w14:textId="77777777" w:rsidTr="004D641A">
        <w:tc>
          <w:tcPr>
            <w:tcW w:w="724" w:type="pct"/>
            <w:vMerge w:val="restart"/>
            <w:shd w:val="pct10" w:color="auto" w:fill="auto"/>
            <w:vAlign w:val="center"/>
          </w:tcPr>
          <w:p w14:paraId="059B9031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BF7543C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A6750A0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88CC0E7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AD108EE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4D641A" w:rsidRPr="006777DC" w14:paraId="59AFF9A7" w14:textId="77777777" w:rsidTr="004D641A">
        <w:tc>
          <w:tcPr>
            <w:tcW w:w="724" w:type="pct"/>
            <w:vMerge/>
            <w:shd w:val="pct10" w:color="auto" w:fill="auto"/>
            <w:vAlign w:val="center"/>
          </w:tcPr>
          <w:p w14:paraId="04190889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6913A9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D241476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C31B315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4D641A" w:rsidRPr="006777DC" w14:paraId="09340292" w14:textId="77777777" w:rsidTr="004D641A">
        <w:tc>
          <w:tcPr>
            <w:tcW w:w="724" w:type="pct"/>
            <w:vMerge/>
            <w:shd w:val="pct10" w:color="auto" w:fill="auto"/>
            <w:vAlign w:val="center"/>
          </w:tcPr>
          <w:p w14:paraId="4F097161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84F7DCA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998945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4D641A" w:rsidRPr="006777DC" w14:paraId="4D6F1971" w14:textId="77777777" w:rsidTr="004D641A">
        <w:tc>
          <w:tcPr>
            <w:tcW w:w="724" w:type="pct"/>
            <w:vMerge w:val="restart"/>
            <w:shd w:val="pct10" w:color="auto" w:fill="auto"/>
            <w:vAlign w:val="center"/>
          </w:tcPr>
          <w:p w14:paraId="2B536119" w14:textId="77777777" w:rsidR="004D641A" w:rsidRPr="0081418F" w:rsidRDefault="004D641A" w:rsidP="004D641A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8C0CF8E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E73B66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CDE9677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23F27F9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BED6602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4D641A" w:rsidRPr="006777DC" w14:paraId="29740481" w14:textId="77777777" w:rsidTr="004D641A">
        <w:tc>
          <w:tcPr>
            <w:tcW w:w="724" w:type="pct"/>
            <w:vMerge/>
            <w:shd w:val="pct10" w:color="auto" w:fill="auto"/>
            <w:vAlign w:val="center"/>
          </w:tcPr>
          <w:p w14:paraId="3A2FDF2A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991234D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042108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4D641A" w:rsidRPr="006777DC" w14:paraId="576138CD" w14:textId="77777777" w:rsidTr="004D641A">
        <w:tc>
          <w:tcPr>
            <w:tcW w:w="724" w:type="pct"/>
            <w:vMerge w:val="restart"/>
            <w:shd w:val="pct10" w:color="auto" w:fill="auto"/>
            <w:vAlign w:val="center"/>
          </w:tcPr>
          <w:p w14:paraId="62DD7F1C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662427D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29DB623" w14:textId="77777777" w:rsidR="004D641A" w:rsidRPr="003B0322" w:rsidRDefault="004D641A" w:rsidP="00230350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230350">
              <w:rPr>
                <w:rFonts w:asciiTheme="majorHAnsi" w:eastAsiaTheme="majorHAnsi" w:hAnsiTheme="majorHAnsi" w:hint="eastAsia"/>
              </w:rPr>
              <w:t>e</w:t>
            </w:r>
            <w:r w:rsidRPr="00812AD4">
              <w:rPr>
                <w:rFonts w:asciiTheme="majorHAnsi" w:eastAsiaTheme="majorHAnsi" w:hAnsiTheme="majorHAnsi"/>
              </w:rPr>
              <w:t>tprRprtQryBrkdQry</w:t>
            </w:r>
            <w:r>
              <w:rPr>
                <w:rFonts w:asciiTheme="majorHAnsi" w:eastAsiaTheme="majorHAnsi" w:hAnsiTheme="majorHAnsi" w:hint="eastAsia"/>
              </w:rPr>
              <w:t>/</w:t>
            </w:r>
            <w:r w:rsidRPr="004D641A"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 w:rsidR="004D641A" w:rsidRPr="006777DC" w14:paraId="433E37B3" w14:textId="77777777" w:rsidTr="004D641A">
        <w:tc>
          <w:tcPr>
            <w:tcW w:w="724" w:type="pct"/>
            <w:vMerge/>
            <w:shd w:val="pct10" w:color="auto" w:fill="auto"/>
            <w:vAlign w:val="center"/>
          </w:tcPr>
          <w:p w14:paraId="47CCF361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A1A117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FADA274" w14:textId="77777777" w:rsidR="004D641A" w:rsidRPr="003B0322" w:rsidRDefault="004D641A" w:rsidP="00230350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230350">
              <w:rPr>
                <w:rFonts w:asciiTheme="majorHAnsi" w:eastAsiaTheme="majorHAnsi" w:hAnsiTheme="majorHAnsi" w:hint="eastAsia"/>
              </w:rPr>
              <w:t>e</w:t>
            </w:r>
            <w:r w:rsidRPr="00812AD4">
              <w:rPr>
                <w:rFonts w:asciiTheme="majorHAnsi" w:eastAsiaTheme="majorHAnsi" w:hAnsiTheme="majorHAnsi"/>
              </w:rPr>
              <w:t>tprRprtQryBrkdQry</w:t>
            </w:r>
            <w:r>
              <w:rPr>
                <w:rFonts w:asciiTheme="majorHAnsi" w:eastAsiaTheme="majorHAnsi" w:hAnsiTheme="majorHAnsi" w:hint="eastAsia"/>
              </w:rPr>
              <w:t>/</w:t>
            </w:r>
            <w:r w:rsidRPr="004D641A"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 w:rsidR="004D641A" w:rsidRPr="006777DC" w14:paraId="6FC321DD" w14:textId="77777777" w:rsidTr="004D641A">
        <w:tc>
          <w:tcPr>
            <w:tcW w:w="724" w:type="pct"/>
            <w:vMerge w:val="restart"/>
            <w:shd w:val="pct10" w:color="auto" w:fill="auto"/>
            <w:vAlign w:val="center"/>
          </w:tcPr>
          <w:p w14:paraId="44EB95BC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DC209F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DC26A3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4D641A" w:rsidRPr="006777DC" w14:paraId="6CBEA864" w14:textId="77777777" w:rsidTr="004D641A">
        <w:tc>
          <w:tcPr>
            <w:tcW w:w="724" w:type="pct"/>
            <w:vMerge/>
            <w:shd w:val="pct10" w:color="auto" w:fill="auto"/>
            <w:vAlign w:val="center"/>
          </w:tcPr>
          <w:p w14:paraId="2BF715A5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06263F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3F6076B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087671E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58BBC2B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4D641A" w:rsidRPr="006777DC" w14:paraId="2A9C916E" w14:textId="77777777" w:rsidTr="004D641A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94EFE4F" w14:textId="77777777" w:rsidR="004D641A" w:rsidRPr="0081418F" w:rsidRDefault="004D641A" w:rsidP="004D641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67F11D1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DB2EBB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4D641A" w:rsidRPr="006777DC" w14:paraId="15BC73F3" w14:textId="77777777" w:rsidTr="004D641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383E61A" w14:textId="77777777" w:rsidR="004D641A" w:rsidRPr="0081418F" w:rsidRDefault="004D641A" w:rsidP="004D641A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1F55AE" w14:textId="77777777" w:rsidR="004D641A" w:rsidRDefault="004D641A" w:rsidP="004D641A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B26ACB4" w14:textId="77777777" w:rsidR="004D641A" w:rsidRPr="0081418F" w:rsidRDefault="004D641A" w:rsidP="004D641A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79B8DCCF" w14:textId="77777777" w:rsidR="004D641A" w:rsidRDefault="004D641A" w:rsidP="004D641A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43FBDF7E" w14:textId="77777777" w:rsidR="004D641A" w:rsidRPr="00E83505" w:rsidRDefault="004D641A" w:rsidP="00937F3A">
      <w:pPr>
        <w:pStyle w:val="hieatt"/>
        <w:numPr>
          <w:ilvl w:val="0"/>
          <w:numId w:val="62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4D641A" w:rsidRPr="00795232" w14:paraId="19B4E664" w14:textId="77777777" w:rsidTr="004D641A">
        <w:tc>
          <w:tcPr>
            <w:tcW w:w="777" w:type="pct"/>
            <w:shd w:val="pct10" w:color="auto" w:fill="auto"/>
            <w:vAlign w:val="center"/>
          </w:tcPr>
          <w:p w14:paraId="30B9CD00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2FA45E0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36578A27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75BC399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766B9EB8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39247C" w:rsidRPr="00795232" w14:paraId="05B2B9C6" w14:textId="77777777" w:rsidTr="004D641A">
        <w:tc>
          <w:tcPr>
            <w:tcW w:w="777" w:type="pct"/>
            <w:shd w:val="clear" w:color="auto" w:fill="auto"/>
            <w:vAlign w:val="center"/>
          </w:tcPr>
          <w:p w14:paraId="4BF75362" w14:textId="77777777" w:rsidR="0039247C" w:rsidRPr="008C0E01" w:rsidRDefault="0039247C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A46B442" w14:textId="77777777" w:rsidR="0039247C" w:rsidRPr="000E55DF" w:rsidRDefault="0039247C" w:rsidP="004D641A">
            <w:pPr>
              <w:rPr>
                <w:rFonts w:asciiTheme="majorHAnsi" w:eastAsiaTheme="majorHAnsi" w:hAnsiTheme="majorHAnsi"/>
                <w:sz w:val="20"/>
              </w:rPr>
            </w:pPr>
            <w:r w:rsidRPr="00812AD4"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57E4A21" w14:textId="77777777" w:rsidR="0039247C" w:rsidRPr="000E55DF" w:rsidRDefault="0039247C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8EE9B05" w14:textId="77777777" w:rsidR="0039247C" w:rsidRPr="000E55DF" w:rsidRDefault="0039247C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59" w:type="pct"/>
            <w:vMerge w:val="restart"/>
            <w:shd w:val="clear" w:color="auto" w:fill="auto"/>
            <w:vAlign w:val="center"/>
          </w:tcPr>
          <w:p w14:paraId="04BDF027" w14:textId="77777777" w:rsidR="0039247C" w:rsidRPr="00B359BF" w:rsidRDefault="0039247C" w:rsidP="007D5868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입출항제출번호</w:t>
            </w:r>
            <w:r w:rsidR="007D5868">
              <w:rPr>
                <w:rFonts w:asciiTheme="majorHAnsi" w:eastAsiaTheme="majorHAnsi" w:hAnsiTheme="majorHAnsi" w:hint="eastAsia"/>
                <w:sz w:val="18"/>
              </w:rPr>
              <w:t xml:space="preserve"> 또는</w:t>
            </w:r>
            <w:r>
              <w:rPr>
                <w:rFonts w:asciiTheme="majorHAnsi" w:eastAsiaTheme="majorHAnsi" w:hAnsiTheme="majorHAnsi" w:hint="eastAsia"/>
                <w:sz w:val="18"/>
              </w:rPr>
              <w:t xml:space="preserve"> 항공기편명 필수입력</w:t>
            </w:r>
          </w:p>
        </w:tc>
      </w:tr>
      <w:tr w:rsidR="0039247C" w:rsidRPr="00795232" w14:paraId="666FA77F" w14:textId="77777777" w:rsidTr="004D641A">
        <w:tc>
          <w:tcPr>
            <w:tcW w:w="777" w:type="pct"/>
            <w:shd w:val="clear" w:color="auto" w:fill="auto"/>
            <w:vAlign w:val="center"/>
          </w:tcPr>
          <w:p w14:paraId="348D9DD9" w14:textId="77777777" w:rsidR="0039247C" w:rsidRPr="008C0E01" w:rsidRDefault="00BB44E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BB44EA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7ED5B29" w14:textId="77777777" w:rsidR="0039247C" w:rsidRPr="000E55DF" w:rsidRDefault="00BB44EA" w:rsidP="004D641A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</w:t>
            </w:r>
            <w:r w:rsidR="0039247C" w:rsidRPr="004D641A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7CEF8C1" w14:textId="77777777" w:rsidR="0039247C" w:rsidRPr="000E55DF" w:rsidRDefault="0039247C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A29DB2E" w14:textId="77777777" w:rsidR="0039247C" w:rsidRPr="000E55DF" w:rsidRDefault="0039247C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59" w:type="pct"/>
            <w:vMerge/>
            <w:shd w:val="clear" w:color="auto" w:fill="auto"/>
            <w:vAlign w:val="center"/>
          </w:tcPr>
          <w:p w14:paraId="42CA5019" w14:textId="77777777" w:rsidR="0039247C" w:rsidRPr="00B359BF" w:rsidRDefault="0039247C" w:rsidP="004D641A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4D641A" w:rsidRPr="00795232" w14:paraId="160C045C" w14:textId="77777777" w:rsidTr="004D641A">
        <w:tc>
          <w:tcPr>
            <w:tcW w:w="777" w:type="pct"/>
            <w:shd w:val="clear" w:color="auto" w:fill="auto"/>
            <w:vAlign w:val="center"/>
          </w:tcPr>
          <w:p w14:paraId="647999DD" w14:textId="77777777" w:rsidR="004D641A" w:rsidRPr="008C0E01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D641A"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8108E40" w14:textId="77777777" w:rsidR="004D641A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4D641A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E2DF45C" w14:textId="77777777" w:rsidR="004D641A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4042F5B" w14:textId="77777777" w:rsidR="004D641A" w:rsidRDefault="004D641A" w:rsidP="004D641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F99B045" w14:textId="77777777" w:rsidR="004D641A" w:rsidRPr="00B359BF" w:rsidRDefault="004D641A" w:rsidP="004D641A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66100739" w14:textId="77777777" w:rsidR="004D641A" w:rsidRDefault="004D641A" w:rsidP="004D641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0FF212B1" w14:textId="77777777" w:rsidR="0039247C" w:rsidRDefault="0039247C" w:rsidP="004D641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54C3C2E0" w14:textId="77777777" w:rsidR="0039247C" w:rsidRPr="001D4B94" w:rsidRDefault="0039247C" w:rsidP="004D641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7517FC84" w14:textId="77777777" w:rsidR="004D641A" w:rsidRPr="00E83505" w:rsidRDefault="004D641A" w:rsidP="00937F3A">
      <w:pPr>
        <w:pStyle w:val="hieatt"/>
        <w:numPr>
          <w:ilvl w:val="0"/>
          <w:numId w:val="62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3"/>
        <w:gridCol w:w="2295"/>
        <w:gridCol w:w="1016"/>
        <w:gridCol w:w="1183"/>
        <w:gridCol w:w="3083"/>
      </w:tblGrid>
      <w:tr w:rsidR="004D641A" w:rsidRPr="00795232" w14:paraId="7BCE6205" w14:textId="77777777" w:rsidTr="004D641A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343F386F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7864C420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4CC4FC9B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3C1B9F40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0AB92508" w14:textId="77777777" w:rsidR="004D641A" w:rsidRPr="00795232" w:rsidRDefault="004D641A" w:rsidP="004D641A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D641A" w14:paraId="2D65C6C0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349E9" w14:textId="77777777" w:rsidR="004D641A" w:rsidRPr="00A940F9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73F4C" w14:textId="77777777" w:rsidR="004D641A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입출항제출번호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3FD4E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698A1B" w14:textId="77777777" w:rsidR="004D641A" w:rsidRDefault="00B83E7F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E3EF71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21A01CC5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6819A" w14:textId="77777777" w:rsidR="004D641A" w:rsidRPr="00A940F9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6C039" w14:textId="77777777" w:rsidR="004D641A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A904EE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2ED71C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FF0CF0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3D193C6A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C7348" w14:textId="77777777" w:rsidR="004D641A" w:rsidRPr="00BB3C63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F5019" w14:textId="77777777" w:rsidR="004D641A" w:rsidRPr="00BB3C63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선박항공기국가코드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9098BD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05357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A11CA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44BC6939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2F73AC" w14:textId="77777777" w:rsidR="004D641A" w:rsidRPr="00BB3C63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533B3" w14:textId="77777777" w:rsidR="004D641A" w:rsidRPr="00BB3C63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D25EF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4F560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63C85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75F3E7A5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D7E4F" w14:textId="77777777" w:rsidR="004D641A" w:rsidRPr="00A940F9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364EF" w14:textId="77777777" w:rsidR="004D641A" w:rsidRPr="00BB3C63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3DC33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E34CEC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ABCA5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7B820A5C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A9FC0" w14:textId="77777777" w:rsidR="004D641A" w:rsidRPr="00E02A8D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F5781" w14:textId="77777777" w:rsidR="004D641A" w:rsidRPr="00FE596C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전체승무원인원수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EC9FAB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6389D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A6C28A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35D2499A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470A5" w14:textId="77777777" w:rsidR="004D641A" w:rsidRPr="00E02A8D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24248" w14:textId="77777777" w:rsidR="004D641A" w:rsidRPr="00FE596C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전체승객인원수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5A3EB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E2718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BE8A73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337B3EBA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5E5B1B" w14:textId="77777777" w:rsidR="004D641A" w:rsidRPr="00E02A8D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A038F" w14:textId="77777777" w:rsidR="004D641A" w:rsidRPr="00FE596C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C75C3D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A8173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B50B31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22D1254D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223CF0" w14:textId="77777777" w:rsidR="004D641A" w:rsidRPr="00E02A8D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89516" w14:textId="77777777" w:rsidR="004D641A" w:rsidRPr="00FE596C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승인허가일시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C34EC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1729F5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B18F3E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D641A" w14:paraId="219E7D0F" w14:textId="77777777" w:rsidTr="004D64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0C467" w14:textId="77777777" w:rsidR="004D641A" w:rsidRPr="00E02A8D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CB7D8E" w14:textId="77777777" w:rsidR="004D641A" w:rsidRPr="00FE596C" w:rsidRDefault="004D641A" w:rsidP="004D641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924BB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도착국가항구공항코드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C9E21" w14:textId="77777777" w:rsidR="004D641A" w:rsidRDefault="004D641A" w:rsidP="004D641A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6B4742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 w:rsidR="00B83E7F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997EB3" w14:textId="77777777" w:rsidR="004D641A" w:rsidRDefault="004D641A" w:rsidP="004D641A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8306EBB" w14:textId="77777777" w:rsidR="004D641A" w:rsidRPr="00924BB9" w:rsidRDefault="004D641A" w:rsidP="004D641A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514E44F" w14:textId="77777777" w:rsidR="004D641A" w:rsidRDefault="004D641A" w:rsidP="004D641A">
      <w:pPr>
        <w:jc w:val="left"/>
        <w:rPr>
          <w:rFonts w:asciiTheme="majorHAnsi" w:eastAsiaTheme="majorHAnsi" w:hAnsiTheme="majorHAnsi"/>
        </w:rPr>
      </w:pPr>
    </w:p>
    <w:p w14:paraId="1D878584" w14:textId="77777777" w:rsidR="004D641A" w:rsidRPr="00E83505" w:rsidRDefault="004D641A" w:rsidP="00937F3A">
      <w:pPr>
        <w:pStyle w:val="hieatt"/>
        <w:numPr>
          <w:ilvl w:val="0"/>
          <w:numId w:val="62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D641A" w:rsidRPr="00D4696F" w14:paraId="409EDFCE" w14:textId="77777777" w:rsidTr="004D641A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19D21F" w14:textId="77777777" w:rsidR="004D641A" w:rsidRPr="00D4696F" w:rsidRDefault="004D641A" w:rsidP="004D641A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4D641A" w:rsidRPr="00D4696F" w14:paraId="5EBBB8E6" w14:textId="77777777" w:rsidTr="004D641A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FCB515" w14:textId="77777777" w:rsidR="004D641A" w:rsidRPr="00BF6342" w:rsidRDefault="00420664" w:rsidP="00496E6B">
            <w:pPr>
              <w:jc w:val="left"/>
              <w:rPr>
                <w:rFonts w:asciiTheme="majorHAnsi" w:eastAsiaTheme="majorHAnsi" w:hAnsiTheme="majorHAnsi"/>
              </w:rPr>
            </w:pPr>
            <w:hyperlink r:id="rId135" w:history="1">
              <w:r w:rsidR="00230350" w:rsidRPr="00AF65DA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230350" w:rsidRPr="00AF65DA">
                <w:rPr>
                  <w:rStyle w:val="a5"/>
                  <w:rFonts w:asciiTheme="majorHAnsi" w:eastAsiaTheme="majorHAnsi" w:hAnsiTheme="majorHAnsi" w:hint="eastAsia"/>
                </w:rPr>
                <w:t xml:space="preserve"> </w:t>
              </w:r>
              <w:r w:rsidR="00230350" w:rsidRPr="00AF65DA">
                <w:rPr>
                  <w:rStyle w:val="a5"/>
                  <w:rFonts w:asciiTheme="majorHAnsi" w:eastAsiaTheme="majorHAnsi" w:hAnsiTheme="majorHAnsi"/>
                </w:rPr>
                <w:t>etprRprtQryBrkdQry/retrieveFlghEtprRprtBrkd?crkyCn</w:t>
              </w:r>
            </w:hyperlink>
            <w:r w:rsidR="004D641A" w:rsidRPr="00BF6342">
              <w:rPr>
                <w:rFonts w:asciiTheme="majorHAnsi" w:eastAsiaTheme="majorHAnsi" w:hAnsiTheme="majorHAnsi"/>
              </w:rPr>
              <w:t>=</w:t>
            </w:r>
            <w:r w:rsidR="004D641A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4D641A" w:rsidRPr="00BF6342">
              <w:rPr>
                <w:rFonts w:asciiTheme="majorHAnsi" w:eastAsiaTheme="majorHAnsi" w:hAnsiTheme="majorHAnsi"/>
              </w:rPr>
              <w:t>&amp;</w:t>
            </w:r>
            <w:r w:rsidR="00496E6B" w:rsidRPr="00496E6B">
              <w:rPr>
                <w:rFonts w:asciiTheme="majorHAnsi" w:eastAsiaTheme="majorHAnsi" w:hAnsiTheme="majorHAnsi"/>
              </w:rPr>
              <w:t>ioprSbmtNo=23KJZ45741I&amp;</w:t>
            </w:r>
            <w:r w:rsidR="00496E6B">
              <w:rPr>
                <w:rFonts w:asciiTheme="majorHAnsi" w:eastAsiaTheme="majorHAnsi" w:hAnsiTheme="majorHAnsi" w:hint="eastAsia"/>
              </w:rPr>
              <w:t xml:space="preserve"> </w:t>
            </w:r>
            <w:r w:rsidR="00496E6B" w:rsidRPr="00496E6B">
              <w:rPr>
                <w:rFonts w:asciiTheme="majorHAnsi" w:eastAsiaTheme="majorHAnsi" w:hAnsiTheme="majorHAnsi"/>
              </w:rPr>
              <w:t>shipFlgtNm=KJ232&amp;etprDt=20230720</w:t>
            </w:r>
          </w:p>
        </w:tc>
      </w:tr>
      <w:tr w:rsidR="004D641A" w:rsidRPr="00D4696F" w14:paraId="44177C23" w14:textId="77777777" w:rsidTr="004D641A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B13A53" w14:textId="77777777" w:rsidR="004D641A" w:rsidRPr="00D4696F" w:rsidRDefault="004D641A" w:rsidP="004D641A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4D641A" w:rsidRPr="00D4696F" w14:paraId="625DDCDA" w14:textId="77777777" w:rsidTr="0097086F">
        <w:trPr>
          <w:trHeight w:val="5518"/>
        </w:trPr>
        <w:tc>
          <w:tcPr>
            <w:tcW w:w="9693" w:type="dxa"/>
            <w:shd w:val="clear" w:color="auto" w:fill="auto"/>
          </w:tcPr>
          <w:p w14:paraId="54021977" w14:textId="77777777" w:rsidR="004D641A" w:rsidRDefault="004D641A" w:rsidP="004D641A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F97C065" w14:textId="77777777" w:rsidR="00496E6B" w:rsidRDefault="004D641A" w:rsidP="00496E6B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496E6B"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BBCDE8D" w14:textId="77777777" w:rsidR="00496E6B" w:rsidRDefault="00496E6B" w:rsidP="00496E6B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07B28471" w14:textId="77777777" w:rsidR="00496E6B" w:rsidRDefault="004D641A" w:rsidP="00496E6B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 w14:paraId="668FA5E3" w14:textId="77777777" w:rsidR="00496E6B" w:rsidRDefault="004D641A" w:rsidP="00496E6B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496E6B">
              <w:rPr>
                <w:rStyle w:val="t1"/>
                <w:rFonts w:ascii="Verdana" w:hAnsi="Verdana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 w14:paraId="2FDBD034" w14:textId="77777777" w:rsidR="00496E6B" w:rsidRPr="00496E6B" w:rsidRDefault="004D641A" w:rsidP="00496E6B">
            <w:pPr>
              <w:ind w:leftChars="284" w:left="1105" w:hanging="480"/>
              <w:rPr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990000"/>
                <w:sz w:val="20"/>
              </w:rPr>
              <w:t>arvlCntyPortAirptCd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ICN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arvlCntyPortAirptCd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Pr="00496E6B">
              <w:rPr>
                <w:rFonts w:ascii="Verdana" w:hAnsi="Verdana"/>
                <w:sz w:val="20"/>
              </w:rPr>
              <w:t xml:space="preserve"> </w:t>
            </w:r>
          </w:p>
          <w:p w14:paraId="1ECF3375" w14:textId="77777777" w:rsidR="00496E6B" w:rsidRPr="00496E6B" w:rsidRDefault="004D641A" w:rsidP="00496E6B">
            <w:pPr>
              <w:ind w:leftChars="284" w:left="1105" w:hanging="480"/>
              <w:rPr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cstmSgn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040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cstmSgn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0DF5DDCF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etprDttm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202307201528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etprDttm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C4AFA8F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shipFlgtNm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KJ232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shipFlgtNm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37B07CE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alPsngPecnt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>
              <w:rPr>
                <w:rStyle w:val="tx1"/>
                <w:rFonts w:ascii="Verdana" w:hAnsi="Verdana" w:hint="eastAsia"/>
                <w:sz w:val="20"/>
              </w:rPr>
              <w:t>0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alPsngPecnt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31E74B18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202307201520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138A8B8" w14:textId="77777777" w:rsidR="00496E6B" w:rsidRPr="00496E6B" w:rsidRDefault="004D641A" w:rsidP="00496E6B">
            <w:pPr>
              <w:ind w:leftChars="284" w:left="1105" w:hanging="480"/>
              <w:rPr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YNT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45AD5BE2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ioprSbmtNo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23KJZ45741I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ioprSbmtNo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26AABA0E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alCrmbPecnt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>
              <w:rPr>
                <w:rStyle w:val="tx1"/>
                <w:rFonts w:ascii="Verdana" w:hAnsi="Verdana" w:hint="eastAsia"/>
                <w:sz w:val="20"/>
              </w:rPr>
              <w:t>3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alCrmbPecnt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7EB07377" w14:textId="77777777" w:rsidR="00496E6B" w:rsidRPr="00496E6B" w:rsidRDefault="004D641A" w:rsidP="00496E6B"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  <w:r w:rsidR="000F4614" w:rsidRPr="000F4614">
              <w:rPr>
                <w:rStyle w:val="tx1"/>
                <w:rFonts w:ascii="Verdana" w:hAnsi="Verdana"/>
                <w:sz w:val="20"/>
              </w:rPr>
              <w:t>KR</w:t>
            </w: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24A87E7" w14:textId="77777777" w:rsidR="00496E6B" w:rsidRPr="00496E6B" w:rsidRDefault="004D641A" w:rsidP="00496E6B"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 w:rsidRPr="00496E6B"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0F4614">
              <w:rPr>
                <w:rFonts w:ascii="Verdana" w:hAnsi="Verdana" w:cs="Courier New"/>
                <w:color w:val="A50021"/>
                <w:sz w:val="20"/>
              </w:rPr>
              <w:t>flghEtprRprtBrkdQryVo</w:t>
            </w:r>
            <w:r w:rsidRPr="00496E6B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04C8382" w14:textId="77777777" w:rsidR="004D641A" w:rsidRPr="00496E6B" w:rsidRDefault="004D641A" w:rsidP="00496E6B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 w:rsidR="00496E6B" w:rsidRPr="00496E6B"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45EE941A" w14:textId="77777777" w:rsidR="00567628" w:rsidRDefault="0097086F" w:rsidP="0097086F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1" w:name="_Toc161922346"/>
      <w:r w:rsidRPr="00246076">
        <w:rPr>
          <w:rFonts w:asciiTheme="majorHAnsi" w:eastAsiaTheme="majorHAnsi" w:hAnsiTheme="majorHAnsi" w:hint="eastAsia"/>
          <w:b/>
          <w:sz w:val="26"/>
          <w:szCs w:val="26"/>
        </w:rPr>
        <w:t>재수출 조건부 수입의 수출이행 기한 정보제공</w:t>
      </w:r>
      <w:bookmarkEnd w:id="81"/>
    </w:p>
    <w:p w14:paraId="6CB47B6A" w14:textId="77777777" w:rsidR="00937F3A" w:rsidRPr="00E83505" w:rsidRDefault="00937F3A" w:rsidP="00937F3A">
      <w:pPr>
        <w:pStyle w:val="afc"/>
        <w:numPr>
          <w:ilvl w:val="0"/>
          <w:numId w:val="63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1"/>
        <w:gridCol w:w="1761"/>
        <w:gridCol w:w="2308"/>
        <w:gridCol w:w="2179"/>
        <w:gridCol w:w="2441"/>
      </w:tblGrid>
      <w:tr w:rsidR="00937F3A" w:rsidRPr="006777DC" w14:paraId="1C73F072" w14:textId="77777777" w:rsidTr="00CA465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2EF86C5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A1217C0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325CE9B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</w:t>
            </w:r>
            <w:r w:rsidR="00E444D1">
              <w:rPr>
                <w:rFonts w:asciiTheme="majorHAnsi" w:eastAsiaTheme="majorHAnsi" w:hAnsiTheme="majorHAnsi" w:hint="eastAsia"/>
              </w:rPr>
              <w:t>5</w:t>
            </w:r>
          </w:p>
        </w:tc>
      </w:tr>
      <w:tr w:rsidR="00937F3A" w:rsidRPr="006777DC" w14:paraId="12B26CB8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6DBFA9D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2A3186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BACF60" w14:textId="77777777" w:rsidR="00937F3A" w:rsidRPr="0081418F" w:rsidRDefault="0087647E" w:rsidP="0087647E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재수출조건부수입의 수출이행기한 정보</w:t>
            </w:r>
            <w:r w:rsidR="00362C18">
              <w:rPr>
                <w:rFonts w:asciiTheme="majorHAnsi" w:eastAsiaTheme="majorHAnsi" w:hAnsiTheme="majorHAnsi" w:hint="eastAsia"/>
              </w:rPr>
              <w:t>제공</w:t>
            </w:r>
          </w:p>
        </w:tc>
      </w:tr>
      <w:tr w:rsidR="00937F3A" w:rsidRPr="006777DC" w14:paraId="20327D58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2019653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1F0D2EE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D8DA10" w14:textId="77777777" w:rsidR="00937F3A" w:rsidRPr="0081418F" w:rsidRDefault="00BE38A2" w:rsidP="00CA4657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BE38A2">
              <w:rPr>
                <w:rFonts w:asciiTheme="majorHAnsi" w:eastAsiaTheme="majorHAnsi" w:hAnsiTheme="majorHAnsi"/>
              </w:rPr>
              <w:t>retrieveReepCndtImpFfmnTmlmInfo</w:t>
            </w:r>
          </w:p>
        </w:tc>
      </w:tr>
      <w:tr w:rsidR="00937F3A" w:rsidRPr="006777DC" w14:paraId="6FA08699" w14:textId="77777777" w:rsidTr="00CA465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BFF512A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CD99AF1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19CB7E" w14:textId="77777777" w:rsidR="00937F3A" w:rsidRPr="0081418F" w:rsidRDefault="004E1CAA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재수출조건부 수입의 수출이행기한 정보제공</w:t>
            </w:r>
          </w:p>
        </w:tc>
      </w:tr>
      <w:tr w:rsidR="00937F3A" w:rsidRPr="006777DC" w14:paraId="317C1320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7C589603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7FE9CC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F3928ED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EE3E2A4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777A7F8C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937F3A" w:rsidRPr="006777DC" w14:paraId="0E8638D9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7FF67070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C447346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906FE33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C52C616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937F3A" w:rsidRPr="006777DC" w14:paraId="18911B28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4E3FA43D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8C95F8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E6234D0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37F3A" w:rsidRPr="006777DC" w14:paraId="741760F3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11CB904C" w14:textId="77777777" w:rsidR="00937F3A" w:rsidRPr="0081418F" w:rsidRDefault="00937F3A" w:rsidP="00CA4657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96B6104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75B324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39663A01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21CC0E9C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C592CC6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37F3A" w:rsidRPr="006777DC" w14:paraId="18AB07EA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3FEF2CE2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99B570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D273A4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937F3A" w:rsidRPr="006777DC" w14:paraId="0FE04DD2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745B4B5C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6700D4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397C153" w14:textId="77777777" w:rsidR="00937F3A" w:rsidRPr="003B0322" w:rsidRDefault="00937F3A" w:rsidP="002D0E39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 w:rsidR="002D0E39">
              <w:t xml:space="preserve"> </w:t>
            </w:r>
            <w:r w:rsidR="002D0E39" w:rsidRPr="002D0E39"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 w:rsidR="00937F3A" w:rsidRPr="006777DC" w14:paraId="5B9DEA15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2B161B66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25F50B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366A6E" w14:textId="77777777" w:rsidR="00937F3A" w:rsidRPr="003B0322" w:rsidRDefault="00937F3A" w:rsidP="009A448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 w:rsidR="009A448B">
              <w:t xml:space="preserve"> </w:t>
            </w:r>
            <w:r w:rsidR="009A448B" w:rsidRPr="009A448B"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 w:rsidR="00937F3A" w:rsidRPr="006777DC" w14:paraId="5ABE8E5F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542A05AA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282305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D475F7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937F3A" w:rsidRPr="006777DC" w14:paraId="353809F4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5B68C646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8B5D9E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46936FB5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21314F84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BC44FD8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937F3A" w:rsidRPr="006777DC" w14:paraId="2300491D" w14:textId="77777777" w:rsidTr="00CA465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1E2B27A" w14:textId="77777777" w:rsidR="00937F3A" w:rsidRPr="0081418F" w:rsidRDefault="00937F3A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E5CE2F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23AF12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937F3A" w:rsidRPr="006777DC" w14:paraId="60A28C6B" w14:textId="77777777" w:rsidTr="00CA465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D01B5E0" w14:textId="77777777" w:rsidR="00937F3A" w:rsidRPr="0081418F" w:rsidRDefault="00937F3A" w:rsidP="00CA4657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AB3223" w14:textId="77777777" w:rsidR="00937F3A" w:rsidRDefault="00937F3A" w:rsidP="00CA465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33AF2170" w14:textId="77777777" w:rsidR="00937F3A" w:rsidRPr="0081418F" w:rsidRDefault="00937F3A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6F1D0B1" w14:textId="77777777" w:rsidR="00937F3A" w:rsidRDefault="00937F3A" w:rsidP="00937F3A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15DFFEC1" w14:textId="77777777" w:rsidR="00937F3A" w:rsidRPr="00E83505" w:rsidRDefault="00937F3A" w:rsidP="00937F3A">
      <w:pPr>
        <w:pStyle w:val="hieatt"/>
        <w:numPr>
          <w:ilvl w:val="0"/>
          <w:numId w:val="63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937F3A" w:rsidRPr="00795232" w14:paraId="755119E1" w14:textId="77777777" w:rsidTr="00CA4657">
        <w:tc>
          <w:tcPr>
            <w:tcW w:w="777" w:type="pct"/>
            <w:shd w:val="pct10" w:color="auto" w:fill="auto"/>
            <w:vAlign w:val="center"/>
          </w:tcPr>
          <w:p w14:paraId="4D3CED88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57155D2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7F623D7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18C9E50C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1464AD17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37F3A" w:rsidRPr="00795232" w14:paraId="2755CA2E" w14:textId="77777777" w:rsidTr="00CA4657">
        <w:tc>
          <w:tcPr>
            <w:tcW w:w="777" w:type="pct"/>
            <w:shd w:val="clear" w:color="auto" w:fill="auto"/>
            <w:vAlign w:val="center"/>
          </w:tcPr>
          <w:p w14:paraId="435AB45D" w14:textId="77777777" w:rsidR="00937F3A" w:rsidRPr="008C0E01" w:rsidRDefault="00F636AE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9C635B8" w14:textId="77777777" w:rsidR="00937F3A" w:rsidRPr="000E55DF" w:rsidRDefault="000F787B" w:rsidP="000F787B">
            <w:pPr>
              <w:rPr>
                <w:rFonts w:asciiTheme="majorHAnsi" w:eastAsiaTheme="majorHAnsi" w:hAnsiTheme="majorHAnsi"/>
                <w:sz w:val="20"/>
              </w:rPr>
            </w:pPr>
            <w:r w:rsidRPr="000F787B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40796D5" w14:textId="77777777" w:rsidR="00937F3A" w:rsidRPr="000E55DF" w:rsidRDefault="00937F3A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 w:rsidR="00866358">
              <w:rPr>
                <w:rFonts w:asciiTheme="majorHAnsi" w:eastAsiaTheme="majorHAnsi" w:hAnsiTheme="majorHAnsi" w:hint="eastAsia"/>
                <w:sz w:val="20"/>
              </w:rPr>
              <w:t>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2322BB2" w14:textId="77777777" w:rsidR="00937F3A" w:rsidRPr="000E55DF" w:rsidRDefault="00906C5D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9C2F59F" w14:textId="77777777" w:rsidR="00937F3A" w:rsidRPr="00B359BF" w:rsidRDefault="00937F3A" w:rsidP="00CA465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937F3A" w:rsidRPr="00795232" w14:paraId="4F86AA67" w14:textId="77777777" w:rsidTr="00CA4657">
        <w:tc>
          <w:tcPr>
            <w:tcW w:w="777" w:type="pct"/>
            <w:shd w:val="clear" w:color="auto" w:fill="auto"/>
            <w:vAlign w:val="center"/>
          </w:tcPr>
          <w:p w14:paraId="213A0308" w14:textId="77777777" w:rsidR="00937F3A" w:rsidRPr="008C0E01" w:rsidRDefault="00F636AE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99305D9" w14:textId="77777777" w:rsidR="00937F3A" w:rsidRPr="000E55DF" w:rsidRDefault="00742CF8" w:rsidP="00CA465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8543BA9" w14:textId="77777777" w:rsidR="00937F3A" w:rsidRPr="000E55DF" w:rsidRDefault="003B4E5C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819677" w14:textId="77777777" w:rsidR="00937F3A" w:rsidRPr="000E55DF" w:rsidRDefault="00906C5D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076256E" w14:textId="77777777" w:rsidR="00937F3A" w:rsidRPr="00B359BF" w:rsidRDefault="00937F3A" w:rsidP="00CA465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7C440928" w14:textId="77777777" w:rsidR="00937F3A" w:rsidRDefault="00937F3A" w:rsidP="00937F3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592043BB" w14:textId="77777777" w:rsidR="00937F3A" w:rsidRDefault="00937F3A" w:rsidP="00937F3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5D3550B" w14:textId="77777777" w:rsidR="00937F3A" w:rsidRPr="001D4B94" w:rsidRDefault="00937F3A" w:rsidP="00937F3A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5772675A" w14:textId="77777777" w:rsidR="00937F3A" w:rsidRPr="00E83505" w:rsidRDefault="00937F3A" w:rsidP="00937F3A">
      <w:pPr>
        <w:pStyle w:val="hieatt"/>
        <w:numPr>
          <w:ilvl w:val="0"/>
          <w:numId w:val="63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3"/>
        <w:gridCol w:w="2295"/>
        <w:gridCol w:w="1016"/>
        <w:gridCol w:w="1183"/>
        <w:gridCol w:w="3083"/>
      </w:tblGrid>
      <w:tr w:rsidR="00937F3A" w:rsidRPr="00795232" w14:paraId="4FE7AA95" w14:textId="77777777" w:rsidTr="00CA4657">
        <w:trPr>
          <w:trHeight w:val="280"/>
        </w:trPr>
        <w:tc>
          <w:tcPr>
            <w:tcW w:w="1041" w:type="pct"/>
            <w:shd w:val="pct10" w:color="auto" w:fill="auto"/>
            <w:vAlign w:val="center"/>
          </w:tcPr>
          <w:p w14:paraId="5AF3D829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 w14:paraId="57B88F62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5E61916B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 w14:paraId="6014A882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 w14:paraId="13917FFC" w14:textId="77777777" w:rsidR="00937F3A" w:rsidRPr="00795232" w:rsidRDefault="00937F3A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37F3A" w14:paraId="349DD4F8" w14:textId="77777777" w:rsidTr="00CA46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7ED46" w14:textId="77777777" w:rsidR="00937F3A" w:rsidRPr="00A940F9" w:rsidRDefault="008C1C24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8C1C24">
              <w:rPr>
                <w:rFonts w:ascii="맑은 고딕" w:eastAsia="맑은 고딕" w:hAnsi="맑은 고딕" w:cs="굴림"/>
                <w:color w:val="000000"/>
                <w:sz w:val="20"/>
              </w:rPr>
              <w:t>xtnsDt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6536C" w14:textId="77777777" w:rsidR="00937F3A" w:rsidRDefault="00B70975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연장일자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DB2A87" w14:textId="77777777" w:rsidR="00937F3A" w:rsidRDefault="00DD4B13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B6426" w14:textId="77777777" w:rsidR="00937F3A" w:rsidRDefault="00937F3A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3DB6E3" w14:textId="77777777" w:rsidR="00937F3A" w:rsidRDefault="00937F3A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5FFF1E8" w14:textId="77777777" w:rsidR="00937F3A" w:rsidRPr="00924BB9" w:rsidRDefault="00937F3A" w:rsidP="00937F3A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6F01384" w14:textId="77777777" w:rsidR="00937F3A" w:rsidRDefault="00937F3A" w:rsidP="00937F3A">
      <w:pPr>
        <w:jc w:val="left"/>
        <w:rPr>
          <w:rFonts w:asciiTheme="majorHAnsi" w:eastAsiaTheme="majorHAnsi" w:hAnsiTheme="majorHAnsi"/>
        </w:rPr>
      </w:pPr>
    </w:p>
    <w:p w14:paraId="23299EAC" w14:textId="77777777" w:rsidR="00937F3A" w:rsidRPr="00E83505" w:rsidRDefault="00937F3A" w:rsidP="00937F3A">
      <w:pPr>
        <w:pStyle w:val="hieatt"/>
        <w:numPr>
          <w:ilvl w:val="0"/>
          <w:numId w:val="63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37F3A" w:rsidRPr="00D4696F" w14:paraId="6A349B55" w14:textId="77777777" w:rsidTr="00CA465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B8FFA8" w14:textId="77777777" w:rsidR="00937F3A" w:rsidRPr="00D4696F" w:rsidRDefault="00937F3A" w:rsidP="00CA465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937F3A" w:rsidRPr="00D4696F" w14:paraId="219C512D" w14:textId="77777777" w:rsidTr="00CA465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F37FAC5" w14:textId="77777777" w:rsidR="00937F3A" w:rsidRPr="00BF6342" w:rsidRDefault="00420664" w:rsidP="00FD509C">
            <w:pPr>
              <w:jc w:val="left"/>
              <w:rPr>
                <w:rFonts w:asciiTheme="majorHAnsi" w:eastAsiaTheme="majorHAnsi" w:hAnsiTheme="majorHAnsi"/>
              </w:rPr>
            </w:pPr>
            <w:hyperlink r:id="rId136" w:history="1">
              <w:r w:rsidR="00FD509C" w:rsidRPr="000132A1">
                <w:rPr>
                  <w:rStyle w:val="a5"/>
                  <w:rFonts w:asciiTheme="majorHAnsi" w:eastAsiaTheme="majorHAnsi" w:hAnsiTheme="majorHAnsi"/>
                </w:rPr>
                <w:t>https://unipass.customs.go.kr:38010/ext/rest/reepCndtImpFfmnTmlmInfoOfr/retrieveReepCndtImpFfmnTmlmInfo?crkyCn</w:t>
              </w:r>
            </w:hyperlink>
            <w:r w:rsidR="00937F3A" w:rsidRPr="00BF6342">
              <w:rPr>
                <w:rFonts w:asciiTheme="majorHAnsi" w:eastAsiaTheme="majorHAnsi" w:hAnsiTheme="majorHAnsi"/>
              </w:rPr>
              <w:t>=</w:t>
            </w:r>
            <w:r w:rsidR="00937F3A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937F3A" w:rsidRPr="00BF6342">
              <w:rPr>
                <w:rFonts w:asciiTheme="majorHAnsi" w:eastAsiaTheme="majorHAnsi" w:hAnsiTheme="majorHAnsi"/>
              </w:rPr>
              <w:t>&amp;</w:t>
            </w:r>
            <w:r w:rsidR="00DD308D"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 w:rsidR="00937F3A" w:rsidRPr="00496E6B">
              <w:rPr>
                <w:rFonts w:asciiTheme="majorHAnsi" w:eastAsiaTheme="majorHAnsi" w:hAnsiTheme="majorHAnsi"/>
              </w:rPr>
              <w:t>=</w:t>
            </w:r>
            <w:r w:rsidR="00CB755B" w:rsidRPr="00CB755B">
              <w:rPr>
                <w:rFonts w:asciiTheme="majorHAnsi" w:eastAsiaTheme="majorHAnsi" w:hAnsiTheme="majorHAnsi"/>
              </w:rPr>
              <w:t>1************9</w:t>
            </w:r>
            <w:r w:rsidR="00937F3A" w:rsidRPr="00496E6B">
              <w:rPr>
                <w:rFonts w:asciiTheme="majorHAnsi" w:eastAsiaTheme="majorHAnsi" w:hAnsiTheme="majorHAnsi"/>
              </w:rPr>
              <w:t>&amp;</w:t>
            </w:r>
            <w:r w:rsidR="00DD308D"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937F3A" w:rsidRPr="00496E6B">
              <w:rPr>
                <w:rFonts w:asciiTheme="majorHAnsi" w:eastAsiaTheme="majorHAnsi" w:hAnsiTheme="majorHAnsi"/>
              </w:rPr>
              <w:t>=</w:t>
            </w:r>
            <w:r w:rsidR="00DD308D">
              <w:rPr>
                <w:rFonts w:asciiTheme="majorHAnsi" w:eastAsiaTheme="majorHAnsi" w:hAnsiTheme="majorHAnsi" w:hint="eastAsia"/>
              </w:rPr>
              <w:t>001</w:t>
            </w:r>
          </w:p>
        </w:tc>
      </w:tr>
      <w:tr w:rsidR="00937F3A" w:rsidRPr="00D4696F" w14:paraId="132B610C" w14:textId="77777777" w:rsidTr="00CA465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E2FDB3" w14:textId="77777777" w:rsidR="00937F3A" w:rsidRPr="00D4696F" w:rsidRDefault="00937F3A" w:rsidP="00CA465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937F3A" w:rsidRPr="00D4696F" w14:paraId="75A69150" w14:textId="77777777" w:rsidTr="00D26000">
        <w:trPr>
          <w:trHeight w:val="2623"/>
        </w:trPr>
        <w:tc>
          <w:tcPr>
            <w:tcW w:w="9693" w:type="dxa"/>
            <w:shd w:val="clear" w:color="auto" w:fill="auto"/>
          </w:tcPr>
          <w:p w14:paraId="0236B280" w14:textId="77777777" w:rsidR="00937F3A" w:rsidRDefault="00937F3A" w:rsidP="00CA465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076A8144" w14:textId="77777777" w:rsidR="000B5A53" w:rsidRPr="00DE452D" w:rsidRDefault="000B5A53" w:rsidP="000B5A53">
            <w:pPr>
              <w:adjustRightInd/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&lt;reepCndtImpFfmnTmlmInfoQryRtnVo&gt;</w:t>
            </w:r>
          </w:p>
          <w:p w14:paraId="1BEDB9FE" w14:textId="77777777" w:rsidR="000B5A53" w:rsidRPr="00DE452D" w:rsidRDefault="000B5A53" w:rsidP="00D26000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&lt;ntceInfo/&gt;</w:t>
            </w:r>
          </w:p>
          <w:p w14:paraId="0A04F6CC" w14:textId="77777777" w:rsidR="000B5A53" w:rsidRPr="00DE452D" w:rsidRDefault="000B5A53" w:rsidP="00D26000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&lt;tCnt&gt;</w:t>
            </w:r>
            <w:r w:rsidRPr="00DE452D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DE452D">
              <w:rPr>
                <w:rStyle w:val="t1"/>
                <w:rFonts w:ascii="Verdana" w:hAnsi="Verdana"/>
              </w:rPr>
              <w:t>&lt;/tCnt&gt;</w:t>
            </w:r>
          </w:p>
          <w:p w14:paraId="7B7C96CE" w14:textId="77777777" w:rsidR="000B5A53" w:rsidRPr="00DE452D" w:rsidRDefault="000B5A53" w:rsidP="00D26000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&lt;reepCndtImpFfmnTmlmInfoQryRsltVo&gt;</w:t>
            </w:r>
          </w:p>
          <w:p w14:paraId="75B26936" w14:textId="77777777" w:rsidR="000B5A53" w:rsidRPr="00DE452D" w:rsidRDefault="000B5A53" w:rsidP="00D26000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&lt;xtnsDt&gt;</w:t>
            </w:r>
            <w:r w:rsidRPr="00DE452D">
              <w:rPr>
                <w:rStyle w:val="t1"/>
                <w:rFonts w:ascii="Verdana" w:hAnsi="Verdana"/>
                <w:b/>
                <w:color w:val="000000" w:themeColor="text1"/>
              </w:rPr>
              <w:t>20001222</w:t>
            </w:r>
            <w:r w:rsidRPr="00DE452D">
              <w:rPr>
                <w:rStyle w:val="t1"/>
                <w:rFonts w:ascii="Verdana" w:hAnsi="Verdana"/>
              </w:rPr>
              <w:t>&lt;/xtnsDt&gt;</w:t>
            </w:r>
          </w:p>
          <w:p w14:paraId="587B3553" w14:textId="77777777" w:rsidR="000B5A53" w:rsidRPr="00DE452D" w:rsidRDefault="000B5A53" w:rsidP="00D26000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&lt;/reepCndtImpFfmnTmlmInfoQryRsltVo&gt;</w:t>
            </w:r>
          </w:p>
          <w:p w14:paraId="09B9A2F9" w14:textId="77777777" w:rsidR="000B5A53" w:rsidRPr="00DE452D" w:rsidRDefault="000B5A53" w:rsidP="000B5A53">
            <w:pPr>
              <w:adjustRightInd/>
              <w:spacing w:line="240" w:lineRule="auto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DE452D">
              <w:rPr>
                <w:rStyle w:val="t1"/>
                <w:rFonts w:ascii="Verdana" w:hAnsi="Verdana"/>
              </w:rPr>
              <w:t>&lt;/reepCndtImpFfmnTmlmInfoQryRtnVo&gt;</w:t>
            </w:r>
          </w:p>
          <w:p w14:paraId="31ADDA90" w14:textId="77777777" w:rsidR="00937F3A" w:rsidRPr="00496E6B" w:rsidRDefault="00937F3A" w:rsidP="00CA4657"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14:paraId="1221A373" w14:textId="77777777" w:rsidR="00937F3A" w:rsidRPr="00937F3A" w:rsidRDefault="00937F3A" w:rsidP="00937F3A"/>
    <w:p w14:paraId="2F883025" w14:textId="77777777" w:rsidR="00567628" w:rsidRDefault="00567628" w:rsidP="00567628">
      <w:r>
        <w:br w:type="page"/>
      </w:r>
    </w:p>
    <w:p w14:paraId="16ABCC38" w14:textId="77777777" w:rsidR="00246076" w:rsidRDefault="009C6702" w:rsidP="009C6702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2" w:name="_Toc161922347"/>
      <w:r w:rsidRPr="009C6702">
        <w:rPr>
          <w:rFonts w:asciiTheme="majorHAnsi" w:eastAsiaTheme="majorHAnsi" w:hAnsiTheme="majorHAnsi" w:hint="eastAsia"/>
          <w:b/>
          <w:sz w:val="26"/>
          <w:szCs w:val="26"/>
        </w:rPr>
        <w:t>재수출 이행 완료보고 처리정보 제공</w:t>
      </w:r>
      <w:bookmarkEnd w:id="82"/>
    </w:p>
    <w:p w14:paraId="57C62C7A" w14:textId="77777777" w:rsidR="000D20B7" w:rsidRPr="00E83505" w:rsidRDefault="000D20B7" w:rsidP="000D20B7">
      <w:pPr>
        <w:pStyle w:val="afc"/>
        <w:numPr>
          <w:ilvl w:val="0"/>
          <w:numId w:val="6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6"/>
        <w:gridCol w:w="1716"/>
        <w:gridCol w:w="2338"/>
        <w:gridCol w:w="2207"/>
        <w:gridCol w:w="2473"/>
      </w:tblGrid>
      <w:tr w:rsidR="000D20B7" w:rsidRPr="006777DC" w14:paraId="11ABA8FC" w14:textId="77777777" w:rsidTr="00CA465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68A51DA2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216EBD79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0679AD5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</w:t>
            </w:r>
            <w:r w:rsidR="0052396F">
              <w:rPr>
                <w:rFonts w:asciiTheme="majorHAnsi" w:eastAsiaTheme="majorHAnsi" w:hAnsiTheme="majorHAnsi" w:hint="eastAsia"/>
              </w:rPr>
              <w:t>6</w:t>
            </w:r>
          </w:p>
        </w:tc>
      </w:tr>
      <w:tr w:rsidR="000D20B7" w:rsidRPr="006777DC" w14:paraId="7BDC9ED8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17E8997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71289D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30092C" w14:textId="77777777" w:rsidR="000D20B7" w:rsidRPr="0081418F" w:rsidRDefault="001218AF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1218AF">
              <w:rPr>
                <w:rFonts w:asciiTheme="majorHAnsi" w:eastAsiaTheme="majorHAnsi" w:hAnsiTheme="majorHAnsi" w:hint="eastAsia"/>
              </w:rPr>
              <w:t>재수출 이행 완료보고 처리정보 제공</w:t>
            </w:r>
          </w:p>
        </w:tc>
      </w:tr>
      <w:tr w:rsidR="000D20B7" w:rsidRPr="006777DC" w14:paraId="2C7413AA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9C6B7B5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78282AE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4DC2494" w14:textId="77777777" w:rsidR="000D20B7" w:rsidRPr="0081418F" w:rsidRDefault="005D7671" w:rsidP="00CA4657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CD2AC1">
              <w:rPr>
                <w:rFonts w:asciiTheme="majorHAnsi" w:eastAsiaTheme="majorHAnsi" w:hAnsiTheme="majorHAnsi"/>
              </w:rPr>
              <w:t>retrieveReexpFfmnCmplRprtPrcsInfo</w:t>
            </w:r>
          </w:p>
        </w:tc>
      </w:tr>
      <w:tr w:rsidR="000D20B7" w:rsidRPr="006777DC" w14:paraId="2C83E813" w14:textId="77777777" w:rsidTr="00CA465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C2328B0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BDCD029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12AA836" w14:textId="77777777" w:rsidR="000D20B7" w:rsidRPr="0081418F" w:rsidRDefault="00A93AC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1218AF">
              <w:rPr>
                <w:rFonts w:asciiTheme="majorHAnsi" w:eastAsiaTheme="majorHAnsi" w:hAnsiTheme="majorHAnsi" w:hint="eastAsia"/>
              </w:rPr>
              <w:t>재수출 이행 완료보고 처리정보 제공</w:t>
            </w:r>
          </w:p>
        </w:tc>
      </w:tr>
      <w:tr w:rsidR="000D20B7" w:rsidRPr="006777DC" w14:paraId="0A6050FE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5B6AED2E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019D41B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9EAD3D7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70CDDC9C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24953007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0D20B7" w:rsidRPr="006777DC" w14:paraId="73D51477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2C0FC896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48EF1B0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ADAECEB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2BBFB024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0D20B7" w:rsidRPr="006777DC" w14:paraId="1C9D9A31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507F0CB2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516DF0F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78067C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0D20B7" w:rsidRPr="006777DC" w14:paraId="1493C7CC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653106CA" w14:textId="77777777" w:rsidR="000D20B7" w:rsidRPr="0081418F" w:rsidRDefault="000D20B7" w:rsidP="00CA4657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4DE6E0B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4305CBD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4E626FBD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1657E87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1DB3C4DB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0D20B7" w:rsidRPr="006777DC" w14:paraId="73C6B9BC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0464A678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52F667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C398B9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0D20B7" w:rsidRPr="006777DC" w14:paraId="1BF5FB26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29D05AE8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3C48A1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BB13DD" w14:textId="77777777" w:rsidR="000D20B7" w:rsidRPr="003B0322" w:rsidRDefault="000D20B7" w:rsidP="00CA465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CD2AC1" w:rsidRPr="00CD2AC1"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 w:rsidR="000D20B7" w:rsidRPr="006777DC" w14:paraId="03CFFBD5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46B0AFEE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5A101C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28C310" w14:textId="77777777" w:rsidR="000D20B7" w:rsidRPr="003B0322" w:rsidRDefault="000D20B7" w:rsidP="00CA465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CD2AC1" w:rsidRPr="00CD2AC1"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 w:rsidR="000D20B7" w:rsidRPr="006777DC" w14:paraId="01C6CFF1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5CFCC4A3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8108C23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DCFC45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0D20B7" w:rsidRPr="006777DC" w14:paraId="695AD075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4324011B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4B3742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B93D6A2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19E0820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6AA9674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0D20B7" w:rsidRPr="006777DC" w14:paraId="2D968451" w14:textId="77777777" w:rsidTr="00CA465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BFBFD0E" w14:textId="77777777" w:rsidR="000D20B7" w:rsidRPr="0081418F" w:rsidRDefault="000D20B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27F925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18DF255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0D20B7" w:rsidRPr="006777DC" w14:paraId="5725E59F" w14:textId="77777777" w:rsidTr="00CA465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25EDE50" w14:textId="77777777" w:rsidR="000D20B7" w:rsidRPr="0081418F" w:rsidRDefault="000D20B7" w:rsidP="00CA4657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C835019" w14:textId="77777777" w:rsidR="000D20B7" w:rsidRDefault="000D20B7" w:rsidP="00CA465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24A488EE" w14:textId="77777777" w:rsidR="000D20B7" w:rsidRPr="0081418F" w:rsidRDefault="000D20B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3E6E72E" w14:textId="77777777" w:rsidR="000D20B7" w:rsidRDefault="000D20B7" w:rsidP="000D20B7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2C3FACC6" w14:textId="77777777" w:rsidR="000D20B7" w:rsidRPr="00E83505" w:rsidRDefault="000D20B7" w:rsidP="000D20B7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0D20B7" w:rsidRPr="00795232" w14:paraId="568A6DA8" w14:textId="77777777" w:rsidTr="00CA4657">
        <w:tc>
          <w:tcPr>
            <w:tcW w:w="777" w:type="pct"/>
            <w:shd w:val="pct10" w:color="auto" w:fill="auto"/>
            <w:vAlign w:val="center"/>
          </w:tcPr>
          <w:p w14:paraId="21D3F256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5B048EE1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8EA2C12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AA9A2AE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48D2B584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D20B7" w:rsidRPr="00795232" w14:paraId="5DD3748A" w14:textId="77777777" w:rsidTr="00CA4657">
        <w:tc>
          <w:tcPr>
            <w:tcW w:w="777" w:type="pct"/>
            <w:shd w:val="clear" w:color="auto" w:fill="auto"/>
            <w:vAlign w:val="center"/>
          </w:tcPr>
          <w:p w14:paraId="179DA4AB" w14:textId="77777777" w:rsidR="000D20B7" w:rsidRPr="008C0E01" w:rsidRDefault="000D20B7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5C2F769" w14:textId="77777777" w:rsidR="000D20B7" w:rsidRPr="000E55DF" w:rsidRDefault="000D20B7" w:rsidP="00CA4657">
            <w:pPr>
              <w:rPr>
                <w:rFonts w:asciiTheme="majorHAnsi" w:eastAsiaTheme="majorHAnsi" w:hAnsiTheme="majorHAnsi"/>
                <w:sz w:val="20"/>
              </w:rPr>
            </w:pPr>
            <w:r w:rsidRPr="000F787B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39A2EF7" w14:textId="77777777" w:rsidR="000D20B7" w:rsidRPr="000E55DF" w:rsidRDefault="000D20B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D089FEE" w14:textId="77777777" w:rsidR="000D20B7" w:rsidRPr="000E55DF" w:rsidRDefault="000D20B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EEC645F" w14:textId="77777777" w:rsidR="000D20B7" w:rsidRPr="00B359BF" w:rsidRDefault="000D20B7" w:rsidP="00CA465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0D20B7" w:rsidRPr="00795232" w14:paraId="77AC7FE9" w14:textId="77777777" w:rsidTr="00CA4657">
        <w:tc>
          <w:tcPr>
            <w:tcW w:w="777" w:type="pct"/>
            <w:shd w:val="clear" w:color="auto" w:fill="auto"/>
            <w:vAlign w:val="center"/>
          </w:tcPr>
          <w:p w14:paraId="142ABEC8" w14:textId="77777777" w:rsidR="000D20B7" w:rsidRPr="008C0E01" w:rsidRDefault="000D20B7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6E5C0AB" w14:textId="77777777" w:rsidR="000D20B7" w:rsidRPr="000E55DF" w:rsidRDefault="000D20B7" w:rsidP="00CA465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71D3AEE" w14:textId="77777777" w:rsidR="000D20B7" w:rsidRPr="000E55DF" w:rsidRDefault="000D20B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76AC25C" w14:textId="77777777" w:rsidR="000D20B7" w:rsidRPr="000E55DF" w:rsidRDefault="000D20B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5AF0DAE" w14:textId="77777777" w:rsidR="000D20B7" w:rsidRPr="00B359BF" w:rsidRDefault="000D20B7" w:rsidP="00CA465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2FB3F439" w14:textId="77777777" w:rsidR="000D20B7" w:rsidRDefault="000D20B7" w:rsidP="000D20B7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25ACFBCF" w14:textId="77777777" w:rsidR="000D20B7" w:rsidRDefault="000D20B7" w:rsidP="000D20B7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78450A83" w14:textId="77777777" w:rsidR="000D20B7" w:rsidRPr="001D4B94" w:rsidRDefault="000D20B7" w:rsidP="000D20B7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0BB14D63" w14:textId="77777777" w:rsidR="000D20B7" w:rsidRPr="00E83505" w:rsidRDefault="000D20B7" w:rsidP="000D20B7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3"/>
        <w:gridCol w:w="2998"/>
        <w:gridCol w:w="1212"/>
        <w:gridCol w:w="1307"/>
        <w:gridCol w:w="1300"/>
      </w:tblGrid>
      <w:tr w:rsidR="00384CF6" w:rsidRPr="00795232" w14:paraId="2674EDC0" w14:textId="77777777" w:rsidTr="006B3D5A">
        <w:trPr>
          <w:trHeight w:val="280"/>
        </w:trPr>
        <w:tc>
          <w:tcPr>
            <w:tcW w:w="1439" w:type="pct"/>
            <w:shd w:val="pct10" w:color="auto" w:fill="auto"/>
            <w:vAlign w:val="center"/>
          </w:tcPr>
          <w:p w14:paraId="2BF283F1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565" w:type="pct"/>
            <w:shd w:val="pct10" w:color="auto" w:fill="auto"/>
            <w:vAlign w:val="center"/>
          </w:tcPr>
          <w:p w14:paraId="11BC7824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4" w:type="pct"/>
            <w:shd w:val="pct10" w:color="auto" w:fill="auto"/>
            <w:vAlign w:val="center"/>
          </w:tcPr>
          <w:p w14:paraId="0659AA6A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38EB53DD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36FD1755" w14:textId="77777777" w:rsidR="000D20B7" w:rsidRPr="00795232" w:rsidRDefault="000D20B7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0D20B7" w14:paraId="1936C4EC" w14:textId="77777777" w:rsidTr="006B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1985E" w14:textId="77777777" w:rsidR="000D20B7" w:rsidRPr="00A940F9" w:rsidRDefault="00F84EB5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84EB5">
              <w:rPr>
                <w:rFonts w:ascii="맑은 고딕" w:eastAsia="맑은 고딕" w:hAnsi="맑은 고딕" w:cs="굴림"/>
                <w:color w:val="000000"/>
                <w:sz w:val="20"/>
              </w:rPr>
              <w:t>reexpFffmnPrcsStcd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F4222" w14:textId="77777777" w:rsidR="000D20B7" w:rsidRDefault="00384C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재수출이행처리상태코드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291973" w14:textId="77777777" w:rsidR="000D20B7" w:rsidRDefault="00384CF6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C21770" w14:textId="77777777" w:rsidR="000D20B7" w:rsidRDefault="000D20B7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09E22D" w14:textId="77777777" w:rsidR="000D20B7" w:rsidRDefault="000D20B7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384CF6" w14:paraId="1825158D" w14:textId="77777777" w:rsidTr="006B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2D4CC7" w14:textId="77777777" w:rsidR="00384CF6" w:rsidRPr="008C1C24" w:rsidRDefault="00F84EB5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84EB5"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74D3B" w14:textId="77777777" w:rsidR="00384CF6" w:rsidRDefault="00384C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재수출이행최종시행일자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A893A" w14:textId="77777777" w:rsidR="00384CF6" w:rsidRDefault="00384CF6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F6A23" w14:textId="77777777" w:rsidR="00384CF6" w:rsidRPr="00B83E7F" w:rsidRDefault="00384CF6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57820D" w14:textId="77777777" w:rsidR="00384CF6" w:rsidRDefault="00384CF6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384CF6" w14:paraId="6DCEAB11" w14:textId="77777777" w:rsidTr="006B3D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87A1E" w14:textId="77777777" w:rsidR="00384CF6" w:rsidRPr="008C1C24" w:rsidRDefault="00F84EB5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F84EB5">
              <w:rPr>
                <w:rFonts w:ascii="맑은 고딕" w:eastAsia="맑은 고딕" w:hAnsi="맑은 고딕" w:cs="굴림"/>
                <w:color w:val="000000"/>
                <w:sz w:val="20"/>
              </w:rPr>
              <w:t>lastReexpFfmnDtyConcRcd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1BE11" w14:textId="77777777" w:rsidR="00384CF6" w:rsidRDefault="00384C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최종수출이행의무종결사유코드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584F6" w14:textId="77777777" w:rsidR="00384CF6" w:rsidRDefault="00384CF6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DADC10" w14:textId="77777777" w:rsidR="00384CF6" w:rsidRPr="00B83E7F" w:rsidRDefault="00384CF6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390DAD" w14:textId="77777777" w:rsidR="00384CF6" w:rsidRDefault="00384CF6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C85A9E2" w14:textId="77777777" w:rsidR="000D20B7" w:rsidRPr="00924BB9" w:rsidRDefault="000D20B7" w:rsidP="000D20B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ED2FC93" w14:textId="77777777" w:rsidR="000D20B7" w:rsidRDefault="000D20B7" w:rsidP="000D20B7">
      <w:pPr>
        <w:jc w:val="left"/>
        <w:rPr>
          <w:rFonts w:asciiTheme="majorHAnsi" w:eastAsiaTheme="majorHAnsi" w:hAnsiTheme="majorHAnsi"/>
        </w:rPr>
      </w:pPr>
    </w:p>
    <w:p w14:paraId="1F305318" w14:textId="77777777" w:rsidR="000D20B7" w:rsidRPr="00E83505" w:rsidRDefault="000D20B7" w:rsidP="000D20B7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D20B7" w:rsidRPr="00D4696F" w14:paraId="74C4BCB6" w14:textId="77777777" w:rsidTr="00CA465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F08255" w14:textId="77777777" w:rsidR="000D20B7" w:rsidRPr="00D4696F" w:rsidRDefault="000D20B7" w:rsidP="00CA465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0D20B7" w:rsidRPr="00D4696F" w14:paraId="204BD49D" w14:textId="77777777" w:rsidTr="00CA465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88770C" w14:textId="77777777" w:rsidR="000D20B7" w:rsidRPr="00BF6342" w:rsidRDefault="00420664" w:rsidP="00FE0D05">
            <w:pPr>
              <w:jc w:val="left"/>
              <w:rPr>
                <w:rFonts w:asciiTheme="majorHAnsi" w:eastAsiaTheme="majorHAnsi" w:hAnsiTheme="majorHAnsi"/>
              </w:rPr>
            </w:pPr>
            <w:hyperlink r:id="rId137" w:history="1">
              <w:r w:rsidR="00626447" w:rsidRPr="000132A1">
                <w:rPr>
                  <w:rStyle w:val="a5"/>
                  <w:rFonts w:asciiTheme="majorHAnsi" w:eastAsiaTheme="majorHAnsi" w:hAnsiTheme="majorHAnsi"/>
                </w:rPr>
                <w:t>https://unipass.customs.go.kr:38010/ext/rest/reexpFfmnCmplRprtPrcsInfoQry/retrieveReexpFfmnCmplRprtPrcsInfo?crkyCn</w:t>
              </w:r>
            </w:hyperlink>
            <w:r w:rsidR="000D20B7" w:rsidRPr="00BF6342">
              <w:rPr>
                <w:rFonts w:asciiTheme="majorHAnsi" w:eastAsiaTheme="majorHAnsi" w:hAnsiTheme="majorHAnsi"/>
              </w:rPr>
              <w:t>=</w:t>
            </w:r>
            <w:r w:rsidR="000D20B7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0D20B7" w:rsidRPr="00BF6342">
              <w:rPr>
                <w:rFonts w:asciiTheme="majorHAnsi" w:eastAsiaTheme="majorHAnsi" w:hAnsiTheme="majorHAnsi"/>
              </w:rPr>
              <w:t>&amp;</w:t>
            </w:r>
            <w:r w:rsidR="000D20B7"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 w:rsidR="000D20B7" w:rsidRPr="00496E6B">
              <w:rPr>
                <w:rFonts w:asciiTheme="majorHAnsi" w:eastAsiaTheme="majorHAnsi" w:hAnsiTheme="majorHAnsi"/>
              </w:rPr>
              <w:t>=</w:t>
            </w:r>
            <w:r w:rsidR="000D20B7" w:rsidRPr="00CB755B">
              <w:rPr>
                <w:rFonts w:asciiTheme="majorHAnsi" w:eastAsiaTheme="majorHAnsi" w:hAnsiTheme="majorHAnsi"/>
              </w:rPr>
              <w:t>1************9</w:t>
            </w:r>
            <w:r w:rsidR="000D20B7" w:rsidRPr="00496E6B">
              <w:rPr>
                <w:rFonts w:asciiTheme="majorHAnsi" w:eastAsiaTheme="majorHAnsi" w:hAnsiTheme="majorHAnsi"/>
              </w:rPr>
              <w:t>&amp;</w:t>
            </w:r>
            <w:r w:rsidR="000D20B7" w:rsidRPr="00F636AE"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 w:rsidR="000D20B7" w:rsidRPr="00496E6B">
              <w:rPr>
                <w:rFonts w:asciiTheme="majorHAnsi" w:eastAsiaTheme="majorHAnsi" w:hAnsiTheme="majorHAnsi"/>
              </w:rPr>
              <w:t>=</w:t>
            </w:r>
            <w:r w:rsidR="000D20B7">
              <w:rPr>
                <w:rFonts w:asciiTheme="majorHAnsi" w:eastAsiaTheme="majorHAnsi" w:hAnsiTheme="majorHAnsi" w:hint="eastAsia"/>
              </w:rPr>
              <w:t>001</w:t>
            </w:r>
          </w:p>
        </w:tc>
      </w:tr>
      <w:tr w:rsidR="000D20B7" w:rsidRPr="00D4696F" w14:paraId="5C828749" w14:textId="77777777" w:rsidTr="00CA465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2848EE" w14:textId="77777777" w:rsidR="000D20B7" w:rsidRPr="00D4696F" w:rsidRDefault="000D20B7" w:rsidP="00CA465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0D20B7" w:rsidRPr="00D4696F" w14:paraId="2972F6E8" w14:textId="77777777" w:rsidTr="00CA4657">
        <w:trPr>
          <w:trHeight w:val="2623"/>
        </w:trPr>
        <w:tc>
          <w:tcPr>
            <w:tcW w:w="9693" w:type="dxa"/>
            <w:shd w:val="clear" w:color="auto" w:fill="auto"/>
          </w:tcPr>
          <w:p w14:paraId="168CD789" w14:textId="77777777" w:rsidR="000D20B7" w:rsidRDefault="000D20B7" w:rsidP="00CA465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4355858" w14:textId="77777777" w:rsidR="003B3ACF" w:rsidRPr="003B3ACF" w:rsidRDefault="003B3ACF" w:rsidP="00CA4657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3B3ACF">
              <w:rPr>
                <w:rStyle w:val="t1"/>
              </w:rPr>
              <w:t>&lt;</w:t>
            </w:r>
            <w:r w:rsidRPr="003B3ACF">
              <w:rPr>
                <w:rStyle w:val="t1"/>
                <w:rFonts w:ascii="Verdana" w:hAnsi="Verdana"/>
              </w:rPr>
              <w:t>reexpFfmnCmplRprtPrcsInfoQryRtnVo&gt;</w:t>
            </w:r>
          </w:p>
          <w:p w14:paraId="7D8AFCEF" w14:textId="77777777" w:rsidR="00626447" w:rsidRPr="00626447" w:rsidRDefault="00626447" w:rsidP="00626447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58165C47" w14:textId="77777777" w:rsidR="00626447" w:rsidRPr="00626447" w:rsidRDefault="00626447" w:rsidP="008F0966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&lt;reexpFfmnCmplRprtPrcsInfoQryRsltVo&gt;</w:t>
            </w:r>
          </w:p>
          <w:p w14:paraId="6CDEE895" w14:textId="77777777" w:rsidR="00626447" w:rsidRPr="00626447" w:rsidRDefault="00626447" w:rsidP="008F0966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&lt;reexpFfmnPrcsStcd&gt;</w:t>
            </w:r>
            <w:r w:rsidRPr="003B3ACF">
              <w:rPr>
                <w:rStyle w:val="t1"/>
                <w:rFonts w:ascii="Verdana" w:hAnsi="Verdana"/>
                <w:b/>
                <w:color w:val="000000" w:themeColor="text1"/>
              </w:rPr>
              <w:t>E</w:t>
            </w:r>
            <w:r w:rsidRPr="00626447">
              <w:rPr>
                <w:rStyle w:val="t1"/>
                <w:rFonts w:ascii="Verdana" w:hAnsi="Verdana"/>
              </w:rPr>
              <w:t>&lt;/reexpFfmnPrcsStcd&gt;</w:t>
            </w:r>
          </w:p>
          <w:p w14:paraId="3E8D7F56" w14:textId="77777777" w:rsidR="00626447" w:rsidRPr="00626447" w:rsidRDefault="00626447" w:rsidP="008F0966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&lt;reexpFfmnLastEnfrDt&gt;</w:t>
            </w:r>
            <w:r w:rsidRPr="003B3ACF">
              <w:rPr>
                <w:rStyle w:val="t1"/>
                <w:rFonts w:ascii="Verdana" w:hAnsi="Verdana"/>
                <w:b/>
                <w:color w:val="000000" w:themeColor="text1"/>
              </w:rPr>
              <w:t>20000701</w:t>
            </w:r>
            <w:r w:rsidRPr="00626447">
              <w:rPr>
                <w:rStyle w:val="t1"/>
                <w:rFonts w:ascii="Verdana" w:hAnsi="Verdana"/>
              </w:rPr>
              <w:t>&lt;/reexpFfmnLastEnfrDt&gt;</w:t>
            </w:r>
          </w:p>
          <w:p w14:paraId="555ACC99" w14:textId="77777777" w:rsidR="00626447" w:rsidRPr="00626447" w:rsidRDefault="00626447" w:rsidP="008F0966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&lt;lastReexpFfmnDtyConcRcd&gt;</w:t>
            </w:r>
            <w:r w:rsidRPr="003B3ACF">
              <w:rPr>
                <w:rStyle w:val="t1"/>
                <w:rFonts w:ascii="Verdana" w:hAnsi="Verdana"/>
                <w:b/>
                <w:color w:val="000000" w:themeColor="text1"/>
              </w:rPr>
              <w:t>01</w:t>
            </w:r>
            <w:r w:rsidRPr="00626447">
              <w:rPr>
                <w:rStyle w:val="t1"/>
                <w:rFonts w:ascii="Verdana" w:hAnsi="Verdana"/>
              </w:rPr>
              <w:t>&lt;/lastReexpFfmnDtyConcRcd&gt;</w:t>
            </w:r>
          </w:p>
          <w:p w14:paraId="1767F8EE" w14:textId="77777777" w:rsidR="00626447" w:rsidRPr="00626447" w:rsidRDefault="00626447" w:rsidP="008F0966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&lt;/reexpFfmnCmplRprtPrcsInfoQryRsltVo&gt;</w:t>
            </w:r>
          </w:p>
          <w:p w14:paraId="0AC572CB" w14:textId="77777777" w:rsidR="00626447" w:rsidRPr="00626447" w:rsidRDefault="00626447" w:rsidP="00626447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&lt;tCnt&gt;1&lt;/tCnt&gt;</w:t>
            </w:r>
          </w:p>
          <w:p w14:paraId="53D18F4A" w14:textId="77777777" w:rsidR="000D20B7" w:rsidRPr="00496E6B" w:rsidRDefault="00626447" w:rsidP="00626447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 w:rsidRPr="00626447">
              <w:rPr>
                <w:rStyle w:val="t1"/>
                <w:rFonts w:ascii="Verdana" w:hAnsi="Verdana"/>
              </w:rPr>
              <w:t>&lt;/reexpFfmnCmplRprtPrcsInfoQryRtnVo&gt;</w:t>
            </w:r>
          </w:p>
        </w:tc>
      </w:tr>
    </w:tbl>
    <w:p w14:paraId="58C32C3F" w14:textId="528562F9" w:rsidR="00CA4657" w:rsidRDefault="00E36B4C" w:rsidP="000D20B7">
      <w:r>
        <w:br w:type="page"/>
      </w:r>
    </w:p>
    <w:p w14:paraId="369B16EE" w14:textId="77777777" w:rsidR="00CA4657" w:rsidRDefault="00CA4657" w:rsidP="00CA465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3" w:name="_Toc161922348"/>
      <w:r>
        <w:rPr>
          <w:rFonts w:asciiTheme="majorHAnsi" w:eastAsiaTheme="majorHAnsi" w:hAnsiTheme="majorHAnsi" w:hint="eastAsia"/>
          <w:b/>
          <w:sz w:val="26"/>
          <w:szCs w:val="26"/>
        </w:rPr>
        <w:t>보세구역별 외국물품 장치기간 정보</w:t>
      </w:r>
      <w:bookmarkEnd w:id="83"/>
    </w:p>
    <w:p w14:paraId="76CB745C" w14:textId="77777777" w:rsidR="00CA4657" w:rsidRPr="00E83505" w:rsidRDefault="00CA4657" w:rsidP="00CA4657">
      <w:pPr>
        <w:pStyle w:val="afc"/>
        <w:numPr>
          <w:ilvl w:val="0"/>
          <w:numId w:val="65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CA4657" w:rsidRPr="006777DC" w14:paraId="552D0FDF" w14:textId="77777777" w:rsidTr="00CA465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763BEDB2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41AC4AA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1F7A977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7</w:t>
            </w:r>
          </w:p>
        </w:tc>
      </w:tr>
      <w:tr w:rsidR="00CA4657" w:rsidRPr="006777DC" w14:paraId="1545D2BB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CC6CF74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2116F21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1E12498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보세구역별 외국물품 장치기간 정보 제공</w:t>
            </w:r>
          </w:p>
        </w:tc>
      </w:tr>
      <w:tr w:rsidR="00CA4657" w:rsidRPr="006777DC" w14:paraId="5C434F11" w14:textId="77777777" w:rsidTr="00CA465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2B21EE9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58955A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F668D30" w14:textId="77777777" w:rsidR="00CA4657" w:rsidRPr="00CA4657" w:rsidRDefault="00CA4657" w:rsidP="00CA4657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CA4657"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retrievebdgdFccmShed</w:t>
            </w:r>
          </w:p>
        </w:tc>
      </w:tr>
      <w:tr w:rsidR="00CA4657" w:rsidRPr="006777DC" w14:paraId="1290C2CD" w14:textId="77777777" w:rsidTr="00CA465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D3D16D8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A223E0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472630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보세구역별 외국물품 장치기간 정보 제공</w:t>
            </w:r>
          </w:p>
        </w:tc>
      </w:tr>
      <w:tr w:rsidR="00CA4657" w:rsidRPr="006777DC" w14:paraId="6613C1D7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568DF143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E6D796C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8D7F528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3FE4DFF7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A70D7CD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CA4657" w:rsidRPr="006777DC" w14:paraId="6AADC46E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1F00444D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84906BA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5493F5B8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B46801D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CA4657" w:rsidRPr="006777DC" w14:paraId="54524F00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27559F62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AD029E7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E43858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CA4657" w:rsidRPr="006777DC" w14:paraId="10D10B36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74AD9454" w14:textId="77777777" w:rsidR="00CA4657" w:rsidRPr="0081418F" w:rsidRDefault="00CA4657" w:rsidP="00CA4657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22058D8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DFD39E5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6A307D2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76FC00E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7527BED6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CA4657" w:rsidRPr="006777DC" w14:paraId="3F6884BE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3EA7C6A6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57C9257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06EABF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CA4657" w:rsidRPr="006777DC" w14:paraId="2C4016EA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27B94152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90BA788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F26BD7D" w14:textId="77777777" w:rsidR="00CA4657" w:rsidRPr="00CA4657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CA4657">
              <w:rPr>
                <w:rFonts w:asciiTheme="majorHAnsi" w:eastAsiaTheme="majorHAnsi" w:hAnsiTheme="majorHAnsi"/>
              </w:rPr>
              <w:t>https://</w:t>
            </w:r>
            <w:r w:rsidRPr="00CA4657">
              <w:rPr>
                <w:rFonts w:asciiTheme="majorHAnsi" w:eastAsiaTheme="majorHAnsi" w:hAnsiTheme="majorHAnsi" w:hint="eastAsia"/>
              </w:rPr>
              <w:t>t</w:t>
            </w:r>
            <w:r w:rsidRPr="00CA4657">
              <w:rPr>
                <w:rFonts w:asciiTheme="majorHAnsi" w:eastAsiaTheme="majorHAnsi" w:hAnsiTheme="majorHAnsi"/>
              </w:rPr>
              <w:t>unipass.customs.go.kr:38010/ext/rest/</w:t>
            </w:r>
            <w:r w:rsidRPr="00CA4657">
              <w:t xml:space="preserve"> </w:t>
            </w:r>
            <w:r w:rsidRPr="00CA4657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>bdgdFccmShedQry</w:t>
            </w:r>
            <w:r w:rsidRPr="00CA4657"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hint="eastAsia"/>
              </w:rPr>
              <w:t>r</w:t>
            </w:r>
            <w:r>
              <w:rPr>
                <w:rFonts w:asciiTheme="majorHAnsi" w:eastAsiaTheme="majorHAnsi" w:hAnsiTheme="majorHAnsi"/>
              </w:rPr>
              <w:t>etrievebdgdFccmShed</w:t>
            </w:r>
          </w:p>
        </w:tc>
      </w:tr>
      <w:tr w:rsidR="00CA4657" w:rsidRPr="006777DC" w14:paraId="69F93439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31BBD2D2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938487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F4FF865" w14:textId="77777777" w:rsidR="00CA4657" w:rsidRPr="00CA4657" w:rsidRDefault="00CA4657" w:rsidP="00CA465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4657">
              <w:rPr>
                <w:rFonts w:asciiTheme="majorHAnsi" w:eastAsiaTheme="majorHAnsi" w:hAnsiTheme="majorHAnsi"/>
              </w:rPr>
              <w:t>https://unipass.customs.go.kr:38010/ext/rest/</w:t>
            </w:r>
            <w:r w:rsidRPr="00CA4657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 xml:space="preserve"> bdgdFccmShedQry</w:t>
            </w:r>
            <w:r w:rsidRPr="00CA4657"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hint="eastAsia"/>
              </w:rPr>
              <w:t>r</w:t>
            </w:r>
            <w:r>
              <w:rPr>
                <w:rFonts w:asciiTheme="majorHAnsi" w:eastAsiaTheme="majorHAnsi" w:hAnsiTheme="majorHAnsi"/>
              </w:rPr>
              <w:t>etrievebdgdFccmShed</w:t>
            </w:r>
          </w:p>
        </w:tc>
      </w:tr>
      <w:tr w:rsidR="00CA4657" w:rsidRPr="006777DC" w14:paraId="6B4D4738" w14:textId="77777777" w:rsidTr="00CA4657">
        <w:tc>
          <w:tcPr>
            <w:tcW w:w="724" w:type="pct"/>
            <w:vMerge w:val="restart"/>
            <w:shd w:val="pct10" w:color="auto" w:fill="auto"/>
            <w:vAlign w:val="center"/>
          </w:tcPr>
          <w:p w14:paraId="18556087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E64CB26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D23BCF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CA4657" w:rsidRPr="006777DC" w14:paraId="3F3D3068" w14:textId="77777777" w:rsidTr="00CA4657">
        <w:tc>
          <w:tcPr>
            <w:tcW w:w="724" w:type="pct"/>
            <w:vMerge/>
            <w:shd w:val="pct10" w:color="auto" w:fill="auto"/>
            <w:vAlign w:val="center"/>
          </w:tcPr>
          <w:p w14:paraId="0EB21314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9290C0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71C7EF36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1E30E62D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54FB140E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CA4657" w:rsidRPr="006777DC" w14:paraId="2DDE5016" w14:textId="77777777" w:rsidTr="00CA465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2976DF06" w14:textId="77777777" w:rsidR="00CA4657" w:rsidRPr="0081418F" w:rsidRDefault="00CA4657" w:rsidP="00CA465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56A978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7B03497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CA4657" w:rsidRPr="006777DC" w14:paraId="5DB52F10" w14:textId="77777777" w:rsidTr="00CA465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4B31D8E" w14:textId="77777777" w:rsidR="00CA4657" w:rsidRPr="0081418F" w:rsidRDefault="00CA4657" w:rsidP="00CA4657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81A7F4" w14:textId="77777777" w:rsidR="00CA4657" w:rsidRDefault="00CA4657" w:rsidP="00CA465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7150D89" w14:textId="77777777" w:rsidR="00CA4657" w:rsidRPr="0081418F" w:rsidRDefault="00CA4657" w:rsidP="00CA4657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ADB610B" w14:textId="77777777" w:rsidR="00CA4657" w:rsidRDefault="00CA4657" w:rsidP="000D20B7"/>
    <w:p w14:paraId="1D268983" w14:textId="77777777" w:rsidR="00CA4657" w:rsidRPr="00E83505" w:rsidRDefault="00CA4657" w:rsidP="00CA4657">
      <w:pPr>
        <w:pStyle w:val="hieatt"/>
        <w:numPr>
          <w:ilvl w:val="0"/>
          <w:numId w:val="65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1616"/>
        <w:gridCol w:w="1108"/>
        <w:gridCol w:w="1128"/>
        <w:gridCol w:w="4430"/>
      </w:tblGrid>
      <w:tr w:rsidR="00CA4657" w:rsidRPr="00795232" w14:paraId="4AB12F57" w14:textId="77777777" w:rsidTr="00CA4657">
        <w:tc>
          <w:tcPr>
            <w:tcW w:w="777" w:type="pct"/>
            <w:shd w:val="pct10" w:color="auto" w:fill="auto"/>
            <w:vAlign w:val="center"/>
          </w:tcPr>
          <w:p w14:paraId="6A762800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51E977CB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04A580E4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C4E4BA5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42B8E836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CA4657" w:rsidRPr="00795232" w14:paraId="23A85FD2" w14:textId="77777777" w:rsidTr="00CA4657">
        <w:tc>
          <w:tcPr>
            <w:tcW w:w="777" w:type="pct"/>
            <w:shd w:val="clear" w:color="auto" w:fill="auto"/>
            <w:vAlign w:val="center"/>
          </w:tcPr>
          <w:p w14:paraId="0A7200A3" w14:textId="77777777" w:rsidR="00CA4657" w:rsidRPr="008C0E01" w:rsidRDefault="00CA4657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snarSgn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28F337F" w14:textId="77777777" w:rsidR="00CA4657" w:rsidRPr="000E55DF" w:rsidRDefault="00CA4657" w:rsidP="00CA465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보세구역부호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B77783" w14:textId="77777777" w:rsidR="00CA4657" w:rsidRPr="000E55DF" w:rsidRDefault="00CA465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B70B767" w14:textId="77777777" w:rsidR="00CA4657" w:rsidRPr="000E55DF" w:rsidRDefault="00CA4657" w:rsidP="00CA465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E38C9F4" w14:textId="77777777" w:rsidR="00CA4657" w:rsidRPr="00B359BF" w:rsidRDefault="00CA4657" w:rsidP="00CA465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3A4DFCCB" w14:textId="023E26A1" w:rsidR="00BE6ACC" w:rsidRDefault="00BE6ACC" w:rsidP="000D20B7"/>
    <w:p w14:paraId="255CA15E" w14:textId="6DA75370" w:rsidR="00BE6ACC" w:rsidRDefault="00BE6ACC" w:rsidP="000D20B7"/>
    <w:p w14:paraId="4738DAAF" w14:textId="6B2A5419" w:rsidR="00BE6ACC" w:rsidRDefault="00BE6ACC" w:rsidP="000D20B7"/>
    <w:p w14:paraId="51E92BD5" w14:textId="794361D1" w:rsidR="00BE6ACC" w:rsidRDefault="00BE6ACC" w:rsidP="000D20B7"/>
    <w:p w14:paraId="2B6DA9F3" w14:textId="291D9064" w:rsidR="00BE6ACC" w:rsidRDefault="00BE6ACC" w:rsidP="000D20B7"/>
    <w:p w14:paraId="6E39203F" w14:textId="77777777" w:rsidR="00BE6ACC" w:rsidRDefault="00BE6ACC" w:rsidP="000D20B7"/>
    <w:p w14:paraId="3BF40D1C" w14:textId="77777777" w:rsidR="00CA4657" w:rsidRPr="00E83505" w:rsidRDefault="00CA4657" w:rsidP="00CA4657">
      <w:pPr>
        <w:pStyle w:val="hieatt"/>
        <w:numPr>
          <w:ilvl w:val="0"/>
          <w:numId w:val="65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989"/>
        <w:gridCol w:w="1416"/>
        <w:gridCol w:w="1276"/>
        <w:gridCol w:w="2424"/>
      </w:tblGrid>
      <w:tr w:rsidR="00BE4EF6" w:rsidRPr="00795232" w14:paraId="2DA8F8E1" w14:textId="77777777" w:rsidTr="00BE4EF6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1CA7BC3F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69ED84E4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58100E05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7AF6C4EF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67EDECF9" w14:textId="77777777" w:rsidR="00CA4657" w:rsidRPr="00795232" w:rsidRDefault="00CA4657" w:rsidP="00CA465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BE4EF6" w14:paraId="4E056BF9" w14:textId="77777777" w:rsidTr="00BE4E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0A335" w14:textId="77777777" w:rsidR="00CA4657" w:rsidRPr="00A940F9" w:rsidRDefault="00C64D08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nar</w:t>
            </w:r>
            <w:r w:rsidR="00BE4EF6">
              <w:rPr>
                <w:rFonts w:ascii="맑은 고딕" w:eastAsia="맑은 고딕" w:hAnsi="맑은 고딕" w:cs="굴림"/>
                <w:color w:val="000000"/>
                <w:sz w:val="20"/>
              </w:rPr>
              <w:t>Sgn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20F6F" w14:textId="77777777" w:rsidR="00CA4657" w:rsidRDefault="00BE4E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보세구역부호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6CD5F" w14:textId="77777777" w:rsidR="00CA4657" w:rsidRDefault="00BE4EF6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18A41" w14:textId="77777777" w:rsidR="00CA4657" w:rsidRDefault="00CA4657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91CA2A" w14:textId="77777777" w:rsidR="00CA4657" w:rsidRDefault="00CA4657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BE4EF6" w14:paraId="58C6D1C6" w14:textId="77777777" w:rsidTr="00BE4E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C0A92" w14:textId="77777777" w:rsidR="00CA4657" w:rsidRPr="008C1C24" w:rsidRDefault="00BE4E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vcePridval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E5816" w14:textId="77777777" w:rsidR="00CA4657" w:rsidRDefault="00BE4EF6" w:rsidP="00CA465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장치기간값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5FDB1" w14:textId="77777777" w:rsidR="00CA4657" w:rsidRDefault="00BE4EF6" w:rsidP="00CA465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621D87" w14:textId="77777777" w:rsidR="00CA4657" w:rsidRPr="00B83E7F" w:rsidRDefault="00BE4EF6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0</w:t>
            </w:r>
            <w:r w:rsidR="00CA4657"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13C704" w14:textId="77777777" w:rsidR="00CA4657" w:rsidRDefault="00CA4657" w:rsidP="00CA465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5E6A735E" w14:textId="77777777" w:rsidR="00CA4657" w:rsidRPr="00924BB9" w:rsidRDefault="00CA4657" w:rsidP="00CA4657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4D8C034" w14:textId="77777777" w:rsidR="00CA4657" w:rsidRDefault="00CA4657" w:rsidP="000D20B7"/>
    <w:p w14:paraId="7A5269AC" w14:textId="77777777" w:rsidR="00CA4657" w:rsidRPr="00E83505" w:rsidRDefault="00CA4657" w:rsidP="00CA4657">
      <w:pPr>
        <w:pStyle w:val="hieatt"/>
        <w:numPr>
          <w:ilvl w:val="0"/>
          <w:numId w:val="65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A4657" w:rsidRPr="00D4696F" w14:paraId="718FFF7B" w14:textId="77777777" w:rsidTr="00CA465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ACE312" w14:textId="77777777" w:rsidR="00CA4657" w:rsidRPr="00D4696F" w:rsidRDefault="00CA4657" w:rsidP="00CA465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CA4657" w:rsidRPr="00D4696F" w14:paraId="56774EDE" w14:textId="77777777" w:rsidTr="00CA465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C48F8A3" w14:textId="744867F2" w:rsidR="00CA4657" w:rsidRPr="00BF6342" w:rsidRDefault="00420664" w:rsidP="00CA4657">
            <w:pPr>
              <w:jc w:val="left"/>
              <w:rPr>
                <w:rFonts w:asciiTheme="majorHAnsi" w:eastAsiaTheme="majorHAnsi" w:hAnsiTheme="majorHAnsi"/>
              </w:rPr>
            </w:pPr>
            <w:hyperlink r:id="rId138" w:history="1">
              <w:r w:rsidR="007D4429" w:rsidRPr="003D5ABE">
                <w:rPr>
                  <w:rStyle w:val="a5"/>
                  <w:rFonts w:asciiTheme="majorHAnsi" w:eastAsiaTheme="majorHAnsi" w:hAnsiTheme="majorHAnsi"/>
                </w:rPr>
                <w:t>https://unipass.customs.go.kr:38010/ext/rest/bdgdFccmShedQry/retrievebdgdFccmShed?crkyCn</w:t>
              </w:r>
            </w:hyperlink>
            <w:r w:rsidR="00C84E17" w:rsidRPr="00C84E17">
              <w:rPr>
                <w:rStyle w:val="a5"/>
                <w:rFonts w:asciiTheme="majorHAnsi" w:eastAsiaTheme="majorHAnsi" w:hAnsiTheme="majorHAnsi"/>
              </w:rPr>
              <w:t>=</w:t>
            </w:r>
            <w:r w:rsidR="00C84E17" w:rsidRPr="00C84E1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</w:t>
            </w:r>
            <w:r w:rsidR="00C84E17" w:rsidRPr="00C84E17">
              <w:rPr>
                <w:rStyle w:val="a5"/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C84E17" w:rsidRPr="00C84E17">
              <w:rPr>
                <w:rStyle w:val="a5"/>
                <w:rFonts w:asciiTheme="majorHAnsi" w:eastAsiaTheme="majorHAnsi" w:hAnsiTheme="majorHAnsi"/>
              </w:rPr>
              <w:t>&amp;&amp;snarSgn=</w:t>
            </w:r>
            <w:r w:rsidR="00C84E17">
              <w:rPr>
                <w:rStyle w:val="a5"/>
                <w:rFonts w:asciiTheme="majorHAnsi" w:eastAsiaTheme="majorHAnsi" w:hAnsiTheme="majorHAnsi"/>
              </w:rPr>
              <w:t>0601</w:t>
            </w:r>
            <w:r w:rsidR="00D5410F">
              <w:rPr>
                <w:rStyle w:val="a5"/>
                <w:rFonts w:asciiTheme="majorHAnsi" w:eastAsiaTheme="majorHAnsi" w:hAnsiTheme="majorHAnsi"/>
              </w:rPr>
              <w:t>****</w:t>
            </w:r>
          </w:p>
        </w:tc>
      </w:tr>
      <w:tr w:rsidR="00CA4657" w:rsidRPr="00D4696F" w14:paraId="00C42C7D" w14:textId="77777777" w:rsidTr="00CA465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1989B1" w14:textId="77777777" w:rsidR="00CA4657" w:rsidRPr="00D4696F" w:rsidRDefault="00CA4657" w:rsidP="00CA465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CA4657" w:rsidRPr="00D4696F" w14:paraId="0CEDE5A3" w14:textId="77777777" w:rsidTr="00CA4657">
        <w:trPr>
          <w:trHeight w:val="2623"/>
        </w:trPr>
        <w:tc>
          <w:tcPr>
            <w:tcW w:w="9693" w:type="dxa"/>
            <w:shd w:val="clear" w:color="auto" w:fill="auto"/>
          </w:tcPr>
          <w:p w14:paraId="00EB5B15" w14:textId="77777777" w:rsidR="00CA4657" w:rsidRDefault="00CA4657" w:rsidP="00CA465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011D36D" w14:textId="77777777" w:rsidR="00CA4657" w:rsidRPr="003B3ACF" w:rsidRDefault="00CA4657" w:rsidP="00CA4657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C84E17">
              <w:rPr>
                <w:rStyle w:val="t1"/>
                <w:rFonts w:ascii="Verdana" w:hAnsi="Verdana"/>
              </w:rPr>
              <w:t>&lt;</w:t>
            </w:r>
            <w:r w:rsidR="00C84E17" w:rsidRPr="00C84E17">
              <w:rPr>
                <w:rStyle w:val="t1"/>
                <w:rFonts w:ascii="Verdana" w:hAnsi="Verdana"/>
              </w:rPr>
              <w:t>bdgd</w:t>
            </w:r>
            <w:r w:rsidR="00C84E17">
              <w:rPr>
                <w:rStyle w:val="t1"/>
                <w:rFonts w:ascii="Verdana" w:hAnsi="Verdana"/>
              </w:rPr>
              <w:t>FccmShedQryRtnVo</w:t>
            </w:r>
            <w:r w:rsidRPr="003B3ACF">
              <w:rPr>
                <w:rStyle w:val="t1"/>
                <w:rFonts w:ascii="Verdana" w:hAnsi="Verdana"/>
              </w:rPr>
              <w:t>&gt;</w:t>
            </w:r>
          </w:p>
          <w:p w14:paraId="26E8D4AD" w14:textId="77777777" w:rsidR="00CA4657" w:rsidRPr="00626447" w:rsidRDefault="00CA4657" w:rsidP="00CA4657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4D33B46F" w14:textId="77777777" w:rsidR="00CA4657" w:rsidRPr="00626447" w:rsidRDefault="00CA4657" w:rsidP="00CA465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84E17" w:rsidRPr="00C84E17">
              <w:rPr>
                <w:rStyle w:val="t1"/>
                <w:rFonts w:ascii="Verdana" w:hAnsi="Verdana"/>
              </w:rPr>
              <w:t>bdgd</w:t>
            </w:r>
            <w:r w:rsidR="00C84E17">
              <w:rPr>
                <w:rStyle w:val="t1"/>
                <w:rFonts w:ascii="Verdana" w:hAnsi="Verdana"/>
              </w:rPr>
              <w:t>FccmShedQryR</w:t>
            </w:r>
            <w:r w:rsidRPr="00626447">
              <w:rPr>
                <w:rStyle w:val="t1"/>
                <w:rFonts w:ascii="Verdana" w:hAnsi="Verdana"/>
              </w:rPr>
              <w:t>sltVo&gt;</w:t>
            </w:r>
          </w:p>
          <w:p w14:paraId="539DDA05" w14:textId="77777777" w:rsidR="00CA4657" w:rsidRPr="00626447" w:rsidRDefault="00CA4657" w:rsidP="00CA465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84E17">
              <w:rPr>
                <w:rStyle w:val="t1"/>
                <w:rFonts w:ascii="Verdana" w:hAnsi="Verdana"/>
              </w:rPr>
              <w:t>dvcePridval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C84E17" w:rsidRPr="00C84E17">
              <w:rPr>
                <w:rStyle w:val="t1"/>
                <w:rFonts w:ascii="Verdana" w:hAnsi="Verdana"/>
                <w:b/>
                <w:color w:val="000000" w:themeColor="text1"/>
              </w:rPr>
              <w:t>6M</w:t>
            </w:r>
            <w:r w:rsidR="00C84E17">
              <w:rPr>
                <w:rStyle w:val="t1"/>
                <w:rFonts w:ascii="Verdana" w:hAnsi="Verdana"/>
              </w:rPr>
              <w:t>&lt;/dvcePridval&gt;</w:t>
            </w:r>
          </w:p>
          <w:p w14:paraId="69C1C788" w14:textId="77777777" w:rsidR="00CA4657" w:rsidRPr="00626447" w:rsidRDefault="00CA4657" w:rsidP="00CA465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84E17">
              <w:rPr>
                <w:rStyle w:val="t1"/>
                <w:rFonts w:ascii="Verdana" w:hAnsi="Verdana"/>
              </w:rPr>
              <w:t>snarSgn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C84E17">
              <w:rPr>
                <w:rStyle w:val="t1"/>
                <w:rFonts w:ascii="Verdana" w:hAnsi="Verdana"/>
                <w:b/>
                <w:color w:val="000000" w:themeColor="text1"/>
              </w:rPr>
              <w:t>0601</w:t>
            </w:r>
            <w:r w:rsidR="00D5410F">
              <w:rPr>
                <w:rStyle w:val="t1"/>
                <w:rFonts w:ascii="Verdana" w:hAnsi="Verdana"/>
                <w:b/>
                <w:color w:val="000000" w:themeColor="text1"/>
              </w:rPr>
              <w:t>****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C84E17">
              <w:rPr>
                <w:rStyle w:val="t1"/>
                <w:rFonts w:ascii="Verdana" w:hAnsi="Verdana"/>
              </w:rPr>
              <w:t>snarSgn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A10A4D1" w14:textId="77777777" w:rsidR="00CA4657" w:rsidRPr="00626447" w:rsidRDefault="00CA4657" w:rsidP="00CA465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C84E17" w:rsidRPr="00C84E17">
              <w:rPr>
                <w:rStyle w:val="t1"/>
                <w:rFonts w:ascii="Verdana" w:hAnsi="Verdana"/>
              </w:rPr>
              <w:t>bdgd</w:t>
            </w:r>
            <w:r w:rsidR="00C84E17">
              <w:rPr>
                <w:rStyle w:val="t1"/>
                <w:rFonts w:ascii="Verdana" w:hAnsi="Verdana"/>
              </w:rPr>
              <w:t>FccmShedQryR</w:t>
            </w:r>
            <w:r w:rsidR="00C84E17" w:rsidRPr="00626447">
              <w:rPr>
                <w:rStyle w:val="t1"/>
                <w:rFonts w:ascii="Verdana" w:hAnsi="Verdana"/>
              </w:rPr>
              <w:t>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7B8FBBCA" w14:textId="77777777" w:rsidR="00CA4657" w:rsidRPr="00626447" w:rsidRDefault="00CA4657" w:rsidP="00CA4657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</w:t>
            </w:r>
            <w:r w:rsidRPr="00C84E17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626447">
              <w:rPr>
                <w:rStyle w:val="t1"/>
                <w:rFonts w:ascii="Verdana" w:hAnsi="Verdana"/>
              </w:rPr>
              <w:t>&lt;/tCnt&gt;</w:t>
            </w:r>
          </w:p>
          <w:p w14:paraId="54243ABA" w14:textId="77777777" w:rsidR="00CA4657" w:rsidRPr="00496E6B" w:rsidRDefault="00CA4657" w:rsidP="00CA4657"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C84E17" w:rsidRPr="00C84E17">
              <w:rPr>
                <w:rStyle w:val="t1"/>
                <w:rFonts w:ascii="Verdana" w:hAnsi="Verdana"/>
              </w:rPr>
              <w:t>bdgd</w:t>
            </w:r>
            <w:r w:rsidR="00C84E17">
              <w:rPr>
                <w:rStyle w:val="t1"/>
                <w:rFonts w:ascii="Verdana" w:hAnsi="Verdana"/>
              </w:rPr>
              <w:t>FccmShedQryRtnVo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70C808AC" w14:textId="4501992F" w:rsidR="00BE6ACC" w:rsidRDefault="00B805B5" w:rsidP="000D20B7">
      <w:r>
        <w:br w:type="page"/>
      </w:r>
    </w:p>
    <w:p w14:paraId="58AD0FA6" w14:textId="28E38C01" w:rsidR="00BE6ACC" w:rsidRDefault="00BE6ACC" w:rsidP="00BE6ACC">
      <w:pPr>
        <w:pStyle w:val="3"/>
        <w:rPr>
          <w:rFonts w:asciiTheme="majorHAnsi" w:eastAsiaTheme="majorHAnsi" w:hAnsiTheme="majorHAnsi"/>
          <w:b/>
          <w:sz w:val="28"/>
        </w:rPr>
      </w:pPr>
      <w:bookmarkStart w:id="84" w:name="_Toc161922349"/>
      <w:r w:rsidRPr="00BE6ACC">
        <w:rPr>
          <w:rFonts w:asciiTheme="majorHAnsi" w:eastAsiaTheme="majorHAnsi" w:hAnsiTheme="majorHAnsi" w:hint="eastAsia"/>
          <w:b/>
          <w:sz w:val="28"/>
        </w:rPr>
        <w:t>수입물품 보세구역 반출신고 정보</w:t>
      </w:r>
      <w:bookmarkEnd w:id="84"/>
    </w:p>
    <w:tbl>
      <w:tblPr>
        <w:tblpPr w:leftFromText="142" w:rightFromText="142" w:vertAnchor="text" w:horzAnchor="margin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6B3D5A" w:rsidRPr="0081418F" w14:paraId="28884E9D" w14:textId="77777777" w:rsidTr="006B3D5A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5665A57E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148AA8DE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67D1B2D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8</w:t>
            </w:r>
          </w:p>
        </w:tc>
      </w:tr>
      <w:tr w:rsidR="006B3D5A" w:rsidRPr="0081418F" w14:paraId="1920EBDC" w14:textId="77777777" w:rsidTr="006B3D5A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03C9888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FB4556C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3DFD08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수입물품 보세구역 반출신고 정보</w:t>
            </w:r>
          </w:p>
        </w:tc>
      </w:tr>
      <w:tr w:rsidR="006B3D5A" w:rsidRPr="00CA4657" w14:paraId="7B8DBBEC" w14:textId="77777777" w:rsidTr="006B3D5A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1F050322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55E946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0E2E590" w14:textId="77777777" w:rsidR="006B3D5A" w:rsidRPr="00CA4657" w:rsidRDefault="006B3D5A" w:rsidP="006B3D5A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CA4657"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retrieve</w:t>
            </w:r>
            <w:r>
              <w:rPr>
                <w:rFonts w:asciiTheme="majorHAnsi" w:eastAsiaTheme="majorHAnsi" w:hAnsiTheme="majorHAnsi" w:cs="Consolas" w:hint="eastAsia"/>
                <w:color w:val="000000" w:themeColor="text1"/>
                <w:szCs w:val="22"/>
              </w:rPr>
              <w:t>I</w:t>
            </w:r>
            <w:r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mpCmdtSnarRlseDclr</w:t>
            </w:r>
          </w:p>
        </w:tc>
      </w:tr>
      <w:tr w:rsidR="006B3D5A" w:rsidRPr="0081418F" w14:paraId="682BD003" w14:textId="77777777" w:rsidTr="006B3D5A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76F3B2F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13E23A9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EADCF7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수입물품의 보세구역 반출신고 정보 제공</w:t>
            </w:r>
          </w:p>
        </w:tc>
      </w:tr>
      <w:tr w:rsidR="006B3D5A" w:rsidRPr="0081418F" w14:paraId="58FF34FD" w14:textId="77777777" w:rsidTr="006B3D5A">
        <w:tc>
          <w:tcPr>
            <w:tcW w:w="724" w:type="pct"/>
            <w:vMerge w:val="restart"/>
            <w:shd w:val="pct10" w:color="auto" w:fill="auto"/>
            <w:vAlign w:val="center"/>
          </w:tcPr>
          <w:p w14:paraId="73D7EC96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D9C2D1B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B7B2CF7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F78D680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49C9AD03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6B3D5A" w:rsidRPr="0081418F" w14:paraId="2F7B6289" w14:textId="77777777" w:rsidTr="006B3D5A">
        <w:tc>
          <w:tcPr>
            <w:tcW w:w="724" w:type="pct"/>
            <w:vMerge/>
            <w:shd w:val="pct10" w:color="auto" w:fill="auto"/>
            <w:vAlign w:val="center"/>
          </w:tcPr>
          <w:p w14:paraId="51A0B323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D052EC4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ADFE201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29EE212C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6B3D5A" w:rsidRPr="0081418F" w14:paraId="5A86B571" w14:textId="77777777" w:rsidTr="006B3D5A">
        <w:tc>
          <w:tcPr>
            <w:tcW w:w="724" w:type="pct"/>
            <w:vMerge/>
            <w:shd w:val="pct10" w:color="auto" w:fill="auto"/>
            <w:vAlign w:val="center"/>
          </w:tcPr>
          <w:p w14:paraId="2B7FFB89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E18179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130DC78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6B3D5A" w:rsidRPr="0081418F" w14:paraId="6996CA46" w14:textId="77777777" w:rsidTr="006B3D5A">
        <w:tc>
          <w:tcPr>
            <w:tcW w:w="724" w:type="pct"/>
            <w:vMerge w:val="restart"/>
            <w:shd w:val="pct10" w:color="auto" w:fill="auto"/>
            <w:vAlign w:val="center"/>
          </w:tcPr>
          <w:p w14:paraId="7CEBA5AF" w14:textId="77777777" w:rsidR="006B3D5A" w:rsidRPr="0081418F" w:rsidRDefault="006B3D5A" w:rsidP="006B3D5A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7403184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4B89A66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69082839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8FC0592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776E9D55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6B3D5A" w:rsidRPr="0081418F" w14:paraId="39B9E5B6" w14:textId="77777777" w:rsidTr="006B3D5A">
        <w:tc>
          <w:tcPr>
            <w:tcW w:w="724" w:type="pct"/>
            <w:vMerge/>
            <w:shd w:val="pct10" w:color="auto" w:fill="auto"/>
            <w:vAlign w:val="center"/>
          </w:tcPr>
          <w:p w14:paraId="58DADE22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F889E1C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7267742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6B3D5A" w:rsidRPr="00CA4657" w14:paraId="14AE013C" w14:textId="77777777" w:rsidTr="006B3D5A">
        <w:tc>
          <w:tcPr>
            <w:tcW w:w="724" w:type="pct"/>
            <w:vMerge w:val="restart"/>
            <w:shd w:val="pct10" w:color="auto" w:fill="auto"/>
            <w:vAlign w:val="center"/>
          </w:tcPr>
          <w:p w14:paraId="2BAE3C94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656BBDA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717BFA" w14:textId="77777777" w:rsidR="006B3D5A" w:rsidRPr="00CA4657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CA4657">
              <w:rPr>
                <w:rFonts w:asciiTheme="majorHAnsi" w:eastAsiaTheme="majorHAnsi" w:hAnsiTheme="majorHAnsi"/>
              </w:rPr>
              <w:t>https://</w:t>
            </w:r>
            <w:r w:rsidRPr="00CA4657">
              <w:rPr>
                <w:rFonts w:asciiTheme="majorHAnsi" w:eastAsiaTheme="majorHAnsi" w:hAnsiTheme="majorHAnsi" w:hint="eastAsia"/>
              </w:rPr>
              <w:t>t</w:t>
            </w:r>
            <w:r w:rsidRPr="00CA4657">
              <w:rPr>
                <w:rFonts w:asciiTheme="majorHAnsi" w:eastAsiaTheme="majorHAnsi" w:hAnsiTheme="majorHAnsi"/>
              </w:rPr>
              <w:t>unipass.customs.go.kr:38010/ext/rest/</w:t>
            </w:r>
            <w:r w:rsidRPr="00CA4657">
              <w:t xml:space="preserve"> </w:t>
            </w:r>
            <w:r w:rsidRPr="006C1AC0"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mpCmdtSnarRlseDclr</w:t>
            </w:r>
            <w:r w:rsidRPr="00CA4657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>Qry</w:t>
            </w:r>
            <w:r w:rsidRPr="00CA4657">
              <w:rPr>
                <w:rFonts w:asciiTheme="majorHAnsi" w:eastAsiaTheme="majorHAnsi" w:hAnsiTheme="majorHAnsi"/>
              </w:rPr>
              <w:t>/</w:t>
            </w:r>
            <w:r w:rsidRPr="00CA4657"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retrieve</w:t>
            </w:r>
            <w:r>
              <w:rPr>
                <w:rFonts w:asciiTheme="majorHAnsi" w:eastAsiaTheme="majorHAnsi" w:hAnsiTheme="majorHAnsi" w:cs="Consolas" w:hint="eastAsia"/>
                <w:color w:val="000000" w:themeColor="text1"/>
                <w:szCs w:val="22"/>
              </w:rPr>
              <w:t>I</w:t>
            </w:r>
            <w:r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mpCmdtSnarRlseDclr</w:t>
            </w:r>
          </w:p>
        </w:tc>
      </w:tr>
      <w:tr w:rsidR="006B3D5A" w:rsidRPr="00CA4657" w14:paraId="31167129" w14:textId="77777777" w:rsidTr="006B3D5A">
        <w:tc>
          <w:tcPr>
            <w:tcW w:w="724" w:type="pct"/>
            <w:vMerge/>
            <w:shd w:val="pct10" w:color="auto" w:fill="auto"/>
            <w:vAlign w:val="center"/>
          </w:tcPr>
          <w:p w14:paraId="72722559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0FBD45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DCD650" w14:textId="77777777" w:rsidR="006B3D5A" w:rsidRPr="00CA4657" w:rsidRDefault="006B3D5A" w:rsidP="006B3D5A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4657">
              <w:rPr>
                <w:rFonts w:asciiTheme="majorHAnsi" w:eastAsiaTheme="majorHAnsi" w:hAnsiTheme="majorHAnsi"/>
              </w:rPr>
              <w:t>https://unipass.customs.go.kr:38010/ext/rest/</w:t>
            </w:r>
            <w:r w:rsidRPr="00CA4657">
              <w:t xml:space="preserve"> </w:t>
            </w:r>
            <w:r w:rsidRPr="006C1AC0"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mpCmdtSnarRlseDclr</w:t>
            </w:r>
            <w:r w:rsidRPr="00CA4657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>Qry</w:t>
            </w:r>
            <w:r w:rsidRPr="00CA4657">
              <w:rPr>
                <w:rFonts w:asciiTheme="majorHAnsi" w:eastAsiaTheme="majorHAnsi" w:hAnsiTheme="majorHAnsi"/>
              </w:rPr>
              <w:t>/</w:t>
            </w:r>
            <w:r w:rsidRPr="00CA4657"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retrieve</w:t>
            </w:r>
            <w:r>
              <w:rPr>
                <w:rFonts w:asciiTheme="majorHAnsi" w:eastAsiaTheme="majorHAnsi" w:hAnsiTheme="majorHAnsi" w:cs="Consolas" w:hint="eastAsia"/>
                <w:color w:val="000000" w:themeColor="text1"/>
                <w:szCs w:val="22"/>
              </w:rPr>
              <w:t>I</w:t>
            </w:r>
            <w:r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mpCmdtSnarRlseDclr</w:t>
            </w:r>
          </w:p>
        </w:tc>
      </w:tr>
      <w:tr w:rsidR="006B3D5A" w:rsidRPr="0081418F" w14:paraId="285B8547" w14:textId="77777777" w:rsidTr="006B3D5A">
        <w:tc>
          <w:tcPr>
            <w:tcW w:w="724" w:type="pct"/>
            <w:vMerge w:val="restart"/>
            <w:shd w:val="pct10" w:color="auto" w:fill="auto"/>
            <w:vAlign w:val="center"/>
          </w:tcPr>
          <w:p w14:paraId="45001147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EA3B366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262B64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6B3D5A" w:rsidRPr="0081418F" w14:paraId="6DBE8A64" w14:textId="77777777" w:rsidTr="006B3D5A">
        <w:tc>
          <w:tcPr>
            <w:tcW w:w="724" w:type="pct"/>
            <w:vMerge/>
            <w:shd w:val="pct10" w:color="auto" w:fill="auto"/>
            <w:vAlign w:val="center"/>
          </w:tcPr>
          <w:p w14:paraId="5A14C87D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A5C3920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F087908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3182423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402F32D9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6B3D5A" w:rsidRPr="0081418F" w14:paraId="7418DA7F" w14:textId="77777777" w:rsidTr="006B3D5A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1D01D2F" w14:textId="77777777" w:rsidR="006B3D5A" w:rsidRPr="0081418F" w:rsidRDefault="006B3D5A" w:rsidP="006B3D5A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7FC5B7B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4E5B7E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6B3D5A" w:rsidRPr="0081418F" w14:paraId="15F8F1C1" w14:textId="77777777" w:rsidTr="006B3D5A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78831F49" w14:textId="77777777" w:rsidR="006B3D5A" w:rsidRPr="0081418F" w:rsidRDefault="006B3D5A" w:rsidP="006B3D5A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543C1D" w14:textId="77777777" w:rsidR="006B3D5A" w:rsidRDefault="006B3D5A" w:rsidP="006B3D5A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0F930379" w14:textId="77777777" w:rsidR="006B3D5A" w:rsidRPr="0081418F" w:rsidRDefault="006B3D5A" w:rsidP="006B3D5A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3C7ECD24" w14:textId="2018A735" w:rsidR="00BE6ACC" w:rsidRDefault="00BE6ACC" w:rsidP="00620510">
      <w:pPr>
        <w:pStyle w:val="afc"/>
        <w:numPr>
          <w:ilvl w:val="0"/>
          <w:numId w:val="66"/>
        </w:numPr>
        <w:ind w:leftChars="0"/>
        <w:rPr>
          <w:rFonts w:asciiTheme="majorHAnsi" w:eastAsiaTheme="majorHAnsi" w:hAnsiTheme="majorHAnsi"/>
          <w:b/>
          <w:sz w:val="24"/>
        </w:rPr>
      </w:pPr>
      <w:r w:rsidRPr="00BE6ACC">
        <w:rPr>
          <w:rFonts w:asciiTheme="majorHAnsi" w:eastAsiaTheme="majorHAnsi" w:hAnsiTheme="majorHAnsi" w:hint="eastAsia"/>
          <w:b/>
          <w:sz w:val="24"/>
        </w:rPr>
        <w:t>서비스 개요</w:t>
      </w:r>
      <w:r w:rsidR="006B3D5A">
        <w:rPr>
          <w:rFonts w:asciiTheme="majorHAnsi" w:eastAsiaTheme="majorHAnsi" w:hAnsiTheme="majorHAnsi"/>
          <w:b/>
          <w:sz w:val="24"/>
        </w:rPr>
        <w:br/>
      </w:r>
    </w:p>
    <w:p w14:paraId="0A40B2E8" w14:textId="350E55ED" w:rsidR="00BE6ACC" w:rsidRDefault="006C1AC0" w:rsidP="00620510">
      <w:pPr>
        <w:pStyle w:val="afc"/>
        <w:numPr>
          <w:ilvl w:val="0"/>
          <w:numId w:val="6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pPr w:leftFromText="142" w:rightFromText="142" w:vertAnchor="text" w:horzAnchor="margin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5"/>
        <w:gridCol w:w="1655"/>
        <w:gridCol w:w="1098"/>
        <w:gridCol w:w="1117"/>
        <w:gridCol w:w="4193"/>
      </w:tblGrid>
      <w:tr w:rsidR="006B3D5A" w:rsidRPr="00795232" w14:paraId="353E29AF" w14:textId="77777777" w:rsidTr="006B3D5A">
        <w:tc>
          <w:tcPr>
            <w:tcW w:w="791" w:type="pct"/>
            <w:shd w:val="pct10" w:color="auto" w:fill="auto"/>
            <w:vAlign w:val="center"/>
          </w:tcPr>
          <w:p w14:paraId="2BC8AEDC" w14:textId="77777777" w:rsidR="006B3D5A" w:rsidRPr="00795232" w:rsidRDefault="006B3D5A" w:rsidP="006B3D5A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4CE8FD58" w14:textId="77777777" w:rsidR="006B3D5A" w:rsidRPr="00795232" w:rsidRDefault="006B3D5A" w:rsidP="006B3D5A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214C077D" w14:textId="77777777" w:rsidR="006B3D5A" w:rsidRPr="00795232" w:rsidRDefault="006B3D5A" w:rsidP="006B3D5A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7CC81D2C" w14:textId="77777777" w:rsidR="006B3D5A" w:rsidRPr="00795232" w:rsidRDefault="006B3D5A" w:rsidP="006B3D5A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24142E3A" w14:textId="77777777" w:rsidR="006B3D5A" w:rsidRPr="00795232" w:rsidRDefault="006B3D5A" w:rsidP="006B3D5A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6B3D5A" w:rsidRPr="00B359BF" w14:paraId="4D93DEFD" w14:textId="77777777" w:rsidTr="006B3D5A">
        <w:tc>
          <w:tcPr>
            <w:tcW w:w="791" w:type="pct"/>
            <w:shd w:val="clear" w:color="auto" w:fill="auto"/>
            <w:vAlign w:val="center"/>
          </w:tcPr>
          <w:p w14:paraId="2CD1E469" w14:textId="77777777" w:rsidR="006B3D5A" w:rsidRPr="008C0E01" w:rsidRDefault="006B3D5A" w:rsidP="006B3D5A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lbrBssNo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0B344EB7" w14:textId="77777777" w:rsidR="006B3D5A" w:rsidRPr="00C420D3" w:rsidRDefault="006B3D5A" w:rsidP="006B3D5A">
            <w:pPr>
              <w:rPr>
                <w:rFonts w:asciiTheme="minorHAnsi" w:eastAsiaTheme="minorHAnsi" w:hAnsiTheme="minorHAnsi"/>
                <w:sz w:val="20"/>
              </w:rPr>
            </w:pPr>
            <w:r w:rsidRPr="00C420D3">
              <w:rPr>
                <w:rFonts w:asciiTheme="minorHAnsi" w:eastAsiaTheme="minorHAnsi" w:hAnsiTheme="minorHAnsi" w:hint="eastAsia"/>
                <w:sz w:val="20"/>
              </w:rPr>
              <w:t>반출입근거번호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0BC694A" w14:textId="77777777" w:rsidR="006B3D5A" w:rsidRPr="000E55DF" w:rsidRDefault="006B3D5A" w:rsidP="006B3D5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3</w:t>
            </w: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7203F89" w14:textId="77777777" w:rsidR="006B3D5A" w:rsidRPr="000E55DF" w:rsidRDefault="006B3D5A" w:rsidP="006B3D5A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7B3223C9" w14:textId="1C0E9E54" w:rsidR="006B3D5A" w:rsidRPr="00B359BF" w:rsidRDefault="00FE5CB9" w:rsidP="006B3D5A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E5CB9">
              <w:rPr>
                <w:rFonts w:asciiTheme="majorHAnsi" w:eastAsiaTheme="majorHAnsi" w:hAnsiTheme="majorHAnsi" w:hint="eastAsia"/>
                <w:sz w:val="20"/>
              </w:rPr>
              <w:t>수입신고번호 입력</w:t>
            </w:r>
          </w:p>
        </w:tc>
      </w:tr>
    </w:tbl>
    <w:p w14:paraId="4ED0E8F0" w14:textId="77777777" w:rsidR="006B3D5A" w:rsidRDefault="006B3D5A" w:rsidP="006B3D5A">
      <w:pPr>
        <w:rPr>
          <w:rFonts w:asciiTheme="majorHAnsi" w:eastAsiaTheme="majorHAnsi" w:hAnsiTheme="majorHAnsi"/>
          <w:b/>
          <w:sz w:val="24"/>
        </w:rPr>
      </w:pPr>
    </w:p>
    <w:p w14:paraId="695E6CB9" w14:textId="77777777" w:rsidR="00B805B5" w:rsidRDefault="00B805B5" w:rsidP="006B3D5A">
      <w:pPr>
        <w:rPr>
          <w:rFonts w:asciiTheme="majorHAnsi" w:eastAsiaTheme="majorHAnsi" w:hAnsiTheme="majorHAnsi"/>
          <w:b/>
          <w:sz w:val="24"/>
        </w:rPr>
      </w:pPr>
    </w:p>
    <w:p w14:paraId="667DEE70" w14:textId="77777777" w:rsidR="00B805B5" w:rsidRDefault="00B805B5" w:rsidP="006B3D5A">
      <w:pPr>
        <w:rPr>
          <w:rFonts w:asciiTheme="majorHAnsi" w:eastAsiaTheme="majorHAnsi" w:hAnsiTheme="majorHAnsi"/>
          <w:b/>
          <w:sz w:val="24"/>
        </w:rPr>
      </w:pPr>
    </w:p>
    <w:p w14:paraId="08313AD9" w14:textId="77777777" w:rsidR="00B805B5" w:rsidRPr="006B3D5A" w:rsidRDefault="00B805B5" w:rsidP="006B3D5A">
      <w:pPr>
        <w:rPr>
          <w:rFonts w:asciiTheme="majorHAnsi" w:eastAsiaTheme="majorHAnsi" w:hAnsiTheme="majorHAnsi"/>
          <w:b/>
          <w:sz w:val="24"/>
        </w:rPr>
      </w:pPr>
    </w:p>
    <w:tbl>
      <w:tblPr>
        <w:tblpPr w:leftFromText="142" w:rightFromText="142" w:vertAnchor="text" w:horzAnchor="margin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989"/>
        <w:gridCol w:w="1416"/>
        <w:gridCol w:w="1276"/>
        <w:gridCol w:w="2424"/>
      </w:tblGrid>
      <w:tr w:rsidR="00A23D2B" w:rsidRPr="00795232" w14:paraId="61F3E648" w14:textId="77777777" w:rsidTr="00A23D2B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4D8D06B5" w14:textId="77777777" w:rsidR="00A23D2B" w:rsidRPr="00795232" w:rsidRDefault="00A23D2B" w:rsidP="00A23D2B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36472712" w14:textId="77777777" w:rsidR="00A23D2B" w:rsidRPr="00795232" w:rsidRDefault="00A23D2B" w:rsidP="00A23D2B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62B2A4CB" w14:textId="77777777" w:rsidR="00A23D2B" w:rsidRPr="00795232" w:rsidRDefault="00A23D2B" w:rsidP="00A23D2B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7A68F5FB" w14:textId="77777777" w:rsidR="00A23D2B" w:rsidRPr="00795232" w:rsidRDefault="00A23D2B" w:rsidP="00A23D2B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27B19027" w14:textId="77777777" w:rsidR="00A23D2B" w:rsidRPr="00795232" w:rsidRDefault="00A23D2B" w:rsidP="00A23D2B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23D2B" w14:paraId="3D55214B" w14:textId="77777777" w:rsidTr="00A23D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6483F" w14:textId="77777777" w:rsidR="00A23D2B" w:rsidRPr="00A940F9" w:rsidRDefault="00A23D2B" w:rsidP="00A23D2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E8EE7" w14:textId="77777777" w:rsidR="00A23D2B" w:rsidRDefault="00A23D2B" w:rsidP="00A23D2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CEA9D" w14:textId="77777777" w:rsidR="00A23D2B" w:rsidRDefault="00A23D2B" w:rsidP="00A23D2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2179CE" w14:textId="77777777" w:rsidR="00A23D2B" w:rsidRDefault="00A23D2B" w:rsidP="00A23D2B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4A9578" w14:textId="77777777" w:rsidR="00A23D2B" w:rsidRDefault="00A23D2B" w:rsidP="00A23D2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A23D2B" w14:paraId="77C7E457" w14:textId="77777777" w:rsidTr="00A23D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EB081A" w14:textId="77777777" w:rsidR="00A23D2B" w:rsidRPr="008C1C24" w:rsidRDefault="00A23D2B" w:rsidP="00A23D2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2765C" w14:textId="77777777" w:rsidR="00A23D2B" w:rsidRDefault="00A23D2B" w:rsidP="00A23D2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반출신고 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361A5" w14:textId="77777777" w:rsidR="00A23D2B" w:rsidRDefault="00A23D2B" w:rsidP="00A23D2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E5AF97" w14:textId="77777777" w:rsidR="00A23D2B" w:rsidRPr="00B83E7F" w:rsidRDefault="00A23D2B" w:rsidP="00A23D2B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  <w:r w:rsidRPr="00B83E7F"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8DF3A0" w14:textId="77777777" w:rsidR="00A23D2B" w:rsidRDefault="00A23D2B" w:rsidP="00A23D2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1FB6A20" w14:textId="7D3FF09B" w:rsidR="006B3D5A" w:rsidRDefault="006B3D5A" w:rsidP="00620510">
      <w:pPr>
        <w:pStyle w:val="afc"/>
        <w:numPr>
          <w:ilvl w:val="0"/>
          <w:numId w:val="6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  <w:r w:rsidR="00A23D2B">
        <w:rPr>
          <w:rFonts w:asciiTheme="majorHAnsi" w:eastAsiaTheme="majorHAnsi" w:hAnsiTheme="majorHAnsi"/>
          <w:b/>
          <w:sz w:val="24"/>
        </w:rPr>
        <w:br/>
      </w:r>
    </w:p>
    <w:p w14:paraId="496A640E" w14:textId="3E16D4D4" w:rsidR="00A23D2B" w:rsidRPr="00A23D2B" w:rsidRDefault="00A23D2B" w:rsidP="00620510">
      <w:pPr>
        <w:pStyle w:val="afc"/>
        <w:numPr>
          <w:ilvl w:val="0"/>
          <w:numId w:val="66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23D2B" w:rsidRPr="00D4696F" w14:paraId="75ACEF55" w14:textId="77777777" w:rsidTr="00AF4CA9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8D52C4" w14:textId="77777777" w:rsidR="00A23D2B" w:rsidRPr="00D4696F" w:rsidRDefault="00A23D2B" w:rsidP="00AF4CA9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23D2B" w:rsidRPr="00BF6342" w14:paraId="27C94658" w14:textId="77777777" w:rsidTr="00AF4CA9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66690AF" w14:textId="06672583" w:rsidR="00A23D2B" w:rsidRPr="00BF6342" w:rsidRDefault="00420664" w:rsidP="00AF4CA9">
            <w:pPr>
              <w:jc w:val="left"/>
              <w:rPr>
                <w:rFonts w:asciiTheme="majorHAnsi" w:eastAsiaTheme="majorHAnsi" w:hAnsiTheme="majorHAnsi"/>
              </w:rPr>
            </w:pPr>
            <w:hyperlink r:id="rId139" w:history="1">
              <w:r w:rsidR="00CA2667" w:rsidRPr="003F65C3">
                <w:rPr>
                  <w:rStyle w:val="a5"/>
                  <w:rFonts w:asciiTheme="majorHAnsi" w:eastAsiaTheme="majorHAnsi" w:hAnsiTheme="majorHAnsi"/>
                </w:rPr>
                <w:t>https://unipass.customs.go.kr:38010/ext/rest/impCmdtSnarRlseDclrQry/retrieveImpCmdtSnarRlseDclr?crkyCn</w:t>
              </w:r>
            </w:hyperlink>
            <w:r w:rsidR="00CA2667" w:rsidRPr="00CA2667">
              <w:rPr>
                <w:rStyle w:val="a5"/>
                <w:rFonts w:asciiTheme="majorHAnsi" w:eastAsiaTheme="majorHAnsi" w:hAnsiTheme="majorHAnsi"/>
              </w:rPr>
              <w:t>=</w:t>
            </w:r>
            <w:r w:rsidR="00CA2667" w:rsidRPr="00CA266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</w:t>
            </w:r>
            <w:r w:rsidR="00CA2667" w:rsidRPr="00CA2667">
              <w:rPr>
                <w:rStyle w:val="a5"/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CA2667" w:rsidRPr="00CA2667">
              <w:rPr>
                <w:rStyle w:val="a5"/>
                <w:rFonts w:asciiTheme="majorHAnsi" w:eastAsiaTheme="majorHAnsi" w:hAnsiTheme="majorHAnsi"/>
              </w:rPr>
              <w:t>&amp;rlbrBssNo=767</w:t>
            </w:r>
            <w:r w:rsidR="00CA2667">
              <w:rPr>
                <w:rStyle w:val="a5"/>
                <w:rFonts w:asciiTheme="majorHAnsi" w:eastAsiaTheme="majorHAnsi" w:hAnsiTheme="majorHAnsi"/>
              </w:rPr>
              <w:t>**********</w:t>
            </w:r>
            <w:r w:rsidR="00CA2667" w:rsidRPr="00CA2667">
              <w:rPr>
                <w:rStyle w:val="a5"/>
                <w:rFonts w:asciiTheme="majorHAnsi" w:eastAsiaTheme="majorHAnsi" w:hAnsiTheme="majorHAnsi"/>
              </w:rPr>
              <w:t>X</w:t>
            </w:r>
          </w:p>
        </w:tc>
      </w:tr>
      <w:tr w:rsidR="00A23D2B" w:rsidRPr="00D4696F" w14:paraId="5CB65F86" w14:textId="77777777" w:rsidTr="00AF4CA9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9C5D5B" w14:textId="77777777" w:rsidR="00A23D2B" w:rsidRPr="00D4696F" w:rsidRDefault="00A23D2B" w:rsidP="00AF4CA9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23D2B" w:rsidRPr="00496E6B" w14:paraId="54C3FCBF" w14:textId="77777777" w:rsidTr="00AF4CA9">
        <w:trPr>
          <w:trHeight w:val="2623"/>
        </w:trPr>
        <w:tc>
          <w:tcPr>
            <w:tcW w:w="9693" w:type="dxa"/>
            <w:shd w:val="clear" w:color="auto" w:fill="auto"/>
          </w:tcPr>
          <w:p w14:paraId="5B7B6E12" w14:textId="77777777" w:rsidR="00A23D2B" w:rsidRDefault="00A23D2B" w:rsidP="00AF4CA9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3D815265" w14:textId="2542CB41" w:rsidR="00CA2667" w:rsidRDefault="00CA2667" w:rsidP="00AF4CA9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723D854" w14:textId="2485D677" w:rsidR="00A23D2B" w:rsidRPr="00626447" w:rsidRDefault="00A23D2B" w:rsidP="00CA2667">
            <w:pPr>
              <w:adjustRightInd/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452EF1DF" w14:textId="52ADE7DE" w:rsidR="00A23D2B" w:rsidRPr="00626447" w:rsidRDefault="00A23D2B" w:rsidP="00AF4CA9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A2667">
              <w:rPr>
                <w:rStyle w:val="t1"/>
                <w:rFonts w:ascii="Verdana" w:hAnsi="Verdana" w:hint="eastAsia"/>
              </w:rPr>
              <w:t>i</w:t>
            </w:r>
            <w:r w:rsidR="00CA2667">
              <w:rPr>
                <w:rStyle w:val="t1"/>
                <w:rFonts w:ascii="Verdana" w:hAnsi="Verdana"/>
              </w:rPr>
              <w:t>mpCmdtSnarRlseDclrYn</w:t>
            </w:r>
            <w:r>
              <w:rPr>
                <w:rStyle w:val="t1"/>
                <w:rFonts w:ascii="Verdana" w:hAnsi="Verdana"/>
              </w:rPr>
              <w:t>R</w:t>
            </w:r>
            <w:r w:rsidRPr="00626447">
              <w:rPr>
                <w:rStyle w:val="t1"/>
                <w:rFonts w:ascii="Verdana" w:hAnsi="Verdana"/>
              </w:rPr>
              <w:t>sltVo&gt;</w:t>
            </w:r>
          </w:p>
          <w:p w14:paraId="3501CC4F" w14:textId="049F304E" w:rsidR="00A23D2B" w:rsidRPr="00626447" w:rsidRDefault="00A23D2B" w:rsidP="00AF4CA9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A2667">
              <w:rPr>
                <w:rStyle w:val="t1"/>
                <w:rFonts w:ascii="Verdana" w:hAnsi="Verdana" w:hint="eastAsia"/>
              </w:rPr>
              <w:t>r</w:t>
            </w:r>
            <w:r w:rsidR="00CA2667">
              <w:rPr>
                <w:rStyle w:val="t1"/>
                <w:rFonts w:ascii="Verdana" w:hAnsi="Verdana"/>
              </w:rPr>
              <w:t>lbrDt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CA2667">
              <w:rPr>
                <w:rStyle w:val="t1"/>
                <w:rFonts w:ascii="Verdana" w:hAnsi="Verdana"/>
                <w:b/>
                <w:color w:val="000000" w:themeColor="text1"/>
              </w:rPr>
              <w:t>20150102</w:t>
            </w:r>
            <w:r>
              <w:rPr>
                <w:rStyle w:val="t1"/>
                <w:rFonts w:ascii="Verdana" w:hAnsi="Verdana"/>
              </w:rPr>
              <w:t>&lt;/</w:t>
            </w:r>
            <w:r w:rsidR="00CA2667">
              <w:rPr>
                <w:rStyle w:val="t1"/>
                <w:rFonts w:ascii="Verdana" w:hAnsi="Verdana" w:hint="eastAsia"/>
              </w:rPr>
              <w:t>r</w:t>
            </w:r>
            <w:r w:rsidR="00CA2667">
              <w:rPr>
                <w:rStyle w:val="t1"/>
                <w:rFonts w:ascii="Verdana" w:hAnsi="Verdana"/>
              </w:rPr>
              <w:t>lbrDt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2107B371" w14:textId="14A76227" w:rsidR="00A23D2B" w:rsidRPr="00626447" w:rsidRDefault="00A23D2B" w:rsidP="00AF4CA9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CA2667">
              <w:rPr>
                <w:rStyle w:val="t1"/>
                <w:rFonts w:ascii="Verdana" w:hAnsi="Verdana" w:hint="eastAsia"/>
              </w:rPr>
              <w:t>r</w:t>
            </w:r>
            <w:r w:rsidR="00CA2667">
              <w:rPr>
                <w:rStyle w:val="t1"/>
                <w:rFonts w:ascii="Verdana" w:hAnsi="Verdana"/>
              </w:rPr>
              <w:t>lbrDYn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CA2667">
              <w:rPr>
                <w:rStyle w:val="t1"/>
                <w:rFonts w:ascii="Verdana" w:hAnsi="Verdana"/>
                <w:b/>
                <w:color w:val="000000" w:themeColor="text1"/>
              </w:rPr>
              <w:t>Y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CA2667">
              <w:rPr>
                <w:rStyle w:val="t1"/>
                <w:rFonts w:ascii="Verdana" w:hAnsi="Verdana" w:hint="eastAsia"/>
              </w:rPr>
              <w:t>r</w:t>
            </w:r>
            <w:r w:rsidR="00CA2667">
              <w:rPr>
                <w:rStyle w:val="t1"/>
                <w:rFonts w:ascii="Verdana" w:hAnsi="Verdana"/>
              </w:rPr>
              <w:t>lbrYn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3F7BA721" w14:textId="746D3454" w:rsidR="00A23D2B" w:rsidRPr="00626447" w:rsidRDefault="00A23D2B" w:rsidP="00AF4CA9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CA2667">
              <w:rPr>
                <w:rStyle w:val="t1"/>
                <w:rFonts w:ascii="Verdana" w:hAnsi="Verdana" w:hint="eastAsia"/>
              </w:rPr>
              <w:t>i</w:t>
            </w:r>
            <w:r w:rsidR="00CA2667">
              <w:rPr>
                <w:rStyle w:val="t1"/>
                <w:rFonts w:ascii="Verdana" w:hAnsi="Verdana"/>
              </w:rPr>
              <w:t>mpCmdtSnarRlseDclrYnR</w:t>
            </w:r>
            <w:r w:rsidR="00CA2667" w:rsidRPr="00626447">
              <w:rPr>
                <w:rStyle w:val="t1"/>
                <w:rFonts w:ascii="Verdana" w:hAnsi="Verdana"/>
              </w:rPr>
              <w:t>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5D45372" w14:textId="77777777" w:rsidR="00A23D2B" w:rsidRDefault="00A23D2B" w:rsidP="00A23D2B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</w:t>
            </w:r>
            <w:r w:rsidRPr="00C84E17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626447">
              <w:rPr>
                <w:rStyle w:val="t1"/>
                <w:rFonts w:ascii="Verdana" w:hAnsi="Verdana"/>
              </w:rPr>
              <w:t>&lt;/tCnt&gt;</w:t>
            </w:r>
          </w:p>
          <w:p w14:paraId="5001165E" w14:textId="55CEEA89" w:rsidR="00A23D2B" w:rsidRPr="00A23D2B" w:rsidRDefault="00CA2667" w:rsidP="00A23D2B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4C18AB1A" w14:textId="6968F4E9" w:rsidR="00530617" w:rsidRDefault="00B805B5" w:rsidP="00BE6ACC">
      <w:r>
        <w:br w:type="page"/>
      </w:r>
    </w:p>
    <w:p w14:paraId="38407BAB" w14:textId="455621F5" w:rsidR="00530617" w:rsidRDefault="00530617" w:rsidP="00530617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5" w:name="_Toc161922350"/>
      <w:r>
        <w:rPr>
          <w:rFonts w:asciiTheme="majorHAnsi" w:eastAsiaTheme="majorHAnsi" w:hAnsiTheme="majorHAnsi" w:hint="eastAsia"/>
          <w:b/>
          <w:sz w:val="26"/>
          <w:szCs w:val="26"/>
        </w:rPr>
        <w:t>수입</w:t>
      </w:r>
      <w:r>
        <w:rPr>
          <w:rFonts w:asciiTheme="majorHAnsi" w:eastAsiaTheme="majorHAnsi" w:hAnsiTheme="majorHAnsi"/>
          <w:b/>
          <w:sz w:val="26"/>
          <w:szCs w:val="26"/>
        </w:rPr>
        <w:t xml:space="preserve"> </w:t>
      </w:r>
      <w:r>
        <w:rPr>
          <w:rFonts w:asciiTheme="majorHAnsi" w:eastAsiaTheme="majorHAnsi" w:hAnsiTheme="majorHAnsi" w:hint="eastAsia"/>
          <w:b/>
          <w:sz w:val="26"/>
          <w:szCs w:val="26"/>
        </w:rPr>
        <w:t>제세의 납부여부 및 납부일자 정보</w:t>
      </w:r>
      <w:bookmarkEnd w:id="85"/>
    </w:p>
    <w:tbl>
      <w:tblPr>
        <w:tblpPr w:leftFromText="142" w:rightFromText="142" w:vertAnchor="text" w:horzAnchor="margin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4"/>
        <w:gridCol w:w="2094"/>
        <w:gridCol w:w="2085"/>
        <w:gridCol w:w="1971"/>
        <w:gridCol w:w="2206"/>
      </w:tblGrid>
      <w:tr w:rsidR="00530617" w:rsidRPr="0081418F" w14:paraId="6BFC334F" w14:textId="77777777" w:rsidTr="00AF4CA9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4DF862BA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CF06AB6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E3AAC99" w14:textId="263DA3EF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4</w:t>
            </w:r>
            <w:r w:rsidR="0059408F">
              <w:rPr>
                <w:rFonts w:asciiTheme="majorHAnsi" w:eastAsiaTheme="majorHAnsi" w:hAnsiTheme="majorHAnsi"/>
              </w:rPr>
              <w:t>9</w:t>
            </w:r>
          </w:p>
        </w:tc>
      </w:tr>
      <w:tr w:rsidR="00530617" w:rsidRPr="0081418F" w14:paraId="6919576D" w14:textId="77777777" w:rsidTr="00AF4CA9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54953B6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1D4A41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B670FC" w14:textId="420F5415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</w:t>
            </w:r>
            <w:r w:rsidR="00FB7DCE">
              <w:rPr>
                <w:rFonts w:asciiTheme="majorHAnsi" w:eastAsiaTheme="majorHAnsi" w:hAnsiTheme="majorHAnsi" w:hint="eastAsia"/>
              </w:rPr>
              <w:t xml:space="preserve"> 제세의 납부여부 및 납부일자 정보</w:t>
            </w:r>
          </w:p>
        </w:tc>
      </w:tr>
      <w:tr w:rsidR="00530617" w:rsidRPr="00CA4657" w14:paraId="3A300D1E" w14:textId="77777777" w:rsidTr="00AF4CA9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0C3BCF4F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8CD3F3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EAC11B4" w14:textId="5E67F275" w:rsidR="00530617" w:rsidRPr="00CA4657" w:rsidRDefault="002F76E9" w:rsidP="00AF4CA9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2F76E9">
              <w:rPr>
                <w:rFonts w:asciiTheme="majorHAnsi" w:eastAsiaTheme="majorHAnsi" w:hAnsiTheme="majorHAnsi" w:cs="Consolas" w:hint="eastAsia"/>
                <w:color w:val="000000" w:themeColor="text1"/>
                <w:szCs w:val="22"/>
              </w:rPr>
              <w:t>retrieveTaxMgPayYnAndPayDt</w:t>
            </w:r>
          </w:p>
        </w:tc>
      </w:tr>
      <w:tr w:rsidR="00530617" w:rsidRPr="0081418F" w14:paraId="128CEF56" w14:textId="77777777" w:rsidTr="00AF4CA9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07412DC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046F64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3237A1" w14:textId="3E7A25DB" w:rsidR="00530617" w:rsidRPr="0081418F" w:rsidRDefault="00FB7DCE" w:rsidP="00AF4CA9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수입 제세의 납부여부 및 납부일자 정보 제공</w:t>
            </w:r>
          </w:p>
        </w:tc>
      </w:tr>
      <w:tr w:rsidR="00530617" w:rsidRPr="0081418F" w14:paraId="711610F6" w14:textId="77777777" w:rsidTr="00AF4CA9">
        <w:tc>
          <w:tcPr>
            <w:tcW w:w="724" w:type="pct"/>
            <w:vMerge w:val="restart"/>
            <w:shd w:val="pct10" w:color="auto" w:fill="auto"/>
            <w:vAlign w:val="center"/>
          </w:tcPr>
          <w:p w14:paraId="43C67389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4B1893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6EFA9604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E5A16C2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0127DB56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530617" w:rsidRPr="0081418F" w14:paraId="447494BC" w14:textId="77777777" w:rsidTr="00AF4CA9">
        <w:tc>
          <w:tcPr>
            <w:tcW w:w="724" w:type="pct"/>
            <w:vMerge/>
            <w:shd w:val="pct10" w:color="auto" w:fill="auto"/>
            <w:vAlign w:val="center"/>
          </w:tcPr>
          <w:p w14:paraId="76959956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4287A3E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FE67C0E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483215A1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530617" w:rsidRPr="0081418F" w14:paraId="1B3BE1CF" w14:textId="77777777" w:rsidTr="00AF4CA9">
        <w:tc>
          <w:tcPr>
            <w:tcW w:w="724" w:type="pct"/>
            <w:vMerge/>
            <w:shd w:val="pct10" w:color="auto" w:fill="auto"/>
            <w:vAlign w:val="center"/>
          </w:tcPr>
          <w:p w14:paraId="477AC291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871F73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9CE5266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530617" w:rsidRPr="0081418F" w14:paraId="4E654E92" w14:textId="77777777" w:rsidTr="00AF4CA9">
        <w:tc>
          <w:tcPr>
            <w:tcW w:w="724" w:type="pct"/>
            <w:vMerge w:val="restart"/>
            <w:shd w:val="pct10" w:color="auto" w:fill="auto"/>
            <w:vAlign w:val="center"/>
          </w:tcPr>
          <w:p w14:paraId="63527200" w14:textId="77777777" w:rsidR="00530617" w:rsidRPr="0081418F" w:rsidRDefault="00530617" w:rsidP="00AF4CA9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CEC65DB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40C6610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2AB4560C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6355C2DA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6C2123BF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530617" w:rsidRPr="0081418F" w14:paraId="680CBC7E" w14:textId="77777777" w:rsidTr="00AF4CA9">
        <w:tc>
          <w:tcPr>
            <w:tcW w:w="724" w:type="pct"/>
            <w:vMerge/>
            <w:shd w:val="pct10" w:color="auto" w:fill="auto"/>
            <w:vAlign w:val="center"/>
          </w:tcPr>
          <w:p w14:paraId="1F841E5E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8DC222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5D5EDB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530617" w:rsidRPr="00CA4657" w14:paraId="71809505" w14:textId="77777777" w:rsidTr="00AF4CA9">
        <w:tc>
          <w:tcPr>
            <w:tcW w:w="724" w:type="pct"/>
            <w:vMerge w:val="restart"/>
            <w:shd w:val="pct10" w:color="auto" w:fill="auto"/>
            <w:vAlign w:val="center"/>
          </w:tcPr>
          <w:p w14:paraId="4BA80BCF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8D9DC78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EB9A06" w14:textId="76A4722B" w:rsidR="00530617" w:rsidRPr="00CA4657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CA4657">
              <w:rPr>
                <w:rFonts w:asciiTheme="majorHAnsi" w:eastAsiaTheme="majorHAnsi" w:hAnsiTheme="majorHAnsi"/>
              </w:rPr>
              <w:t>https://</w:t>
            </w:r>
            <w:r w:rsidRPr="00CA4657">
              <w:rPr>
                <w:rFonts w:asciiTheme="majorHAnsi" w:eastAsiaTheme="majorHAnsi" w:hAnsiTheme="majorHAnsi" w:hint="eastAsia"/>
              </w:rPr>
              <w:t>t</w:t>
            </w:r>
            <w:r w:rsidRPr="00CA4657">
              <w:rPr>
                <w:rFonts w:asciiTheme="majorHAnsi" w:eastAsiaTheme="majorHAnsi" w:hAnsiTheme="majorHAnsi"/>
              </w:rPr>
              <w:t>unipass.customs.go.kr:38010/ext/rest/</w:t>
            </w:r>
            <w:r w:rsidRPr="00CA4657">
              <w:t xml:space="preserve"> </w:t>
            </w:r>
            <w:r w:rsidR="002F76E9" w:rsidRPr="002F76E9">
              <w:rPr>
                <w:rFonts w:asciiTheme="minorHAnsi" w:eastAsiaTheme="minorHAnsi" w:hAnsiTheme="minorHAnsi" w:hint="eastAsia"/>
              </w:rPr>
              <w:t>taxMgPayYnAndPayDtInfoQry/retrieveTaxMgPayYnAndPayDt</w:t>
            </w:r>
          </w:p>
        </w:tc>
      </w:tr>
      <w:tr w:rsidR="00530617" w:rsidRPr="00CA4657" w14:paraId="36495DBE" w14:textId="77777777" w:rsidTr="00AF4CA9">
        <w:tc>
          <w:tcPr>
            <w:tcW w:w="724" w:type="pct"/>
            <w:vMerge/>
            <w:shd w:val="pct10" w:color="auto" w:fill="auto"/>
            <w:vAlign w:val="center"/>
          </w:tcPr>
          <w:p w14:paraId="6CE1CD89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96F030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2893F2D" w14:textId="446FDAAE" w:rsidR="00530617" w:rsidRPr="00CA4657" w:rsidRDefault="00530617" w:rsidP="00AF4CA9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4657">
              <w:rPr>
                <w:rFonts w:asciiTheme="majorHAnsi" w:eastAsiaTheme="majorHAnsi" w:hAnsiTheme="majorHAnsi"/>
              </w:rPr>
              <w:t>https://unipass.customs.go.kr:38010/ext/rest/</w:t>
            </w:r>
            <w:r w:rsidRPr="00CA4657">
              <w:t xml:space="preserve"> </w:t>
            </w:r>
            <w:r w:rsidR="002F76E9" w:rsidRPr="002F76E9">
              <w:rPr>
                <w:rFonts w:asciiTheme="minorHAnsi" w:eastAsiaTheme="minorHAnsi" w:hAnsiTheme="minorHAnsi" w:hint="eastAsia"/>
              </w:rPr>
              <w:t>taxMgPayYnAndPayDtInfoQry/retrieveTaxMgPayYnAndPayDt</w:t>
            </w:r>
          </w:p>
        </w:tc>
      </w:tr>
      <w:tr w:rsidR="00530617" w:rsidRPr="0081418F" w14:paraId="53F790DE" w14:textId="77777777" w:rsidTr="00AF4CA9">
        <w:tc>
          <w:tcPr>
            <w:tcW w:w="724" w:type="pct"/>
            <w:vMerge w:val="restart"/>
            <w:shd w:val="pct10" w:color="auto" w:fill="auto"/>
            <w:vAlign w:val="center"/>
          </w:tcPr>
          <w:p w14:paraId="379E04EF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302688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4303DB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530617" w:rsidRPr="0081418F" w14:paraId="15A82801" w14:textId="77777777" w:rsidTr="00AF4CA9">
        <w:tc>
          <w:tcPr>
            <w:tcW w:w="724" w:type="pct"/>
            <w:vMerge/>
            <w:shd w:val="pct10" w:color="auto" w:fill="auto"/>
            <w:vAlign w:val="center"/>
          </w:tcPr>
          <w:p w14:paraId="5B7D8A36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A2C133A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7EAA191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4F44F724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23C9F426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30617" w:rsidRPr="0081418F" w14:paraId="14DBA7A4" w14:textId="77777777" w:rsidTr="00AF4CA9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6F136BCD" w14:textId="77777777" w:rsidR="00530617" w:rsidRPr="0081418F" w:rsidRDefault="00530617" w:rsidP="00AF4CA9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71B9593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461D37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530617" w:rsidRPr="0081418F" w14:paraId="13C3A6BA" w14:textId="77777777" w:rsidTr="00AF4CA9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49BAFE31" w14:textId="77777777" w:rsidR="00530617" w:rsidRPr="0081418F" w:rsidRDefault="00530617" w:rsidP="00AF4CA9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B67FCF" w14:textId="77777777" w:rsidR="00530617" w:rsidRDefault="00530617" w:rsidP="00AF4CA9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6551F227" w14:textId="77777777" w:rsidR="00530617" w:rsidRPr="0081418F" w:rsidRDefault="00530617" w:rsidP="00AF4CA9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3DFD7E7" w14:textId="77777777" w:rsidR="00530617" w:rsidRDefault="00530617" w:rsidP="00620510">
      <w:pPr>
        <w:pStyle w:val="afc"/>
        <w:numPr>
          <w:ilvl w:val="0"/>
          <w:numId w:val="67"/>
        </w:numPr>
        <w:ind w:leftChars="0"/>
        <w:rPr>
          <w:rFonts w:asciiTheme="majorHAnsi" w:eastAsiaTheme="majorHAnsi" w:hAnsiTheme="majorHAnsi"/>
          <w:b/>
          <w:sz w:val="24"/>
        </w:rPr>
      </w:pPr>
      <w:r w:rsidRPr="00BE6ACC">
        <w:rPr>
          <w:rFonts w:asciiTheme="majorHAnsi" w:eastAsiaTheme="majorHAnsi" w:hAnsiTheme="majorHAnsi" w:hint="eastAsia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4D6AAACF" w14:textId="77777777" w:rsidR="00530617" w:rsidRDefault="00530617" w:rsidP="00620510">
      <w:pPr>
        <w:pStyle w:val="afc"/>
        <w:numPr>
          <w:ilvl w:val="0"/>
          <w:numId w:val="67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pPr w:leftFromText="142" w:rightFromText="142" w:vertAnchor="text" w:horzAnchor="margin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5"/>
        <w:gridCol w:w="1655"/>
        <w:gridCol w:w="1098"/>
        <w:gridCol w:w="1117"/>
        <w:gridCol w:w="4193"/>
      </w:tblGrid>
      <w:tr w:rsidR="00530617" w:rsidRPr="00795232" w14:paraId="7E47EED8" w14:textId="77777777" w:rsidTr="00AF4CA9">
        <w:tc>
          <w:tcPr>
            <w:tcW w:w="791" w:type="pct"/>
            <w:shd w:val="pct10" w:color="auto" w:fill="auto"/>
            <w:vAlign w:val="center"/>
          </w:tcPr>
          <w:p w14:paraId="1027A4A3" w14:textId="77777777" w:rsidR="00530617" w:rsidRPr="00795232" w:rsidRDefault="00530617" w:rsidP="00AF4CA9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5BE3C818" w14:textId="77777777" w:rsidR="00530617" w:rsidRPr="00795232" w:rsidRDefault="00530617" w:rsidP="00AF4CA9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4C803A7A" w14:textId="77777777" w:rsidR="00530617" w:rsidRPr="00795232" w:rsidRDefault="00530617" w:rsidP="00AF4CA9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6E503A87" w14:textId="77777777" w:rsidR="00530617" w:rsidRPr="00795232" w:rsidRDefault="00530617" w:rsidP="00AF4CA9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16E22F94" w14:textId="77777777" w:rsidR="00530617" w:rsidRPr="00795232" w:rsidRDefault="00530617" w:rsidP="00AF4CA9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530617" w:rsidRPr="00B359BF" w14:paraId="32EDE5EB" w14:textId="77777777" w:rsidTr="00AF4CA9">
        <w:tc>
          <w:tcPr>
            <w:tcW w:w="791" w:type="pct"/>
            <w:shd w:val="clear" w:color="auto" w:fill="auto"/>
            <w:vAlign w:val="center"/>
          </w:tcPr>
          <w:p w14:paraId="28A2C982" w14:textId="5CF9FE29" w:rsidR="00530617" w:rsidRPr="008C0E01" w:rsidRDefault="00A0198A" w:rsidP="00AF4CA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</w:t>
            </w:r>
            <w:r w:rsidR="00530617">
              <w:rPr>
                <w:rFonts w:ascii="맑은 고딕" w:eastAsia="맑은 고딕" w:hAnsi="맑은 고딕" w:cs="굴림"/>
                <w:color w:val="000000"/>
                <w:sz w:val="20"/>
              </w:rPr>
              <w:t>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08194F94" w14:textId="4BCD1B30" w:rsidR="00530617" w:rsidRPr="00C420D3" w:rsidRDefault="00421BCB" w:rsidP="00AF4CA9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수입신고</w:t>
            </w:r>
            <w:r w:rsidR="00530617" w:rsidRPr="00C420D3">
              <w:rPr>
                <w:rFonts w:asciiTheme="minorHAnsi" w:eastAsiaTheme="minorHAnsi" w:hAnsiTheme="minorHAnsi" w:hint="eastAsia"/>
                <w:sz w:val="20"/>
              </w:rPr>
              <w:t>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E0EA1F4" w14:textId="45BF5E73" w:rsidR="00530617" w:rsidRPr="000E55DF" w:rsidRDefault="009C6707" w:rsidP="00AF4CA9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2267E888" w14:textId="15666D62" w:rsidR="00530617" w:rsidRPr="000E55DF" w:rsidRDefault="00260FB2" w:rsidP="00AF4CA9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0750698C" w14:textId="77777777" w:rsidR="00530617" w:rsidRPr="00B359BF" w:rsidRDefault="00530617" w:rsidP="00AF4CA9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E5CB9">
              <w:rPr>
                <w:rFonts w:asciiTheme="majorHAnsi" w:eastAsiaTheme="majorHAnsi" w:hAnsiTheme="majorHAnsi" w:hint="eastAsia"/>
                <w:sz w:val="20"/>
              </w:rPr>
              <w:t>수입신고번호 입력</w:t>
            </w:r>
          </w:p>
        </w:tc>
      </w:tr>
    </w:tbl>
    <w:p w14:paraId="6B9A3BD7" w14:textId="79584802" w:rsidR="00530617" w:rsidRDefault="00260FB2" w:rsidP="00530617">
      <w:pPr>
        <w:rPr>
          <w:rFonts w:asciiTheme="majorHAnsi" w:eastAsiaTheme="majorHAnsi" w:hAnsiTheme="majorHAnsi"/>
          <w:b/>
          <w:sz w:val="24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C60C66C" w14:textId="05912967" w:rsidR="00AF4CA9" w:rsidRDefault="00AF4CA9" w:rsidP="00BE6ACC">
      <w:pPr>
        <w:rPr>
          <w:rFonts w:asciiTheme="majorHAnsi" w:eastAsiaTheme="majorHAnsi" w:hAnsiTheme="majorHAnsi"/>
          <w:b/>
          <w:sz w:val="24"/>
        </w:rPr>
      </w:pPr>
    </w:p>
    <w:p w14:paraId="7A888122" w14:textId="77777777" w:rsidR="00B805B5" w:rsidRDefault="00B805B5" w:rsidP="00BE6ACC">
      <w:pPr>
        <w:rPr>
          <w:rFonts w:asciiTheme="majorHAnsi" w:eastAsiaTheme="majorHAnsi" w:hAnsiTheme="majorHAnsi"/>
          <w:b/>
          <w:sz w:val="24"/>
        </w:rPr>
      </w:pPr>
    </w:p>
    <w:p w14:paraId="61CEE42B" w14:textId="77777777" w:rsidR="00B805B5" w:rsidRDefault="00B805B5" w:rsidP="00BE6ACC">
      <w:pPr>
        <w:rPr>
          <w:rFonts w:asciiTheme="majorHAnsi" w:eastAsiaTheme="majorHAnsi" w:hAnsiTheme="majorHAnsi"/>
          <w:b/>
          <w:sz w:val="24"/>
        </w:rPr>
      </w:pPr>
    </w:p>
    <w:p w14:paraId="59143856" w14:textId="77777777" w:rsidR="00B805B5" w:rsidRDefault="00B805B5" w:rsidP="00BE6ACC"/>
    <w:tbl>
      <w:tblPr>
        <w:tblpPr w:leftFromText="142" w:rightFromText="142" w:vertAnchor="text" w:horzAnchor="margin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989"/>
        <w:gridCol w:w="1416"/>
        <w:gridCol w:w="1276"/>
        <w:gridCol w:w="2424"/>
      </w:tblGrid>
      <w:tr w:rsidR="00AF4CA9" w:rsidRPr="00795232" w14:paraId="22ED9138" w14:textId="77777777" w:rsidTr="00AF4CA9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66B77FF1" w14:textId="77777777" w:rsidR="00AF4CA9" w:rsidRPr="00795232" w:rsidRDefault="00AF4CA9" w:rsidP="00AF4CA9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28B42D0C" w14:textId="77777777" w:rsidR="00AF4CA9" w:rsidRPr="00795232" w:rsidRDefault="00AF4CA9" w:rsidP="00AF4CA9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2330FFCD" w14:textId="77777777" w:rsidR="00AF4CA9" w:rsidRPr="00795232" w:rsidRDefault="00AF4CA9" w:rsidP="00AF4CA9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9D2182B" w14:textId="77777777" w:rsidR="00AF4CA9" w:rsidRPr="00795232" w:rsidRDefault="00AF4CA9" w:rsidP="00AF4CA9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7BF5E20A" w14:textId="77777777" w:rsidR="00AF4CA9" w:rsidRPr="00795232" w:rsidRDefault="00AF4CA9" w:rsidP="00AF4CA9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AF4CA9" w14:paraId="4BE09C75" w14:textId="77777777" w:rsidTr="00AF4C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8E74A" w14:textId="40FA0775" w:rsidR="00AF4CA9" w:rsidRPr="00A940F9" w:rsidRDefault="009E560A" w:rsidP="00AF4CA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fpay</w:t>
            </w:r>
            <w:r w:rsidR="00AF4CA9">
              <w:rPr>
                <w:rFonts w:ascii="맑은 고딕" w:eastAsia="맑은 고딕" w:hAnsi="맑은 고딕" w:cs="굴림"/>
                <w:color w:val="000000"/>
                <w:sz w:val="20"/>
              </w:rPr>
              <w:t>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DC279" w14:textId="3B297DEB" w:rsidR="00AF4CA9" w:rsidRDefault="009E560A" w:rsidP="00AF4CA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A6575" w14:textId="77777777" w:rsidR="00AF4CA9" w:rsidRDefault="00AF4CA9" w:rsidP="00AF4CA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B340F9" w14:textId="5E106CE9" w:rsidR="00AF4CA9" w:rsidRDefault="009B15CC" w:rsidP="00AF4CA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D079E2" w14:textId="77777777" w:rsidR="00AF4CA9" w:rsidRDefault="00AF4CA9" w:rsidP="00AF4CA9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AF4CA9" w14:paraId="7F18964E" w14:textId="77777777" w:rsidTr="00AF4C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F07AE" w14:textId="796B7CCE" w:rsidR="00AF4CA9" w:rsidRPr="008C1C24" w:rsidRDefault="009E560A" w:rsidP="00AF4CA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payYn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64327" w14:textId="237CDC03" w:rsidR="00AF4CA9" w:rsidRDefault="009E560A" w:rsidP="00AF4CA9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AF7B3" w14:textId="77777777" w:rsidR="00AF4CA9" w:rsidRDefault="00AF4CA9" w:rsidP="00AF4CA9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D7846" w14:textId="44DA6522" w:rsidR="00AF4CA9" w:rsidRPr="00B83E7F" w:rsidRDefault="00AF4CA9" w:rsidP="00AF4CA9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C0500" w14:textId="77777777" w:rsidR="00AF4CA9" w:rsidRDefault="00AF4CA9" w:rsidP="00AF4CA9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88269B" w14:paraId="6B433C38" w14:textId="77777777" w:rsidTr="00D506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FCEDF" w14:textId="6F7BE6AE" w:rsidR="0088269B" w:rsidRDefault="0088269B" w:rsidP="0088269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FFB15" w14:textId="7F4D96D8" w:rsidR="0088269B" w:rsidRDefault="0088269B" w:rsidP="0088269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6B543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025B4" w14:textId="5EA0E390" w:rsidR="0088269B" w:rsidRDefault="0088269B" w:rsidP="0088269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33265" w14:textId="5D46F855" w:rsidR="0088269B" w:rsidRDefault="0088269B" w:rsidP="0088269B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13BE2" w14:textId="27C18CF7" w:rsidR="0088269B" w:rsidRDefault="0088269B" w:rsidP="0088269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D4B2F36" w14:textId="77777777" w:rsidR="00AF4CA9" w:rsidRDefault="00AF4CA9" w:rsidP="00620510">
      <w:pPr>
        <w:pStyle w:val="afc"/>
        <w:numPr>
          <w:ilvl w:val="0"/>
          <w:numId w:val="67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65E4F05C" w14:textId="77777777" w:rsidR="00AF4CA9" w:rsidRPr="00A23D2B" w:rsidRDefault="00AF4CA9" w:rsidP="00620510">
      <w:pPr>
        <w:pStyle w:val="afc"/>
        <w:numPr>
          <w:ilvl w:val="0"/>
          <w:numId w:val="69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F4CA9" w:rsidRPr="00D4696F" w14:paraId="0227F200" w14:textId="77777777" w:rsidTr="00AF4CA9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E5EFA9" w14:textId="77777777" w:rsidR="00AF4CA9" w:rsidRPr="00D4696F" w:rsidRDefault="00AF4CA9" w:rsidP="00AF4CA9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AF4CA9" w:rsidRPr="00BF6342" w14:paraId="0FEA70C3" w14:textId="77777777" w:rsidTr="00AF4CA9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17BA80A" w14:textId="5679FAFC" w:rsidR="00AF4CA9" w:rsidRPr="00BF6342" w:rsidRDefault="00420664" w:rsidP="00AF4CA9">
            <w:pPr>
              <w:jc w:val="left"/>
              <w:rPr>
                <w:rFonts w:asciiTheme="majorHAnsi" w:eastAsiaTheme="majorHAnsi" w:hAnsiTheme="majorHAnsi"/>
              </w:rPr>
            </w:pPr>
            <w:hyperlink r:id="rId140" w:history="1">
              <w:r w:rsidR="00D420B6" w:rsidRPr="00CF5F5F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D420B6" w:rsidRPr="00CF5F5F">
                <w:rPr>
                  <w:rStyle w:val="a5"/>
                  <w:rFonts w:asciiTheme="majorHAnsi" w:eastAsiaTheme="majorHAnsi" w:hAnsiTheme="majorHAnsi" w:hint="eastAsia"/>
                </w:rPr>
                <w:t>taxMgPayYnAndPayDtInfoQry/retrieveTaxMgPayYnAndPayDt</w:t>
              </w:r>
              <w:r w:rsidR="00D420B6" w:rsidRPr="00CF5F5F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AF4CA9" w:rsidRPr="00CA2667">
              <w:rPr>
                <w:rStyle w:val="a5"/>
                <w:rFonts w:asciiTheme="majorHAnsi" w:eastAsiaTheme="majorHAnsi" w:hAnsiTheme="majorHAnsi"/>
              </w:rPr>
              <w:t>=</w:t>
            </w:r>
            <w:r w:rsidR="00AF4CA9" w:rsidRPr="00CA266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</w:t>
            </w:r>
            <w:r w:rsidR="00AF4CA9" w:rsidRPr="00CA2667">
              <w:rPr>
                <w:rStyle w:val="a5"/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AF4CA9" w:rsidRPr="00CA2667">
              <w:rPr>
                <w:rStyle w:val="a5"/>
                <w:rFonts w:asciiTheme="majorHAnsi" w:eastAsiaTheme="majorHAnsi" w:hAnsiTheme="majorHAnsi"/>
              </w:rPr>
              <w:t>&amp;</w:t>
            </w:r>
            <w:r w:rsidR="00D420B6">
              <w:rPr>
                <w:rStyle w:val="a5"/>
                <w:rFonts w:asciiTheme="majorHAnsi" w:eastAsiaTheme="majorHAnsi" w:hAnsiTheme="majorHAnsi" w:hint="eastAsia"/>
              </w:rPr>
              <w:t>i</w:t>
            </w:r>
            <w:r w:rsidR="00D420B6">
              <w:rPr>
                <w:rStyle w:val="a5"/>
                <w:rFonts w:asciiTheme="majorHAnsi" w:eastAsiaTheme="majorHAnsi" w:hAnsiTheme="majorHAnsi"/>
              </w:rPr>
              <w:t>mpDclr</w:t>
            </w:r>
            <w:r w:rsidR="00AF4CA9" w:rsidRPr="00CA2667">
              <w:rPr>
                <w:rStyle w:val="a5"/>
                <w:rFonts w:asciiTheme="majorHAnsi" w:eastAsiaTheme="majorHAnsi" w:hAnsiTheme="majorHAnsi"/>
              </w:rPr>
              <w:t>No=</w:t>
            </w:r>
            <w:r w:rsidR="00D420B6">
              <w:rPr>
                <w:rStyle w:val="a5"/>
                <w:rFonts w:asciiTheme="majorHAnsi" w:eastAsiaTheme="majorHAnsi" w:hAnsiTheme="majorHAnsi"/>
              </w:rPr>
              <w:t>123</w:t>
            </w:r>
            <w:r w:rsidR="00AF4CA9">
              <w:rPr>
                <w:rStyle w:val="a5"/>
                <w:rFonts w:asciiTheme="majorHAnsi" w:eastAsiaTheme="majorHAnsi" w:hAnsiTheme="majorHAnsi"/>
              </w:rPr>
              <w:t>**********</w:t>
            </w:r>
            <w:r w:rsidR="00AF4CA9" w:rsidRPr="00CA2667">
              <w:rPr>
                <w:rStyle w:val="a5"/>
                <w:rFonts w:asciiTheme="majorHAnsi" w:eastAsiaTheme="majorHAnsi" w:hAnsiTheme="majorHAnsi"/>
              </w:rPr>
              <w:t>X</w:t>
            </w:r>
          </w:p>
        </w:tc>
      </w:tr>
      <w:tr w:rsidR="00AF4CA9" w:rsidRPr="00D4696F" w14:paraId="58A743DE" w14:textId="77777777" w:rsidTr="00AF4CA9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F4AD40" w14:textId="77777777" w:rsidR="00AF4CA9" w:rsidRPr="00D4696F" w:rsidRDefault="00AF4CA9" w:rsidP="00AF4CA9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AF4CA9" w:rsidRPr="00496E6B" w14:paraId="38AB67EB" w14:textId="77777777" w:rsidTr="00AF4CA9">
        <w:trPr>
          <w:trHeight w:val="2623"/>
        </w:trPr>
        <w:tc>
          <w:tcPr>
            <w:tcW w:w="9693" w:type="dxa"/>
            <w:shd w:val="clear" w:color="auto" w:fill="auto"/>
          </w:tcPr>
          <w:p w14:paraId="23E390C3" w14:textId="77777777" w:rsidR="00AF4CA9" w:rsidRDefault="00AF4CA9" w:rsidP="00AF4CA9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6C355F01" w14:textId="61F6CB06" w:rsidR="00AF4CA9" w:rsidRDefault="00AF4CA9" w:rsidP="00AF4CA9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 w:rsidR="00393F78">
              <w:rPr>
                <w:rFonts w:ascii="Verdana" w:hAnsi="Verdana" w:hint="eastAsia"/>
                <w:color w:val="990000"/>
              </w:rPr>
              <w:t>t</w:t>
            </w:r>
            <w:r w:rsidR="00393F78" w:rsidRPr="00393F78">
              <w:rPr>
                <w:rFonts w:ascii="Verdana" w:hAnsi="Verdana"/>
                <w:color w:val="990000"/>
              </w:rPr>
              <w:t>axMgQryRtnVo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68AA538" w14:textId="1738962A" w:rsidR="00AF4CA9" w:rsidRPr="00626447" w:rsidRDefault="008E4F5B" w:rsidP="008E4F5B">
            <w:pPr>
              <w:adjustRightInd/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&lt;ntceInfo&gt;</w:t>
            </w:r>
            <w:r>
              <w:rPr>
                <w:rStyle w:val="t1"/>
                <w:rFonts w:ascii="Verdana" w:hAnsi="Verdana" w:hint="eastAsia"/>
                <w:b/>
                <w:color w:val="000000" w:themeColor="text1"/>
              </w:rPr>
              <w:t>납부</w:t>
            </w:r>
            <w:r w:rsidR="00AF4CA9" w:rsidRPr="00626447">
              <w:rPr>
                <w:rStyle w:val="t1"/>
                <w:rFonts w:ascii="Verdana" w:hAnsi="Verdana"/>
              </w:rPr>
              <w:t>&lt;ntceInfo/&gt;</w:t>
            </w:r>
          </w:p>
          <w:p w14:paraId="1FF138ED" w14:textId="00B53AF5" w:rsidR="00AF4CA9" w:rsidRPr="00626447" w:rsidRDefault="00AF4CA9" w:rsidP="008E4F5B">
            <w:pPr>
              <w:adjustRightInd/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2950D9" w:rsidRPr="002950D9">
              <w:rPr>
                <w:rFonts w:ascii="Verdana" w:hAnsi="Verdana"/>
                <w:color w:val="990000"/>
              </w:rPr>
              <w:t>taxMgPayYnAndPayDtInfoQryRsltVo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04219EF0" w14:textId="493DBBD7" w:rsidR="00AF4CA9" w:rsidRPr="00626447" w:rsidRDefault="00AF4CA9" w:rsidP="00AF4CA9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2950D9">
              <w:rPr>
                <w:rStyle w:val="t1"/>
                <w:rFonts w:ascii="Verdana" w:hAnsi="Verdana" w:hint="eastAsia"/>
              </w:rPr>
              <w:t>f</w:t>
            </w:r>
            <w:r w:rsidR="002950D9">
              <w:rPr>
                <w:rStyle w:val="t1"/>
                <w:rFonts w:ascii="Verdana" w:hAnsi="Verdana"/>
              </w:rPr>
              <w:t>pay</w:t>
            </w:r>
            <w:r>
              <w:rPr>
                <w:rStyle w:val="t1"/>
                <w:rFonts w:ascii="Verdana" w:hAnsi="Verdana"/>
              </w:rPr>
              <w:t>Dt</w:t>
            </w:r>
            <w:r w:rsidRPr="00626447"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/>
                <w:b/>
                <w:color w:val="000000" w:themeColor="text1"/>
              </w:rPr>
              <w:t>20</w:t>
            </w:r>
            <w:r w:rsidR="002950D9">
              <w:rPr>
                <w:rStyle w:val="t1"/>
                <w:rFonts w:ascii="Verdana" w:hAnsi="Verdana"/>
                <w:b/>
                <w:color w:val="000000" w:themeColor="text1"/>
              </w:rPr>
              <w:t>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 w14:paraId="18DB1191" w14:textId="0F4153FD" w:rsidR="00AF4CA9" w:rsidRPr="00626447" w:rsidRDefault="00AF4CA9" w:rsidP="00AF4CA9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2950D9">
              <w:rPr>
                <w:rStyle w:val="t1"/>
                <w:rFonts w:ascii="Verdana" w:hAnsi="Verdana"/>
              </w:rPr>
              <w:t>fpay</w:t>
            </w:r>
            <w:r>
              <w:rPr>
                <w:rStyle w:val="t1"/>
                <w:rFonts w:ascii="Verdana" w:hAnsi="Verdana"/>
              </w:rPr>
              <w:t>Yn</w:t>
            </w:r>
            <w:r w:rsidRPr="00626447"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/>
                <w:b/>
                <w:color w:val="000000" w:themeColor="text1"/>
              </w:rPr>
              <w:t>Y</w:t>
            </w:r>
            <w:r w:rsidRPr="00626447"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273D99E1" w14:textId="75A3033B" w:rsidR="00AF4CA9" w:rsidRPr="00626447" w:rsidRDefault="00AF4CA9" w:rsidP="008E4F5B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2950D9" w:rsidRPr="002950D9">
              <w:rPr>
                <w:rFonts w:ascii="Verdana" w:hAnsi="Verdana"/>
                <w:color w:val="990000"/>
              </w:rPr>
              <w:t>taxMgPayYnAndPayDtInfoQryRsltVo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01451B0B" w14:textId="77777777" w:rsidR="00AF4CA9" w:rsidRDefault="00AF4CA9" w:rsidP="00DC4377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</w:t>
            </w:r>
            <w:r w:rsidRPr="00C84E17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626447">
              <w:rPr>
                <w:rStyle w:val="t1"/>
                <w:rFonts w:ascii="Verdana" w:hAnsi="Verdana"/>
              </w:rPr>
              <w:t>&lt;/tCnt&gt;</w:t>
            </w:r>
          </w:p>
          <w:p w14:paraId="532B215A" w14:textId="0D3D59CE" w:rsidR="00AF4CA9" w:rsidRPr="00A23D2B" w:rsidRDefault="00AF4CA9" w:rsidP="00AF4CA9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 w:rsidR="00393F78">
              <w:rPr>
                <w:rFonts w:ascii="Verdana" w:hAnsi="Verdana" w:hint="eastAsia"/>
                <w:color w:val="990000"/>
              </w:rPr>
              <w:t>t</w:t>
            </w:r>
            <w:r w:rsidR="00393F78" w:rsidRPr="00393F78">
              <w:rPr>
                <w:rFonts w:ascii="Verdana" w:hAnsi="Verdana"/>
                <w:color w:val="990000"/>
              </w:rPr>
              <w:t>axMgQryRtnVo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618D9620" w14:textId="0FC53CCB" w:rsidR="00AF4CA9" w:rsidRDefault="005F44C4" w:rsidP="00AF4CA9">
      <w:r>
        <w:br w:type="page"/>
      </w:r>
    </w:p>
    <w:p w14:paraId="23CE04C1" w14:textId="7FD2381B" w:rsidR="007D1AEA" w:rsidRDefault="0013354D" w:rsidP="007D1AEA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6" w:name="_Toc161922351"/>
      <w:r w:rsidRPr="0013354D">
        <w:rPr>
          <w:rFonts w:asciiTheme="majorHAnsi" w:eastAsiaTheme="majorHAnsi" w:hAnsiTheme="majorHAnsi" w:hint="eastAsia"/>
          <w:b/>
          <w:sz w:val="26"/>
          <w:szCs w:val="26"/>
        </w:rPr>
        <w:t>담보해제 신청 처리현황 정보</w:t>
      </w:r>
      <w:bookmarkEnd w:id="86"/>
    </w:p>
    <w:tbl>
      <w:tblPr>
        <w:tblpPr w:leftFromText="142" w:rightFromText="142" w:vertAnchor="text" w:horzAnchor="margin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8"/>
        <w:gridCol w:w="1999"/>
        <w:gridCol w:w="2150"/>
        <w:gridCol w:w="2031"/>
        <w:gridCol w:w="2272"/>
      </w:tblGrid>
      <w:tr w:rsidR="007D1AEA" w:rsidRPr="0081418F" w14:paraId="7F07AAAC" w14:textId="77777777" w:rsidTr="00D5060B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31992739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B8277A4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734C8C9" w14:textId="43E4FA3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 w:rsidR="00F1520E">
              <w:rPr>
                <w:rFonts w:asciiTheme="majorHAnsi" w:eastAsiaTheme="majorHAnsi" w:hAnsiTheme="majorHAnsi"/>
              </w:rPr>
              <w:t>50</w:t>
            </w:r>
          </w:p>
        </w:tc>
      </w:tr>
      <w:tr w:rsidR="007D1AEA" w:rsidRPr="0081418F" w14:paraId="635BC589" w14:textId="77777777" w:rsidTr="00D5060B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42B78A6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C0755B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C632A54" w14:textId="7A76E396" w:rsidR="007D1AEA" w:rsidRPr="0081418F" w:rsidRDefault="00D649CD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D649CD">
              <w:rPr>
                <w:rFonts w:asciiTheme="majorHAnsi" w:eastAsiaTheme="majorHAnsi" w:hAnsiTheme="majorHAnsi" w:hint="eastAsia"/>
              </w:rPr>
              <w:t>담보해제 신청 처리현황 정보</w:t>
            </w:r>
          </w:p>
        </w:tc>
      </w:tr>
      <w:tr w:rsidR="007D1AEA" w:rsidRPr="00CA4657" w14:paraId="44AAE674" w14:textId="77777777" w:rsidTr="00D5060B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52B5FD9F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ACFA956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BA00348" w14:textId="2021B0E8" w:rsidR="007D1AEA" w:rsidRPr="00CA4657" w:rsidRDefault="00875462" w:rsidP="00D5060B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875462">
              <w:rPr>
                <w:rFonts w:asciiTheme="majorHAnsi" w:eastAsiaTheme="majorHAnsi" w:hAnsiTheme="majorHAnsi" w:cs="Consolas" w:hint="eastAsia"/>
                <w:color w:val="000000" w:themeColor="text1"/>
                <w:szCs w:val="22"/>
              </w:rPr>
              <w:t>retrieveTaxMgReleRqstPrcsStus</w:t>
            </w:r>
          </w:p>
        </w:tc>
      </w:tr>
      <w:tr w:rsidR="007D1AEA" w:rsidRPr="0081418F" w14:paraId="300D93D8" w14:textId="77777777" w:rsidTr="00D5060B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B57CF5F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2BB6A8C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F33A3B" w14:textId="3A0F97F0" w:rsidR="007D1AEA" w:rsidRPr="0081418F" w:rsidRDefault="00D649CD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D649CD">
              <w:rPr>
                <w:rFonts w:asciiTheme="majorHAnsi" w:eastAsiaTheme="majorHAnsi" w:hAnsiTheme="majorHAnsi" w:hint="eastAsia"/>
              </w:rPr>
              <w:t>담보해제 신청 처리현황 정보 제공</w:t>
            </w:r>
          </w:p>
        </w:tc>
      </w:tr>
      <w:tr w:rsidR="007D1AEA" w:rsidRPr="0081418F" w14:paraId="70E2D84F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13ED97F8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CEBB80C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A006B9E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1D2D5C46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 w14:paraId="7039B508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7D1AEA" w:rsidRPr="0081418F" w14:paraId="28DDDCD7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499137D3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3176D7F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14D084CB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89" w:type="pct"/>
            <w:vMerge/>
            <w:shd w:val="clear" w:color="auto" w:fill="auto"/>
            <w:vAlign w:val="center"/>
          </w:tcPr>
          <w:p w14:paraId="1E83298E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7D1AEA" w:rsidRPr="0081418F" w14:paraId="2F9A7EE5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626DFD0B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918024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8EDA331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7D1AEA" w:rsidRPr="0081418F" w14:paraId="16614D3A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5502E6D7" w14:textId="77777777" w:rsidR="007D1AEA" w:rsidRPr="0081418F" w:rsidRDefault="007D1AEA" w:rsidP="00D5060B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B5EA32A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8A67307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14979542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645C3EB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0D79D807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7D1AEA" w:rsidRPr="0081418F" w14:paraId="522B2348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2DDC64E4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B1748DB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52E515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7D1AEA" w:rsidRPr="00CA4657" w14:paraId="128317BA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5BF55407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DA56655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D53CA41" w14:textId="59D01847" w:rsidR="007D1AEA" w:rsidRPr="00CA4657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CA4657">
              <w:rPr>
                <w:rFonts w:asciiTheme="majorHAnsi" w:eastAsiaTheme="majorHAnsi" w:hAnsiTheme="majorHAnsi"/>
              </w:rPr>
              <w:t>https://</w:t>
            </w:r>
            <w:r w:rsidRPr="00CA4657">
              <w:rPr>
                <w:rFonts w:asciiTheme="majorHAnsi" w:eastAsiaTheme="majorHAnsi" w:hAnsiTheme="majorHAnsi" w:hint="eastAsia"/>
              </w:rPr>
              <w:t>t</w:t>
            </w:r>
            <w:r w:rsidRPr="00CA4657">
              <w:rPr>
                <w:rFonts w:asciiTheme="majorHAnsi" w:eastAsiaTheme="majorHAnsi" w:hAnsiTheme="majorHAnsi"/>
              </w:rPr>
              <w:t>unipass.customs.go.kr:38010/ext/rest/</w:t>
            </w:r>
            <w:r w:rsidRPr="00CA4657">
              <w:t xml:space="preserve"> </w:t>
            </w:r>
            <w:r w:rsidR="00A72232" w:rsidRPr="00A72232">
              <w:rPr>
                <w:rFonts w:asciiTheme="minorHAnsi" w:eastAsiaTheme="minorHAnsi" w:hAnsiTheme="minorHAnsi" w:hint="eastAsia"/>
              </w:rPr>
              <w:t>taxMgReleRqstPrcsStusInfoQry/retrieveTaxMgReleRqstPrcsStus</w:t>
            </w:r>
          </w:p>
        </w:tc>
      </w:tr>
      <w:tr w:rsidR="007D1AEA" w:rsidRPr="00CA4657" w14:paraId="313FD3C1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4A31F4A4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98308A6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2EFB6AD" w14:textId="53B4CAAC" w:rsidR="007D1AEA" w:rsidRPr="00CA4657" w:rsidRDefault="007D1AEA" w:rsidP="00D5060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4657">
              <w:rPr>
                <w:rFonts w:asciiTheme="majorHAnsi" w:eastAsiaTheme="majorHAnsi" w:hAnsiTheme="majorHAnsi"/>
              </w:rPr>
              <w:t>https://unipass.customs.go.kr:38010/ext/rest/</w:t>
            </w:r>
            <w:r w:rsidRPr="00CA4657">
              <w:t xml:space="preserve"> </w:t>
            </w:r>
            <w:r w:rsidR="00A72232" w:rsidRPr="00A72232">
              <w:rPr>
                <w:rFonts w:asciiTheme="minorHAnsi" w:eastAsiaTheme="minorHAnsi" w:hAnsiTheme="minorHAnsi" w:hint="eastAsia"/>
              </w:rPr>
              <w:t>taxMgReleRqstPrcsStusInfoQry/retrieveTaxMgReleRqstPrcsStus</w:t>
            </w:r>
          </w:p>
        </w:tc>
      </w:tr>
      <w:tr w:rsidR="007D1AEA" w:rsidRPr="0081418F" w14:paraId="1E8590DE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78AB62D5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1FB8FC5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C7654A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7D1AEA" w:rsidRPr="0081418F" w14:paraId="7E26408E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051344FB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F4A0ABA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668A6E97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7C17BB5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04B3BB54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7D1AEA" w:rsidRPr="0081418F" w14:paraId="78F26A39" w14:textId="77777777" w:rsidTr="00D5060B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1C878CE3" w14:textId="77777777" w:rsidR="007D1AEA" w:rsidRPr="0081418F" w:rsidRDefault="007D1AE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7349957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7EB4CE9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7D1AEA" w:rsidRPr="0081418F" w14:paraId="2E3455E7" w14:textId="77777777" w:rsidTr="00D5060B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06E1F5E9" w14:textId="77777777" w:rsidR="007D1AEA" w:rsidRPr="0081418F" w:rsidRDefault="007D1AEA" w:rsidP="00D5060B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5A3A005" w14:textId="77777777" w:rsidR="007D1AEA" w:rsidRDefault="007D1AEA" w:rsidP="00D5060B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113EB863" w14:textId="77777777" w:rsidR="007D1AEA" w:rsidRPr="0081418F" w:rsidRDefault="007D1AE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28D051A4" w14:textId="77777777" w:rsidR="007D1AEA" w:rsidRDefault="007D1AEA" w:rsidP="00620510">
      <w:pPr>
        <w:pStyle w:val="afc"/>
        <w:numPr>
          <w:ilvl w:val="0"/>
          <w:numId w:val="68"/>
        </w:numPr>
        <w:ind w:leftChars="0"/>
        <w:rPr>
          <w:rFonts w:asciiTheme="majorHAnsi" w:eastAsiaTheme="majorHAnsi" w:hAnsiTheme="majorHAnsi"/>
          <w:b/>
          <w:sz w:val="24"/>
        </w:rPr>
      </w:pPr>
      <w:r w:rsidRPr="00BE6ACC">
        <w:rPr>
          <w:rFonts w:asciiTheme="majorHAnsi" w:eastAsiaTheme="majorHAnsi" w:hAnsiTheme="majorHAnsi" w:hint="eastAsia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 w14:paraId="5AD8C86F" w14:textId="77777777" w:rsidR="007D1AEA" w:rsidRDefault="007D1AEA" w:rsidP="00620510">
      <w:pPr>
        <w:pStyle w:val="afc"/>
        <w:numPr>
          <w:ilvl w:val="0"/>
          <w:numId w:val="6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요청메세지 상세</w:t>
      </w:r>
    </w:p>
    <w:tbl>
      <w:tblPr>
        <w:tblpPr w:leftFromText="142" w:rightFromText="142" w:vertAnchor="text" w:horzAnchor="margin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5"/>
        <w:gridCol w:w="1655"/>
        <w:gridCol w:w="1098"/>
        <w:gridCol w:w="1117"/>
        <w:gridCol w:w="4193"/>
      </w:tblGrid>
      <w:tr w:rsidR="007D1AEA" w:rsidRPr="00795232" w14:paraId="169D0780" w14:textId="77777777" w:rsidTr="00D5060B">
        <w:tc>
          <w:tcPr>
            <w:tcW w:w="791" w:type="pct"/>
            <w:shd w:val="pct10" w:color="auto" w:fill="auto"/>
            <w:vAlign w:val="center"/>
          </w:tcPr>
          <w:p w14:paraId="498E2B95" w14:textId="77777777" w:rsidR="007D1AEA" w:rsidRPr="00795232" w:rsidRDefault="007D1AEA" w:rsidP="00D5060B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6E2AC420" w14:textId="77777777" w:rsidR="007D1AEA" w:rsidRPr="00795232" w:rsidRDefault="007D1AEA" w:rsidP="00D5060B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 w14:paraId="79B2E706" w14:textId="77777777" w:rsidR="007D1AEA" w:rsidRPr="00795232" w:rsidRDefault="007D1AEA" w:rsidP="00D5060B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 w14:paraId="5F55C47E" w14:textId="77777777" w:rsidR="007D1AEA" w:rsidRPr="00795232" w:rsidRDefault="007D1AEA" w:rsidP="00D5060B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 w14:paraId="78600497" w14:textId="77777777" w:rsidR="007D1AEA" w:rsidRPr="00795232" w:rsidRDefault="007D1AEA" w:rsidP="00D5060B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7D1AEA" w:rsidRPr="00B359BF" w14:paraId="7231F090" w14:textId="77777777" w:rsidTr="00D5060B">
        <w:tc>
          <w:tcPr>
            <w:tcW w:w="791" w:type="pct"/>
            <w:shd w:val="clear" w:color="auto" w:fill="auto"/>
            <w:vAlign w:val="center"/>
          </w:tcPr>
          <w:p w14:paraId="213569AE" w14:textId="77777777" w:rsidR="007D1AEA" w:rsidRPr="008C0E01" w:rsidRDefault="007D1AEA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 w14:paraId="19240A2F" w14:textId="77777777" w:rsidR="007D1AEA" w:rsidRPr="00C420D3" w:rsidRDefault="007D1AEA" w:rsidP="00D5060B"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수입신고</w:t>
            </w:r>
            <w:r w:rsidRPr="00C420D3">
              <w:rPr>
                <w:rFonts w:asciiTheme="minorHAnsi" w:eastAsiaTheme="minorHAnsi" w:hAnsiTheme="minorHAnsi" w:hint="eastAsia"/>
                <w:sz w:val="20"/>
              </w:rPr>
              <w:t>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6A77BFA" w14:textId="77777777" w:rsidR="007D1AEA" w:rsidRPr="000E55DF" w:rsidRDefault="007D1AEA" w:rsidP="00D5060B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24BE390" w14:textId="77777777" w:rsidR="007D1AEA" w:rsidRPr="000E55DF" w:rsidRDefault="007D1AEA" w:rsidP="00D5060B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 w14:paraId="2465D891" w14:textId="77777777" w:rsidR="007D1AEA" w:rsidRPr="00B359BF" w:rsidRDefault="007D1AEA" w:rsidP="00D5060B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 w:rsidRPr="00FE5CB9">
              <w:rPr>
                <w:rFonts w:asciiTheme="majorHAnsi" w:eastAsiaTheme="majorHAnsi" w:hAnsiTheme="majorHAnsi" w:hint="eastAsia"/>
                <w:sz w:val="20"/>
              </w:rPr>
              <w:t>수입신고번호 입력</w:t>
            </w:r>
          </w:p>
        </w:tc>
      </w:tr>
    </w:tbl>
    <w:p w14:paraId="00E6C5DE" w14:textId="497535E3" w:rsidR="007D1AEA" w:rsidRDefault="007D1AEA" w:rsidP="007D1AEA">
      <w:pPr>
        <w:rPr>
          <w:rFonts w:asciiTheme="majorHAnsi" w:eastAsiaTheme="majorHAnsi" w:hAnsiTheme="majorHAnsi"/>
          <w:b/>
          <w:sz w:val="24"/>
        </w:rPr>
      </w:pPr>
      <w:r w:rsidRPr="00795232">
        <w:rPr>
          <w:rFonts w:asciiTheme="majorHAnsi" w:eastAsiaTheme="majorHAnsi" w:hAnsiTheme="majorHAnsi" w:hint="eastAsia"/>
        </w:rPr>
        <w:t>※ 항목구분</w:t>
      </w:r>
      <w:r w:rsidR="000B4919">
        <w:rPr>
          <w:rFonts w:asciiTheme="majorHAnsi" w:eastAsiaTheme="majorHAnsi" w:hAnsiTheme="majorHAnsi"/>
        </w:rPr>
        <w:t xml:space="preserve"> </w:t>
      </w:r>
      <w:r w:rsidRPr="00795232">
        <w:rPr>
          <w:rFonts w:asciiTheme="majorHAnsi" w:eastAsiaTheme="majorHAnsi" w:hAnsiTheme="majorHAnsi" w:hint="eastAsia"/>
        </w:rPr>
        <w:t>: 필수(1), 옵션(0), 1건 이상 복수건(1..n), 0건 또는 복수건(0..n)</w:t>
      </w:r>
    </w:p>
    <w:p w14:paraId="2CEE11C9" w14:textId="4D316E12" w:rsidR="00AF4CA9" w:rsidRDefault="00AF4CA9" w:rsidP="00BE6ACC">
      <w:pPr>
        <w:rPr>
          <w:rFonts w:asciiTheme="majorHAnsi" w:eastAsiaTheme="majorHAnsi" w:hAnsiTheme="majorHAnsi"/>
          <w:b/>
          <w:sz w:val="24"/>
        </w:rPr>
      </w:pPr>
    </w:p>
    <w:p w14:paraId="25CF848D" w14:textId="77777777" w:rsidR="00926446" w:rsidRDefault="00926446" w:rsidP="00BE6ACC">
      <w:pPr>
        <w:rPr>
          <w:rFonts w:asciiTheme="majorHAnsi" w:eastAsiaTheme="majorHAnsi" w:hAnsiTheme="majorHAnsi"/>
          <w:b/>
          <w:sz w:val="24"/>
        </w:rPr>
      </w:pPr>
    </w:p>
    <w:p w14:paraId="251CE313" w14:textId="77777777" w:rsidR="00926446" w:rsidRDefault="00926446" w:rsidP="00BE6ACC">
      <w:pPr>
        <w:rPr>
          <w:rFonts w:asciiTheme="majorHAnsi" w:eastAsiaTheme="majorHAnsi" w:hAnsiTheme="majorHAnsi"/>
          <w:b/>
          <w:sz w:val="24"/>
        </w:rPr>
      </w:pPr>
    </w:p>
    <w:p w14:paraId="60401F2D" w14:textId="77777777" w:rsidR="00926446" w:rsidRDefault="00926446" w:rsidP="00BE6ACC"/>
    <w:tbl>
      <w:tblPr>
        <w:tblpPr w:leftFromText="142" w:rightFromText="142" w:vertAnchor="text" w:horzAnchor="margin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989"/>
        <w:gridCol w:w="1416"/>
        <w:gridCol w:w="1276"/>
        <w:gridCol w:w="2424"/>
      </w:tblGrid>
      <w:tr w:rsidR="004A2EEE" w:rsidRPr="00795232" w14:paraId="47469018" w14:textId="77777777" w:rsidTr="00D5060B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6DC4AFEC" w14:textId="77777777" w:rsidR="004A2EEE" w:rsidRPr="00795232" w:rsidRDefault="004A2EEE" w:rsidP="00D5060B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2D9DD4C4" w14:textId="77777777" w:rsidR="004A2EEE" w:rsidRPr="00795232" w:rsidRDefault="004A2EEE" w:rsidP="00D5060B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1AF82990" w14:textId="77777777" w:rsidR="004A2EEE" w:rsidRPr="00795232" w:rsidRDefault="004A2EEE" w:rsidP="00D5060B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3D5F424B" w14:textId="77777777" w:rsidR="004A2EEE" w:rsidRPr="00795232" w:rsidRDefault="004A2EEE" w:rsidP="00D5060B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0A7F0DF1" w14:textId="77777777" w:rsidR="004A2EEE" w:rsidRPr="00795232" w:rsidRDefault="004A2EEE" w:rsidP="00D5060B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4A2EEE" w14:paraId="33AE5F97" w14:textId="77777777" w:rsidTr="00D506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2D5BC" w14:textId="410D1927" w:rsidR="004A2EEE" w:rsidRPr="00A940F9" w:rsidRDefault="00467F02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gPrcsStcdNm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E9883" w14:textId="491954BE" w:rsidR="004A2EEE" w:rsidRDefault="00435259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처리상태명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DC64F" w14:textId="25751E7F" w:rsidR="004A2EEE" w:rsidRDefault="006D31E0" w:rsidP="00D5060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DB40B" w14:textId="77777777" w:rsidR="004A2EEE" w:rsidRDefault="004A2EEE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B0E0D8" w14:textId="77777777" w:rsidR="004A2EEE" w:rsidRDefault="004A2EEE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A2EEE" w14:paraId="344EE30A" w14:textId="77777777" w:rsidTr="00D506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5E245" w14:textId="3AD1BD04" w:rsidR="004A2EEE" w:rsidRPr="008C1C24" w:rsidRDefault="00467F02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gAprvDt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656AB" w14:textId="79BE6F8D" w:rsidR="004A2EEE" w:rsidRDefault="00435259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7C3A6" w14:textId="5DCD9CC5" w:rsidR="004A2EEE" w:rsidRDefault="000A7765" w:rsidP="00D5060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E995DE" w14:textId="1958C86E" w:rsidR="004A2EEE" w:rsidRPr="00B83E7F" w:rsidRDefault="00D51245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721F7" w14:textId="77777777" w:rsidR="004A2EEE" w:rsidRDefault="004A2EEE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4A2EEE" w14:paraId="131FD1F6" w14:textId="77777777" w:rsidTr="00D506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8B619" w14:textId="1E2AACF8" w:rsidR="004A2EEE" w:rsidRDefault="00467F02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gRqstDt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EB127" w14:textId="0419DBA0" w:rsidR="004A2EEE" w:rsidRDefault="00435259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접수일자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EF75D" w14:textId="085AFB86" w:rsidR="004A2EEE" w:rsidRDefault="000A7765" w:rsidP="00D5060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E48E97" w14:textId="7564C5F7" w:rsidR="004A2EEE" w:rsidRDefault="00D51245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F0E99" w14:textId="77777777" w:rsidR="004A2EEE" w:rsidRDefault="004A2EEE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46C67DB1" w14:textId="77777777" w:rsidR="004A2EEE" w:rsidRDefault="004A2EEE" w:rsidP="00620510">
      <w:pPr>
        <w:pStyle w:val="afc"/>
        <w:numPr>
          <w:ilvl w:val="0"/>
          <w:numId w:val="68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 w14:paraId="47D0D966" w14:textId="77777777" w:rsidR="004A2EEE" w:rsidRPr="00A23D2B" w:rsidRDefault="004A2EEE" w:rsidP="00620510">
      <w:pPr>
        <w:pStyle w:val="afc"/>
        <w:numPr>
          <w:ilvl w:val="0"/>
          <w:numId w:val="70"/>
        </w:numPr>
        <w:ind w:leftChars="0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 w:hint="eastAsia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A2EEE" w:rsidRPr="00D4696F" w14:paraId="1CCDD06A" w14:textId="77777777" w:rsidTr="00D5060B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30FFB0" w14:textId="77777777" w:rsidR="004A2EEE" w:rsidRPr="00D4696F" w:rsidRDefault="004A2EEE" w:rsidP="00D5060B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4A2EEE" w:rsidRPr="00BF6342" w14:paraId="778C9028" w14:textId="77777777" w:rsidTr="00D5060B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EC1454E" w14:textId="778A5D7D" w:rsidR="004A2EEE" w:rsidRPr="00BF6342" w:rsidRDefault="00420664" w:rsidP="00D5060B">
            <w:pPr>
              <w:jc w:val="left"/>
              <w:rPr>
                <w:rFonts w:asciiTheme="majorHAnsi" w:eastAsiaTheme="majorHAnsi" w:hAnsiTheme="majorHAnsi"/>
              </w:rPr>
            </w:pPr>
            <w:hyperlink r:id="rId141" w:history="1">
              <w:r w:rsidR="00467F02" w:rsidRPr="00CF5F5F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467F02" w:rsidRPr="00CF5F5F">
                <w:rPr>
                  <w:rStyle w:val="a5"/>
                  <w:rFonts w:asciiTheme="majorHAnsi" w:eastAsiaTheme="majorHAnsi" w:hAnsiTheme="majorHAnsi" w:hint="eastAsia"/>
                </w:rPr>
                <w:t>taxMgReleRqstPrcsStusInfoQry/retrieveTaxMgReleRqstPrcsStus</w:t>
              </w:r>
              <w:r w:rsidR="00467F02" w:rsidRPr="00CF5F5F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4A2EEE" w:rsidRPr="00CA2667">
              <w:rPr>
                <w:rStyle w:val="a5"/>
                <w:rFonts w:asciiTheme="majorHAnsi" w:eastAsiaTheme="majorHAnsi" w:hAnsiTheme="majorHAnsi"/>
              </w:rPr>
              <w:t>=</w:t>
            </w:r>
            <w:r w:rsidR="004A2EEE" w:rsidRPr="00CA266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</w:t>
            </w:r>
            <w:r w:rsidR="004A2EEE" w:rsidRPr="00CA2667">
              <w:rPr>
                <w:rStyle w:val="a5"/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4A2EEE" w:rsidRPr="00CA2667">
              <w:rPr>
                <w:rStyle w:val="a5"/>
                <w:rFonts w:asciiTheme="majorHAnsi" w:eastAsiaTheme="majorHAnsi" w:hAnsiTheme="majorHAnsi"/>
              </w:rPr>
              <w:t>&amp;</w:t>
            </w:r>
            <w:r w:rsidR="004A2EEE">
              <w:rPr>
                <w:rStyle w:val="a5"/>
                <w:rFonts w:asciiTheme="majorHAnsi" w:eastAsiaTheme="majorHAnsi" w:hAnsiTheme="majorHAnsi" w:hint="eastAsia"/>
              </w:rPr>
              <w:t>i</w:t>
            </w:r>
            <w:r w:rsidR="004A2EEE">
              <w:rPr>
                <w:rStyle w:val="a5"/>
                <w:rFonts w:asciiTheme="majorHAnsi" w:eastAsiaTheme="majorHAnsi" w:hAnsiTheme="majorHAnsi"/>
              </w:rPr>
              <w:t>mpDclr</w:t>
            </w:r>
            <w:r w:rsidR="004A2EEE" w:rsidRPr="00CA2667">
              <w:rPr>
                <w:rStyle w:val="a5"/>
                <w:rFonts w:asciiTheme="majorHAnsi" w:eastAsiaTheme="majorHAnsi" w:hAnsiTheme="majorHAnsi"/>
              </w:rPr>
              <w:t>No=</w:t>
            </w:r>
            <w:r w:rsidR="004A2EEE">
              <w:rPr>
                <w:rStyle w:val="a5"/>
                <w:rFonts w:asciiTheme="majorHAnsi" w:eastAsiaTheme="majorHAnsi" w:hAnsiTheme="majorHAnsi"/>
              </w:rPr>
              <w:t>123**********</w:t>
            </w:r>
            <w:r w:rsidR="004A2EEE" w:rsidRPr="00CA2667">
              <w:rPr>
                <w:rStyle w:val="a5"/>
                <w:rFonts w:asciiTheme="majorHAnsi" w:eastAsiaTheme="majorHAnsi" w:hAnsiTheme="majorHAnsi"/>
              </w:rPr>
              <w:t>X</w:t>
            </w:r>
          </w:p>
        </w:tc>
      </w:tr>
      <w:tr w:rsidR="004A2EEE" w:rsidRPr="00D4696F" w14:paraId="56EECE5A" w14:textId="77777777" w:rsidTr="00D5060B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835207" w14:textId="77777777" w:rsidR="004A2EEE" w:rsidRPr="00D4696F" w:rsidRDefault="004A2EEE" w:rsidP="00D5060B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4A2EEE" w:rsidRPr="00496E6B" w14:paraId="1E61BB7E" w14:textId="77777777" w:rsidTr="00D5060B">
        <w:trPr>
          <w:trHeight w:val="2623"/>
        </w:trPr>
        <w:tc>
          <w:tcPr>
            <w:tcW w:w="9693" w:type="dxa"/>
            <w:shd w:val="clear" w:color="auto" w:fill="auto"/>
          </w:tcPr>
          <w:p w14:paraId="226F3D8C" w14:textId="77777777" w:rsidR="004A2EEE" w:rsidRDefault="004A2EEE" w:rsidP="00D5060B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098D816" w14:textId="77777777" w:rsidR="004A2EEE" w:rsidRDefault="004A2EEE" w:rsidP="00D5060B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 w:rsidRPr="00393F78">
              <w:rPr>
                <w:rFonts w:ascii="Verdana" w:hAnsi="Verdana"/>
                <w:color w:val="990000"/>
              </w:rPr>
              <w:t>axMgQryRtnVo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22A68E9F" w14:textId="42E138C9" w:rsidR="004A2EEE" w:rsidRPr="00626447" w:rsidRDefault="004A2EEE" w:rsidP="00D5060B">
            <w:pPr>
              <w:adjustRightInd/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6ABA404D" w14:textId="4027B315" w:rsidR="004A2EEE" w:rsidRPr="00626447" w:rsidRDefault="004A2EEE" w:rsidP="00D5060B">
            <w:pPr>
              <w:adjustRightInd/>
              <w:spacing w:line="240" w:lineRule="auto"/>
              <w:ind w:firstLineChars="150" w:firstLine="33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971D03" w:rsidRPr="00971D03">
              <w:rPr>
                <w:rFonts w:ascii="Verdana" w:hAnsi="Verdana"/>
                <w:color w:val="990000"/>
              </w:rPr>
              <w:t>taxMgReleRqstPrcsStusInfoQryRsltVo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0641C250" w14:textId="444F9C58" w:rsidR="004A2EEE" w:rsidRPr="00626447" w:rsidRDefault="004A2EEE" w:rsidP="00D5060B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012FCE" w:rsidRPr="00012FCE">
              <w:rPr>
                <w:rFonts w:ascii="Verdana" w:hAnsi="Verdana" w:hint="eastAsia"/>
                <w:color w:val="990000"/>
              </w:rPr>
              <w:t>m</w:t>
            </w:r>
            <w:r w:rsidR="00012FCE" w:rsidRPr="00012FCE">
              <w:rPr>
                <w:rFonts w:ascii="Verdana" w:hAnsi="Verdana"/>
                <w:color w:val="990000"/>
              </w:rPr>
              <w:t>gPrcsStcdNm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012FCE">
              <w:rPr>
                <w:rStyle w:val="t1"/>
                <w:rFonts w:ascii="Verdana" w:hAnsi="Verdana" w:hint="eastAsia"/>
                <w:b/>
                <w:color w:val="000000" w:themeColor="text1"/>
              </w:rPr>
              <w:t>해제</w:t>
            </w:r>
            <w:r w:rsidR="00012FCE">
              <w:rPr>
                <w:rStyle w:val="t1"/>
                <w:rFonts w:ascii="Verdana" w:hAnsi="Verdana" w:hint="eastAsia"/>
                <w:b/>
                <w:color w:val="000000" w:themeColor="text1"/>
              </w:rPr>
              <w:t>(</w:t>
            </w:r>
            <w:r w:rsidR="00012FCE">
              <w:rPr>
                <w:rStyle w:val="t1"/>
                <w:rFonts w:ascii="Verdana" w:hAnsi="Verdana" w:hint="eastAsia"/>
                <w:b/>
                <w:color w:val="000000" w:themeColor="text1"/>
              </w:rPr>
              <w:t>지급</w:t>
            </w:r>
            <w:r w:rsidR="00012FCE">
              <w:rPr>
                <w:rStyle w:val="t1"/>
                <w:rFonts w:ascii="Verdana" w:hAnsi="Verdana" w:hint="eastAsia"/>
                <w:b/>
                <w:color w:val="000000" w:themeColor="text1"/>
              </w:rPr>
              <w:t>)</w:t>
            </w:r>
            <w:r w:rsidR="00012FCE">
              <w:rPr>
                <w:rStyle w:val="t1"/>
                <w:rFonts w:ascii="Verdana" w:hAnsi="Verdana" w:hint="eastAsia"/>
                <w:b/>
                <w:color w:val="000000" w:themeColor="text1"/>
              </w:rPr>
              <w:t>완료</w:t>
            </w:r>
            <w:r>
              <w:rPr>
                <w:rStyle w:val="t1"/>
                <w:rFonts w:ascii="Verdana" w:hAnsi="Verdana"/>
              </w:rPr>
              <w:t>&lt;/</w:t>
            </w:r>
            <w:r w:rsidR="00012FCE" w:rsidRPr="00012FCE">
              <w:rPr>
                <w:rFonts w:ascii="Verdana" w:hAnsi="Verdana" w:hint="eastAsia"/>
                <w:color w:val="990000"/>
              </w:rPr>
              <w:t>m</w:t>
            </w:r>
            <w:r w:rsidR="00012FCE" w:rsidRPr="00012FCE"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</w:p>
          <w:p w14:paraId="23C81F9A" w14:textId="04EF46A8" w:rsidR="004A2EEE" w:rsidRDefault="004A2EEE" w:rsidP="00D5060B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635390">
              <w:rPr>
                <w:rStyle w:val="t1"/>
                <w:rFonts w:ascii="Verdana" w:hAnsi="Verdana" w:hint="eastAsia"/>
              </w:rPr>
              <w:t>m</w:t>
            </w:r>
            <w:r w:rsidR="00635390">
              <w:rPr>
                <w:rStyle w:val="t1"/>
                <w:rFonts w:ascii="Verdana" w:hAnsi="Verdana"/>
              </w:rPr>
              <w:t>gAprvDt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096887">
              <w:rPr>
                <w:rStyle w:val="t1"/>
                <w:rFonts w:ascii="Verdana" w:hAnsi="Verdana"/>
                <w:b/>
                <w:color w:val="000000" w:themeColor="text1"/>
              </w:rPr>
              <w:t>20231017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635390">
              <w:rPr>
                <w:rStyle w:val="t1"/>
                <w:rFonts w:ascii="Verdana" w:hAnsi="Verdana" w:hint="eastAsia"/>
              </w:rPr>
              <w:t>m</w:t>
            </w:r>
            <w:r w:rsidR="00635390">
              <w:rPr>
                <w:rStyle w:val="t1"/>
                <w:rFonts w:ascii="Verdana" w:hAnsi="Verdana"/>
              </w:rPr>
              <w:t>gAprvDt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70CCC31D" w14:textId="445E91FF" w:rsidR="00635390" w:rsidRPr="00626447" w:rsidRDefault="00635390" w:rsidP="00D5060B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096887">
              <w:rPr>
                <w:rStyle w:val="t1"/>
                <w:rFonts w:ascii="Verdana" w:hAnsi="Verdana"/>
                <w:b/>
                <w:color w:val="000000" w:themeColor="text1"/>
              </w:rPr>
              <w:t>20231016</w:t>
            </w:r>
            <w:r w:rsidRPr="00626447"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F7114B0" w14:textId="6E9D1648" w:rsidR="004A2EEE" w:rsidRPr="00626447" w:rsidRDefault="004A2EEE" w:rsidP="00D5060B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971D03" w:rsidRPr="00971D03">
              <w:rPr>
                <w:rFonts w:ascii="Verdana" w:hAnsi="Verdana"/>
                <w:color w:val="990000"/>
              </w:rPr>
              <w:t>taxMgReleRqstPrcsStusInfoQryRsltVo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0337130" w14:textId="77777777" w:rsidR="004A2EEE" w:rsidRDefault="004A2EEE" w:rsidP="00D5060B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</w:t>
            </w:r>
            <w:r w:rsidRPr="00C84E17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626447">
              <w:rPr>
                <w:rStyle w:val="t1"/>
                <w:rFonts w:ascii="Verdana" w:hAnsi="Verdana"/>
              </w:rPr>
              <w:t>&lt;/tCnt&gt;</w:t>
            </w:r>
          </w:p>
          <w:p w14:paraId="108A22B2" w14:textId="77777777" w:rsidR="004A2EEE" w:rsidRPr="00A23D2B" w:rsidRDefault="004A2EEE" w:rsidP="00D5060B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 w:rsidRPr="00393F78">
              <w:rPr>
                <w:rFonts w:ascii="Verdana" w:hAnsi="Verdana"/>
                <w:color w:val="990000"/>
              </w:rPr>
              <w:t>axMgQryRtnVo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238DCEFB" w14:textId="124A4562" w:rsidR="004A2EEE" w:rsidRPr="00AF4CA9" w:rsidRDefault="009B45AA" w:rsidP="00BE6ACC">
      <w:r>
        <w:br w:type="page"/>
      </w:r>
    </w:p>
    <w:p w14:paraId="03A4CAF6" w14:textId="16425B2F" w:rsidR="009B45AA" w:rsidRDefault="009B45AA" w:rsidP="009B45AA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7" w:name="_Toc148623668"/>
      <w:bookmarkStart w:id="88" w:name="_Toc161922352"/>
      <w:r>
        <w:rPr>
          <w:rFonts w:asciiTheme="majorHAnsi" w:eastAsiaTheme="majorHAnsi" w:hAnsiTheme="majorHAnsi" w:hint="eastAsia"/>
          <w:b/>
          <w:sz w:val="26"/>
          <w:szCs w:val="26"/>
        </w:rPr>
        <w:t>전자상거래수출 적재 이행 정보</w:t>
      </w:r>
      <w:bookmarkEnd w:id="87"/>
      <w:bookmarkEnd w:id="88"/>
    </w:p>
    <w:p w14:paraId="53D12130" w14:textId="77777777" w:rsidR="009B45AA" w:rsidRPr="00E83505" w:rsidRDefault="009B45AA" w:rsidP="009B45AA">
      <w:pPr>
        <w:pStyle w:val="afc"/>
        <w:numPr>
          <w:ilvl w:val="0"/>
          <w:numId w:val="71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66"/>
        <w:gridCol w:w="1971"/>
        <w:gridCol w:w="1862"/>
        <w:gridCol w:w="2084"/>
      </w:tblGrid>
      <w:tr w:rsidR="009B45AA" w:rsidRPr="006777DC" w14:paraId="1F0C18F9" w14:textId="77777777" w:rsidTr="00D5060B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8F3129F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01E0B9E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BB08C88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51</w:t>
            </w:r>
          </w:p>
        </w:tc>
      </w:tr>
      <w:tr w:rsidR="009B45AA" w:rsidRPr="006777DC" w14:paraId="5E60FB9E" w14:textId="77777777" w:rsidTr="00D5060B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E26BA96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D0D3D4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5B1C7E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전자상거래수출 적재 이행 정보</w:t>
            </w:r>
          </w:p>
        </w:tc>
      </w:tr>
      <w:tr w:rsidR="009B45AA" w:rsidRPr="006777DC" w14:paraId="0E823066" w14:textId="77777777" w:rsidTr="00D5060B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49A1C12D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D7CC0F3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6030FCF" w14:textId="77777777" w:rsidR="009B45AA" w:rsidRPr="00CA4657" w:rsidRDefault="009B45AA" w:rsidP="00D5060B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334DD3">
              <w:rPr>
                <w:rFonts w:asciiTheme="majorHAnsi" w:eastAsiaTheme="majorHAnsi" w:hAnsiTheme="majorHAnsi" w:cs="Consolas"/>
                <w:color w:val="000000" w:themeColor="text1"/>
                <w:szCs w:val="22"/>
              </w:rPr>
              <w:t>retrieveElcmExpLoadInfo</w:t>
            </w:r>
          </w:p>
        </w:tc>
      </w:tr>
      <w:tr w:rsidR="009B45AA" w:rsidRPr="006777DC" w14:paraId="7DE19241" w14:textId="77777777" w:rsidTr="00D5060B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3877560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EAE9FD1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C35FAC1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전자상거래수출의 적재 이행 정보 제공</w:t>
            </w:r>
          </w:p>
        </w:tc>
      </w:tr>
      <w:tr w:rsidR="009B45AA" w:rsidRPr="006777DC" w14:paraId="19EC1356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51B4C724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F488FC4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3DC003F5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0A6498DC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048F501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9B45AA" w:rsidRPr="006777DC" w14:paraId="23BE8182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10AE9A45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60FC3F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4B9B2AF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2308CD73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9B45AA" w:rsidRPr="006777DC" w14:paraId="6515161D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5E7B0BB3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7CCA10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60A134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B45AA" w:rsidRPr="006777DC" w14:paraId="0816F3AB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74FE48A6" w14:textId="77777777" w:rsidR="009B45AA" w:rsidRPr="0081418F" w:rsidRDefault="009B45AA" w:rsidP="00D5060B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A35FAA5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63DD6CD2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40A4AF2C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08E100A2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3AE1EB91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B45AA" w:rsidRPr="006777DC" w14:paraId="16CFC813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738EA05D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AB074C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943BDA8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9B45AA" w:rsidRPr="006777DC" w14:paraId="7FF558F0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3C3B45E9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8F5E0A6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BB81474" w14:textId="77777777" w:rsidR="009B45AA" w:rsidRPr="00CA4657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CA4657">
              <w:rPr>
                <w:rFonts w:asciiTheme="majorHAnsi" w:eastAsiaTheme="majorHAnsi" w:hAnsiTheme="majorHAnsi"/>
              </w:rPr>
              <w:t>https://</w:t>
            </w:r>
            <w:r w:rsidRPr="00CA4657">
              <w:rPr>
                <w:rFonts w:asciiTheme="majorHAnsi" w:eastAsiaTheme="majorHAnsi" w:hAnsiTheme="majorHAnsi" w:hint="eastAsia"/>
              </w:rPr>
              <w:t>t</w:t>
            </w:r>
            <w:r w:rsidRPr="00CA4657">
              <w:rPr>
                <w:rFonts w:asciiTheme="majorHAnsi" w:eastAsiaTheme="majorHAnsi" w:hAnsiTheme="majorHAnsi"/>
              </w:rPr>
              <w:t>unipass.customs.go.kr:38010/ext/rest/</w:t>
            </w:r>
            <w:r w:rsidRPr="00CA4657">
              <w:t xml:space="preserve"> </w:t>
            </w:r>
            <w:r w:rsidRPr="00CB3126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>elcmExpLoadInfoQry/retrieveElcmExpLoadInfo</w:t>
            </w:r>
          </w:p>
        </w:tc>
      </w:tr>
      <w:tr w:rsidR="009B45AA" w:rsidRPr="00513548" w14:paraId="540FF942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0261F53D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09D6FE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B8979BC" w14:textId="77777777" w:rsidR="009B45AA" w:rsidRPr="00CA4657" w:rsidRDefault="009B45AA" w:rsidP="00D5060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 w:rsidRPr="00CA4657">
              <w:rPr>
                <w:rFonts w:asciiTheme="majorHAnsi" w:eastAsiaTheme="majorHAnsi" w:hAnsiTheme="majorHAnsi"/>
              </w:rPr>
              <w:t>https://unipass.customs.go.kr:38010/ext/rest/</w:t>
            </w:r>
            <w:r w:rsidRPr="00CA4657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 xml:space="preserve"> </w:t>
            </w:r>
            <w:r w:rsidRPr="00B8583A">
              <w:rPr>
                <w:rFonts w:asciiTheme="minorHAnsi" w:eastAsiaTheme="minorHAnsi" w:hAnsiTheme="minorHAnsi" w:cs="Consolas"/>
                <w:color w:val="000000" w:themeColor="text1"/>
                <w:szCs w:val="22"/>
              </w:rPr>
              <w:t>elcmExpLoadInfoQry/retrieveElcmExpLoadInfo</w:t>
            </w:r>
          </w:p>
        </w:tc>
      </w:tr>
      <w:tr w:rsidR="009B45AA" w:rsidRPr="006777DC" w14:paraId="5E8E068C" w14:textId="77777777" w:rsidTr="00D5060B">
        <w:tc>
          <w:tcPr>
            <w:tcW w:w="724" w:type="pct"/>
            <w:vMerge w:val="restart"/>
            <w:shd w:val="pct10" w:color="auto" w:fill="auto"/>
            <w:vAlign w:val="center"/>
          </w:tcPr>
          <w:p w14:paraId="03DA349E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5214A7E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933AD59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9B45AA" w:rsidRPr="006777DC" w14:paraId="4F2B6836" w14:textId="77777777" w:rsidTr="00D5060B">
        <w:tc>
          <w:tcPr>
            <w:tcW w:w="724" w:type="pct"/>
            <w:vMerge/>
            <w:shd w:val="pct10" w:color="auto" w:fill="auto"/>
            <w:vAlign w:val="center"/>
          </w:tcPr>
          <w:p w14:paraId="099E1330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52C240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51F2D25D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6B7D0DB4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7839D04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9B45AA" w:rsidRPr="006777DC" w14:paraId="08557E0B" w14:textId="77777777" w:rsidTr="00D5060B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4F49BD94" w14:textId="77777777" w:rsidR="009B45AA" w:rsidRPr="0081418F" w:rsidRDefault="009B45AA" w:rsidP="00D5060B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FAA810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D0E4AB9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9B45AA" w:rsidRPr="006777DC" w14:paraId="3315A5C6" w14:textId="77777777" w:rsidTr="00D5060B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2D10F83" w14:textId="77777777" w:rsidR="009B45AA" w:rsidRPr="0081418F" w:rsidRDefault="009B45AA" w:rsidP="00D5060B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4CF22D" w14:textId="77777777" w:rsidR="009B45AA" w:rsidRDefault="009B45AA" w:rsidP="00D5060B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7F37D2A" w14:textId="77777777" w:rsidR="009B45AA" w:rsidRPr="0081418F" w:rsidRDefault="009B45AA" w:rsidP="00D5060B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60857DE3" w14:textId="77777777" w:rsidR="009B45AA" w:rsidRDefault="009B45AA" w:rsidP="009B45AA"/>
    <w:p w14:paraId="7C3B48F3" w14:textId="77777777" w:rsidR="009B45AA" w:rsidRPr="00E83505" w:rsidRDefault="009B45AA" w:rsidP="009B45AA">
      <w:pPr>
        <w:pStyle w:val="hieatt"/>
        <w:numPr>
          <w:ilvl w:val="0"/>
          <w:numId w:val="7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9"/>
        <w:gridCol w:w="2551"/>
        <w:gridCol w:w="1135"/>
        <w:gridCol w:w="1276"/>
        <w:gridCol w:w="2125"/>
      </w:tblGrid>
      <w:tr w:rsidR="009B45AA" w:rsidRPr="00795232" w14:paraId="3EDAE243" w14:textId="77777777" w:rsidTr="00D5060B">
        <w:tc>
          <w:tcPr>
            <w:tcW w:w="1311" w:type="pct"/>
            <w:shd w:val="pct10" w:color="auto" w:fill="auto"/>
            <w:vAlign w:val="center"/>
          </w:tcPr>
          <w:p w14:paraId="096A8A2B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328" w:type="pct"/>
            <w:shd w:val="pct10" w:color="auto" w:fill="auto"/>
            <w:vAlign w:val="center"/>
          </w:tcPr>
          <w:p w14:paraId="574338B6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91" w:type="pct"/>
            <w:shd w:val="pct10" w:color="auto" w:fill="auto"/>
            <w:vAlign w:val="center"/>
          </w:tcPr>
          <w:p w14:paraId="48E37496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 w14:paraId="58FC697F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66680028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B45AA" w:rsidRPr="00795232" w14:paraId="3659BE1D" w14:textId="77777777" w:rsidTr="00D5060B">
        <w:tc>
          <w:tcPr>
            <w:tcW w:w="1311" w:type="pct"/>
            <w:shd w:val="clear" w:color="auto" w:fill="auto"/>
            <w:vAlign w:val="center"/>
          </w:tcPr>
          <w:p w14:paraId="6E26F51C" w14:textId="77777777" w:rsidR="009B45AA" w:rsidRPr="008C0E01" w:rsidRDefault="009B45AA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C07BDB">
              <w:rPr>
                <w:rFonts w:ascii="맑은 고딕" w:eastAsia="맑은 고딕" w:hAnsi="맑은 고딕" w:cs="굴림"/>
                <w:color w:val="000000"/>
                <w:sz w:val="20"/>
              </w:rPr>
              <w:t>elcmExpDclrNo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67962C07" w14:textId="77777777" w:rsidR="009B45AA" w:rsidRPr="00C07BDB" w:rsidRDefault="009B45AA" w:rsidP="00D5060B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전자상거래수출신고번호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0724084D" w14:textId="77777777" w:rsidR="009B45AA" w:rsidRPr="000E55DF" w:rsidRDefault="009B45AA" w:rsidP="00D5060B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14</w:t>
            </w:r>
          </w:p>
        </w:tc>
        <w:tc>
          <w:tcPr>
            <w:tcW w:w="664" w:type="pct"/>
            <w:shd w:val="clear" w:color="auto" w:fill="auto"/>
            <w:vAlign w:val="center"/>
          </w:tcPr>
          <w:p w14:paraId="0C5F19D7" w14:textId="77777777" w:rsidR="009B45AA" w:rsidRPr="000E55DF" w:rsidRDefault="009B45AA" w:rsidP="00D5060B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76EF27F" w14:textId="77777777" w:rsidR="009B45AA" w:rsidRPr="00B359BF" w:rsidRDefault="009B45AA" w:rsidP="00D5060B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2BDF3F6B" w14:textId="77777777" w:rsidR="009B45AA" w:rsidRDefault="009B45AA" w:rsidP="009B45AA"/>
    <w:p w14:paraId="2E90C064" w14:textId="77777777" w:rsidR="009B45AA" w:rsidRPr="00E83505" w:rsidRDefault="009B45AA" w:rsidP="009B45AA">
      <w:pPr>
        <w:pStyle w:val="hieatt"/>
        <w:numPr>
          <w:ilvl w:val="0"/>
          <w:numId w:val="71"/>
        </w:numPr>
        <w:tabs>
          <w:tab w:val="clear" w:pos="567"/>
        </w:tabs>
        <w:suppressAutoHyphens w:val="0"/>
        <w:ind w:right="-142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989"/>
        <w:gridCol w:w="1416"/>
        <w:gridCol w:w="1276"/>
        <w:gridCol w:w="2424"/>
      </w:tblGrid>
      <w:tr w:rsidR="009B45AA" w:rsidRPr="00795232" w14:paraId="33DAC85C" w14:textId="77777777" w:rsidTr="00D5060B">
        <w:trPr>
          <w:trHeight w:val="280"/>
        </w:trPr>
        <w:tc>
          <w:tcPr>
            <w:tcW w:w="1307" w:type="pct"/>
            <w:shd w:val="pct10" w:color="auto" w:fill="auto"/>
            <w:vAlign w:val="center"/>
          </w:tcPr>
          <w:p w14:paraId="023191FA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 w14:paraId="42B9C889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 w14:paraId="6C4F09C2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 w14:paraId="2F364E17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 w14:paraId="515E9083" w14:textId="77777777" w:rsidR="009B45AA" w:rsidRPr="00795232" w:rsidRDefault="009B45AA" w:rsidP="00D5060B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9B45AA" w14:paraId="234D7FA8" w14:textId="77777777" w:rsidTr="00D506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531EF" w14:textId="77777777" w:rsidR="009B45AA" w:rsidRPr="00A940F9" w:rsidRDefault="009B45AA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957DB">
              <w:rPr>
                <w:rFonts w:ascii="맑은 고딕" w:eastAsia="맑은 고딕" w:hAnsi="맑은 고딕" w:cs="굴림"/>
                <w:color w:val="000000"/>
                <w:sz w:val="20"/>
              </w:rPr>
              <w:t>loadCmplYn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986B9" w14:textId="77777777" w:rsidR="009B45AA" w:rsidRDefault="009B45AA" w:rsidP="00D5060B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E957DB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적재완료여부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24C70" w14:textId="77777777" w:rsidR="009B45AA" w:rsidRDefault="009B45AA" w:rsidP="00D5060B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B275F" w14:textId="77777777" w:rsidR="009B45AA" w:rsidRDefault="009B45AA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B25AAE" w14:textId="77777777" w:rsidR="009B45AA" w:rsidRDefault="009B45AA" w:rsidP="00D5060B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6F271D94" w14:textId="77777777" w:rsidR="009B45AA" w:rsidRDefault="009B45AA" w:rsidP="009B45AA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AA6B6E5" w14:textId="77777777" w:rsidR="009B45AA" w:rsidRPr="000D2B61" w:rsidRDefault="009B45AA" w:rsidP="009B45AA">
      <w:pPr>
        <w:jc w:val="left"/>
        <w:rPr>
          <w:rFonts w:asciiTheme="majorHAnsi" w:eastAsiaTheme="majorHAnsi" w:hAnsiTheme="majorHAnsi"/>
        </w:rPr>
      </w:pPr>
    </w:p>
    <w:p w14:paraId="78C339E4" w14:textId="77777777" w:rsidR="009B45AA" w:rsidRPr="00E83505" w:rsidRDefault="009B45AA" w:rsidP="009B45AA">
      <w:pPr>
        <w:pStyle w:val="hieatt"/>
        <w:numPr>
          <w:ilvl w:val="0"/>
          <w:numId w:val="71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B45AA" w:rsidRPr="00D4696F" w14:paraId="757C3E3D" w14:textId="77777777" w:rsidTr="00D5060B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90E3B3" w14:textId="77777777" w:rsidR="009B45AA" w:rsidRPr="00D4696F" w:rsidRDefault="009B45AA" w:rsidP="00D5060B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9B45AA" w:rsidRPr="00D4696F" w14:paraId="743E15A2" w14:textId="77777777" w:rsidTr="00D5060B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A6C9FE0" w14:textId="77777777" w:rsidR="009B45AA" w:rsidRPr="00BF6342" w:rsidRDefault="00420664" w:rsidP="00D5060B">
            <w:pPr>
              <w:jc w:val="left"/>
              <w:rPr>
                <w:rFonts w:asciiTheme="majorHAnsi" w:eastAsiaTheme="majorHAnsi" w:hAnsiTheme="majorHAnsi"/>
              </w:rPr>
            </w:pPr>
            <w:hyperlink r:id="rId142" w:history="1">
              <w:r w:rsidR="009B45AA" w:rsidRPr="00071C05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9B45AA" w:rsidRPr="00071C05">
                <w:rPr>
                  <w:rStyle w:val="a5"/>
                </w:rPr>
                <w:t xml:space="preserve"> </w:t>
              </w:r>
              <w:r w:rsidR="009B45AA" w:rsidRPr="00071C05">
                <w:rPr>
                  <w:rStyle w:val="a5"/>
                  <w:rFonts w:asciiTheme="majorHAnsi" w:eastAsiaTheme="majorHAnsi" w:hAnsiTheme="majorHAnsi"/>
                </w:rPr>
                <w:t>elcmExpLoadInfoQry/retrieveElcmExpLoadInfo?crkyCn</w:t>
              </w:r>
            </w:hyperlink>
            <w:r w:rsidR="009B45AA" w:rsidRPr="00C84E17">
              <w:rPr>
                <w:rStyle w:val="a5"/>
                <w:rFonts w:asciiTheme="majorHAnsi" w:eastAsiaTheme="majorHAnsi" w:hAnsiTheme="majorHAnsi"/>
              </w:rPr>
              <w:t>=</w:t>
            </w:r>
            <w:r w:rsidR="009B45AA" w:rsidRPr="00C84E17"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</w:t>
            </w:r>
            <w:r w:rsidR="009B45AA" w:rsidRPr="00C84E17">
              <w:rPr>
                <w:rStyle w:val="a5"/>
                <w:rFonts w:asciiTheme="majorHAnsi" w:eastAsiaTheme="majorHAnsi" w:hAnsiTheme="majorHAnsi" w:hint="eastAsia"/>
                <w:i/>
                <w:color w:val="FF0000"/>
              </w:rPr>
              <w:t>인증키]</w:t>
            </w:r>
            <w:r w:rsidR="009B45AA">
              <w:rPr>
                <w:rStyle w:val="a5"/>
                <w:rFonts w:asciiTheme="majorHAnsi" w:eastAsiaTheme="majorHAnsi" w:hAnsiTheme="majorHAnsi"/>
              </w:rPr>
              <w:t>&amp;</w:t>
            </w:r>
            <w:r w:rsidR="009B45AA">
              <w:t xml:space="preserve"> </w:t>
            </w:r>
            <w:r w:rsidR="009B45AA">
              <w:rPr>
                <w:rStyle w:val="a5"/>
                <w:rFonts w:asciiTheme="majorHAnsi" w:eastAsiaTheme="majorHAnsi" w:hAnsiTheme="majorHAnsi"/>
              </w:rPr>
              <w:t>elcmExpDclrNo=4</w:t>
            </w:r>
            <w:r w:rsidR="009B45AA">
              <w:rPr>
                <w:rStyle w:val="a5"/>
                <w:rFonts w:asciiTheme="majorHAnsi" w:eastAsiaTheme="majorHAnsi" w:hAnsiTheme="majorHAnsi" w:hint="eastAsia"/>
              </w:rPr>
              <w:t>*************</w:t>
            </w:r>
          </w:p>
        </w:tc>
      </w:tr>
      <w:tr w:rsidR="009B45AA" w:rsidRPr="00D4696F" w14:paraId="4696C4EB" w14:textId="77777777" w:rsidTr="00D5060B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D0F013" w14:textId="77777777" w:rsidR="009B45AA" w:rsidRPr="00D4696F" w:rsidRDefault="009B45AA" w:rsidP="00D5060B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9B45AA" w:rsidRPr="00D4696F" w14:paraId="175E0D3E" w14:textId="77777777" w:rsidTr="00D5060B">
        <w:trPr>
          <w:trHeight w:val="2623"/>
        </w:trPr>
        <w:tc>
          <w:tcPr>
            <w:tcW w:w="9693" w:type="dxa"/>
            <w:shd w:val="clear" w:color="auto" w:fill="auto"/>
          </w:tcPr>
          <w:p w14:paraId="210D582B" w14:textId="77777777" w:rsidR="009B45AA" w:rsidRDefault="009B45AA" w:rsidP="00D5060B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7FC3993" w14:textId="77777777" w:rsidR="009B45AA" w:rsidRPr="003B3ACF" w:rsidRDefault="009B45AA" w:rsidP="00D5060B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C84E17">
              <w:rPr>
                <w:rStyle w:val="t1"/>
                <w:rFonts w:ascii="Verdana" w:hAnsi="Verdana"/>
              </w:rPr>
              <w:t>&lt;</w:t>
            </w:r>
            <w:r w:rsidRPr="00A44636">
              <w:rPr>
                <w:rStyle w:val="t1"/>
                <w:rFonts w:ascii="Verdana" w:hAnsi="Verdana"/>
              </w:rPr>
              <w:t xml:space="preserve">elcmExpLoadInfoQryRtnVo </w:t>
            </w:r>
            <w:r w:rsidRPr="003B3ACF">
              <w:rPr>
                <w:rStyle w:val="t1"/>
                <w:rFonts w:ascii="Verdana" w:hAnsi="Verdana"/>
              </w:rPr>
              <w:t>&gt;</w:t>
            </w:r>
          </w:p>
          <w:p w14:paraId="4239689C" w14:textId="77777777" w:rsidR="009B45AA" w:rsidRPr="00626447" w:rsidRDefault="009B45AA" w:rsidP="00D5060B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2F6F08F5" w14:textId="77777777" w:rsidR="009B45AA" w:rsidRPr="00626447" w:rsidRDefault="009B45AA" w:rsidP="00D5060B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Pr="00A44636">
              <w:rPr>
                <w:rStyle w:val="t1"/>
                <w:rFonts w:ascii="Verdana" w:hAnsi="Verdana"/>
              </w:rPr>
              <w:t xml:space="preserve">elcmExpLoadInfoQryRsltVo 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1B76224" w14:textId="77777777" w:rsidR="009B45AA" w:rsidRDefault="009B45AA" w:rsidP="00D5060B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&lt;loadCmplYn&gt;</w:t>
            </w:r>
            <w:r>
              <w:rPr>
                <w:rStyle w:val="t1"/>
                <w:rFonts w:ascii="Verdana" w:hAnsi="Verdana" w:hint="eastAsia"/>
                <w:b/>
                <w:color w:val="000000" w:themeColor="text1"/>
              </w:rPr>
              <w:t>N</w:t>
            </w:r>
            <w:r w:rsidRPr="00A44636">
              <w:rPr>
                <w:rStyle w:val="t1"/>
                <w:rFonts w:ascii="Verdana" w:hAnsi="Verdana"/>
              </w:rPr>
              <w:t xml:space="preserve">&lt;/loadCmplYn&gt; </w:t>
            </w:r>
          </w:p>
          <w:p w14:paraId="033CCF55" w14:textId="77777777" w:rsidR="009B45AA" w:rsidRDefault="009B45AA" w:rsidP="00D5060B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Pr="00A44636">
              <w:rPr>
                <w:rStyle w:val="t1"/>
                <w:rFonts w:ascii="Verdana" w:hAnsi="Verdana"/>
              </w:rPr>
              <w:t xml:space="preserve">elcmExpLoadInfoQryRsltVo 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EEA9199" w14:textId="77777777" w:rsidR="009B45AA" w:rsidRPr="00626447" w:rsidRDefault="009B45AA" w:rsidP="00D5060B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 w:rsidRPr="00C84E17">
              <w:rPr>
                <w:rStyle w:val="t1"/>
                <w:rFonts w:ascii="Verdana" w:hAnsi="Verdana"/>
                <w:b/>
                <w:color w:val="000000" w:themeColor="text1"/>
              </w:rPr>
              <w:t>1</w:t>
            </w:r>
            <w:r w:rsidRPr="00A44636">
              <w:rPr>
                <w:rStyle w:val="t1"/>
                <w:rFonts w:ascii="Verdana" w:hAnsi="Verdana"/>
              </w:rPr>
              <w:t>&lt;/tCnt&gt;</w:t>
            </w:r>
          </w:p>
          <w:p w14:paraId="17E06A63" w14:textId="77777777" w:rsidR="009B45AA" w:rsidRPr="00A44636" w:rsidRDefault="009B45AA" w:rsidP="00D5060B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Pr="00A44636">
              <w:rPr>
                <w:rStyle w:val="t1"/>
                <w:rFonts w:ascii="Verdana" w:hAnsi="Verdana"/>
              </w:rPr>
              <w:t xml:space="preserve">elcmExpLoadInfoQryRtnVo 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686A4DCE" w14:textId="5137CE5F" w:rsidR="009B45AA" w:rsidRDefault="009B45AA" w:rsidP="009B45AA">
      <w:r>
        <w:br w:type="page"/>
      </w:r>
    </w:p>
    <w:p w14:paraId="5EE9A0DC" w14:textId="5BBAA005" w:rsidR="003A5DBE" w:rsidRDefault="003A5DBE" w:rsidP="003A5DBE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89" w:name="_Toc161922353"/>
      <w:r>
        <w:rPr>
          <w:rFonts w:asciiTheme="majorHAnsi" w:eastAsiaTheme="majorHAnsi" w:hAnsiTheme="majorHAnsi" w:hint="eastAsia"/>
          <w:b/>
          <w:sz w:val="26"/>
          <w:szCs w:val="26"/>
        </w:rPr>
        <w:t>수출입신고서 정정신청 처리상태</w:t>
      </w:r>
      <w:r w:rsidRPr="009C6702">
        <w:rPr>
          <w:rFonts w:asciiTheme="majorHAnsi" w:eastAsiaTheme="majorHAnsi" w:hAnsiTheme="majorHAnsi" w:hint="eastAsia"/>
          <w:b/>
          <w:sz w:val="26"/>
          <w:szCs w:val="26"/>
        </w:rPr>
        <w:t xml:space="preserve"> 제공</w:t>
      </w:r>
      <w:bookmarkEnd w:id="89"/>
    </w:p>
    <w:p w14:paraId="43CD1354" w14:textId="77777777" w:rsidR="003A5DBE" w:rsidRPr="00E83505" w:rsidRDefault="003A5DBE" w:rsidP="003A5DBE">
      <w:pPr>
        <w:pStyle w:val="afc"/>
        <w:numPr>
          <w:ilvl w:val="0"/>
          <w:numId w:val="6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6"/>
        <w:gridCol w:w="1796"/>
        <w:gridCol w:w="2284"/>
        <w:gridCol w:w="2157"/>
        <w:gridCol w:w="2417"/>
      </w:tblGrid>
      <w:tr w:rsidR="003A5DBE" w:rsidRPr="006777DC" w14:paraId="6B440934" w14:textId="77777777" w:rsidTr="00236EF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2D6B5D93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AF1A500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53A73F" w14:textId="6564F413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 w:rsidR="005D59A9">
              <w:rPr>
                <w:rFonts w:asciiTheme="majorHAnsi" w:eastAsiaTheme="majorHAnsi" w:hAnsiTheme="majorHAnsi" w:hint="eastAsia"/>
              </w:rPr>
              <w:t>52</w:t>
            </w:r>
          </w:p>
        </w:tc>
      </w:tr>
      <w:tr w:rsidR="003A5DBE" w:rsidRPr="006777DC" w14:paraId="3BDB3795" w14:textId="77777777" w:rsidTr="00236EF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2C2210B2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1E7396F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9316B8" w14:textId="317E9A1F" w:rsidR="003A5DBE" w:rsidRPr="00732CBE" w:rsidRDefault="00732CBE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수출입신고서 정정신청 처리상태 제공</w:t>
            </w:r>
          </w:p>
        </w:tc>
      </w:tr>
      <w:tr w:rsidR="003A5DBE" w:rsidRPr="006777DC" w14:paraId="33450EEA" w14:textId="77777777" w:rsidTr="00236EF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63F02572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ED969D9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5BE5EBB" w14:textId="32D868B6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  <w:i/>
              </w:rPr>
            </w:pPr>
            <w:r w:rsidRPr="00CD2AC1">
              <w:rPr>
                <w:rFonts w:asciiTheme="majorHAnsi" w:eastAsiaTheme="majorHAnsi" w:hAnsiTheme="majorHAnsi"/>
              </w:rPr>
              <w:t>retrieve</w:t>
            </w:r>
            <w:r w:rsidR="00732CBE">
              <w:rPr>
                <w:rFonts w:asciiTheme="majorHAnsi" w:eastAsiaTheme="majorHAnsi" w:hAnsiTheme="majorHAnsi" w:hint="eastAsia"/>
              </w:rPr>
              <w:t>MdfyPrcsSttsBrkd</w:t>
            </w:r>
          </w:p>
        </w:tc>
      </w:tr>
      <w:tr w:rsidR="003A5DBE" w:rsidRPr="006777DC" w14:paraId="156A323D" w14:textId="77777777" w:rsidTr="00236EF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7B59FED2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91B9FF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994147" w14:textId="216B1EDF" w:rsidR="003A5DBE" w:rsidRPr="0081418F" w:rsidRDefault="00732CBE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수출입신고서 정정신청 처리상태 </w:t>
            </w:r>
            <w:r w:rsidR="003A5DBE" w:rsidRPr="001218AF">
              <w:rPr>
                <w:rFonts w:asciiTheme="majorHAnsi" w:eastAsiaTheme="majorHAnsi" w:hAnsiTheme="majorHAnsi" w:hint="eastAsia"/>
              </w:rPr>
              <w:t>제공</w:t>
            </w:r>
          </w:p>
        </w:tc>
      </w:tr>
      <w:tr w:rsidR="00E05F87" w:rsidRPr="006777DC" w14:paraId="5985B2B8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261601CA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4F5BA1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407B00A3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49D43C30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E15E882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E05F87" w:rsidRPr="006777DC" w14:paraId="07F335A4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79262178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DEF6A0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72A81FAE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36D441F5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3A5DBE" w:rsidRPr="006777DC" w14:paraId="0DA6226C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185D7BB2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5F0818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9C675E8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3A5DBE" w:rsidRPr="006777DC" w14:paraId="295D04A4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3983343E" w14:textId="77777777" w:rsidR="003A5DBE" w:rsidRPr="0081418F" w:rsidRDefault="003A5DBE" w:rsidP="00236EF7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9781266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E66D821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1A7E343F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6A70896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01014913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3A5DBE" w:rsidRPr="006777DC" w14:paraId="045B4F30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7087DDE5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7588920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A91544A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3A5DBE" w:rsidRPr="006777DC" w14:paraId="4DCF8CDE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3DF98FAC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A098BE8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B4915A1" w14:textId="73F6841E" w:rsidR="003A5DBE" w:rsidRPr="003B0322" w:rsidRDefault="003A5DBE" w:rsidP="00E05F87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E05F87" w:rsidRPr="003F6ADB">
              <w:rPr>
                <w:rFonts w:asciiTheme="majorHAnsi" w:eastAsiaTheme="majorHAnsi" w:hAnsiTheme="majorHAnsi"/>
              </w:rPr>
              <w:t>mdfyPrcsSttsBrkdQry</w:t>
            </w:r>
            <w:r w:rsidRPr="00CD2AC1">
              <w:rPr>
                <w:rFonts w:asciiTheme="majorHAnsi" w:eastAsiaTheme="majorHAnsi" w:hAnsiTheme="majorHAnsi"/>
              </w:rPr>
              <w:t>/</w:t>
            </w:r>
            <w:r w:rsidR="003F6ADB" w:rsidRPr="00CD2AC1">
              <w:rPr>
                <w:rFonts w:asciiTheme="majorHAnsi" w:eastAsiaTheme="majorHAnsi" w:hAnsiTheme="majorHAnsi"/>
              </w:rPr>
              <w:t>retrieve</w:t>
            </w:r>
            <w:r w:rsidR="003F6ADB">
              <w:rPr>
                <w:rFonts w:asciiTheme="majorHAnsi" w:eastAsiaTheme="majorHAnsi" w:hAnsiTheme="majorHAnsi" w:hint="eastAsia"/>
              </w:rPr>
              <w:t>MdfyPrcsSttsBrkd</w:t>
            </w:r>
          </w:p>
        </w:tc>
      </w:tr>
      <w:tr w:rsidR="003A5DBE" w:rsidRPr="006777DC" w14:paraId="238E8C10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2E5BF026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18B0EF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6486D1C" w14:textId="5EB0430E" w:rsidR="003A5DBE" w:rsidRPr="003B0322" w:rsidRDefault="003A5DBE" w:rsidP="003F6ADB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 w:rsidR="003F6ADB" w:rsidRPr="003F6ADB">
              <w:rPr>
                <w:rFonts w:asciiTheme="majorHAnsi" w:eastAsiaTheme="majorHAnsi" w:hAnsiTheme="majorHAnsi"/>
              </w:rPr>
              <w:t>mdfyPrcsSttsBrkdQry</w:t>
            </w:r>
            <w:r w:rsidRPr="003F6ADB">
              <w:rPr>
                <w:rFonts w:asciiTheme="majorHAnsi" w:eastAsiaTheme="majorHAnsi" w:hAnsiTheme="majorHAnsi"/>
              </w:rPr>
              <w:t>/</w:t>
            </w:r>
            <w:r w:rsidR="003F6ADB" w:rsidRPr="00CD2AC1">
              <w:rPr>
                <w:rFonts w:asciiTheme="majorHAnsi" w:eastAsiaTheme="majorHAnsi" w:hAnsiTheme="majorHAnsi"/>
              </w:rPr>
              <w:t xml:space="preserve"> retrieve</w:t>
            </w:r>
            <w:r w:rsidR="003F6ADB">
              <w:rPr>
                <w:rFonts w:asciiTheme="majorHAnsi" w:eastAsiaTheme="majorHAnsi" w:hAnsiTheme="majorHAnsi" w:hint="eastAsia"/>
              </w:rPr>
              <w:t>MdfyPrcsSttsBrkd</w:t>
            </w:r>
          </w:p>
        </w:tc>
      </w:tr>
      <w:tr w:rsidR="003A5DBE" w:rsidRPr="006777DC" w14:paraId="56D51545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2EA000D4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B4C95A3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4157923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3F6ADB" w:rsidRPr="006777DC" w14:paraId="79C40B05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479DE4F0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F64A21C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22ABB443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302F28A3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1C36B4D5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3A5DBE" w:rsidRPr="006777DC" w14:paraId="7825BD79" w14:textId="77777777" w:rsidTr="00236EF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70E7AF22" w14:textId="77777777" w:rsidR="003A5DBE" w:rsidRPr="0081418F" w:rsidRDefault="003A5DBE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3368FFC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3E67EC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3A5DBE" w:rsidRPr="006777DC" w14:paraId="7F69616D" w14:textId="77777777" w:rsidTr="00236EF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AE2BBA6" w14:textId="77777777" w:rsidR="003A5DBE" w:rsidRPr="0081418F" w:rsidRDefault="003A5DBE" w:rsidP="00236EF7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745B056" w14:textId="77777777" w:rsidR="003A5DBE" w:rsidRDefault="003A5DBE" w:rsidP="00236EF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578AB5B2" w14:textId="77777777" w:rsidR="003A5DBE" w:rsidRPr="0081418F" w:rsidRDefault="003A5DBE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08CB84CB" w14:textId="77777777" w:rsidR="003A5DBE" w:rsidRDefault="003A5DBE" w:rsidP="003A5DBE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02B20C55" w14:textId="77777777" w:rsidR="003A5DBE" w:rsidRPr="00E83505" w:rsidRDefault="003A5DBE" w:rsidP="003A5DBE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1616"/>
        <w:gridCol w:w="1077"/>
        <w:gridCol w:w="1097"/>
        <w:gridCol w:w="4399"/>
      </w:tblGrid>
      <w:tr w:rsidR="003A5DBE" w:rsidRPr="00795232" w14:paraId="46BD6731" w14:textId="77777777" w:rsidTr="00236EF7">
        <w:tc>
          <w:tcPr>
            <w:tcW w:w="777" w:type="pct"/>
            <w:shd w:val="pct10" w:color="auto" w:fill="auto"/>
            <w:vAlign w:val="center"/>
          </w:tcPr>
          <w:p w14:paraId="038FCF48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F0FABB0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573A680D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6B6A591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 w14:paraId="57FAACA0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3A5DBE" w:rsidRPr="00795232" w14:paraId="53088773" w14:textId="77777777" w:rsidTr="00236EF7">
        <w:tc>
          <w:tcPr>
            <w:tcW w:w="777" w:type="pct"/>
            <w:shd w:val="clear" w:color="auto" w:fill="auto"/>
            <w:vAlign w:val="center"/>
          </w:tcPr>
          <w:p w14:paraId="6B2CA04F" w14:textId="0EE82BCF" w:rsidR="003A5DBE" w:rsidRPr="008C0E01" w:rsidRDefault="003925EE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A0EEAEA" w14:textId="6F1297A6" w:rsidR="003A5DBE" w:rsidRPr="000E55DF" w:rsidRDefault="003925EE" w:rsidP="00236EF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956E25C" w14:textId="77777777" w:rsidR="003A5DBE" w:rsidRPr="000E55DF" w:rsidRDefault="003A5DBE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536A49C" w14:textId="380C3123" w:rsidR="003A5DBE" w:rsidRPr="000E55DF" w:rsidRDefault="004F0151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C55CF90" w14:textId="08609D0C" w:rsidR="003A5DBE" w:rsidRPr="00B359BF" w:rsidRDefault="003925EE" w:rsidP="00236EF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수입신고번호, 수출신고번호</w:t>
            </w:r>
          </w:p>
        </w:tc>
      </w:tr>
      <w:tr w:rsidR="00120281" w:rsidRPr="00795232" w14:paraId="2F100014" w14:textId="77777777" w:rsidTr="00236EF7">
        <w:tc>
          <w:tcPr>
            <w:tcW w:w="777" w:type="pct"/>
            <w:shd w:val="clear" w:color="auto" w:fill="auto"/>
            <w:vAlign w:val="center"/>
          </w:tcPr>
          <w:p w14:paraId="09413334" w14:textId="79C6425E" w:rsidR="00120281" w:rsidRPr="008C0E01" w:rsidRDefault="00120281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555FF00" w14:textId="33DB0FF5" w:rsidR="00120281" w:rsidRPr="000E55DF" w:rsidRDefault="00120281" w:rsidP="00236EF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F2463CF" w14:textId="7A6C5DF5" w:rsidR="00120281" w:rsidRPr="000E55DF" w:rsidRDefault="00120281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21600F8" w14:textId="5C632D29" w:rsidR="00120281" w:rsidRPr="000E55DF" w:rsidRDefault="00120281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01302535" w14:textId="5383157E" w:rsidR="00120281" w:rsidRPr="00B359BF" w:rsidRDefault="004F0151" w:rsidP="00236EF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수입통관(I), 수출통관(E)</w:t>
            </w:r>
          </w:p>
        </w:tc>
      </w:tr>
      <w:tr w:rsidR="00120281" w:rsidRPr="00795232" w14:paraId="33F6356A" w14:textId="77777777" w:rsidTr="00236EF7">
        <w:tc>
          <w:tcPr>
            <w:tcW w:w="777" w:type="pct"/>
            <w:shd w:val="clear" w:color="auto" w:fill="auto"/>
            <w:vAlign w:val="center"/>
          </w:tcPr>
          <w:p w14:paraId="29F458C1" w14:textId="49875612" w:rsidR="00120281" w:rsidRDefault="00F5485F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mdfyRqstDgcnt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DFDBC3B" w14:textId="76A73B90" w:rsidR="00120281" w:rsidRDefault="00F5485F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정정신청차수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A2AEE4A" w14:textId="08A50C23" w:rsidR="00120281" w:rsidRDefault="00F5485F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C0451F7" w14:textId="4A04932E" w:rsidR="00120281" w:rsidRDefault="00774F34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CC95CB3" w14:textId="77777777" w:rsidR="00120281" w:rsidRPr="00B359BF" w:rsidRDefault="00120281" w:rsidP="00236EF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120281" w:rsidRPr="00795232" w14:paraId="0C34FD61" w14:textId="77777777" w:rsidTr="00236EF7">
        <w:tc>
          <w:tcPr>
            <w:tcW w:w="777" w:type="pct"/>
            <w:shd w:val="clear" w:color="auto" w:fill="auto"/>
            <w:vAlign w:val="center"/>
          </w:tcPr>
          <w:p w14:paraId="16FC32DD" w14:textId="67FDCF19" w:rsidR="00120281" w:rsidRDefault="00F5485F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4380A12" w14:textId="6518B03A" w:rsidR="00120281" w:rsidRDefault="00F5485F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4E740CF" w14:textId="11A0C87C" w:rsidR="00120281" w:rsidRDefault="00F5485F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AE3119" w14:textId="2C8F3A75" w:rsidR="00120281" w:rsidRDefault="00774F34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239E5524" w14:textId="03C25BE4" w:rsidR="00120281" w:rsidRPr="00B359BF" w:rsidRDefault="00774F34" w:rsidP="00236EF7"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 xml:space="preserve">수입의 경우 필수, </w:t>
            </w:r>
            <w:r w:rsidR="00F5485F">
              <w:rPr>
                <w:rFonts w:asciiTheme="majorHAnsi" w:eastAsiaTheme="majorHAnsi" w:hAnsiTheme="majorHAnsi" w:hint="eastAsia"/>
                <w:sz w:val="18"/>
              </w:rPr>
              <w:t>수출의 경우 생략</w:t>
            </w:r>
          </w:p>
        </w:tc>
      </w:tr>
    </w:tbl>
    <w:p w14:paraId="482B71CD" w14:textId="77777777" w:rsidR="003A5DBE" w:rsidRPr="001D4B94" w:rsidRDefault="003A5DBE" w:rsidP="003A5DBE">
      <w:pPr>
        <w:pStyle w:val="hieatt"/>
        <w:tabs>
          <w:tab w:val="clear" w:pos="567"/>
        </w:tabs>
        <w:suppressAutoHyphens w:val="0"/>
        <w:ind w:right="-143" w:firstLineChars="100" w:firstLine="198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45B9A5F1" w14:textId="77777777" w:rsidR="003A5DBE" w:rsidRPr="00E83505" w:rsidRDefault="003A5DBE" w:rsidP="003A5DBE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3"/>
        <w:gridCol w:w="2998"/>
        <w:gridCol w:w="1212"/>
        <w:gridCol w:w="1307"/>
        <w:gridCol w:w="1300"/>
      </w:tblGrid>
      <w:tr w:rsidR="003A5DBE" w:rsidRPr="00795232" w14:paraId="3CBFF338" w14:textId="77777777" w:rsidTr="00BC14B5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7E1FF640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2B36DE14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72F25D3C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56EFBAEF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45E351A5" w14:textId="77777777" w:rsidR="003A5DBE" w:rsidRPr="00795232" w:rsidRDefault="003A5DBE" w:rsidP="00236EF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3A5DBE" w14:paraId="5D71BFD2" w14:textId="77777777" w:rsidTr="00BC14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281BD" w14:textId="369A3D9D" w:rsidR="003A5DBE" w:rsidRPr="00A940F9" w:rsidRDefault="00DF335B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</w:t>
            </w:r>
            <w:r w:rsidR="009D47C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Rqst</w:t>
            </w:r>
            <w:r w:rsidR="003A5DBE" w:rsidRPr="00F84EB5"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7F3B2" w14:textId="12A7ECA2" w:rsidR="003A5DBE" w:rsidRDefault="00BC14B5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</w:t>
            </w:r>
            <w:r w:rsidR="003A5DBE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처리상태코드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CCACE" w14:textId="75CAEE58" w:rsidR="003A5DBE" w:rsidRDefault="00D92E5F" w:rsidP="00236EF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AD2432" w14:textId="77777777" w:rsidR="003A5DBE" w:rsidRDefault="003A5DBE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524019" w14:textId="77777777" w:rsidR="003A5DBE" w:rsidRDefault="003A5DBE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3A5DBE" w14:paraId="053E23F5" w14:textId="77777777" w:rsidTr="00BC14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8B2BA" w14:textId="61108C3C" w:rsidR="003A5DBE" w:rsidRPr="008C1C24" w:rsidRDefault="00BC14B5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 w:rsidRPr="00F84EB5"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D88CC" w14:textId="55A4D92E" w:rsidR="003A5DBE" w:rsidRDefault="00BC14B5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정정신청처리상태명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5E46F" w14:textId="6A09CF20" w:rsidR="003A5DBE" w:rsidRDefault="00F63329" w:rsidP="00236EF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99467F" w14:textId="77777777" w:rsidR="003A5DBE" w:rsidRPr="00B83E7F" w:rsidRDefault="003A5DBE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325D9C" w14:textId="77777777" w:rsidR="003A5DBE" w:rsidRDefault="003A5DBE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22933B38" w14:textId="77777777" w:rsidR="003A5DBE" w:rsidRPr="00924BB9" w:rsidRDefault="003A5DBE" w:rsidP="003A5DBE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5539177" w14:textId="77777777" w:rsidR="003A5DBE" w:rsidRDefault="003A5DBE" w:rsidP="003A5DBE">
      <w:pPr>
        <w:jc w:val="left"/>
        <w:rPr>
          <w:rFonts w:asciiTheme="majorHAnsi" w:eastAsiaTheme="majorHAnsi" w:hAnsiTheme="majorHAnsi"/>
        </w:rPr>
      </w:pPr>
    </w:p>
    <w:p w14:paraId="72002598" w14:textId="77777777" w:rsidR="003A5DBE" w:rsidRPr="00E83505" w:rsidRDefault="003A5DBE" w:rsidP="003A5DBE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A5DBE" w:rsidRPr="00D4696F" w14:paraId="7D8D6A91" w14:textId="77777777" w:rsidTr="00236EF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F2E3C" w14:textId="77777777" w:rsidR="003A5DBE" w:rsidRPr="00D4696F" w:rsidRDefault="003A5DBE" w:rsidP="00236EF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3A5DBE" w:rsidRPr="00D4696F" w14:paraId="2E6D842D" w14:textId="77777777" w:rsidTr="00236EF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3E346A" w14:textId="6645BA8C" w:rsidR="003A5DBE" w:rsidRPr="00BF6342" w:rsidRDefault="00420664" w:rsidP="00786AAC">
            <w:pPr>
              <w:jc w:val="left"/>
              <w:rPr>
                <w:rFonts w:asciiTheme="majorHAnsi" w:eastAsiaTheme="majorHAnsi" w:hAnsiTheme="majorHAnsi"/>
              </w:rPr>
            </w:pPr>
            <w:hyperlink r:id="rId143" w:history="1">
              <w:r w:rsidR="00633538" w:rsidRPr="009564AA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633538" w:rsidRPr="009564AA">
                <w:rPr>
                  <w:rStyle w:val="a5"/>
                  <w:rFonts w:asciiTheme="majorHAnsi" w:eastAsiaTheme="majorHAnsi" w:hAnsiTheme="majorHAnsi" w:hint="eastAsia"/>
                </w:rPr>
                <w:t>mdfy</w:t>
              </w:r>
              <w:r w:rsidR="00633538" w:rsidRPr="009564AA">
                <w:rPr>
                  <w:rStyle w:val="a5"/>
                  <w:rFonts w:asciiTheme="majorHAnsi" w:eastAsiaTheme="majorHAnsi" w:hAnsiTheme="majorHAnsi"/>
                </w:rPr>
                <w:t>Prcs</w:t>
              </w:r>
              <w:r w:rsidR="00633538" w:rsidRPr="009564AA">
                <w:rPr>
                  <w:rStyle w:val="a5"/>
                  <w:rFonts w:asciiTheme="majorHAnsi" w:eastAsiaTheme="majorHAnsi" w:hAnsiTheme="majorHAnsi" w:hint="eastAsia"/>
                </w:rPr>
                <w:t>SttsBrkd</w:t>
              </w:r>
              <w:r w:rsidR="00633538" w:rsidRPr="009564AA">
                <w:rPr>
                  <w:rStyle w:val="a5"/>
                  <w:rFonts w:asciiTheme="majorHAnsi" w:eastAsiaTheme="majorHAnsi" w:hAnsiTheme="majorHAnsi"/>
                </w:rPr>
                <w:t>Qry/retrieve</w:t>
              </w:r>
              <w:r w:rsidR="00633538" w:rsidRPr="009564AA">
                <w:rPr>
                  <w:rStyle w:val="a5"/>
                  <w:rFonts w:asciiTheme="majorHAnsi" w:eastAsiaTheme="majorHAnsi" w:hAnsiTheme="majorHAnsi" w:hint="eastAsia"/>
                </w:rPr>
                <w:t>MdfyPrcsSttsBrkd</w:t>
              </w:r>
              <w:r w:rsidR="00633538" w:rsidRPr="009564AA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3A5DBE" w:rsidRPr="00BF6342">
              <w:rPr>
                <w:rFonts w:asciiTheme="majorHAnsi" w:eastAsiaTheme="majorHAnsi" w:hAnsiTheme="majorHAnsi"/>
              </w:rPr>
              <w:t>=</w:t>
            </w:r>
            <w:r w:rsidR="003A5DBE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3A5DBE" w:rsidRPr="00BF6342">
              <w:rPr>
                <w:rFonts w:asciiTheme="majorHAnsi" w:eastAsiaTheme="majorHAnsi" w:hAnsiTheme="majorHAnsi"/>
              </w:rPr>
              <w:t>&amp;</w:t>
            </w:r>
            <w:r w:rsidR="00633538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 w:rsidR="003A5DBE" w:rsidRPr="00496E6B">
              <w:rPr>
                <w:rFonts w:asciiTheme="majorHAnsi" w:eastAsiaTheme="majorHAnsi" w:hAnsiTheme="majorHAnsi"/>
              </w:rPr>
              <w:t>=</w:t>
            </w:r>
            <w:r w:rsidR="003F63CF" w:rsidRPr="003F63CF">
              <w:rPr>
                <w:rFonts w:asciiTheme="majorHAnsi" w:eastAsiaTheme="majorHAnsi" w:hAnsiTheme="majorHAnsi"/>
              </w:rPr>
              <w:t>1***********9M</w:t>
            </w:r>
            <w:r w:rsidR="003A5DBE" w:rsidRPr="00496E6B">
              <w:rPr>
                <w:rFonts w:asciiTheme="majorHAnsi" w:eastAsiaTheme="majorHAnsi" w:hAnsiTheme="majorHAnsi"/>
              </w:rPr>
              <w:t>&amp;</w:t>
            </w:r>
            <w:r w:rsidR="003F63CF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3A5DBE" w:rsidRPr="00496E6B">
              <w:rPr>
                <w:rFonts w:asciiTheme="majorHAnsi" w:eastAsiaTheme="majorHAnsi" w:hAnsiTheme="majorHAnsi"/>
              </w:rPr>
              <w:t>=</w:t>
            </w:r>
            <w:r w:rsidR="00786AAC">
              <w:rPr>
                <w:rFonts w:asciiTheme="majorHAnsi" w:eastAsiaTheme="majorHAnsi" w:hAnsiTheme="majorHAnsi" w:hint="eastAsia"/>
              </w:rPr>
              <w:t>I</w:t>
            </w:r>
            <w:r w:rsidR="003F63CF">
              <w:rPr>
                <w:rFonts w:asciiTheme="majorHAnsi" w:eastAsiaTheme="majorHAnsi" w:hAnsiTheme="majorHAnsi" w:hint="eastAsia"/>
              </w:rPr>
              <w:t>&amp;</w:t>
            </w:r>
            <w:r w:rsidR="00786AAC">
              <w:rPr>
                <w:rFonts w:asciiTheme="majorHAnsi" w:eastAsiaTheme="majorHAnsi" w:hAnsiTheme="majorHAnsi" w:hint="eastAsia"/>
              </w:rPr>
              <w:t>mdfyRqstDgcnt=1&amp;mdfyRqstDt=20231026</w:t>
            </w:r>
          </w:p>
        </w:tc>
      </w:tr>
      <w:tr w:rsidR="003A5DBE" w:rsidRPr="00D4696F" w14:paraId="2144A0DE" w14:textId="77777777" w:rsidTr="00236EF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7478A2" w14:textId="77777777" w:rsidR="003A5DBE" w:rsidRPr="00D4696F" w:rsidRDefault="003A5DBE" w:rsidP="00236EF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3A5DBE" w:rsidRPr="00D4696F" w14:paraId="488A6EE3" w14:textId="77777777" w:rsidTr="00236EF7">
        <w:trPr>
          <w:trHeight w:val="2623"/>
        </w:trPr>
        <w:tc>
          <w:tcPr>
            <w:tcW w:w="9693" w:type="dxa"/>
            <w:shd w:val="clear" w:color="auto" w:fill="auto"/>
          </w:tcPr>
          <w:p w14:paraId="60DC1919" w14:textId="77777777" w:rsidR="003A5DBE" w:rsidRDefault="003A5DBE" w:rsidP="00236EF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76BBB39D" w14:textId="2992C180" w:rsidR="003A5DBE" w:rsidRPr="003B3ACF" w:rsidRDefault="003A5DBE" w:rsidP="00236EF7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3B3ACF">
              <w:rPr>
                <w:rStyle w:val="t1"/>
              </w:rPr>
              <w:t>&lt;</w:t>
            </w:r>
            <w:r w:rsidR="009C4E0E">
              <w:rPr>
                <w:rStyle w:val="t1"/>
                <w:rFonts w:ascii="Verdana" w:hAnsi="Verdana" w:hint="eastAsia"/>
              </w:rPr>
              <w:t>mdfyPrcsSttsBrkdQry</w:t>
            </w:r>
            <w:r w:rsidRPr="003B3ACF">
              <w:rPr>
                <w:rStyle w:val="t1"/>
                <w:rFonts w:ascii="Verdana" w:hAnsi="Verdana"/>
              </w:rPr>
              <w:t>RtnVo&gt;</w:t>
            </w:r>
          </w:p>
          <w:p w14:paraId="19E67E95" w14:textId="77777777" w:rsidR="003A5DBE" w:rsidRDefault="003A5DBE" w:rsidP="00236EF7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3A92C703" w14:textId="20A6B6FB" w:rsidR="003A5DBE" w:rsidRPr="00626447" w:rsidRDefault="003A5DBE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DF48A7">
              <w:rPr>
                <w:rStyle w:val="t1"/>
                <w:rFonts w:ascii="Verdana" w:hAnsi="Verdana" w:hint="eastAsia"/>
              </w:rPr>
              <w:t>mdfyPrcsSttsBrkd</w:t>
            </w:r>
            <w:r w:rsidRPr="00626447">
              <w:rPr>
                <w:rStyle w:val="t1"/>
                <w:rFonts w:ascii="Verdana" w:hAnsi="Verdana"/>
              </w:rPr>
              <w:t>QryRsltVo</w:t>
            </w:r>
            <w:r w:rsidR="003B0DC6">
              <w:rPr>
                <w:rStyle w:val="t1"/>
                <w:rFonts w:ascii="Verdana" w:hAnsi="Verdana" w:hint="eastAsia"/>
              </w:rPr>
              <w:t>Lst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2BE9905D" w14:textId="5DBB4C0D" w:rsidR="003A5DBE" w:rsidRPr="00626447" w:rsidRDefault="003A5DBE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36132A">
              <w:rPr>
                <w:rStyle w:val="t1"/>
                <w:rFonts w:ascii="Verdana" w:hAnsi="Verdana" w:hint="eastAsia"/>
              </w:rPr>
              <w:t>mdfyRqst</w:t>
            </w:r>
            <w:r w:rsidRPr="00626447">
              <w:rPr>
                <w:rStyle w:val="t1"/>
                <w:rFonts w:ascii="Verdana" w:hAnsi="Verdana"/>
              </w:rPr>
              <w:t>PrcsStcd</w:t>
            </w:r>
            <w:r w:rsidR="00767895">
              <w:rPr>
                <w:rStyle w:val="t1"/>
                <w:rFonts w:ascii="Verdana" w:hAnsi="Verdana" w:hint="eastAsia"/>
              </w:rPr>
              <w:t>Nm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44541A">
              <w:rPr>
                <w:rStyle w:val="t1"/>
                <w:rFonts w:ascii="Verdana" w:hAnsi="Verdana" w:hint="eastAsia"/>
                <w:b/>
                <w:color w:val="000000" w:themeColor="text1"/>
              </w:rPr>
              <w:t>접수통보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AD4698">
              <w:rPr>
                <w:rStyle w:val="t1"/>
                <w:rFonts w:ascii="Verdana" w:hAnsi="Verdana" w:hint="eastAsia"/>
              </w:rPr>
              <w:t>mdfyRqst</w:t>
            </w:r>
            <w:r w:rsidR="00AD4698" w:rsidRPr="00626447">
              <w:rPr>
                <w:rStyle w:val="t1"/>
                <w:rFonts w:ascii="Verdana" w:hAnsi="Verdana"/>
              </w:rPr>
              <w:t>PrcsStcd</w:t>
            </w:r>
            <w:r w:rsidR="00767895">
              <w:rPr>
                <w:rStyle w:val="t1"/>
                <w:rFonts w:ascii="Verdana" w:hAnsi="Verdana" w:hint="eastAsia"/>
              </w:rPr>
              <w:t>Nm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3A540432" w14:textId="09008DE1" w:rsidR="003A5DBE" w:rsidRPr="00626447" w:rsidRDefault="003A5DBE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767895">
              <w:rPr>
                <w:rStyle w:val="t1"/>
                <w:rFonts w:ascii="Verdana" w:hAnsi="Verdana" w:hint="eastAsia"/>
              </w:rPr>
              <w:t>mdfyRqst</w:t>
            </w:r>
            <w:r w:rsidR="00767895" w:rsidRPr="00626447">
              <w:rPr>
                <w:rStyle w:val="t1"/>
                <w:rFonts w:ascii="Verdana" w:hAnsi="Verdana"/>
              </w:rPr>
              <w:t>PrcsStcd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44541A">
              <w:rPr>
                <w:rStyle w:val="t1"/>
                <w:rFonts w:ascii="Verdana" w:hAnsi="Verdana" w:hint="eastAsia"/>
                <w:b/>
                <w:color w:val="000000" w:themeColor="text1"/>
              </w:rPr>
              <w:t>02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767895">
              <w:rPr>
                <w:rFonts w:ascii="Verdana" w:hAnsi="Verdana" w:hint="eastAsia"/>
              </w:rPr>
              <w:t xml:space="preserve"> </w:t>
            </w:r>
            <w:r w:rsidR="00767895">
              <w:rPr>
                <w:rStyle w:val="t1"/>
                <w:rFonts w:ascii="Verdana" w:hAnsi="Verdana" w:hint="eastAsia"/>
              </w:rPr>
              <w:t>mdfyRqst</w:t>
            </w:r>
            <w:r w:rsidR="00D142A9">
              <w:rPr>
                <w:rStyle w:val="t1"/>
                <w:rFonts w:ascii="Verdana" w:hAnsi="Verdana"/>
              </w:rPr>
              <w:t>PrcsStcd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47D7EC5" w14:textId="75BA812D" w:rsidR="003A5DBE" w:rsidRDefault="003A5DBE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DF48A7">
              <w:rPr>
                <w:rStyle w:val="t1"/>
                <w:rFonts w:ascii="Verdana" w:hAnsi="Verdana" w:hint="eastAsia"/>
              </w:rPr>
              <w:t>mdfyPrcsSttsBrkd</w:t>
            </w:r>
            <w:r w:rsidR="00DF48A7" w:rsidRPr="00626447">
              <w:rPr>
                <w:rStyle w:val="t1"/>
                <w:rFonts w:ascii="Verdana" w:hAnsi="Verdana"/>
              </w:rPr>
              <w:t>QryRsltVo</w:t>
            </w:r>
            <w:r w:rsidR="003B0DC6">
              <w:rPr>
                <w:rStyle w:val="t1"/>
                <w:rFonts w:ascii="Verdana" w:hAnsi="Verdana" w:hint="eastAsia"/>
              </w:rPr>
              <w:t>Lst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58D78EB" w14:textId="4770E39D" w:rsidR="00E31420" w:rsidRPr="00626447" w:rsidRDefault="00E31420" w:rsidP="00E31420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&lt;tCnt&gt;1&lt;/tCnt&gt;</w:t>
            </w:r>
          </w:p>
          <w:p w14:paraId="319BFECB" w14:textId="3FFF8103" w:rsidR="003A5DBE" w:rsidRPr="00496E6B" w:rsidRDefault="003A5DBE" w:rsidP="00E31420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1E42B9">
              <w:rPr>
                <w:rStyle w:val="t1"/>
                <w:rFonts w:ascii="Verdana" w:hAnsi="Verdana" w:hint="eastAsia"/>
              </w:rPr>
              <w:t>mdfyPrcsSttsBrkdQry</w:t>
            </w:r>
            <w:r w:rsidR="001E42B9" w:rsidRPr="003B3ACF">
              <w:rPr>
                <w:rStyle w:val="t1"/>
                <w:rFonts w:ascii="Verdana" w:hAnsi="Verdana"/>
              </w:rPr>
              <w:t>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73960FD0" w14:textId="77777777" w:rsidR="003A5DBE" w:rsidRDefault="003A5DBE" w:rsidP="009B45AA"/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C7A87" w:rsidRPr="00D4696F" w14:paraId="7F105C7F" w14:textId="77777777" w:rsidTr="00236EF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CC3B6B" w14:textId="77777777" w:rsidR="00FC7A87" w:rsidRPr="00D4696F" w:rsidRDefault="00FC7A87" w:rsidP="00236EF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FC7A87" w:rsidRPr="00D4696F" w14:paraId="325DA32E" w14:textId="77777777" w:rsidTr="00236EF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1B9722B" w14:textId="7CCBC985" w:rsidR="00FC7A87" w:rsidRPr="00BF6342" w:rsidRDefault="00420664" w:rsidP="00FC7A87">
            <w:pPr>
              <w:jc w:val="left"/>
              <w:rPr>
                <w:rFonts w:asciiTheme="majorHAnsi" w:eastAsiaTheme="majorHAnsi" w:hAnsiTheme="majorHAnsi"/>
              </w:rPr>
            </w:pPr>
            <w:hyperlink r:id="rId144" w:history="1">
              <w:r w:rsidR="00FC7A87" w:rsidRPr="009564AA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FC7A87" w:rsidRPr="009564AA">
                <w:rPr>
                  <w:rStyle w:val="a5"/>
                  <w:rFonts w:asciiTheme="majorHAnsi" w:eastAsiaTheme="majorHAnsi" w:hAnsiTheme="majorHAnsi" w:hint="eastAsia"/>
                </w:rPr>
                <w:t>mdfy</w:t>
              </w:r>
              <w:r w:rsidR="00FC7A87" w:rsidRPr="009564AA">
                <w:rPr>
                  <w:rStyle w:val="a5"/>
                  <w:rFonts w:asciiTheme="majorHAnsi" w:eastAsiaTheme="majorHAnsi" w:hAnsiTheme="majorHAnsi"/>
                </w:rPr>
                <w:t>Prcs</w:t>
              </w:r>
              <w:r w:rsidR="00FC7A87" w:rsidRPr="009564AA">
                <w:rPr>
                  <w:rStyle w:val="a5"/>
                  <w:rFonts w:asciiTheme="majorHAnsi" w:eastAsiaTheme="majorHAnsi" w:hAnsiTheme="majorHAnsi" w:hint="eastAsia"/>
                </w:rPr>
                <w:t>SttsBrkd</w:t>
              </w:r>
              <w:r w:rsidR="00FC7A87" w:rsidRPr="009564AA">
                <w:rPr>
                  <w:rStyle w:val="a5"/>
                  <w:rFonts w:asciiTheme="majorHAnsi" w:eastAsiaTheme="majorHAnsi" w:hAnsiTheme="majorHAnsi"/>
                </w:rPr>
                <w:t>Qry/retrieve</w:t>
              </w:r>
              <w:r w:rsidR="00FC7A87" w:rsidRPr="009564AA">
                <w:rPr>
                  <w:rStyle w:val="a5"/>
                  <w:rFonts w:asciiTheme="majorHAnsi" w:eastAsiaTheme="majorHAnsi" w:hAnsiTheme="majorHAnsi" w:hint="eastAsia"/>
                </w:rPr>
                <w:t>MdfyPrcsSttsBrkd</w:t>
              </w:r>
              <w:r w:rsidR="00FC7A87" w:rsidRPr="009564AA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FC7A87" w:rsidRPr="00BF6342">
              <w:rPr>
                <w:rFonts w:asciiTheme="majorHAnsi" w:eastAsiaTheme="majorHAnsi" w:hAnsiTheme="majorHAnsi"/>
              </w:rPr>
              <w:t>=</w:t>
            </w:r>
            <w:r w:rsidR="00FC7A87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C7A87" w:rsidRPr="00BF6342">
              <w:rPr>
                <w:rFonts w:asciiTheme="majorHAnsi" w:eastAsiaTheme="majorHAnsi" w:hAnsiTheme="majorHAnsi"/>
              </w:rPr>
              <w:t>&amp;</w:t>
            </w:r>
            <w:r w:rsidR="00FC7A8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 w:rsidR="00FC7A87" w:rsidRPr="00496E6B">
              <w:rPr>
                <w:rFonts w:asciiTheme="majorHAnsi" w:eastAsiaTheme="majorHAnsi" w:hAnsiTheme="majorHAnsi"/>
              </w:rPr>
              <w:t>=</w:t>
            </w:r>
            <w:r w:rsidR="00FC7A87" w:rsidRPr="003F63CF">
              <w:rPr>
                <w:rFonts w:asciiTheme="majorHAnsi" w:eastAsiaTheme="majorHAnsi" w:hAnsiTheme="majorHAnsi"/>
              </w:rPr>
              <w:t>1***********9</w:t>
            </w:r>
            <w:r w:rsidR="00FC7A87">
              <w:rPr>
                <w:rFonts w:asciiTheme="majorHAnsi" w:eastAsiaTheme="majorHAnsi" w:hAnsiTheme="majorHAnsi" w:hint="eastAsia"/>
              </w:rPr>
              <w:t>X</w:t>
            </w:r>
            <w:r w:rsidR="00FC7A87" w:rsidRPr="00496E6B">
              <w:rPr>
                <w:rFonts w:asciiTheme="majorHAnsi" w:eastAsiaTheme="majorHAnsi" w:hAnsiTheme="majorHAnsi"/>
              </w:rPr>
              <w:t>&amp;</w:t>
            </w:r>
            <w:r w:rsidR="00FC7A87"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 w:rsidR="00FC7A87" w:rsidRPr="00496E6B">
              <w:rPr>
                <w:rFonts w:asciiTheme="majorHAnsi" w:eastAsiaTheme="majorHAnsi" w:hAnsiTheme="majorHAnsi"/>
              </w:rPr>
              <w:t>=</w:t>
            </w:r>
            <w:r w:rsidR="00FC7A87">
              <w:rPr>
                <w:rFonts w:asciiTheme="majorHAnsi" w:eastAsiaTheme="majorHAnsi" w:hAnsiTheme="majorHAnsi" w:hint="eastAsia"/>
              </w:rPr>
              <w:t>E&amp;mdfyRqstDgcnt=1</w:t>
            </w:r>
          </w:p>
        </w:tc>
      </w:tr>
      <w:tr w:rsidR="00FC7A87" w:rsidRPr="00D4696F" w14:paraId="264D3734" w14:textId="77777777" w:rsidTr="00236EF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49E118" w14:textId="77777777" w:rsidR="00FC7A87" w:rsidRPr="00D4696F" w:rsidRDefault="00FC7A87" w:rsidP="00236EF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FC7A87" w:rsidRPr="00D4696F" w14:paraId="70D3DFD4" w14:textId="77777777" w:rsidTr="00236EF7">
        <w:trPr>
          <w:trHeight w:val="2623"/>
        </w:trPr>
        <w:tc>
          <w:tcPr>
            <w:tcW w:w="9693" w:type="dxa"/>
            <w:shd w:val="clear" w:color="auto" w:fill="auto"/>
          </w:tcPr>
          <w:p w14:paraId="7B4B856D" w14:textId="77777777" w:rsidR="00FC7A87" w:rsidRDefault="00FC7A87" w:rsidP="00236EF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1B4AA800" w14:textId="77777777" w:rsidR="00FC7A87" w:rsidRPr="003B3ACF" w:rsidRDefault="00FC7A87" w:rsidP="00236EF7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3B3ACF"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 w:rsidRPr="003B3ACF">
              <w:rPr>
                <w:rStyle w:val="t1"/>
                <w:rFonts w:ascii="Verdana" w:hAnsi="Verdana"/>
              </w:rPr>
              <w:t>RtnVo&gt;</w:t>
            </w:r>
          </w:p>
          <w:p w14:paraId="1A1BD627" w14:textId="77777777" w:rsidR="00FC7A87" w:rsidRDefault="00FC7A87" w:rsidP="00236EF7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4D07A592" w14:textId="58E08C6B" w:rsidR="00E31052" w:rsidRPr="00626447" w:rsidRDefault="00E31052" w:rsidP="00E31052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&lt;tCnt&gt;1&lt;/tCnt&gt;</w:t>
            </w:r>
          </w:p>
          <w:p w14:paraId="38F35AF4" w14:textId="694AEB29" w:rsidR="00FC7A87" w:rsidRPr="00626447" w:rsidRDefault="00FC7A87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140805">
              <w:rPr>
                <w:rStyle w:val="t1"/>
                <w:rFonts w:ascii="Verdana" w:hAnsi="Verdana" w:hint="eastAsia"/>
              </w:rPr>
              <w:t>mdfyPrcsSttsBrkd</w:t>
            </w:r>
            <w:r w:rsidR="00140805" w:rsidRPr="00626447">
              <w:rPr>
                <w:rStyle w:val="t1"/>
                <w:rFonts w:ascii="Verdana" w:hAnsi="Verdana"/>
              </w:rPr>
              <w:t>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6AF512BD" w14:textId="4C863562" w:rsidR="00FC7A87" w:rsidRPr="00626447" w:rsidRDefault="00FC7A87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140805">
              <w:rPr>
                <w:rStyle w:val="t1"/>
                <w:rFonts w:ascii="Verdana" w:hAnsi="Verdana" w:hint="eastAsia"/>
              </w:rPr>
              <w:t>mdfyRqst</w:t>
            </w:r>
            <w:r w:rsidR="00140805" w:rsidRPr="00626447">
              <w:rPr>
                <w:rStyle w:val="t1"/>
                <w:rFonts w:ascii="Verdana" w:hAnsi="Verdana"/>
              </w:rPr>
              <w:t>PrcsStcd</w:t>
            </w:r>
            <w:r w:rsidR="00140805">
              <w:rPr>
                <w:rStyle w:val="t1"/>
                <w:rFonts w:ascii="Verdana" w:hAnsi="Verdana" w:hint="eastAsia"/>
              </w:rPr>
              <w:t>Nm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44541A">
              <w:rPr>
                <w:rStyle w:val="t1"/>
                <w:rFonts w:ascii="Verdana" w:hAnsi="Verdana" w:hint="eastAsia"/>
                <w:b/>
                <w:color w:val="000000" w:themeColor="text1"/>
              </w:rPr>
              <w:t>승인통보</w:t>
            </w:r>
            <w:r w:rsidRPr="00626447">
              <w:rPr>
                <w:rStyle w:val="t1"/>
                <w:rFonts w:ascii="Verdana" w:hAnsi="Verdana"/>
              </w:rPr>
              <w:t>&lt;</w:t>
            </w:r>
            <w:r w:rsidR="00140805">
              <w:rPr>
                <w:rStyle w:val="t1"/>
                <w:rFonts w:ascii="Verdana" w:hAnsi="Verdana" w:hint="eastAsia"/>
              </w:rPr>
              <w:t>/mdfyRqst</w:t>
            </w:r>
            <w:r w:rsidR="00140805" w:rsidRPr="00626447">
              <w:rPr>
                <w:rStyle w:val="t1"/>
                <w:rFonts w:ascii="Verdana" w:hAnsi="Verdana"/>
              </w:rPr>
              <w:t>PrcsStcd</w:t>
            </w:r>
            <w:r w:rsidR="00140805">
              <w:rPr>
                <w:rStyle w:val="t1"/>
                <w:rFonts w:ascii="Verdana" w:hAnsi="Verdana" w:hint="eastAsia"/>
              </w:rPr>
              <w:t>Nm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6DCBD2B" w14:textId="143871B3" w:rsidR="00FC7A87" w:rsidRPr="00626447" w:rsidRDefault="00FC7A87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806935">
              <w:rPr>
                <w:rStyle w:val="t1"/>
                <w:rFonts w:ascii="Verdana" w:hAnsi="Verdana" w:hint="eastAsia"/>
              </w:rPr>
              <w:t>mdfyRqst</w:t>
            </w:r>
            <w:r w:rsidR="00806935" w:rsidRPr="00626447">
              <w:rPr>
                <w:rStyle w:val="t1"/>
                <w:rFonts w:ascii="Verdana" w:hAnsi="Verdana"/>
              </w:rPr>
              <w:t>PrcsStcd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44541A">
              <w:rPr>
                <w:rStyle w:val="t1"/>
                <w:rFonts w:ascii="Verdana" w:hAnsi="Verdana" w:hint="eastAsia"/>
                <w:b/>
                <w:color w:val="000000" w:themeColor="text1"/>
              </w:rPr>
              <w:t>06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806935">
              <w:rPr>
                <w:rStyle w:val="t1"/>
                <w:rFonts w:ascii="Verdana" w:hAnsi="Verdana" w:hint="eastAsia"/>
              </w:rPr>
              <w:t>mdfyRqst</w:t>
            </w:r>
            <w:r w:rsidR="00806935" w:rsidRPr="00626447">
              <w:rPr>
                <w:rStyle w:val="t1"/>
                <w:rFonts w:ascii="Verdana" w:hAnsi="Verdana"/>
              </w:rPr>
              <w:t>PrcsStcd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7BD727A4" w14:textId="0BCAE0AE" w:rsidR="00FC7A87" w:rsidRPr="00626447" w:rsidRDefault="00FC7A87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140805">
              <w:rPr>
                <w:rStyle w:val="t1"/>
                <w:rFonts w:ascii="Verdana" w:hAnsi="Verdana" w:hint="eastAsia"/>
              </w:rPr>
              <w:t>mdfyPrcsSttsBrkd</w:t>
            </w:r>
            <w:r w:rsidR="00140805" w:rsidRPr="00626447">
              <w:rPr>
                <w:rStyle w:val="t1"/>
                <w:rFonts w:ascii="Verdana" w:hAnsi="Verdana"/>
              </w:rPr>
              <w:t>QryRsltVo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35E36CDB" w14:textId="3D37DAEF" w:rsidR="00FC7A87" w:rsidRPr="00496E6B" w:rsidRDefault="00FC7A87" w:rsidP="00641995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 w:rsidRPr="003B3ACF">
              <w:rPr>
                <w:rStyle w:val="t1"/>
                <w:rFonts w:ascii="Verdana" w:hAnsi="Verdana"/>
              </w:rPr>
              <w:t>RtnVo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74C251E2" w14:textId="77777777" w:rsidR="00FC7A87" w:rsidRDefault="00FC7A87" w:rsidP="009B45AA"/>
    <w:p w14:paraId="6F0B49D9" w14:textId="77777777" w:rsidR="00FF1D34" w:rsidRDefault="00FF1D34" w:rsidP="009B45AA"/>
    <w:p w14:paraId="1F1CEC37" w14:textId="77777777" w:rsidR="00FF1D34" w:rsidRDefault="00FF1D34" w:rsidP="009B45AA"/>
    <w:p w14:paraId="339EC07D" w14:textId="77777777" w:rsidR="00FF1D34" w:rsidRDefault="00FF1D34" w:rsidP="009B45AA"/>
    <w:p w14:paraId="6C4B5253" w14:textId="77777777" w:rsidR="00FF1D34" w:rsidRDefault="00FF1D34" w:rsidP="009B45AA"/>
    <w:p w14:paraId="20A22EF8" w14:textId="77777777" w:rsidR="00FF1D34" w:rsidRDefault="00FF1D34" w:rsidP="009B45AA"/>
    <w:p w14:paraId="11628DD1" w14:textId="34D7CED1" w:rsidR="00FF1D34" w:rsidRDefault="00FF1D34" w:rsidP="00FF1D34"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0" w:name="_Toc161922354"/>
      <w:r>
        <w:rPr>
          <w:rFonts w:asciiTheme="majorHAnsi" w:eastAsiaTheme="majorHAnsi" w:hAnsiTheme="majorHAnsi" w:hint="eastAsia"/>
          <w:b/>
          <w:sz w:val="26"/>
          <w:szCs w:val="26"/>
        </w:rPr>
        <w:t>적재지 검사정보</w:t>
      </w:r>
      <w:r w:rsidRPr="009C6702">
        <w:rPr>
          <w:rFonts w:asciiTheme="majorHAnsi" w:eastAsiaTheme="majorHAnsi" w:hAnsiTheme="majorHAnsi" w:hint="eastAsia"/>
          <w:b/>
          <w:sz w:val="26"/>
          <w:szCs w:val="26"/>
        </w:rPr>
        <w:t xml:space="preserve"> 제공</w:t>
      </w:r>
      <w:bookmarkEnd w:id="90"/>
    </w:p>
    <w:p w14:paraId="0CE74273" w14:textId="77777777" w:rsidR="00FF1D34" w:rsidRPr="00E83505" w:rsidRDefault="00FF1D34" w:rsidP="00FF1D34">
      <w:pPr>
        <w:pStyle w:val="afc"/>
        <w:numPr>
          <w:ilvl w:val="0"/>
          <w:numId w:val="64"/>
        </w:numPr>
        <w:ind w:leftChars="0"/>
        <w:jc w:val="left"/>
        <w:rPr>
          <w:rFonts w:asciiTheme="majorHAnsi" w:eastAsiaTheme="majorHAnsi" w:hAnsiTheme="majorHAnsi"/>
          <w:b/>
          <w:sz w:val="24"/>
        </w:rPr>
      </w:pPr>
      <w:r w:rsidRPr="00E83505">
        <w:rPr>
          <w:rFonts w:asciiTheme="majorHAnsi" w:eastAsiaTheme="majorHAnsi" w:hAnsiTheme="majorHAnsi" w:hint="eastAsia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9"/>
        <w:gridCol w:w="1910"/>
        <w:gridCol w:w="2208"/>
        <w:gridCol w:w="2086"/>
        <w:gridCol w:w="2337"/>
      </w:tblGrid>
      <w:tr w:rsidR="00FF1D34" w:rsidRPr="006777DC" w14:paraId="41871FB7" w14:textId="77777777" w:rsidTr="00236EF7">
        <w:trPr>
          <w:trHeight w:val="394"/>
        </w:trPr>
        <w:tc>
          <w:tcPr>
            <w:tcW w:w="724" w:type="pct"/>
            <w:vMerge w:val="restart"/>
            <w:shd w:val="pct10" w:color="auto" w:fill="auto"/>
            <w:vAlign w:val="center"/>
          </w:tcPr>
          <w:p w14:paraId="1EED001C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0529ECD8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6FD690" w14:textId="7677B145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API</w:t>
            </w:r>
            <w:r w:rsidRPr="0081418F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5</w:t>
            </w:r>
            <w:r w:rsidR="00236EF7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FF1D34" w:rsidRPr="006777DC" w14:paraId="768A4427" w14:textId="77777777" w:rsidTr="00236EF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77D87B4E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6FF58A5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CF88EC7" w14:textId="5BB67A17" w:rsidR="00FF1D34" w:rsidRPr="00732CBE" w:rsidRDefault="00236EF7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적재지 검사정보 </w:t>
            </w:r>
            <w:r w:rsidR="00FF1D34">
              <w:rPr>
                <w:rFonts w:asciiTheme="majorHAnsi" w:eastAsiaTheme="majorHAnsi" w:hAnsiTheme="majorHAnsi" w:hint="eastAsia"/>
              </w:rPr>
              <w:t>제공</w:t>
            </w:r>
          </w:p>
        </w:tc>
      </w:tr>
      <w:tr w:rsidR="00FF1D34" w:rsidRPr="006777DC" w14:paraId="2E4D1B50" w14:textId="77777777" w:rsidTr="00236EF7">
        <w:trPr>
          <w:trHeight w:val="394"/>
        </w:trPr>
        <w:tc>
          <w:tcPr>
            <w:tcW w:w="724" w:type="pct"/>
            <w:vMerge/>
            <w:shd w:val="pct10" w:color="auto" w:fill="auto"/>
            <w:vAlign w:val="center"/>
          </w:tcPr>
          <w:p w14:paraId="31658088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00BEB2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DA06B9D" w14:textId="516C10B1" w:rsidR="00FF1D34" w:rsidRPr="0081418F" w:rsidRDefault="004D1367" w:rsidP="004D1367"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hint="eastAsia"/>
              </w:rPr>
              <w:t>retrieveLdpInscInfo</w:t>
            </w:r>
          </w:p>
        </w:tc>
      </w:tr>
      <w:tr w:rsidR="00FF1D34" w:rsidRPr="006777DC" w14:paraId="4B7E0881" w14:textId="77777777" w:rsidTr="00236EF7">
        <w:trPr>
          <w:trHeight w:val="394"/>
        </w:trPr>
        <w:tc>
          <w:tcPr>
            <w:tcW w:w="72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F1D8528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A8A391C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3BD9806" w14:textId="272D6C72" w:rsidR="00FF1D34" w:rsidRPr="0081418F" w:rsidRDefault="00236EF7" w:rsidP="00236EF7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적재지 검사정보</w:t>
            </w:r>
            <w:r w:rsidR="00FF1D34">
              <w:rPr>
                <w:rFonts w:asciiTheme="majorHAnsi" w:eastAsiaTheme="majorHAnsi" w:hAnsiTheme="majorHAnsi" w:hint="eastAsia"/>
              </w:rPr>
              <w:t xml:space="preserve"> </w:t>
            </w:r>
            <w:r w:rsidR="00FF1D34" w:rsidRPr="001218AF">
              <w:rPr>
                <w:rFonts w:asciiTheme="majorHAnsi" w:eastAsiaTheme="majorHAnsi" w:hAnsiTheme="majorHAnsi" w:hint="eastAsia"/>
              </w:rPr>
              <w:t>제공</w:t>
            </w:r>
          </w:p>
        </w:tc>
      </w:tr>
      <w:tr w:rsidR="00FF1D34" w:rsidRPr="006777DC" w14:paraId="4978B59F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3D190D1D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518D99F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25615233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서비스 Key[ ] 인증서 (GPKI)</w:t>
            </w:r>
          </w:p>
          <w:p w14:paraId="219B332A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5A06946B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FF1D34" w:rsidRPr="006777DC" w14:paraId="49ADF5E1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36DC6C0E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12A2004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 w14:paraId="081B0582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전자서명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암호화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FAF0DB8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FF1D34" w:rsidRPr="006777DC" w14:paraId="4931BE4D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31BE8EC2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6777008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5F11CEA7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>O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SSL</w:t>
            </w:r>
            <w:r w:rsidRPr="0081418F">
              <w:rPr>
                <w:rFonts w:asciiTheme="majorHAnsi" w:eastAsiaTheme="majorHAnsi" w:hAnsiTheme="majorHAnsi"/>
              </w:rPr>
              <w:tab/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FF1D34" w:rsidRPr="006777DC" w14:paraId="02258083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145E5D74" w14:textId="77777777" w:rsidR="00FF1D34" w:rsidRPr="0081418F" w:rsidRDefault="00FF1D34" w:rsidP="00236EF7">
            <w:pPr>
              <w:pStyle w:val="aff0"/>
            </w:pPr>
            <w:r w:rsidRPr="0081418F">
              <w:t>적용</w:t>
            </w:r>
            <w:r w:rsidRPr="0081418F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333D794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6E1F139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 ] SOAP 1.2</w:t>
            </w:r>
          </w:p>
          <w:p w14:paraId="54F01B35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A50A8A2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REST (GET, POST, PUT, DELETE)</w:t>
            </w:r>
          </w:p>
          <w:p w14:paraId="2362034E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FF1D34" w:rsidRPr="006777DC" w14:paraId="3289AADA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73BFC567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F04F9E2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1CF30814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/>
              </w:rPr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O </w:t>
            </w:r>
            <w:r w:rsidRPr="0081418F">
              <w:rPr>
                <w:rFonts w:asciiTheme="majorHAnsi" w:eastAsiaTheme="majorHAnsi" w:hAnsiTheme="majorHAnsi"/>
              </w:rPr>
              <w:t>] XML</w:t>
            </w:r>
            <w:r w:rsidRPr="0081418F">
              <w:rPr>
                <w:rFonts w:asciiTheme="majorHAnsi" w:eastAsiaTheme="majorHAnsi" w:hAnsiTheme="majorHAnsi"/>
              </w:rPr>
              <w:tab/>
              <w:t>[</w:t>
            </w:r>
            <w:r w:rsidRPr="0081418F">
              <w:rPr>
                <w:rFonts w:asciiTheme="majorHAnsi" w:eastAsiaTheme="majorHAnsi" w:hAnsiTheme="majorHAnsi" w:hint="eastAsia"/>
              </w:rPr>
              <w:t xml:space="preserve"> </w:t>
            </w:r>
            <w:r w:rsidRPr="0081418F">
              <w:rPr>
                <w:rFonts w:asciiTheme="majorHAnsi" w:eastAsiaTheme="majorHAnsi" w:hAnsiTheme="majorHAnsi"/>
              </w:rPr>
              <w:t>] JSON</w:t>
            </w:r>
            <w:r w:rsidRPr="0081418F">
              <w:rPr>
                <w:rFonts w:asciiTheme="majorHAnsi" w:eastAsiaTheme="majorHAnsi" w:hAnsiTheme="majorHAnsi"/>
              </w:rPr>
              <w:tab/>
              <w:t>[ ] MIME</w:t>
            </w:r>
            <w:r w:rsidRPr="0081418F">
              <w:rPr>
                <w:rFonts w:asciiTheme="majorHAnsi" w:eastAsiaTheme="majorHAnsi" w:hAnsiTheme="majorHAnsi" w:hint="eastAsia"/>
              </w:rPr>
              <w:tab/>
            </w:r>
            <w:r w:rsidRPr="0081418F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FF1D34" w:rsidRPr="006777DC" w14:paraId="57C2F626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666C40E3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202408B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0B730CE9" w14:textId="0389C6D4" w:rsidR="00FF1D34" w:rsidRPr="003B0322" w:rsidRDefault="00FF1D34" w:rsidP="0039326F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</w:t>
            </w:r>
            <w:r>
              <w:rPr>
                <w:rFonts w:asciiTheme="majorHAnsi" w:eastAsiaTheme="majorHAnsi" w:hAnsiTheme="majorHAnsi" w:hint="eastAsia"/>
              </w:rPr>
              <w:t>t</w:t>
            </w:r>
            <w:r>
              <w:rPr>
                <w:rFonts w:asciiTheme="majorHAnsi" w:eastAsiaTheme="majorHAnsi" w:hAnsiTheme="majorHAnsi"/>
              </w:rPr>
              <w:t>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 w:rsidR="0039326F">
              <w:rPr>
                <w:rFonts w:asciiTheme="majorHAnsi" w:eastAsiaTheme="majorHAnsi" w:hAnsiTheme="majorHAnsi" w:hint="eastAsia"/>
              </w:rPr>
              <w:t>expLdpInscInfo</w:t>
            </w:r>
            <w:r w:rsidRPr="003F6ADB">
              <w:rPr>
                <w:rFonts w:asciiTheme="majorHAnsi" w:eastAsiaTheme="majorHAnsi" w:hAnsiTheme="majorHAnsi"/>
              </w:rPr>
              <w:t>Qry</w:t>
            </w:r>
            <w:r w:rsidRPr="00CD2AC1">
              <w:rPr>
                <w:rFonts w:asciiTheme="majorHAnsi" w:eastAsiaTheme="majorHAnsi" w:hAnsiTheme="majorHAnsi"/>
              </w:rPr>
              <w:t>/</w:t>
            </w:r>
            <w:r w:rsidR="0039326F">
              <w:rPr>
                <w:rFonts w:asciiTheme="majorHAnsi" w:eastAsiaTheme="majorHAnsi" w:hAnsiTheme="majorHAnsi" w:hint="eastAsia"/>
              </w:rPr>
              <w:t>retrieveLdpInscInfo</w:t>
            </w:r>
          </w:p>
        </w:tc>
      </w:tr>
      <w:tr w:rsidR="00FF1D34" w:rsidRPr="006777DC" w14:paraId="15386474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6D69EFC9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420E603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4D24BB75" w14:textId="54C24870" w:rsidR="00FF1D34" w:rsidRPr="00112A4A" w:rsidRDefault="00FF1D34" w:rsidP="00870190"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</w:t>
            </w:r>
            <w:r w:rsidRPr="0081418F">
              <w:rPr>
                <w:rFonts w:asciiTheme="majorHAnsi" w:eastAsiaTheme="majorHAnsi" w:hAnsiTheme="majorHAnsi"/>
              </w:rPr>
              <w:t>/ext/rest</w:t>
            </w:r>
            <w:r w:rsidRPr="0054100B">
              <w:rPr>
                <w:rFonts w:asciiTheme="majorHAnsi" w:eastAsiaTheme="majorHAnsi" w:hAnsiTheme="majorHAnsi"/>
              </w:rPr>
              <w:t>/</w:t>
            </w:r>
            <w:r w:rsidR="00870190">
              <w:rPr>
                <w:rFonts w:asciiTheme="majorHAnsi" w:eastAsiaTheme="majorHAnsi" w:hAnsiTheme="majorHAnsi" w:hint="eastAsia"/>
              </w:rPr>
              <w:t>expLdpInscInfo</w:t>
            </w:r>
            <w:r w:rsidRPr="003F6ADB">
              <w:rPr>
                <w:rFonts w:asciiTheme="majorHAnsi" w:eastAsiaTheme="majorHAnsi" w:hAnsiTheme="majorHAnsi"/>
              </w:rPr>
              <w:t>Qry/</w:t>
            </w:r>
            <w:r w:rsidRPr="00CD2AC1">
              <w:rPr>
                <w:rFonts w:asciiTheme="majorHAnsi" w:eastAsiaTheme="majorHAnsi" w:hAnsiTheme="majorHAnsi"/>
              </w:rPr>
              <w:t xml:space="preserve"> retriev</w:t>
            </w:r>
            <w:r w:rsidR="00112A4A">
              <w:rPr>
                <w:rFonts w:asciiTheme="majorHAnsi" w:eastAsiaTheme="majorHAnsi" w:hAnsiTheme="majorHAnsi" w:hint="eastAsia"/>
              </w:rPr>
              <w:t>eLdpInscInfo</w:t>
            </w:r>
          </w:p>
        </w:tc>
      </w:tr>
      <w:tr w:rsidR="00FF1D34" w:rsidRPr="006777DC" w14:paraId="4D3FA6A3" w14:textId="77777777" w:rsidTr="00236EF7">
        <w:tc>
          <w:tcPr>
            <w:tcW w:w="724" w:type="pct"/>
            <w:vMerge w:val="restart"/>
            <w:shd w:val="pct10" w:color="auto" w:fill="auto"/>
            <w:vAlign w:val="center"/>
          </w:tcPr>
          <w:p w14:paraId="2F726DAA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3E5DD16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345F7606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FF1D34" w:rsidRPr="006777DC" w14:paraId="349F4DED" w14:textId="77777777" w:rsidTr="00236EF7">
        <w:tc>
          <w:tcPr>
            <w:tcW w:w="724" w:type="pct"/>
            <w:vMerge/>
            <w:shd w:val="pct10" w:color="auto" w:fill="auto"/>
            <w:vAlign w:val="center"/>
          </w:tcPr>
          <w:p w14:paraId="1DE8889E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CCDE139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 w14:paraId="01464105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 w14:paraId="7F391349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BA5D9BF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D34" w:rsidRPr="006777DC" w14:paraId="68992492" w14:textId="77777777" w:rsidTr="00236EF7">
        <w:trPr>
          <w:trHeight w:val="285"/>
        </w:trPr>
        <w:tc>
          <w:tcPr>
            <w:tcW w:w="724" w:type="pct"/>
            <w:vMerge/>
            <w:shd w:val="pct10" w:color="auto" w:fill="auto"/>
            <w:vAlign w:val="center"/>
          </w:tcPr>
          <w:p w14:paraId="5E7D5942" w14:textId="77777777" w:rsidR="00FF1D34" w:rsidRPr="0081418F" w:rsidRDefault="00FF1D34" w:rsidP="00236EF7">
            <w:pPr>
              <w:pStyle w:val="aff0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D622DB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7703D1EB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81418F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FF1D34" w:rsidRPr="006777DC" w14:paraId="4A3E9FE9" w14:textId="77777777" w:rsidTr="00236EF7">
        <w:trPr>
          <w:trHeight w:val="363"/>
        </w:trPr>
        <w:tc>
          <w:tcPr>
            <w:tcW w:w="1908" w:type="pct"/>
            <w:gridSpan w:val="2"/>
            <w:shd w:val="pct10" w:color="auto" w:fill="auto"/>
            <w:vAlign w:val="center"/>
          </w:tcPr>
          <w:p w14:paraId="561CED26" w14:textId="77777777" w:rsidR="00FF1D34" w:rsidRPr="0081418F" w:rsidRDefault="00FF1D34" w:rsidP="00236EF7">
            <w:pPr>
              <w:pStyle w:val="aff0"/>
            </w:pPr>
            <w:r w:rsidRPr="0081418F"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 w14:paraId="2EC2AB2A" w14:textId="77777777" w:rsidR="00FF1D34" w:rsidRDefault="00FF1D34" w:rsidP="00236EF7"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1. Java 1.7이상</w:t>
            </w:r>
            <w:r>
              <w:rPr>
                <w:rFonts w:asciiTheme="majorHAnsi" w:eastAsiaTheme="majorHAnsi" w:hAnsiTheme="majorHAnsi" w:hint="eastAsia"/>
                <w:color w:val="FF0000"/>
              </w:rPr>
              <w:t>,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276DEC">
              <w:rPr>
                <w:rFonts w:asciiTheme="majorHAnsi" w:eastAsiaTheme="majorHAnsi" w:hAnsiTheme="majorHAnsi" w:hint="eastAsia"/>
                <w:color w:val="FF0000"/>
              </w:rPr>
              <w:t>암호화프로토콜(TLS 1.2) 이상 사용권고</w:t>
            </w:r>
          </w:p>
          <w:p w14:paraId="7D2D345C" w14:textId="77777777" w:rsidR="00FF1D34" w:rsidRPr="0081418F" w:rsidRDefault="00FF1D34" w:rsidP="00236EF7">
            <w:pPr>
              <w:jc w:val="left"/>
              <w:rPr>
                <w:rFonts w:asciiTheme="majorHAnsi" w:eastAsiaTheme="majorHAnsi" w:hAnsiTheme="majorHAnsi"/>
              </w:rPr>
            </w:pPr>
            <w:r w:rsidRPr="005F70D3">
              <w:rPr>
                <w:rFonts w:asciiTheme="majorHAnsi" w:eastAsiaTheme="majorHAnsi" w:hAnsiTheme="majorHAnsi" w:hint="eastAsia"/>
                <w:color w:val="FF0000"/>
              </w:rPr>
              <w:t>2. IP</w:t>
            </w:r>
            <w:r>
              <w:rPr>
                <w:rFonts w:asciiTheme="majorHAnsi" w:eastAsiaTheme="majorHAnsi" w:hAnsiTheme="majorHAnsi" w:hint="eastAsia"/>
                <w:color w:val="FF0000"/>
              </w:rPr>
              <w:t>로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</w:t>
            </w:r>
            <w:r w:rsidRPr="005F70D3">
              <w:rPr>
                <w:rFonts w:asciiTheme="majorHAnsi" w:eastAsiaTheme="majorHAnsi" w:hAnsiTheme="majorHAnsi" w:hint="eastAsia"/>
                <w:color w:val="FF0000"/>
              </w:rPr>
              <w:t>불가 → 도메인명으로 호출</w:t>
            </w:r>
          </w:p>
        </w:tc>
      </w:tr>
    </w:tbl>
    <w:p w14:paraId="5F899C76" w14:textId="77777777" w:rsidR="00FF1D34" w:rsidRDefault="00FF1D34" w:rsidP="00FF1D34">
      <w:pPr>
        <w:pStyle w:val="hieatt"/>
        <w:tabs>
          <w:tab w:val="clear" w:pos="567"/>
        </w:tabs>
        <w:suppressAutoHyphens w:val="0"/>
        <w:ind w:left="426" w:right="-143"/>
        <w:rPr>
          <w:rFonts w:asciiTheme="majorHAnsi" w:eastAsiaTheme="majorHAnsi" w:hAnsiTheme="majorHAnsi"/>
          <w:szCs w:val="22"/>
          <w:lang w:eastAsia="ko-KR"/>
        </w:rPr>
      </w:pPr>
    </w:p>
    <w:p w14:paraId="3D444D82" w14:textId="77777777" w:rsidR="00FF1D34" w:rsidRPr="00E83505" w:rsidRDefault="00FF1D34" w:rsidP="00FF1D34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1" w:right="-143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7"/>
        <w:gridCol w:w="1616"/>
        <w:gridCol w:w="1077"/>
        <w:gridCol w:w="1096"/>
        <w:gridCol w:w="4399"/>
      </w:tblGrid>
      <w:tr w:rsidR="00FF1D34" w:rsidRPr="00795232" w14:paraId="08FC3310" w14:textId="77777777" w:rsidTr="00A542EA">
        <w:tc>
          <w:tcPr>
            <w:tcW w:w="825" w:type="pct"/>
            <w:shd w:val="pct10" w:color="auto" w:fill="auto"/>
            <w:vAlign w:val="center"/>
          </w:tcPr>
          <w:p w14:paraId="005E4AA0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3C6179CC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549" w:type="pct"/>
            <w:shd w:val="pct10" w:color="auto" w:fill="auto"/>
            <w:vAlign w:val="center"/>
          </w:tcPr>
          <w:p w14:paraId="028A5E42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 w14:paraId="114EAEFF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2243" w:type="pct"/>
            <w:shd w:val="pct10" w:color="auto" w:fill="auto"/>
            <w:vAlign w:val="center"/>
          </w:tcPr>
          <w:p w14:paraId="129C15C7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F1D34" w:rsidRPr="00795232" w14:paraId="6596FAD0" w14:textId="77777777" w:rsidTr="00A542EA">
        <w:tc>
          <w:tcPr>
            <w:tcW w:w="825" w:type="pct"/>
            <w:shd w:val="clear" w:color="auto" w:fill="auto"/>
            <w:vAlign w:val="center"/>
          </w:tcPr>
          <w:p w14:paraId="4E3F9007" w14:textId="6247C881" w:rsidR="00FF1D34" w:rsidRPr="008C0E01" w:rsidRDefault="00A542EA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785449E" w14:textId="1CF8AC38" w:rsidR="00FF1D34" w:rsidRPr="000E55DF" w:rsidRDefault="00A542EA" w:rsidP="00236EF7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549" w:type="pct"/>
            <w:shd w:val="clear" w:color="auto" w:fill="auto"/>
            <w:vAlign w:val="center"/>
          </w:tcPr>
          <w:p w14:paraId="4EA646B3" w14:textId="77777777" w:rsidR="00FF1D34" w:rsidRPr="000E55DF" w:rsidRDefault="00FF1D34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15</w:t>
            </w:r>
          </w:p>
        </w:tc>
        <w:tc>
          <w:tcPr>
            <w:tcW w:w="559" w:type="pct"/>
            <w:shd w:val="clear" w:color="auto" w:fill="auto"/>
            <w:vAlign w:val="center"/>
          </w:tcPr>
          <w:p w14:paraId="5BF3310B" w14:textId="77777777" w:rsidR="00FF1D34" w:rsidRPr="000E55DF" w:rsidRDefault="00FF1D34" w:rsidP="00236EF7"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</w:t>
            </w:r>
          </w:p>
        </w:tc>
        <w:tc>
          <w:tcPr>
            <w:tcW w:w="2243" w:type="pct"/>
            <w:shd w:val="clear" w:color="auto" w:fill="auto"/>
            <w:vAlign w:val="center"/>
          </w:tcPr>
          <w:p w14:paraId="1BAD620B" w14:textId="0AF399D1" w:rsidR="00FF1D34" w:rsidRPr="00B359BF" w:rsidRDefault="00FF1D34" w:rsidP="00236EF7"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 w14:paraId="6A6F257A" w14:textId="77777777" w:rsidR="00A542EA" w:rsidRPr="001D4B94" w:rsidRDefault="00A542EA" w:rsidP="00A542EA">
      <w:pPr>
        <w:pStyle w:val="hieatt"/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w w:val="90"/>
          <w:szCs w:val="22"/>
          <w:lang w:eastAsia="ko-KR"/>
        </w:rPr>
      </w:pPr>
    </w:p>
    <w:p w14:paraId="69B5D3D3" w14:textId="77777777" w:rsidR="00FF1D34" w:rsidRPr="00E83505" w:rsidRDefault="00FF1D34" w:rsidP="00FF1D34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left="850" w:right="-142" w:hanging="425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53"/>
        <w:gridCol w:w="2998"/>
        <w:gridCol w:w="1212"/>
        <w:gridCol w:w="1307"/>
        <w:gridCol w:w="1300"/>
      </w:tblGrid>
      <w:tr w:rsidR="00FF1D34" w:rsidRPr="00795232" w14:paraId="1A763CCB" w14:textId="77777777" w:rsidTr="00236EF7">
        <w:trPr>
          <w:trHeight w:val="280"/>
        </w:trPr>
        <w:tc>
          <w:tcPr>
            <w:tcW w:w="1438" w:type="pct"/>
            <w:shd w:val="pct10" w:color="auto" w:fill="auto"/>
            <w:vAlign w:val="center"/>
          </w:tcPr>
          <w:p w14:paraId="7F8C2E8C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 w14:paraId="3FE2BC73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 w14:paraId="786470E6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 w14:paraId="404C21B0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 w14:paraId="43B539C6" w14:textId="77777777" w:rsidR="00FF1D34" w:rsidRPr="00795232" w:rsidRDefault="00FF1D34" w:rsidP="00236EF7">
            <w:pPr>
              <w:pStyle w:val="aff0"/>
            </w:pPr>
            <w:r w:rsidRPr="00795232">
              <w:rPr>
                <w:rFonts w:hint="eastAsia"/>
              </w:rPr>
              <w:t>항목설명</w:t>
            </w:r>
          </w:p>
        </w:tc>
      </w:tr>
      <w:tr w:rsidR="00FF1D34" w14:paraId="50A819A7" w14:textId="77777777" w:rsidTr="00236E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705BF" w14:textId="424D1068" w:rsidR="00FF1D34" w:rsidRPr="00A940F9" w:rsidRDefault="009668AB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expInscTrgtYn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44D99" w14:textId="52050763" w:rsidR="00FF1D34" w:rsidRDefault="003D1E52" w:rsidP="003D1E52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검사대상여부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1BEEC" w14:textId="67D5A589" w:rsidR="00FF1D34" w:rsidRDefault="003D1E52" w:rsidP="00236EF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96437E" w14:textId="77777777" w:rsidR="00FF1D34" w:rsidRDefault="00FF1D34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A817DB" w14:textId="1CC5F3DA" w:rsidR="00FF1D34" w:rsidRDefault="00FF1D34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FF1D34" w14:paraId="3C416FE7" w14:textId="77777777" w:rsidTr="00236E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</w:tblPrEx>
        <w:trPr>
          <w:trHeight w:val="300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D077D" w14:textId="791F3D52" w:rsidR="00FF1D34" w:rsidRPr="008C1C24" w:rsidRDefault="009668AB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expInscCmplYn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52EDD" w14:textId="50A5D88F" w:rsidR="00FF1D34" w:rsidRDefault="003D1E52" w:rsidP="00236EF7"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검사완료여부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238FB5" w14:textId="2BC538C3" w:rsidR="00FF1D34" w:rsidRDefault="003D1E52" w:rsidP="00236EF7"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CC7CE" w14:textId="77777777" w:rsidR="00FF1D34" w:rsidRPr="00B83E7F" w:rsidRDefault="00FF1D34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B83E7F"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99F463" w14:textId="77777777" w:rsidR="00FF1D34" w:rsidRDefault="00FF1D34" w:rsidP="00236EF7"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 w14:paraId="356EC703" w14:textId="77777777" w:rsidR="00FF1D34" w:rsidRPr="00924BB9" w:rsidRDefault="00FF1D34" w:rsidP="00FF1D34">
      <w:pPr>
        <w:jc w:val="left"/>
        <w:rPr>
          <w:rFonts w:asciiTheme="majorHAnsi" w:eastAsiaTheme="majorHAnsi" w:hAnsiTheme="majorHAnsi"/>
        </w:rPr>
      </w:pPr>
      <w:r w:rsidRPr="00795232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75D58C9D" w14:textId="77777777" w:rsidR="00FF1D34" w:rsidRDefault="00FF1D34" w:rsidP="00FF1D34">
      <w:pPr>
        <w:jc w:val="left"/>
        <w:rPr>
          <w:rFonts w:asciiTheme="majorHAnsi" w:eastAsiaTheme="majorHAnsi" w:hAnsiTheme="majorHAnsi"/>
        </w:rPr>
      </w:pPr>
    </w:p>
    <w:p w14:paraId="1C804AAA" w14:textId="77777777" w:rsidR="00FF1D34" w:rsidRPr="00E83505" w:rsidRDefault="00FF1D34" w:rsidP="00FF1D34">
      <w:pPr>
        <w:pStyle w:val="hieatt"/>
        <w:numPr>
          <w:ilvl w:val="0"/>
          <w:numId w:val="64"/>
        </w:numPr>
        <w:tabs>
          <w:tab w:val="clear" w:pos="567"/>
        </w:tabs>
        <w:suppressAutoHyphens w:val="0"/>
        <w:ind w:right="-143"/>
        <w:rPr>
          <w:rFonts w:asciiTheme="majorHAnsi" w:eastAsiaTheme="majorHAnsi" w:hAnsiTheme="majorHAnsi"/>
          <w:b/>
          <w:sz w:val="24"/>
          <w:szCs w:val="22"/>
          <w:lang w:eastAsia="ko-KR"/>
        </w:rPr>
      </w:pPr>
      <w:r w:rsidRPr="00E83505">
        <w:rPr>
          <w:rFonts w:asciiTheme="majorHAnsi" w:eastAsiaTheme="majorHAnsi" w:hAnsiTheme="majorHAnsi" w:hint="eastAsia"/>
          <w:b/>
          <w:sz w:val="24"/>
          <w:szCs w:val="22"/>
          <w:lang w:eastAsia="ko-KR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F1D34" w:rsidRPr="00D4696F" w14:paraId="7134B480" w14:textId="77777777" w:rsidTr="00236EF7">
        <w:trPr>
          <w:trHeight w:val="202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BD1754" w14:textId="77777777" w:rsidR="00FF1D34" w:rsidRPr="00D4696F" w:rsidRDefault="00FF1D34" w:rsidP="00236EF7">
            <w:pPr>
              <w:pStyle w:val="aff0"/>
            </w:pPr>
            <w:r w:rsidRPr="00D4696F">
              <w:rPr>
                <w:rFonts w:hint="eastAsia"/>
              </w:rPr>
              <w:t>REST(URI)</w:t>
            </w:r>
          </w:p>
        </w:tc>
      </w:tr>
      <w:tr w:rsidR="00FF1D34" w:rsidRPr="00D4696F" w14:paraId="506B4949" w14:textId="77777777" w:rsidTr="00236EF7">
        <w:trPr>
          <w:trHeight w:val="919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DFD7B2E" w14:textId="6AE58F33" w:rsidR="00FF1D34" w:rsidRPr="00BF6342" w:rsidRDefault="00420664" w:rsidP="00D13448">
            <w:pPr>
              <w:jc w:val="left"/>
              <w:rPr>
                <w:rFonts w:asciiTheme="majorHAnsi" w:eastAsiaTheme="majorHAnsi" w:hAnsiTheme="majorHAnsi"/>
              </w:rPr>
            </w:pPr>
            <w:hyperlink r:id="rId145" w:history="1">
              <w:r w:rsidR="00B16A29" w:rsidRPr="0053797B">
                <w:rPr>
                  <w:rStyle w:val="a5"/>
                  <w:rFonts w:asciiTheme="majorHAnsi" w:eastAsiaTheme="majorHAnsi" w:hAnsiTheme="majorHAnsi"/>
                </w:rPr>
                <w:t>https://unipass.customs.go.kr:38010/ext/rest/</w:t>
              </w:r>
              <w:r w:rsidR="00B16A29" w:rsidRPr="0053797B">
                <w:rPr>
                  <w:rStyle w:val="a5"/>
                  <w:rFonts w:asciiTheme="majorHAnsi" w:eastAsiaTheme="majorHAnsi" w:hAnsiTheme="majorHAnsi" w:hint="eastAsia"/>
                </w:rPr>
                <w:t>expLdpInscInfo</w:t>
              </w:r>
              <w:r w:rsidR="00B16A29" w:rsidRPr="0053797B">
                <w:rPr>
                  <w:rStyle w:val="a5"/>
                  <w:rFonts w:asciiTheme="majorHAnsi" w:eastAsiaTheme="majorHAnsi" w:hAnsiTheme="majorHAnsi"/>
                </w:rPr>
                <w:t>Qry/retrieve</w:t>
              </w:r>
              <w:r w:rsidR="00B16A29" w:rsidRPr="0053797B">
                <w:rPr>
                  <w:rStyle w:val="a5"/>
                  <w:rFonts w:asciiTheme="majorHAnsi" w:eastAsiaTheme="majorHAnsi" w:hAnsiTheme="majorHAnsi" w:hint="eastAsia"/>
                </w:rPr>
                <w:t>LdpInscInfo</w:t>
              </w:r>
              <w:r w:rsidR="00B16A29" w:rsidRPr="0053797B">
                <w:rPr>
                  <w:rStyle w:val="a5"/>
                  <w:rFonts w:asciiTheme="majorHAnsi" w:eastAsiaTheme="majorHAnsi" w:hAnsiTheme="majorHAnsi"/>
                </w:rPr>
                <w:t>?crkyCn</w:t>
              </w:r>
            </w:hyperlink>
            <w:r w:rsidR="00FF1D34" w:rsidRPr="00BF6342">
              <w:rPr>
                <w:rFonts w:asciiTheme="majorHAnsi" w:eastAsiaTheme="majorHAnsi" w:hAnsiTheme="majorHAnsi"/>
              </w:rPr>
              <w:t>=</w:t>
            </w:r>
            <w:r w:rsidR="00FF1D34" w:rsidRPr="00F60E16">
              <w:rPr>
                <w:rFonts w:asciiTheme="majorHAnsi" w:eastAsiaTheme="majorHAnsi" w:hAnsiTheme="majorHAnsi" w:hint="eastAsia"/>
                <w:i/>
                <w:color w:val="FF0000"/>
              </w:rPr>
              <w:t>[인증키]</w:t>
            </w:r>
            <w:r w:rsidR="00FF1D34" w:rsidRPr="00BF6342">
              <w:rPr>
                <w:rFonts w:asciiTheme="majorHAnsi" w:eastAsiaTheme="majorHAnsi" w:hAnsiTheme="majorHAnsi"/>
              </w:rPr>
              <w:t>&amp;</w:t>
            </w:r>
            <w:r w:rsidR="008C5D88">
              <w:rPr>
                <w:rFonts w:asciiTheme="majorHAnsi" w:eastAsiaTheme="majorHAnsi" w:hAnsiTheme="majorHAnsi" w:hint="eastAsia"/>
              </w:rPr>
              <w:t>expDclrNo</w:t>
            </w:r>
            <w:r w:rsidR="008C5D88" w:rsidRPr="00496E6B">
              <w:rPr>
                <w:rFonts w:asciiTheme="majorHAnsi" w:eastAsiaTheme="majorHAnsi" w:hAnsiTheme="majorHAnsi"/>
              </w:rPr>
              <w:t>=</w:t>
            </w:r>
            <w:r w:rsidR="008C5D88" w:rsidRPr="003F63CF">
              <w:rPr>
                <w:rFonts w:asciiTheme="majorHAnsi" w:eastAsiaTheme="majorHAnsi" w:hAnsiTheme="majorHAnsi"/>
              </w:rPr>
              <w:t>1***********9</w:t>
            </w:r>
            <w:r w:rsidR="008C5D88">
              <w:rPr>
                <w:rFonts w:asciiTheme="majorHAnsi" w:eastAsiaTheme="majorHAnsi" w:hAnsiTheme="majorHAnsi" w:hint="eastAsia"/>
              </w:rPr>
              <w:t>X</w:t>
            </w:r>
          </w:p>
        </w:tc>
      </w:tr>
      <w:tr w:rsidR="00FF1D34" w:rsidRPr="00D4696F" w14:paraId="4A217680" w14:textId="77777777" w:rsidTr="00236EF7">
        <w:trPr>
          <w:trHeight w:val="405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E74A7D" w14:textId="77777777" w:rsidR="00FF1D34" w:rsidRPr="00D4696F" w:rsidRDefault="00FF1D34" w:rsidP="00236EF7">
            <w:pPr>
              <w:pStyle w:val="aff0"/>
            </w:pPr>
            <w:r w:rsidRPr="00D4696F">
              <w:t>응답</w:t>
            </w:r>
            <w:r w:rsidRPr="00D4696F">
              <w:rPr>
                <w:rFonts w:hint="eastAsia"/>
              </w:rPr>
              <w:t xml:space="preserve"> 메시지</w:t>
            </w:r>
          </w:p>
        </w:tc>
      </w:tr>
      <w:tr w:rsidR="00FF1D34" w:rsidRPr="00D4696F" w14:paraId="583405CA" w14:textId="77777777" w:rsidTr="00236EF7">
        <w:trPr>
          <w:trHeight w:val="2623"/>
        </w:trPr>
        <w:tc>
          <w:tcPr>
            <w:tcW w:w="9693" w:type="dxa"/>
            <w:shd w:val="clear" w:color="auto" w:fill="auto"/>
          </w:tcPr>
          <w:p w14:paraId="00CBE538" w14:textId="77777777" w:rsidR="00FF1D34" w:rsidRDefault="00FF1D34" w:rsidP="00236EF7"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14:paraId="29254B38" w14:textId="183E9BCF" w:rsidR="00FF1D34" w:rsidRPr="003B3ACF" w:rsidRDefault="00FF1D34" w:rsidP="00236EF7">
            <w:pPr>
              <w:ind w:leftChars="84" w:left="425" w:hanging="240"/>
              <w:rPr>
                <w:rStyle w:val="t1"/>
                <w:rFonts w:ascii="Verdana" w:hAnsi="Verdana"/>
              </w:rPr>
            </w:pPr>
            <w:r w:rsidRPr="003B3ACF">
              <w:rPr>
                <w:rStyle w:val="t1"/>
              </w:rPr>
              <w:t>&lt;</w:t>
            </w:r>
            <w:r w:rsidR="00B16A29">
              <w:rPr>
                <w:rStyle w:val="t1"/>
                <w:rFonts w:ascii="Verdana" w:hAnsi="Verdana" w:hint="eastAsia"/>
              </w:rPr>
              <w:t>expLdpInscInfo</w:t>
            </w:r>
            <w:r>
              <w:rPr>
                <w:rStyle w:val="t1"/>
                <w:rFonts w:ascii="Verdana" w:hAnsi="Verdana" w:hint="eastAsia"/>
              </w:rPr>
              <w:t>Qry</w:t>
            </w:r>
            <w:r w:rsidRPr="003B3ACF">
              <w:rPr>
                <w:rStyle w:val="t1"/>
                <w:rFonts w:ascii="Verdana" w:hAnsi="Verdana"/>
              </w:rPr>
              <w:t>RtnVo&gt;</w:t>
            </w:r>
          </w:p>
          <w:p w14:paraId="16C36DD4" w14:textId="77777777" w:rsidR="00FF1D34" w:rsidRDefault="00FF1D34" w:rsidP="00236EF7">
            <w:pPr>
              <w:adjustRightInd/>
              <w:spacing w:line="240" w:lineRule="auto"/>
              <w:ind w:firstLineChars="100" w:firstLine="22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&lt;ntceInfo/&gt;</w:t>
            </w:r>
          </w:p>
          <w:p w14:paraId="62590BC2" w14:textId="77777777" w:rsidR="00FF1D34" w:rsidRPr="00626447" w:rsidRDefault="00FF1D34" w:rsidP="00236EF7">
            <w:pPr>
              <w:adjustRightInd/>
              <w:spacing w:line="240" w:lineRule="auto"/>
              <w:ind w:firstLineChars="200" w:firstLine="44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&lt;tCnt&gt;1&lt;/tCnt&gt;</w:t>
            </w:r>
          </w:p>
          <w:p w14:paraId="0D24FA58" w14:textId="649A6CEB" w:rsidR="00FF1D34" w:rsidRPr="00626447" w:rsidRDefault="00FF1D34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6F3E3D">
              <w:rPr>
                <w:rStyle w:val="t1"/>
                <w:rFonts w:ascii="Verdana" w:hAnsi="Verdana" w:hint="eastAsia"/>
              </w:rPr>
              <w:t>expLdpInscInfo</w:t>
            </w:r>
            <w:r w:rsidR="00AC5153">
              <w:rPr>
                <w:rStyle w:val="t1"/>
                <w:rFonts w:ascii="Verdana" w:hAnsi="Verdana" w:hint="eastAsia"/>
              </w:rPr>
              <w:t>Qry</w:t>
            </w:r>
            <w:r w:rsidRPr="00626447">
              <w:rPr>
                <w:rStyle w:val="t1"/>
                <w:rFonts w:ascii="Verdana" w:hAnsi="Verdana"/>
              </w:rPr>
              <w:t>RsltVo&gt;</w:t>
            </w:r>
          </w:p>
          <w:p w14:paraId="5EA4AA21" w14:textId="7C90FDF5" w:rsidR="00FF1D34" w:rsidRPr="00626447" w:rsidRDefault="00FF1D34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FB0554">
              <w:rPr>
                <w:rStyle w:val="t1"/>
                <w:rFonts w:ascii="Verdana" w:hAnsi="Verdana" w:hint="eastAsia"/>
              </w:rPr>
              <w:t>expInscTrgtYn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8B7CC3">
              <w:rPr>
                <w:rStyle w:val="t1"/>
                <w:rFonts w:ascii="Verdana" w:hAnsi="Verdana" w:hint="eastAsia"/>
                <w:b/>
                <w:color w:val="000000" w:themeColor="text1"/>
              </w:rPr>
              <w:t>Y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FB0554">
              <w:rPr>
                <w:rStyle w:val="t1"/>
                <w:rFonts w:ascii="Verdana" w:hAnsi="Verdana" w:hint="eastAsia"/>
              </w:rPr>
              <w:t>expInscTrgtYn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6E1F9B9D" w14:textId="37DD0D86" w:rsidR="00FF1D34" w:rsidRPr="00626447" w:rsidRDefault="00FF1D34" w:rsidP="00236EF7">
            <w:pPr>
              <w:adjustRightInd/>
              <w:spacing w:line="240" w:lineRule="auto"/>
              <w:ind w:firstLineChars="400" w:firstLine="88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</w:t>
            </w:r>
            <w:r w:rsidR="000C651C">
              <w:rPr>
                <w:rStyle w:val="t1"/>
                <w:rFonts w:ascii="Verdana" w:hAnsi="Verdana" w:hint="eastAsia"/>
              </w:rPr>
              <w:t>expInscCmplYn</w:t>
            </w:r>
            <w:r w:rsidRPr="00626447">
              <w:rPr>
                <w:rStyle w:val="t1"/>
                <w:rFonts w:ascii="Verdana" w:hAnsi="Verdana"/>
              </w:rPr>
              <w:t>&gt;</w:t>
            </w:r>
            <w:r w:rsidR="00E9416D">
              <w:rPr>
                <w:rStyle w:val="t1"/>
                <w:rFonts w:ascii="Verdana" w:hAnsi="Verdana" w:hint="eastAsia"/>
                <w:b/>
                <w:color w:val="000000" w:themeColor="text1"/>
              </w:rPr>
              <w:t>N</w:t>
            </w:r>
            <w:r w:rsidRPr="00626447">
              <w:rPr>
                <w:rStyle w:val="t1"/>
                <w:rFonts w:ascii="Verdana" w:hAnsi="Verdana"/>
              </w:rPr>
              <w:t>&lt;/</w:t>
            </w:r>
            <w:r w:rsidR="00246A05">
              <w:rPr>
                <w:rStyle w:val="t1"/>
                <w:rFonts w:ascii="Verdana" w:hAnsi="Verdana" w:hint="eastAsia"/>
              </w:rPr>
              <w:t>expInscCmplYn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4DA1B7E4" w14:textId="0773D2D5" w:rsidR="00FF1D34" w:rsidRPr="00626447" w:rsidRDefault="00FF1D34" w:rsidP="00236EF7">
            <w:pPr>
              <w:adjustRightInd/>
              <w:spacing w:line="240" w:lineRule="auto"/>
              <w:ind w:firstLineChars="300" w:firstLine="660"/>
              <w:jc w:val="left"/>
              <w:textAlignment w:val="auto"/>
              <w:rPr>
                <w:rStyle w:val="t1"/>
                <w:rFonts w:ascii="Verdana" w:hAnsi="Verdana"/>
              </w:rPr>
            </w:pPr>
            <w:r w:rsidRPr="00626447">
              <w:rPr>
                <w:rStyle w:val="t1"/>
                <w:rFonts w:ascii="Verdana" w:hAnsi="Verdana"/>
              </w:rPr>
              <w:t>&lt;/</w:t>
            </w:r>
            <w:r w:rsidR="009C023A">
              <w:rPr>
                <w:rStyle w:val="t1"/>
                <w:rFonts w:ascii="Verdana" w:hAnsi="Verdana" w:hint="eastAsia"/>
              </w:rPr>
              <w:t>expLdpInscInfoQry</w:t>
            </w:r>
            <w:r w:rsidR="009C023A" w:rsidRPr="00626447">
              <w:rPr>
                <w:rStyle w:val="t1"/>
                <w:rFonts w:ascii="Verdana" w:hAnsi="Verdana"/>
              </w:rPr>
              <w:t>RsltVo</w:t>
            </w:r>
            <w:r w:rsidRPr="00626447">
              <w:rPr>
                <w:rStyle w:val="t1"/>
                <w:rFonts w:ascii="Verdana" w:hAnsi="Verdana"/>
              </w:rPr>
              <w:t>&gt;</w:t>
            </w:r>
          </w:p>
          <w:p w14:paraId="5018885C" w14:textId="50936AC1" w:rsidR="00FF1D34" w:rsidRPr="00496E6B" w:rsidRDefault="004634F3" w:rsidP="00C330A9"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</w:t>
            </w:r>
            <w:r w:rsidR="00BF306A">
              <w:rPr>
                <w:rStyle w:val="t1"/>
                <w:rFonts w:ascii="Verdana" w:hAnsi="Verdana" w:hint="eastAsia"/>
              </w:rPr>
              <w:t>expLdpInscInfoQry</w:t>
            </w:r>
            <w:r w:rsidR="00BF306A" w:rsidRPr="003B3ACF">
              <w:rPr>
                <w:rStyle w:val="t1"/>
                <w:rFonts w:ascii="Verdana" w:hAnsi="Verdana"/>
              </w:rPr>
              <w:t>RtnVo</w:t>
            </w:r>
            <w:r w:rsidR="00FF1D34" w:rsidRPr="00626447">
              <w:rPr>
                <w:rStyle w:val="t1"/>
                <w:rFonts w:ascii="Verdana" w:hAnsi="Verdana"/>
              </w:rPr>
              <w:t>&gt;</w:t>
            </w:r>
          </w:p>
        </w:tc>
      </w:tr>
    </w:tbl>
    <w:p w14:paraId="08F09A77" w14:textId="77777777" w:rsidR="00FF1D34" w:rsidRPr="009B45AA" w:rsidRDefault="00FF1D34" w:rsidP="009B45AA"/>
    <w:p w14:paraId="20518D0D" w14:textId="77777777" w:rsidR="00CC211D" w:rsidRPr="00E83505" w:rsidRDefault="004F23DD" w:rsidP="000F0C81">
      <w:pPr>
        <w:pStyle w:val="1"/>
        <w:pageBreakBefore/>
        <w:jc w:val="left"/>
        <w:rPr>
          <w:rFonts w:asciiTheme="majorHAnsi" w:eastAsiaTheme="majorHAnsi" w:hAnsiTheme="majorHAnsi"/>
          <w:sz w:val="32"/>
        </w:rPr>
      </w:pPr>
      <w:bookmarkStart w:id="91" w:name="_Toc161922355"/>
      <w:r>
        <w:rPr>
          <w:rFonts w:asciiTheme="majorHAnsi" w:eastAsiaTheme="majorHAnsi" w:hAnsiTheme="majorHAnsi" w:hint="eastAsia"/>
          <w:sz w:val="32"/>
        </w:rPr>
        <w:t>오류 메시지</w:t>
      </w:r>
      <w:bookmarkEnd w:id="91"/>
    </w:p>
    <w:p w14:paraId="739CE39E" w14:textId="77777777" w:rsidR="00CC211D" w:rsidRDefault="00297EB1" w:rsidP="002704F1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92" w:name="_Toc161922356"/>
      <w:r>
        <w:rPr>
          <w:rFonts w:asciiTheme="majorHAnsi" w:eastAsiaTheme="majorHAnsi" w:hAnsiTheme="majorHAnsi" w:hint="eastAsia"/>
          <w:sz w:val="28"/>
        </w:rPr>
        <w:t>오류 메시지 구조</w:t>
      </w:r>
      <w:bookmarkEnd w:id="92"/>
    </w:p>
    <w:p w14:paraId="64D51191" w14:textId="77777777" w:rsidR="00297EB1" w:rsidRDefault="00297EB1" w:rsidP="004C42C7">
      <w:pPr>
        <w:pStyle w:val="afc"/>
        <w:numPr>
          <w:ilvl w:val="0"/>
          <w:numId w:val="33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오류메세지 정보(tag : </w:t>
      </w:r>
      <w:r w:rsidR="003149C5">
        <w:rPr>
          <w:rFonts w:asciiTheme="majorHAnsi" w:eastAsiaTheme="majorHAnsi" w:hAnsiTheme="majorHAnsi" w:hint="eastAsia"/>
          <w:sz w:val="24"/>
        </w:rPr>
        <w:t>&lt;</w:t>
      </w:r>
      <w:r>
        <w:rPr>
          <w:rFonts w:asciiTheme="majorHAnsi" w:eastAsiaTheme="majorHAnsi" w:hAnsiTheme="majorHAnsi" w:hint="eastAsia"/>
          <w:sz w:val="24"/>
        </w:rPr>
        <w:t>ntceInfo</w:t>
      </w:r>
      <w:r w:rsidR="003149C5">
        <w:rPr>
          <w:rFonts w:asciiTheme="majorHAnsi" w:eastAsiaTheme="majorHAnsi" w:hAnsiTheme="majorHAnsi" w:hint="eastAsia"/>
          <w:sz w:val="24"/>
        </w:rPr>
        <w:t>&gt;</w:t>
      </w:r>
      <w:r w:rsidR="004218F9">
        <w:rPr>
          <w:rFonts w:asciiTheme="majorHAnsi" w:eastAsiaTheme="majorHAnsi" w:hAnsiTheme="majorHAnsi" w:hint="eastAsia"/>
          <w:sz w:val="24"/>
        </w:rPr>
        <w:t xml:space="preserve"> )</w:t>
      </w:r>
      <w:r>
        <w:rPr>
          <w:rFonts w:asciiTheme="majorHAnsi" w:eastAsiaTheme="majorHAnsi" w:hAnsiTheme="majorHAnsi" w:hint="eastAsia"/>
          <w:sz w:val="24"/>
        </w:rPr>
        <w:t xml:space="preserve">와 오류코드( tag : </w:t>
      </w:r>
      <w:r w:rsidR="003149C5">
        <w:rPr>
          <w:rFonts w:asciiTheme="majorHAnsi" w:eastAsiaTheme="majorHAnsi" w:hAnsiTheme="majorHAnsi" w:hint="eastAsia"/>
          <w:sz w:val="24"/>
        </w:rPr>
        <w:t>&lt;</w:t>
      </w:r>
      <w:r>
        <w:rPr>
          <w:rFonts w:asciiTheme="majorHAnsi" w:eastAsiaTheme="majorHAnsi" w:hAnsiTheme="majorHAnsi" w:hint="eastAsia"/>
          <w:sz w:val="24"/>
        </w:rPr>
        <w:t>tCnt</w:t>
      </w:r>
      <w:r w:rsidR="003149C5">
        <w:rPr>
          <w:rFonts w:asciiTheme="majorHAnsi" w:eastAsiaTheme="majorHAnsi" w:hAnsiTheme="majorHAnsi" w:hint="eastAsia"/>
          <w:sz w:val="24"/>
        </w:rPr>
        <w:t>&gt;</w:t>
      </w:r>
      <w:r>
        <w:rPr>
          <w:rFonts w:asciiTheme="majorHAnsi" w:eastAsiaTheme="majorHAnsi" w:hAnsiTheme="majorHAnsi" w:hint="eastAsia"/>
          <w:sz w:val="24"/>
        </w:rPr>
        <w:t xml:space="preserve"> )로 구성</w:t>
      </w:r>
    </w:p>
    <w:p w14:paraId="5D0FDA8A" w14:textId="77777777" w:rsidR="00297EB1" w:rsidRPr="00297EB1" w:rsidRDefault="00297EB1" w:rsidP="004C42C7">
      <w:pPr>
        <w:pStyle w:val="afc"/>
        <w:numPr>
          <w:ilvl w:val="0"/>
          <w:numId w:val="33"/>
        </w:numPr>
        <w:ind w:leftChars="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모든 오류 </w:t>
      </w:r>
      <w:r w:rsidR="00BC7CED">
        <w:rPr>
          <w:rFonts w:asciiTheme="majorHAnsi" w:eastAsiaTheme="majorHAnsi" w:hAnsiTheme="majorHAnsi" w:hint="eastAsia"/>
          <w:sz w:val="24"/>
        </w:rPr>
        <w:t>코드</w:t>
      </w:r>
      <w:r>
        <w:rPr>
          <w:rFonts w:asciiTheme="majorHAnsi" w:eastAsiaTheme="majorHAnsi" w:hAnsiTheme="majorHAnsi" w:hint="eastAsia"/>
          <w:sz w:val="24"/>
        </w:rPr>
        <w:t xml:space="preserve">는 </w:t>
      </w:r>
      <w:r>
        <w:rPr>
          <w:rFonts w:asciiTheme="majorHAnsi" w:eastAsiaTheme="majorHAnsi" w:hAnsiTheme="majorHAnsi"/>
          <w:sz w:val="24"/>
        </w:rPr>
        <w:t>‘</w:t>
      </w:r>
      <w:r>
        <w:rPr>
          <w:rFonts w:asciiTheme="majorHAnsi" w:eastAsiaTheme="majorHAnsi" w:hAnsiTheme="majorHAnsi" w:hint="eastAsia"/>
          <w:sz w:val="24"/>
        </w:rPr>
        <w:t>-1</w:t>
      </w:r>
      <w:r>
        <w:rPr>
          <w:rFonts w:asciiTheme="majorHAnsi" w:eastAsiaTheme="majorHAnsi" w:hAnsiTheme="majorHAnsi"/>
          <w:sz w:val="24"/>
        </w:rPr>
        <w:t>’</w:t>
      </w:r>
      <w:r>
        <w:rPr>
          <w:rFonts w:asciiTheme="majorHAnsi" w:eastAsiaTheme="majorHAnsi" w:hAnsiTheme="majorHAnsi" w:hint="eastAsia"/>
          <w:sz w:val="24"/>
        </w:rPr>
        <w:t xml:space="preserve"> 이며, 오류메세지는 오류 발생 경우에 따라 한글로 표시</w:t>
      </w:r>
      <w:r w:rsidR="004218F9">
        <w:rPr>
          <w:rFonts w:asciiTheme="majorHAnsi" w:eastAsiaTheme="majorHAnsi" w:hAnsiTheme="majorHAnsi" w:hint="eastAsia"/>
          <w:sz w:val="24"/>
        </w:rPr>
        <w:t>된다.</w:t>
      </w:r>
    </w:p>
    <w:p w14:paraId="443FCB6E" w14:textId="77777777" w:rsidR="00CC211D" w:rsidRPr="00297EB1" w:rsidRDefault="00CC211D" w:rsidP="002704F1">
      <w:pPr>
        <w:jc w:val="left"/>
      </w:pPr>
    </w:p>
    <w:p w14:paraId="5E6C18FF" w14:textId="77777777" w:rsidR="00CC211D" w:rsidRDefault="00CC211D" w:rsidP="002704F1"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93" w:name="_Toc161922357"/>
      <w:r>
        <w:rPr>
          <w:rFonts w:asciiTheme="majorHAnsi" w:eastAsiaTheme="majorHAnsi" w:hAnsiTheme="majorHAnsi" w:hint="eastAsia"/>
          <w:sz w:val="28"/>
        </w:rPr>
        <w:t xml:space="preserve">오류 메시지 </w:t>
      </w:r>
      <w:r w:rsidR="00297EB1">
        <w:rPr>
          <w:rFonts w:asciiTheme="majorHAnsi" w:eastAsiaTheme="majorHAnsi" w:hAnsiTheme="majorHAnsi" w:hint="eastAsia"/>
          <w:sz w:val="28"/>
        </w:rPr>
        <w:t>예시</w:t>
      </w:r>
      <w:bookmarkEnd w:id="93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552"/>
      </w:tblGrid>
      <w:tr w:rsidR="00297EB1" w14:paraId="4F9EF91E" w14:textId="77777777" w:rsidTr="003149C5">
        <w:tc>
          <w:tcPr>
            <w:tcW w:w="9552" w:type="dxa"/>
            <w:vAlign w:val="center"/>
          </w:tcPr>
          <w:p w14:paraId="7407C6E6" w14:textId="77777777" w:rsidR="00297EB1" w:rsidRDefault="00297EB1" w:rsidP="002704F1">
            <w:pPr>
              <w:ind w:leftChars="65" w:left="425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 w14:paraId="696664B5" w14:textId="77777777" w:rsidR="00297EB1" w:rsidRDefault="003149C5" w:rsidP="002704F1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 w:rsidR="00297EB1">
              <w:rPr>
                <w:rStyle w:val="t1"/>
                <w:rFonts w:ascii="Verdana" w:hAnsi="Verdana"/>
                <w:sz w:val="20"/>
              </w:rPr>
              <w:t>cargCsclPrgsInfoQryRtnVo</w:t>
            </w:r>
            <w:r w:rsidR="00297EB1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8325709" w14:textId="77777777" w:rsidR="00297EB1" w:rsidRDefault="003149C5" w:rsidP="002704F1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 w:rsidR="00297EB1">
              <w:rPr>
                <w:rStyle w:val="t1"/>
                <w:rFonts w:ascii="Verdana" w:hAnsi="Verdana"/>
                <w:sz w:val="20"/>
              </w:rPr>
              <w:t>ntceInfo</w:t>
            </w:r>
            <w:r w:rsidR="00297EB1">
              <w:rPr>
                <w:rStyle w:val="m1"/>
                <w:rFonts w:ascii="Verdana" w:hAnsi="Verdana"/>
                <w:sz w:val="20"/>
              </w:rPr>
              <w:t>&gt;</w:t>
            </w:r>
            <w:r w:rsidR="00297EB1">
              <w:rPr>
                <w:rStyle w:val="tx1"/>
                <w:rFonts w:ascii="Verdana" w:hAnsi="Verdana"/>
                <w:sz w:val="20"/>
              </w:rPr>
              <w:t>존재하지</w:t>
            </w:r>
            <w:r w:rsidR="00297EB1">
              <w:rPr>
                <w:rStyle w:val="tx1"/>
                <w:rFonts w:ascii="Verdana" w:hAnsi="Verdana"/>
                <w:sz w:val="20"/>
              </w:rPr>
              <w:t xml:space="preserve"> </w:t>
            </w:r>
            <w:r w:rsidR="00297EB1">
              <w:rPr>
                <w:rStyle w:val="tx1"/>
                <w:rFonts w:ascii="Verdana" w:hAnsi="Verdana"/>
                <w:sz w:val="20"/>
              </w:rPr>
              <w:t>않는</w:t>
            </w:r>
            <w:r w:rsidR="00297EB1">
              <w:rPr>
                <w:rStyle w:val="tx1"/>
                <w:rFonts w:ascii="Verdana" w:hAnsi="Verdana"/>
                <w:sz w:val="20"/>
              </w:rPr>
              <w:t xml:space="preserve"> </w:t>
            </w:r>
            <w:r w:rsidR="00297EB1">
              <w:rPr>
                <w:rStyle w:val="tx1"/>
                <w:rFonts w:ascii="Verdana" w:hAnsi="Verdana"/>
                <w:sz w:val="20"/>
              </w:rPr>
              <w:t>인증키입니다</w:t>
            </w:r>
            <w:r w:rsidR="00297EB1">
              <w:rPr>
                <w:rStyle w:val="tx1"/>
                <w:rFonts w:ascii="Verdana" w:hAnsi="Verdana"/>
                <w:sz w:val="20"/>
              </w:rPr>
              <w:t>.</w:t>
            </w:r>
            <w:r w:rsidR="00297EB1">
              <w:rPr>
                <w:rStyle w:val="m1"/>
                <w:rFonts w:ascii="Verdana" w:hAnsi="Verdana"/>
                <w:sz w:val="20"/>
              </w:rPr>
              <w:t>&lt;/</w:t>
            </w:r>
            <w:r w:rsidR="00297EB1">
              <w:rPr>
                <w:rStyle w:val="t1"/>
                <w:rFonts w:ascii="Verdana" w:hAnsi="Verdana"/>
                <w:sz w:val="20"/>
              </w:rPr>
              <w:t>ntceInfo</w:t>
            </w:r>
            <w:r w:rsidR="00297EB1">
              <w:rPr>
                <w:rStyle w:val="m1"/>
                <w:rFonts w:ascii="Verdana" w:hAnsi="Verdana"/>
                <w:sz w:val="20"/>
              </w:rPr>
              <w:t>&gt;</w:t>
            </w:r>
          </w:p>
          <w:p w14:paraId="5E41C198" w14:textId="77777777" w:rsidR="00297EB1" w:rsidRDefault="003149C5" w:rsidP="002704F1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 w:rsidR="00297EB1">
              <w:rPr>
                <w:rStyle w:val="t1"/>
                <w:rFonts w:ascii="Verdana" w:hAnsi="Verdana"/>
                <w:sz w:val="20"/>
              </w:rPr>
              <w:t>tCnt</w:t>
            </w:r>
            <w:r w:rsidR="00297EB1">
              <w:rPr>
                <w:rStyle w:val="m1"/>
                <w:rFonts w:ascii="Verdana" w:hAnsi="Verdana"/>
                <w:sz w:val="20"/>
              </w:rPr>
              <w:t>&gt;</w:t>
            </w:r>
            <w:r w:rsidR="00297EB1">
              <w:rPr>
                <w:rStyle w:val="tx1"/>
                <w:rFonts w:ascii="Verdana" w:hAnsi="Verdana"/>
                <w:sz w:val="20"/>
              </w:rPr>
              <w:t>-1</w:t>
            </w:r>
            <w:r w:rsidR="00297EB1">
              <w:rPr>
                <w:rStyle w:val="m1"/>
                <w:rFonts w:ascii="Verdana" w:hAnsi="Verdana"/>
                <w:sz w:val="20"/>
              </w:rPr>
              <w:t>&lt;/</w:t>
            </w:r>
            <w:r w:rsidR="00297EB1">
              <w:rPr>
                <w:rStyle w:val="t1"/>
                <w:rFonts w:ascii="Verdana" w:hAnsi="Verdana"/>
                <w:sz w:val="20"/>
              </w:rPr>
              <w:t>tCnt</w:t>
            </w:r>
            <w:r w:rsidR="00297EB1">
              <w:rPr>
                <w:rStyle w:val="m1"/>
                <w:rFonts w:ascii="Verdana" w:hAnsi="Verdana"/>
                <w:sz w:val="20"/>
              </w:rPr>
              <w:t>&gt;</w:t>
            </w:r>
          </w:p>
          <w:p w14:paraId="1BACCF72" w14:textId="77777777" w:rsidR="00297EB1" w:rsidRPr="00297EB1" w:rsidRDefault="00297EB1" w:rsidP="002704F1"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 w14:paraId="238784ED" w14:textId="77777777" w:rsidR="0034698C" w:rsidRDefault="0034698C" w:rsidP="00FE596C"/>
    <w:p w14:paraId="46B9063B" w14:textId="77777777" w:rsidR="00613994" w:rsidRDefault="00613994" w:rsidP="00FE596C"/>
    <w:p w14:paraId="4330EA4A" w14:textId="77777777" w:rsidR="00613994" w:rsidRDefault="00613994" w:rsidP="00FE596C"/>
    <w:sectPr w:rsidR="00613994" w:rsidSect="00EB5326">
      <w:headerReference w:type="even" r:id="rId146"/>
      <w:headerReference w:type="default" r:id="rId147"/>
      <w:footerReference w:type="default" r:id="rId148"/>
      <w:pgSz w:w="11906" w:h="16838" w:code="9"/>
      <w:pgMar w:top="1701" w:right="1134" w:bottom="1134" w:left="1418" w:header="1174" w:footer="323" w:gutter="0"/>
      <w:pgNumType w:start="1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1DA8C" w14:textId="77777777" w:rsidR="00EA2EB2" w:rsidRDefault="00EA2EB2">
      <w:r>
        <w:separator/>
      </w:r>
    </w:p>
  </w:endnote>
  <w:endnote w:type="continuationSeparator" w:id="0">
    <w:p w14:paraId="0171EB7A" w14:textId="77777777" w:rsidR="00EA2EB2" w:rsidRDefault="00EA2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가는안상수체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5D345" w14:textId="77777777" w:rsidR="00236EF7" w:rsidRDefault="00236EF7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14:paraId="7AE6BF40" w14:textId="1AD714A0" w:rsidR="00236EF7" w:rsidRDefault="00236EF7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0143FB81" w14:textId="6187296A" w:rsidR="00236EF7" w:rsidRDefault="00236EF7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 w:rsidR="0056104F">
      <w:rPr>
        <w:rFonts w:hint="eastAsia"/>
        <w:noProof/>
      </w:rPr>
      <w:t>D:\다운로드\MYC_OpenAPI 연계가이드_v3.2\MYC_OpenAPI 연계가이드_v3.3.docx</w:t>
    </w:r>
    <w:r>
      <w:rPr>
        <w:noProof/>
      </w:rP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 w:rsidR="0056104F">
      <w:rPr>
        <w:noProof/>
      </w:rPr>
      <w:t>23-10-26</w:t>
    </w:r>
    <w:r>
      <w:fldChar w:fldCharType="end"/>
    </w:r>
  </w:p>
  <w:p w14:paraId="28144414" w14:textId="77777777" w:rsidR="00236EF7" w:rsidRDefault="00236E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A9818" w14:textId="77777777" w:rsidR="00236EF7" w:rsidRDefault="00236EF7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100B6" w14:textId="77777777" w:rsidR="00236EF7" w:rsidRDefault="00236EF7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 w14:paraId="530509B4" w14:textId="2E82C63A" w:rsidR="00236EF7" w:rsidRDefault="00236EF7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03521217" w14:textId="2B2E35DB" w:rsidR="00236EF7" w:rsidRDefault="00236EF7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 w:rsidR="0056104F">
      <w:rPr>
        <w:rFonts w:hint="eastAsia"/>
        <w:noProof/>
      </w:rPr>
      <w:t>D:\다운로드\MYC_OpenAPI 연계가이드_v3.2\MYC_OpenAPI 연계가이드_v3.3.docx</w:t>
    </w:r>
    <w:r>
      <w:rPr>
        <w:noProof/>
      </w:rP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 w:rsidR="0056104F">
      <w:rPr>
        <w:noProof/>
      </w:rPr>
      <w:t>23-10-26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236EF7" w14:paraId="445C23A5" w14:textId="77777777">
      <w:trPr>
        <w:trHeight w:val="429"/>
      </w:trPr>
      <w:tc>
        <w:tcPr>
          <w:tcW w:w="4200" w:type="dxa"/>
          <w:vAlign w:val="center"/>
        </w:tcPr>
        <w:p w14:paraId="4B4164E6" w14:textId="77777777" w:rsidR="00236EF7" w:rsidRPr="0053220F" w:rsidRDefault="00236EF7">
          <w:pPr>
            <w:pStyle w:val="af3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26C8B8F4" w14:textId="77777777" w:rsidR="00236EF7" w:rsidRDefault="00236EF7">
          <w:pPr>
            <w:pStyle w:val="af3"/>
            <w:jc w:val="center"/>
            <w:rPr>
              <w:rFonts w:hAnsi="바탕체"/>
              <w:szCs w:val="18"/>
            </w:rPr>
          </w:pPr>
        </w:p>
      </w:tc>
      <w:tc>
        <w:tcPr>
          <w:tcW w:w="4320" w:type="dxa"/>
          <w:vAlign w:val="center"/>
        </w:tcPr>
        <w:p w14:paraId="7D6C239B" w14:textId="77777777" w:rsidR="00236EF7" w:rsidRDefault="00236EF7" w:rsidP="007469F8">
          <w:pPr>
            <w:pStyle w:val="afd"/>
            <w:wordWrap/>
            <w:jc w:val="right"/>
          </w:pP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389EEFA3" w14:textId="77777777" w:rsidR="00236EF7" w:rsidRPr="007469F8" w:rsidRDefault="00236EF7">
          <w:pPr>
            <w:pStyle w:val="af3"/>
            <w:ind w:right="180"/>
            <w:jc w:val="right"/>
            <w:rPr>
              <w:rFonts w:hAnsi="바탕체"/>
              <w:szCs w:val="18"/>
            </w:rPr>
          </w:pPr>
        </w:p>
      </w:tc>
    </w:tr>
  </w:tbl>
  <w:p w14:paraId="1DD04C35" w14:textId="77777777" w:rsidR="00236EF7" w:rsidRPr="00F10623" w:rsidRDefault="00236EF7">
    <w:pPr>
      <w:pStyle w:val="af3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236EF7" w14:paraId="0A558A80" w14:textId="77777777">
      <w:trPr>
        <w:trHeight w:val="429"/>
      </w:trPr>
      <w:tc>
        <w:tcPr>
          <w:tcW w:w="4200" w:type="dxa"/>
          <w:vAlign w:val="center"/>
        </w:tcPr>
        <w:p w14:paraId="6721C55D" w14:textId="77777777" w:rsidR="00236EF7" w:rsidRPr="0053220F" w:rsidRDefault="00236EF7">
          <w:pPr>
            <w:pStyle w:val="af3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 w14:paraId="159D6A10" w14:textId="77777777" w:rsidR="00236EF7" w:rsidRDefault="00236EF7">
          <w:pPr>
            <w:pStyle w:val="af3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rFonts w:hAnsi="바탕체"/>
              <w:szCs w:val="18"/>
            </w:rPr>
            <w:fldChar w:fldCharType="begin"/>
          </w:r>
          <w:r>
            <w:rPr>
              <w:rFonts w:hAnsi="바탕체"/>
              <w:szCs w:val="18"/>
            </w:rPr>
            <w:instrText xml:space="preserve"> PAGE </w:instrText>
          </w:r>
          <w:r>
            <w:rPr>
              <w:rFonts w:hAnsi="바탕체"/>
              <w:szCs w:val="18"/>
            </w:rPr>
            <w:fldChar w:fldCharType="separate"/>
          </w:r>
          <w:r w:rsidR="004A338A">
            <w:rPr>
              <w:rFonts w:hAnsi="바탕체"/>
              <w:noProof/>
              <w:szCs w:val="18"/>
            </w:rPr>
            <w:t>73</w:t>
          </w:r>
          <w:r>
            <w:rPr>
              <w:rFonts w:hAnsi="바탕체"/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 w14:paraId="52FAA328" w14:textId="77777777" w:rsidR="00236EF7" w:rsidRDefault="00236EF7" w:rsidP="007469F8">
          <w:pPr>
            <w:pStyle w:val="afd"/>
            <w:wordWrap/>
            <w:jc w:val="right"/>
          </w:pPr>
          <w:r>
            <w:rPr>
              <w:rFonts w:hAnsi="바탕체" w:hint="eastAsia"/>
              <w:szCs w:val="18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 w14:paraId="745209F9" w14:textId="77777777" w:rsidR="00236EF7" w:rsidRPr="007469F8" w:rsidRDefault="00236EF7" w:rsidP="000666FC">
          <w:pPr>
            <w:pStyle w:val="af3"/>
            <w:jc w:val="right"/>
            <w:rPr>
              <w:rFonts w:hAnsi="바탕체"/>
              <w:szCs w:val="18"/>
            </w:rPr>
          </w:pPr>
        </w:p>
      </w:tc>
    </w:tr>
  </w:tbl>
  <w:p w14:paraId="0EAEF97D" w14:textId="77777777" w:rsidR="00236EF7" w:rsidRPr="00F10623" w:rsidRDefault="00236EF7">
    <w:pPr>
      <w:pStyle w:val="af3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11C842" w14:textId="77777777" w:rsidR="00EA2EB2" w:rsidRDefault="00EA2EB2">
      <w:r>
        <w:separator/>
      </w:r>
    </w:p>
  </w:footnote>
  <w:footnote w:type="continuationSeparator" w:id="0">
    <w:p w14:paraId="441B5721" w14:textId="77777777" w:rsidR="00EA2EB2" w:rsidRDefault="00EA2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A4372A" w14:textId="77777777" w:rsidR="00236EF7" w:rsidRDefault="00236E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236EF7" w14:paraId="4353617B" w14:textId="77777777" w:rsidTr="00B77B9A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6EE74FFA" w14:textId="77777777" w:rsidR="00236EF7" w:rsidRPr="001B2DCB" w:rsidRDefault="00236EF7" w:rsidP="00356868">
          <w:pPr>
            <w:pStyle w:val="af0"/>
            <w:ind w:left="140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3AF4259A" w14:textId="77777777" w:rsidR="00236EF7" w:rsidRPr="001B2DCB" w:rsidRDefault="00236EF7" w:rsidP="002D2C57">
          <w:pPr>
            <w:pStyle w:val="af0"/>
            <w:ind w:leftChars="-238" w:left="-524" w:rightChars="10" w:right="22"/>
            <w:jc w:val="right"/>
            <w:rPr>
              <w:rFonts w:asciiTheme="minorHAnsi" w:eastAsiaTheme="minorHAnsi" w:hAnsiTheme="minorHAnsi"/>
              <w:b/>
              <w:sz w:val="20"/>
            </w:rPr>
          </w:pPr>
          <w:r w:rsidRPr="001B2DCB">
            <w:rPr>
              <w:rFonts w:asciiTheme="minorHAnsi" w:eastAsiaTheme="minorHAnsi" w:hAnsiTheme="minorHAnsi" w:hint="eastAsia"/>
              <w:sz w:val="20"/>
            </w:rPr>
            <w:t>Open API 연계 가이드</w:t>
          </w:r>
        </w:p>
      </w:tc>
    </w:tr>
  </w:tbl>
  <w:p w14:paraId="70CF9208" w14:textId="77777777" w:rsidR="00236EF7" w:rsidRPr="00843D3C" w:rsidRDefault="00236EF7">
    <w:pPr>
      <w:pStyle w:val="af0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6C7D3" w14:textId="77777777" w:rsidR="00236EF7" w:rsidRDefault="00236EF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19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379"/>
      <w:gridCol w:w="3240"/>
    </w:tblGrid>
    <w:tr w:rsidR="00236EF7" w14:paraId="2E5F18B7" w14:textId="77777777" w:rsidTr="00356868">
      <w:trPr>
        <w:trHeight w:val="324"/>
      </w:trPr>
      <w:tc>
        <w:tcPr>
          <w:tcW w:w="6379" w:type="dxa"/>
          <w:tcBorders>
            <w:bottom w:val="thickThinSmallGap" w:sz="18" w:space="0" w:color="auto"/>
          </w:tcBorders>
        </w:tcPr>
        <w:p w14:paraId="4067CFFE" w14:textId="77777777" w:rsidR="00236EF7" w:rsidRPr="004433DE" w:rsidRDefault="00236EF7" w:rsidP="00356868">
          <w:pPr>
            <w:pStyle w:val="af0"/>
            <w:ind w:leftChars="-6" w:left="127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 w14:paraId="69A30762" w14:textId="77777777" w:rsidR="00236EF7" w:rsidRPr="004433DE" w:rsidRDefault="00236EF7" w:rsidP="00295389">
          <w:pPr>
            <w:pStyle w:val="af0"/>
            <w:ind w:leftChars="-238" w:left="-524" w:rightChars="10" w:right="22"/>
            <w:jc w:val="right"/>
            <w:rPr>
              <w:rFonts w:asciiTheme="majorHAnsi" w:eastAsiaTheme="majorHAnsi" w:hAnsiTheme="majorHAnsi"/>
              <w:b/>
            </w:rPr>
          </w:pPr>
          <w:r w:rsidRPr="004433DE">
            <w:rPr>
              <w:rFonts w:asciiTheme="majorHAnsi" w:eastAsiaTheme="majorHAnsi" w:hAnsiTheme="majorHAnsi" w:hint="eastAsia"/>
            </w:rPr>
            <w:t xml:space="preserve">OPEN API </w:t>
          </w:r>
          <w:r>
            <w:rPr>
              <w:rFonts w:asciiTheme="majorHAnsi" w:eastAsiaTheme="majorHAnsi" w:hAnsiTheme="majorHAnsi" w:hint="eastAsia"/>
            </w:rPr>
            <w:t xml:space="preserve">연계 </w:t>
          </w:r>
          <w:r w:rsidRPr="004433DE">
            <w:rPr>
              <w:rFonts w:asciiTheme="majorHAnsi" w:eastAsiaTheme="majorHAnsi" w:hAnsiTheme="majorHAnsi" w:hint="eastAsia"/>
            </w:rPr>
            <w:t>가이드</w:t>
          </w:r>
        </w:p>
      </w:tc>
    </w:tr>
  </w:tbl>
  <w:p w14:paraId="1143DD5B" w14:textId="77777777" w:rsidR="00236EF7" w:rsidRPr="00843D3C" w:rsidRDefault="00236EF7">
    <w:pPr>
      <w:pStyle w:val="af0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3712013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3828" w:firstLine="0"/>
      </w:pPr>
      <w:rPr>
        <w:rFonts w:asciiTheme="majorHAnsi" w:eastAsiaTheme="majorHAnsi" w:hAnsiTheme="majorHAnsi" w:hint="eastAsia"/>
        <w:b/>
        <w:sz w:val="26"/>
        <w:szCs w:val="26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000000F"/>
    <w:multiLevelType w:val="singleLevel"/>
    <w:tmpl w:val="0000000F"/>
    <w:name w:val="WW8Num22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C1111A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" w15:restartNumberingAfterBreak="0">
    <w:nsid w:val="01333A70"/>
    <w:multiLevelType w:val="hybridMultilevel"/>
    <w:tmpl w:val="AB988BC0"/>
    <w:lvl w:ilvl="0" w:tplc="10D4E3F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18A372F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41D6BBE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" w15:restartNumberingAfterBreak="0">
    <w:nsid w:val="092C0807"/>
    <w:multiLevelType w:val="hybridMultilevel"/>
    <w:tmpl w:val="4608F4DC"/>
    <w:lvl w:ilvl="0" w:tplc="8F8C8454">
      <w:start w:val="4"/>
      <w:numFmt w:val="decimalEnclosedCircle"/>
      <w:lvlText w:val="%1"/>
      <w:lvlJc w:val="left"/>
      <w:pPr>
        <w:ind w:left="760" w:hanging="360"/>
      </w:pPr>
      <w:rPr>
        <w:rFonts w:asciiTheme="majorHAnsi" w:eastAsia="바탕" w:hAnsiTheme="majorHAnsi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986024A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9" w15:restartNumberingAfterBreak="0">
    <w:nsid w:val="0E284D26"/>
    <w:multiLevelType w:val="hybridMultilevel"/>
    <w:tmpl w:val="DFA20962"/>
    <w:lvl w:ilvl="0" w:tplc="44E0B6B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10" w15:restartNumberingAfterBreak="0">
    <w:nsid w:val="140D7C33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1" w15:restartNumberingAfterBreak="0">
    <w:nsid w:val="172C3A07"/>
    <w:multiLevelType w:val="hybridMultilevel"/>
    <w:tmpl w:val="B3429516"/>
    <w:lvl w:ilvl="0" w:tplc="2452DD4C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3" w15:restartNumberingAfterBreak="0">
    <w:nsid w:val="19F219F7"/>
    <w:multiLevelType w:val="hybridMultilevel"/>
    <w:tmpl w:val="86B68E4E"/>
    <w:lvl w:ilvl="0" w:tplc="50A4301E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C8D0F08"/>
    <w:multiLevelType w:val="hybridMultilevel"/>
    <w:tmpl w:val="8CD06C0C"/>
    <w:lvl w:ilvl="0" w:tplc="01EC2E28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E5B2E07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17" w15:restartNumberingAfterBreak="0">
    <w:nsid w:val="214624E3"/>
    <w:multiLevelType w:val="hybridMultilevel"/>
    <w:tmpl w:val="C248F5BA"/>
    <w:lvl w:ilvl="0" w:tplc="E1C4C9B8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18E7350"/>
    <w:multiLevelType w:val="hybridMultilevel"/>
    <w:tmpl w:val="B420A2DE"/>
    <w:lvl w:ilvl="0" w:tplc="5136D400">
      <w:start w:val="1"/>
      <w:numFmt w:val="ganada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9" w15:restartNumberingAfterBreak="0">
    <w:nsid w:val="225B3D21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0" w15:restartNumberingAfterBreak="0">
    <w:nsid w:val="23AE71D6"/>
    <w:multiLevelType w:val="hybridMultilevel"/>
    <w:tmpl w:val="F36283B2"/>
    <w:lvl w:ilvl="0" w:tplc="A28433B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4516772"/>
    <w:multiLevelType w:val="hybridMultilevel"/>
    <w:tmpl w:val="C9984638"/>
    <w:lvl w:ilvl="0" w:tplc="57A6D45E">
      <w:start w:val="1"/>
      <w:numFmt w:val="decimalEnclosedCircle"/>
      <w:lvlText w:val="%1"/>
      <w:lvlJc w:val="left"/>
      <w:pPr>
        <w:ind w:left="1385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4CF61F2"/>
    <w:multiLevelType w:val="hybridMultilevel"/>
    <w:tmpl w:val="98C09318"/>
    <w:lvl w:ilvl="0" w:tplc="92C05668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23" w15:restartNumberingAfterBreak="0">
    <w:nsid w:val="24DD5EAA"/>
    <w:multiLevelType w:val="hybridMultilevel"/>
    <w:tmpl w:val="CEE26424"/>
    <w:lvl w:ilvl="0" w:tplc="4364DFFC">
      <w:start w:val="4"/>
      <w:numFmt w:val="decimalEnclosedCircle"/>
      <w:lvlText w:val="%1"/>
      <w:lvlJc w:val="left"/>
      <w:pPr>
        <w:ind w:left="760" w:hanging="360"/>
      </w:pPr>
      <w:rPr>
        <w:rFonts w:asciiTheme="majorHAnsi" w:eastAsia="바탕" w:hAnsiTheme="majorHAnsi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5B84A17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61E0B75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6" w15:restartNumberingAfterBreak="0">
    <w:nsid w:val="26942D72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27" w15:restartNumberingAfterBreak="0">
    <w:nsid w:val="2714641B"/>
    <w:multiLevelType w:val="hybridMultilevel"/>
    <w:tmpl w:val="0720CB6A"/>
    <w:lvl w:ilvl="0" w:tplc="45426FD6">
      <w:numFmt w:val="bullet"/>
      <w:lvlText w:val=""/>
      <w:lvlJc w:val="left"/>
      <w:pPr>
        <w:ind w:left="112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29ED33B1"/>
    <w:multiLevelType w:val="hybridMultilevel"/>
    <w:tmpl w:val="4E22E58C"/>
    <w:lvl w:ilvl="0" w:tplc="04090011">
      <w:start w:val="1"/>
      <w:numFmt w:val="decimalEnclosedCircle"/>
      <w:lvlText w:val="%1"/>
      <w:lvlJc w:val="left"/>
      <w:pPr>
        <w:ind w:left="1785" w:hanging="400"/>
      </w:p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29" w15:restartNumberingAfterBreak="0">
    <w:nsid w:val="2B8721F3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30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1" w15:restartNumberingAfterBreak="0">
    <w:nsid w:val="2C4F7D92"/>
    <w:multiLevelType w:val="hybridMultilevel"/>
    <w:tmpl w:val="53D8D72E"/>
    <w:lvl w:ilvl="0" w:tplc="1D0CAF2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2CC11A02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2DD2093D"/>
    <w:multiLevelType w:val="hybridMultilevel"/>
    <w:tmpl w:val="103E5C06"/>
    <w:lvl w:ilvl="0" w:tplc="73CE2CE2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575" w:hanging="400"/>
      </w:pPr>
    </w:lvl>
    <w:lvl w:ilvl="2" w:tplc="0409001B" w:tentative="1">
      <w:start w:val="1"/>
      <w:numFmt w:val="lowerRoman"/>
      <w:lvlText w:val="%3."/>
      <w:lvlJc w:val="right"/>
      <w:pPr>
        <w:ind w:left="975" w:hanging="400"/>
      </w:pPr>
    </w:lvl>
    <w:lvl w:ilvl="3" w:tplc="0409000F" w:tentative="1">
      <w:start w:val="1"/>
      <w:numFmt w:val="decimal"/>
      <w:lvlText w:val="%4."/>
      <w:lvlJc w:val="left"/>
      <w:pPr>
        <w:ind w:left="1375" w:hanging="400"/>
      </w:pPr>
    </w:lvl>
    <w:lvl w:ilvl="4" w:tplc="04090019" w:tentative="1">
      <w:start w:val="1"/>
      <w:numFmt w:val="upperLetter"/>
      <w:lvlText w:val="%5."/>
      <w:lvlJc w:val="left"/>
      <w:pPr>
        <w:ind w:left="1775" w:hanging="400"/>
      </w:pPr>
    </w:lvl>
    <w:lvl w:ilvl="5" w:tplc="0409001B" w:tentative="1">
      <w:start w:val="1"/>
      <w:numFmt w:val="lowerRoman"/>
      <w:lvlText w:val="%6."/>
      <w:lvlJc w:val="right"/>
      <w:pPr>
        <w:ind w:left="2175" w:hanging="400"/>
      </w:pPr>
    </w:lvl>
    <w:lvl w:ilvl="6" w:tplc="0409000F" w:tentative="1">
      <w:start w:val="1"/>
      <w:numFmt w:val="decimal"/>
      <w:lvlText w:val="%7."/>
      <w:lvlJc w:val="left"/>
      <w:pPr>
        <w:ind w:left="2575" w:hanging="400"/>
      </w:pPr>
    </w:lvl>
    <w:lvl w:ilvl="7" w:tplc="04090019" w:tentative="1">
      <w:start w:val="1"/>
      <w:numFmt w:val="upperLetter"/>
      <w:lvlText w:val="%8."/>
      <w:lvlJc w:val="left"/>
      <w:pPr>
        <w:ind w:left="2975" w:hanging="400"/>
      </w:pPr>
    </w:lvl>
    <w:lvl w:ilvl="8" w:tplc="0409001B" w:tentative="1">
      <w:start w:val="1"/>
      <w:numFmt w:val="lowerRoman"/>
      <w:lvlText w:val="%9."/>
      <w:lvlJc w:val="right"/>
      <w:pPr>
        <w:ind w:left="3375" w:hanging="400"/>
      </w:pPr>
    </w:lvl>
  </w:abstractNum>
  <w:abstractNum w:abstractNumId="34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2EE245D6"/>
    <w:multiLevelType w:val="hybridMultilevel"/>
    <w:tmpl w:val="AB322E54"/>
    <w:lvl w:ilvl="0" w:tplc="784089FE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08C3483"/>
    <w:multiLevelType w:val="hybridMultilevel"/>
    <w:tmpl w:val="63DECE9E"/>
    <w:lvl w:ilvl="0" w:tplc="6032F05A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39" w15:restartNumberingAfterBreak="0">
    <w:nsid w:val="340D15FD"/>
    <w:multiLevelType w:val="hybridMultilevel"/>
    <w:tmpl w:val="A4B4264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1" w15:restartNumberingAfterBreak="0">
    <w:nsid w:val="353278D5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2" w15:restartNumberingAfterBreak="0">
    <w:nsid w:val="38665252"/>
    <w:multiLevelType w:val="hybridMultilevel"/>
    <w:tmpl w:val="A6DE30C8"/>
    <w:lvl w:ilvl="0" w:tplc="BB9A9BBE">
      <w:start w:val="1"/>
      <w:numFmt w:val="decimalEnclosedCircle"/>
      <w:lvlText w:val="%1"/>
      <w:lvlJc w:val="left"/>
      <w:pPr>
        <w:ind w:left="785" w:hanging="360"/>
      </w:pPr>
      <w:rPr>
        <w:rFonts w:asciiTheme="majorHAnsi" w:eastAsia="바탕" w:hAnsiTheme="majorHAnsi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3B474013"/>
    <w:multiLevelType w:val="hybridMultilevel"/>
    <w:tmpl w:val="A7B8B3C8"/>
    <w:lvl w:ilvl="0" w:tplc="5988287C">
      <w:start w:val="1"/>
      <w:numFmt w:val="decimalEnclosedCircle"/>
      <w:lvlText w:val="%1"/>
      <w:lvlJc w:val="left"/>
      <w:pPr>
        <w:ind w:left="785" w:hanging="360"/>
      </w:pPr>
      <w:rPr>
        <w:rFonts w:asciiTheme="majorHAnsi" w:eastAsia="바탕" w:hAnsiTheme="majorHAnsi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3C3F780E"/>
    <w:multiLevelType w:val="hybridMultilevel"/>
    <w:tmpl w:val="FD66E152"/>
    <w:lvl w:ilvl="0" w:tplc="AA88ADF0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E5B6C50"/>
    <w:multiLevelType w:val="hybridMultilevel"/>
    <w:tmpl w:val="644E8EB6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6" w15:restartNumberingAfterBreak="0">
    <w:nsid w:val="42E80BDF"/>
    <w:multiLevelType w:val="hybridMultilevel"/>
    <w:tmpl w:val="C528085E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47" w15:restartNumberingAfterBreak="0">
    <w:nsid w:val="482B6DD5"/>
    <w:multiLevelType w:val="hybridMultilevel"/>
    <w:tmpl w:val="B3FC6540"/>
    <w:lvl w:ilvl="0" w:tplc="2898B52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8" w15:restartNumberingAfterBreak="0">
    <w:nsid w:val="494D5115"/>
    <w:multiLevelType w:val="hybridMultilevel"/>
    <w:tmpl w:val="AD3AFD14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A4D4187"/>
    <w:multiLevelType w:val="hybridMultilevel"/>
    <w:tmpl w:val="AD7E54D8"/>
    <w:lvl w:ilvl="0" w:tplc="1D803B8A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0" w15:restartNumberingAfterBreak="0">
    <w:nsid w:val="4B287FD1"/>
    <w:multiLevelType w:val="hybridMultilevel"/>
    <w:tmpl w:val="F948F686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2" w15:restartNumberingAfterBreak="0">
    <w:nsid w:val="50884804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3" w15:restartNumberingAfterBreak="0">
    <w:nsid w:val="50DF34F5"/>
    <w:multiLevelType w:val="hybridMultilevel"/>
    <w:tmpl w:val="71204AD8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51E74CCD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55" w15:restartNumberingAfterBreak="0">
    <w:nsid w:val="52750D57"/>
    <w:multiLevelType w:val="hybridMultilevel"/>
    <w:tmpl w:val="6EB6D6CC"/>
    <w:lvl w:ilvl="0" w:tplc="9D4E3A78">
      <w:start w:val="1"/>
      <w:numFmt w:val="decimalEnclosedCircle"/>
      <w:lvlText w:val="%1"/>
      <w:lvlJc w:val="left"/>
      <w:pPr>
        <w:ind w:left="12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85" w:hanging="400"/>
      </w:pPr>
    </w:lvl>
    <w:lvl w:ilvl="2" w:tplc="0409001B" w:tentative="1">
      <w:start w:val="1"/>
      <w:numFmt w:val="lowerRoman"/>
      <w:lvlText w:val="%3."/>
      <w:lvlJc w:val="right"/>
      <w:pPr>
        <w:ind w:left="2585" w:hanging="400"/>
      </w:pPr>
    </w:lvl>
    <w:lvl w:ilvl="3" w:tplc="0409000F" w:tentative="1">
      <w:start w:val="1"/>
      <w:numFmt w:val="decimal"/>
      <w:lvlText w:val="%4."/>
      <w:lvlJc w:val="left"/>
      <w:pPr>
        <w:ind w:left="2985" w:hanging="400"/>
      </w:pPr>
    </w:lvl>
    <w:lvl w:ilvl="4" w:tplc="04090019" w:tentative="1">
      <w:start w:val="1"/>
      <w:numFmt w:val="upperLetter"/>
      <w:lvlText w:val="%5."/>
      <w:lvlJc w:val="left"/>
      <w:pPr>
        <w:ind w:left="3385" w:hanging="400"/>
      </w:pPr>
    </w:lvl>
    <w:lvl w:ilvl="5" w:tplc="0409001B" w:tentative="1">
      <w:start w:val="1"/>
      <w:numFmt w:val="lowerRoman"/>
      <w:lvlText w:val="%6."/>
      <w:lvlJc w:val="right"/>
      <w:pPr>
        <w:ind w:left="3785" w:hanging="400"/>
      </w:pPr>
    </w:lvl>
    <w:lvl w:ilvl="6" w:tplc="0409000F" w:tentative="1">
      <w:start w:val="1"/>
      <w:numFmt w:val="decimal"/>
      <w:lvlText w:val="%7."/>
      <w:lvlJc w:val="left"/>
      <w:pPr>
        <w:ind w:left="4185" w:hanging="400"/>
      </w:pPr>
    </w:lvl>
    <w:lvl w:ilvl="7" w:tplc="04090019" w:tentative="1">
      <w:start w:val="1"/>
      <w:numFmt w:val="upperLetter"/>
      <w:lvlText w:val="%8."/>
      <w:lvlJc w:val="left"/>
      <w:pPr>
        <w:ind w:left="4585" w:hanging="400"/>
      </w:pPr>
    </w:lvl>
    <w:lvl w:ilvl="8" w:tplc="0409001B" w:tentative="1">
      <w:start w:val="1"/>
      <w:numFmt w:val="lowerRoman"/>
      <w:lvlText w:val="%9."/>
      <w:lvlJc w:val="right"/>
      <w:pPr>
        <w:ind w:left="4985" w:hanging="400"/>
      </w:pPr>
    </w:lvl>
  </w:abstractNum>
  <w:abstractNum w:abstractNumId="56" w15:restartNumberingAfterBreak="0">
    <w:nsid w:val="52A66C2E"/>
    <w:multiLevelType w:val="hybridMultilevel"/>
    <w:tmpl w:val="B8E0E072"/>
    <w:lvl w:ilvl="0" w:tplc="112C17C6">
      <w:start w:val="1"/>
      <w:numFmt w:val="decimalEnclosedCircle"/>
      <w:lvlText w:val="%1"/>
      <w:lvlJc w:val="left"/>
      <w:pPr>
        <w:ind w:left="760" w:hanging="360"/>
      </w:pPr>
      <w:rPr>
        <w:rFonts w:asciiTheme="majorHAnsi" w:eastAsiaTheme="majorHAnsi" w:hAnsiTheme="majorHAnsi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32F7B63"/>
    <w:multiLevelType w:val="hybridMultilevel"/>
    <w:tmpl w:val="BB60CB24"/>
    <w:lvl w:ilvl="0" w:tplc="E1FAF66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4CD0E66"/>
    <w:multiLevelType w:val="hybridMultilevel"/>
    <w:tmpl w:val="3C2840DA"/>
    <w:lvl w:ilvl="0" w:tplc="AB22B914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5" w:hanging="400"/>
      </w:pPr>
    </w:lvl>
    <w:lvl w:ilvl="2" w:tplc="0409001B" w:tentative="1">
      <w:start w:val="1"/>
      <w:numFmt w:val="lowerRoman"/>
      <w:lvlText w:val="%3."/>
      <w:lvlJc w:val="right"/>
      <w:pPr>
        <w:ind w:left="575" w:hanging="400"/>
      </w:pPr>
    </w:lvl>
    <w:lvl w:ilvl="3" w:tplc="0409000F" w:tentative="1">
      <w:start w:val="1"/>
      <w:numFmt w:val="decimal"/>
      <w:lvlText w:val="%4."/>
      <w:lvlJc w:val="left"/>
      <w:pPr>
        <w:ind w:left="975" w:hanging="400"/>
      </w:pPr>
    </w:lvl>
    <w:lvl w:ilvl="4" w:tplc="04090019" w:tentative="1">
      <w:start w:val="1"/>
      <w:numFmt w:val="upperLetter"/>
      <w:lvlText w:val="%5."/>
      <w:lvlJc w:val="left"/>
      <w:pPr>
        <w:ind w:left="1375" w:hanging="400"/>
      </w:pPr>
    </w:lvl>
    <w:lvl w:ilvl="5" w:tplc="0409001B" w:tentative="1">
      <w:start w:val="1"/>
      <w:numFmt w:val="lowerRoman"/>
      <w:lvlText w:val="%6."/>
      <w:lvlJc w:val="right"/>
      <w:pPr>
        <w:ind w:left="1775" w:hanging="400"/>
      </w:pPr>
    </w:lvl>
    <w:lvl w:ilvl="6" w:tplc="0409000F" w:tentative="1">
      <w:start w:val="1"/>
      <w:numFmt w:val="decimal"/>
      <w:lvlText w:val="%7."/>
      <w:lvlJc w:val="left"/>
      <w:pPr>
        <w:ind w:left="2175" w:hanging="400"/>
      </w:pPr>
    </w:lvl>
    <w:lvl w:ilvl="7" w:tplc="04090019" w:tentative="1">
      <w:start w:val="1"/>
      <w:numFmt w:val="upperLetter"/>
      <w:lvlText w:val="%8."/>
      <w:lvlJc w:val="left"/>
      <w:pPr>
        <w:ind w:left="2575" w:hanging="400"/>
      </w:pPr>
    </w:lvl>
    <w:lvl w:ilvl="8" w:tplc="0409001B" w:tentative="1">
      <w:start w:val="1"/>
      <w:numFmt w:val="lowerRoman"/>
      <w:lvlText w:val="%9."/>
      <w:lvlJc w:val="right"/>
      <w:pPr>
        <w:ind w:left="2975" w:hanging="400"/>
      </w:pPr>
    </w:lvl>
  </w:abstractNum>
  <w:abstractNum w:abstractNumId="59" w15:restartNumberingAfterBreak="0">
    <w:nsid w:val="598F0424"/>
    <w:multiLevelType w:val="hybridMultilevel"/>
    <w:tmpl w:val="EBFE24C2"/>
    <w:lvl w:ilvl="0" w:tplc="13AE48B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9F007EA"/>
    <w:multiLevelType w:val="hybridMultilevel"/>
    <w:tmpl w:val="960261D8"/>
    <w:lvl w:ilvl="0" w:tplc="7194C1E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5B31436A"/>
    <w:multiLevelType w:val="hybridMultilevel"/>
    <w:tmpl w:val="F2427628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1DD2810"/>
    <w:multiLevelType w:val="hybridMultilevel"/>
    <w:tmpl w:val="6C2EAF9E"/>
    <w:lvl w:ilvl="0" w:tplc="62D85F62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CAB2AE5"/>
    <w:multiLevelType w:val="hybridMultilevel"/>
    <w:tmpl w:val="82600186"/>
    <w:lvl w:ilvl="0" w:tplc="6890D96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F113A2A"/>
    <w:multiLevelType w:val="multilevel"/>
    <w:tmpl w:val="3B1AB4F8"/>
    <w:lvl w:ilvl="0">
      <w:start w:val="1"/>
      <w:numFmt w:val="upperRoman"/>
      <w:pStyle w:val="1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65" w15:restartNumberingAfterBreak="0">
    <w:nsid w:val="705D5F42"/>
    <w:multiLevelType w:val="hybridMultilevel"/>
    <w:tmpl w:val="0082F56A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6" w15:restartNumberingAfterBreak="0">
    <w:nsid w:val="70F71451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7" w15:restartNumberingAfterBreak="0">
    <w:nsid w:val="71922EE2"/>
    <w:multiLevelType w:val="hybridMultilevel"/>
    <w:tmpl w:val="C8EC8788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68" w15:restartNumberingAfterBreak="0">
    <w:nsid w:val="75B90622"/>
    <w:multiLevelType w:val="hybridMultilevel"/>
    <w:tmpl w:val="E1ECBB0A"/>
    <w:lvl w:ilvl="0" w:tplc="FB98A78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68B77A8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0" w15:restartNumberingAfterBreak="0">
    <w:nsid w:val="78150BCB"/>
    <w:multiLevelType w:val="hybridMultilevel"/>
    <w:tmpl w:val="671292D4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785" w:hanging="400"/>
      </w:pPr>
    </w:lvl>
    <w:lvl w:ilvl="2" w:tplc="0409001B" w:tentative="1">
      <w:start w:val="1"/>
      <w:numFmt w:val="lowerRoman"/>
      <w:lvlText w:val="%3."/>
      <w:lvlJc w:val="right"/>
      <w:pPr>
        <w:ind w:left="2185" w:hanging="400"/>
      </w:pPr>
    </w:lvl>
    <w:lvl w:ilvl="3" w:tplc="0409000F" w:tentative="1">
      <w:start w:val="1"/>
      <w:numFmt w:val="decimal"/>
      <w:lvlText w:val="%4."/>
      <w:lvlJc w:val="left"/>
      <w:pPr>
        <w:ind w:left="2585" w:hanging="400"/>
      </w:pPr>
    </w:lvl>
    <w:lvl w:ilvl="4" w:tplc="04090019" w:tentative="1">
      <w:start w:val="1"/>
      <w:numFmt w:val="upperLetter"/>
      <w:lvlText w:val="%5."/>
      <w:lvlJc w:val="left"/>
      <w:pPr>
        <w:ind w:left="2985" w:hanging="400"/>
      </w:pPr>
    </w:lvl>
    <w:lvl w:ilvl="5" w:tplc="0409001B" w:tentative="1">
      <w:start w:val="1"/>
      <w:numFmt w:val="lowerRoman"/>
      <w:lvlText w:val="%6."/>
      <w:lvlJc w:val="right"/>
      <w:pPr>
        <w:ind w:left="3385" w:hanging="400"/>
      </w:pPr>
    </w:lvl>
    <w:lvl w:ilvl="6" w:tplc="0409000F" w:tentative="1">
      <w:start w:val="1"/>
      <w:numFmt w:val="decimal"/>
      <w:lvlText w:val="%7."/>
      <w:lvlJc w:val="left"/>
      <w:pPr>
        <w:ind w:left="3785" w:hanging="400"/>
      </w:pPr>
    </w:lvl>
    <w:lvl w:ilvl="7" w:tplc="04090019" w:tentative="1">
      <w:start w:val="1"/>
      <w:numFmt w:val="upperLetter"/>
      <w:lvlText w:val="%8."/>
      <w:lvlJc w:val="left"/>
      <w:pPr>
        <w:ind w:left="4185" w:hanging="400"/>
      </w:pPr>
    </w:lvl>
    <w:lvl w:ilvl="8" w:tplc="0409001B" w:tentative="1">
      <w:start w:val="1"/>
      <w:numFmt w:val="lowerRoman"/>
      <w:lvlText w:val="%9."/>
      <w:lvlJc w:val="right"/>
      <w:pPr>
        <w:ind w:left="4585" w:hanging="400"/>
      </w:pPr>
    </w:lvl>
  </w:abstractNum>
  <w:abstractNum w:abstractNumId="71" w15:restartNumberingAfterBreak="0">
    <w:nsid w:val="7D073A2D"/>
    <w:multiLevelType w:val="hybridMultilevel"/>
    <w:tmpl w:val="2EF4D5B6"/>
    <w:lvl w:ilvl="0" w:tplc="8B66648E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64"/>
  </w:num>
  <w:num w:numId="3">
    <w:abstractNumId w:val="51"/>
  </w:num>
  <w:num w:numId="4">
    <w:abstractNumId w:val="40"/>
  </w:num>
  <w:num w:numId="5">
    <w:abstractNumId w:val="5"/>
  </w:num>
  <w:num w:numId="6">
    <w:abstractNumId w:val="38"/>
  </w:num>
  <w:num w:numId="7">
    <w:abstractNumId w:val="37"/>
  </w:num>
  <w:num w:numId="8">
    <w:abstractNumId w:val="12"/>
  </w:num>
  <w:num w:numId="9">
    <w:abstractNumId w:val="14"/>
  </w:num>
  <w:num w:numId="10">
    <w:abstractNumId w:val="34"/>
  </w:num>
  <w:num w:numId="11">
    <w:abstractNumId w:val="30"/>
  </w:num>
  <w:num w:numId="12">
    <w:abstractNumId w:val="3"/>
  </w:num>
  <w:num w:numId="13">
    <w:abstractNumId w:val="18"/>
  </w:num>
  <w:num w:numId="14">
    <w:abstractNumId w:val="10"/>
  </w:num>
  <w:num w:numId="15">
    <w:abstractNumId w:val="21"/>
  </w:num>
  <w:num w:numId="16">
    <w:abstractNumId w:val="17"/>
  </w:num>
  <w:num w:numId="17">
    <w:abstractNumId w:val="71"/>
  </w:num>
  <w:num w:numId="18">
    <w:abstractNumId w:val="62"/>
  </w:num>
  <w:num w:numId="19">
    <w:abstractNumId w:val="48"/>
  </w:num>
  <w:num w:numId="20">
    <w:abstractNumId w:val="61"/>
  </w:num>
  <w:num w:numId="21">
    <w:abstractNumId w:val="9"/>
  </w:num>
  <w:num w:numId="22">
    <w:abstractNumId w:val="63"/>
  </w:num>
  <w:num w:numId="23">
    <w:abstractNumId w:val="44"/>
  </w:num>
  <w:num w:numId="24">
    <w:abstractNumId w:val="60"/>
  </w:num>
  <w:num w:numId="25">
    <w:abstractNumId w:val="11"/>
  </w:num>
  <w:num w:numId="26">
    <w:abstractNumId w:val="59"/>
  </w:num>
  <w:num w:numId="27">
    <w:abstractNumId w:val="36"/>
  </w:num>
  <w:num w:numId="28">
    <w:abstractNumId w:val="68"/>
  </w:num>
  <w:num w:numId="29">
    <w:abstractNumId w:val="15"/>
  </w:num>
  <w:num w:numId="30">
    <w:abstractNumId w:val="20"/>
  </w:num>
  <w:num w:numId="31">
    <w:abstractNumId w:val="57"/>
  </w:num>
  <w:num w:numId="32">
    <w:abstractNumId w:val="31"/>
  </w:num>
  <w:num w:numId="33">
    <w:abstractNumId w:val="39"/>
  </w:num>
  <w:num w:numId="34">
    <w:abstractNumId w:val="13"/>
  </w:num>
  <w:num w:numId="35">
    <w:abstractNumId w:val="33"/>
  </w:num>
  <w:num w:numId="36">
    <w:abstractNumId w:val="32"/>
  </w:num>
  <w:num w:numId="37">
    <w:abstractNumId w:val="35"/>
  </w:num>
  <w:num w:numId="38">
    <w:abstractNumId w:val="24"/>
  </w:num>
  <w:num w:numId="39">
    <w:abstractNumId w:val="27"/>
  </w:num>
  <w:num w:numId="40">
    <w:abstractNumId w:val="47"/>
  </w:num>
  <w:num w:numId="41">
    <w:abstractNumId w:val="25"/>
  </w:num>
  <w:num w:numId="42">
    <w:abstractNumId w:val="69"/>
  </w:num>
  <w:num w:numId="43">
    <w:abstractNumId w:val="28"/>
  </w:num>
  <w:num w:numId="44">
    <w:abstractNumId w:val="49"/>
  </w:num>
  <w:num w:numId="45">
    <w:abstractNumId w:val="58"/>
  </w:num>
  <w:num w:numId="46">
    <w:abstractNumId w:val="22"/>
  </w:num>
  <w:num w:numId="47">
    <w:abstractNumId w:val="8"/>
  </w:num>
  <w:num w:numId="48">
    <w:abstractNumId w:val="29"/>
  </w:num>
  <w:num w:numId="49">
    <w:abstractNumId w:val="53"/>
  </w:num>
  <w:num w:numId="50">
    <w:abstractNumId w:val="50"/>
  </w:num>
  <w:num w:numId="51">
    <w:abstractNumId w:val="70"/>
  </w:num>
  <w:num w:numId="52">
    <w:abstractNumId w:val="52"/>
  </w:num>
  <w:num w:numId="53">
    <w:abstractNumId w:val="54"/>
  </w:num>
  <w:num w:numId="54">
    <w:abstractNumId w:val="26"/>
  </w:num>
  <w:num w:numId="55">
    <w:abstractNumId w:val="65"/>
  </w:num>
  <w:num w:numId="56">
    <w:abstractNumId w:val="55"/>
  </w:num>
  <w:num w:numId="57">
    <w:abstractNumId w:val="45"/>
  </w:num>
  <w:num w:numId="58">
    <w:abstractNumId w:val="46"/>
  </w:num>
  <w:num w:numId="59">
    <w:abstractNumId w:val="2"/>
  </w:num>
  <w:num w:numId="60">
    <w:abstractNumId w:val="67"/>
  </w:num>
  <w:num w:numId="61">
    <w:abstractNumId w:val="4"/>
  </w:num>
  <w:num w:numId="62">
    <w:abstractNumId w:val="6"/>
  </w:num>
  <w:num w:numId="63">
    <w:abstractNumId w:val="16"/>
  </w:num>
  <w:num w:numId="64">
    <w:abstractNumId w:val="66"/>
  </w:num>
  <w:num w:numId="65">
    <w:abstractNumId w:val="41"/>
  </w:num>
  <w:num w:numId="66">
    <w:abstractNumId w:val="56"/>
  </w:num>
  <w:num w:numId="67">
    <w:abstractNumId w:val="42"/>
  </w:num>
  <w:num w:numId="68">
    <w:abstractNumId w:val="43"/>
  </w:num>
  <w:num w:numId="69">
    <w:abstractNumId w:val="23"/>
  </w:num>
  <w:num w:numId="70">
    <w:abstractNumId w:val="7"/>
  </w:num>
  <w:num w:numId="71">
    <w:abstractNumId w:val="1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6385" style="v-text-anchor:middle" fillcolor="#36f" stroke="f">
      <v:fill color="#36f"/>
      <v:stroke on="f"/>
      <v:shadow on="t" color="#5f5f5f"/>
      <v:textbox inset="2.48919mm,2mm,2.48919mm,1.244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552F"/>
    <w:rsid w:val="00000254"/>
    <w:rsid w:val="00000CD7"/>
    <w:rsid w:val="0000518E"/>
    <w:rsid w:val="00005CB1"/>
    <w:rsid w:val="00005E59"/>
    <w:rsid w:val="00006AF5"/>
    <w:rsid w:val="00007AD7"/>
    <w:rsid w:val="00010DF9"/>
    <w:rsid w:val="000119D1"/>
    <w:rsid w:val="00012B1C"/>
    <w:rsid w:val="00012FCE"/>
    <w:rsid w:val="00014F6E"/>
    <w:rsid w:val="00016103"/>
    <w:rsid w:val="00020323"/>
    <w:rsid w:val="00020AD7"/>
    <w:rsid w:val="0002148A"/>
    <w:rsid w:val="00021A9A"/>
    <w:rsid w:val="000233A5"/>
    <w:rsid w:val="00026FB9"/>
    <w:rsid w:val="000274FE"/>
    <w:rsid w:val="00030C60"/>
    <w:rsid w:val="0003182B"/>
    <w:rsid w:val="0003390A"/>
    <w:rsid w:val="0003617B"/>
    <w:rsid w:val="00037ADC"/>
    <w:rsid w:val="00040BB7"/>
    <w:rsid w:val="00043B8C"/>
    <w:rsid w:val="00043CF0"/>
    <w:rsid w:val="00043D9C"/>
    <w:rsid w:val="000456F4"/>
    <w:rsid w:val="00051244"/>
    <w:rsid w:val="00051656"/>
    <w:rsid w:val="00051719"/>
    <w:rsid w:val="00053068"/>
    <w:rsid w:val="00053376"/>
    <w:rsid w:val="000542F8"/>
    <w:rsid w:val="00054459"/>
    <w:rsid w:val="00054B6B"/>
    <w:rsid w:val="000554BB"/>
    <w:rsid w:val="00055DCA"/>
    <w:rsid w:val="000575D4"/>
    <w:rsid w:val="00057B1E"/>
    <w:rsid w:val="00062186"/>
    <w:rsid w:val="000624DC"/>
    <w:rsid w:val="00063D3C"/>
    <w:rsid w:val="000666FC"/>
    <w:rsid w:val="00067BCE"/>
    <w:rsid w:val="00070D4B"/>
    <w:rsid w:val="000711A2"/>
    <w:rsid w:val="00073097"/>
    <w:rsid w:val="000744DD"/>
    <w:rsid w:val="00075115"/>
    <w:rsid w:val="00075B18"/>
    <w:rsid w:val="000765CF"/>
    <w:rsid w:val="00077590"/>
    <w:rsid w:val="000778CF"/>
    <w:rsid w:val="00077C27"/>
    <w:rsid w:val="0008318D"/>
    <w:rsid w:val="0008412A"/>
    <w:rsid w:val="00086492"/>
    <w:rsid w:val="00087208"/>
    <w:rsid w:val="00090BFC"/>
    <w:rsid w:val="000921AB"/>
    <w:rsid w:val="000925BC"/>
    <w:rsid w:val="00092C73"/>
    <w:rsid w:val="0009309A"/>
    <w:rsid w:val="00094320"/>
    <w:rsid w:val="000945FA"/>
    <w:rsid w:val="00096887"/>
    <w:rsid w:val="000973EB"/>
    <w:rsid w:val="00097DBA"/>
    <w:rsid w:val="000A0E67"/>
    <w:rsid w:val="000A1079"/>
    <w:rsid w:val="000A1462"/>
    <w:rsid w:val="000A194E"/>
    <w:rsid w:val="000A1EA6"/>
    <w:rsid w:val="000A22BC"/>
    <w:rsid w:val="000A5262"/>
    <w:rsid w:val="000A6C1A"/>
    <w:rsid w:val="000A7765"/>
    <w:rsid w:val="000B0586"/>
    <w:rsid w:val="000B4919"/>
    <w:rsid w:val="000B4A1C"/>
    <w:rsid w:val="000B54B4"/>
    <w:rsid w:val="000B5A53"/>
    <w:rsid w:val="000B5BCC"/>
    <w:rsid w:val="000C1252"/>
    <w:rsid w:val="000C1DC0"/>
    <w:rsid w:val="000C2486"/>
    <w:rsid w:val="000C651C"/>
    <w:rsid w:val="000C6E9C"/>
    <w:rsid w:val="000D01D3"/>
    <w:rsid w:val="000D20B7"/>
    <w:rsid w:val="000D338C"/>
    <w:rsid w:val="000D3EBB"/>
    <w:rsid w:val="000D5B53"/>
    <w:rsid w:val="000E012B"/>
    <w:rsid w:val="000E1559"/>
    <w:rsid w:val="000E4030"/>
    <w:rsid w:val="000E407D"/>
    <w:rsid w:val="000E4D2D"/>
    <w:rsid w:val="000E55DF"/>
    <w:rsid w:val="000E5E58"/>
    <w:rsid w:val="000F0C81"/>
    <w:rsid w:val="000F1198"/>
    <w:rsid w:val="000F21BC"/>
    <w:rsid w:val="000F23D1"/>
    <w:rsid w:val="000F2E4F"/>
    <w:rsid w:val="000F3B3C"/>
    <w:rsid w:val="000F4614"/>
    <w:rsid w:val="000F51C5"/>
    <w:rsid w:val="000F787B"/>
    <w:rsid w:val="000F7939"/>
    <w:rsid w:val="0010174C"/>
    <w:rsid w:val="001074C9"/>
    <w:rsid w:val="00107BCC"/>
    <w:rsid w:val="00112A4A"/>
    <w:rsid w:val="00112FCD"/>
    <w:rsid w:val="00113509"/>
    <w:rsid w:val="0011455A"/>
    <w:rsid w:val="001171EE"/>
    <w:rsid w:val="001174BE"/>
    <w:rsid w:val="00120281"/>
    <w:rsid w:val="001218AF"/>
    <w:rsid w:val="001237E2"/>
    <w:rsid w:val="001253CA"/>
    <w:rsid w:val="00126A99"/>
    <w:rsid w:val="00127862"/>
    <w:rsid w:val="00130387"/>
    <w:rsid w:val="001307D0"/>
    <w:rsid w:val="0013205E"/>
    <w:rsid w:val="0013322E"/>
    <w:rsid w:val="0013354D"/>
    <w:rsid w:val="00134413"/>
    <w:rsid w:val="00134519"/>
    <w:rsid w:val="0013559B"/>
    <w:rsid w:val="00140805"/>
    <w:rsid w:val="00140998"/>
    <w:rsid w:val="00140E23"/>
    <w:rsid w:val="00141BDA"/>
    <w:rsid w:val="00143E8B"/>
    <w:rsid w:val="00143EF1"/>
    <w:rsid w:val="001447E8"/>
    <w:rsid w:val="00144AA4"/>
    <w:rsid w:val="0014611F"/>
    <w:rsid w:val="00150D9D"/>
    <w:rsid w:val="0015132C"/>
    <w:rsid w:val="001519BC"/>
    <w:rsid w:val="0015211F"/>
    <w:rsid w:val="00152D23"/>
    <w:rsid w:val="001557C9"/>
    <w:rsid w:val="00157F00"/>
    <w:rsid w:val="0016034D"/>
    <w:rsid w:val="00161AE3"/>
    <w:rsid w:val="001635E3"/>
    <w:rsid w:val="00164FA4"/>
    <w:rsid w:val="00165A3A"/>
    <w:rsid w:val="001668FA"/>
    <w:rsid w:val="00166B1D"/>
    <w:rsid w:val="0016716E"/>
    <w:rsid w:val="00171237"/>
    <w:rsid w:val="0017168C"/>
    <w:rsid w:val="00172D49"/>
    <w:rsid w:val="00173144"/>
    <w:rsid w:val="00173469"/>
    <w:rsid w:val="0017389E"/>
    <w:rsid w:val="001749CA"/>
    <w:rsid w:val="001756D0"/>
    <w:rsid w:val="00175865"/>
    <w:rsid w:val="0017590E"/>
    <w:rsid w:val="00175FDF"/>
    <w:rsid w:val="001769ED"/>
    <w:rsid w:val="001770F7"/>
    <w:rsid w:val="00181D2B"/>
    <w:rsid w:val="00183124"/>
    <w:rsid w:val="00184DED"/>
    <w:rsid w:val="001852B2"/>
    <w:rsid w:val="00186566"/>
    <w:rsid w:val="001910F2"/>
    <w:rsid w:val="001914F8"/>
    <w:rsid w:val="001938EE"/>
    <w:rsid w:val="00194501"/>
    <w:rsid w:val="001945B6"/>
    <w:rsid w:val="00194FBD"/>
    <w:rsid w:val="001952FE"/>
    <w:rsid w:val="00195362"/>
    <w:rsid w:val="001964EA"/>
    <w:rsid w:val="00197F52"/>
    <w:rsid w:val="001A06E2"/>
    <w:rsid w:val="001A3265"/>
    <w:rsid w:val="001A6413"/>
    <w:rsid w:val="001B2DCB"/>
    <w:rsid w:val="001B3F9B"/>
    <w:rsid w:val="001B53C1"/>
    <w:rsid w:val="001B55C5"/>
    <w:rsid w:val="001B5843"/>
    <w:rsid w:val="001B5DB0"/>
    <w:rsid w:val="001B6CB5"/>
    <w:rsid w:val="001C0315"/>
    <w:rsid w:val="001C044D"/>
    <w:rsid w:val="001C0F4C"/>
    <w:rsid w:val="001C184F"/>
    <w:rsid w:val="001C1CE6"/>
    <w:rsid w:val="001C2217"/>
    <w:rsid w:val="001C2308"/>
    <w:rsid w:val="001C3153"/>
    <w:rsid w:val="001C5F9A"/>
    <w:rsid w:val="001C6B72"/>
    <w:rsid w:val="001C74C7"/>
    <w:rsid w:val="001C7D85"/>
    <w:rsid w:val="001D161B"/>
    <w:rsid w:val="001D275D"/>
    <w:rsid w:val="001D29A7"/>
    <w:rsid w:val="001D4B94"/>
    <w:rsid w:val="001D5A26"/>
    <w:rsid w:val="001D61C8"/>
    <w:rsid w:val="001D700C"/>
    <w:rsid w:val="001D721C"/>
    <w:rsid w:val="001D7F50"/>
    <w:rsid w:val="001E01D4"/>
    <w:rsid w:val="001E185B"/>
    <w:rsid w:val="001E3DA8"/>
    <w:rsid w:val="001E42B9"/>
    <w:rsid w:val="001E4ACD"/>
    <w:rsid w:val="001F0AEC"/>
    <w:rsid w:val="001F111D"/>
    <w:rsid w:val="001F26CD"/>
    <w:rsid w:val="001F62FA"/>
    <w:rsid w:val="001F68A0"/>
    <w:rsid w:val="001F6E51"/>
    <w:rsid w:val="00201867"/>
    <w:rsid w:val="00202BBD"/>
    <w:rsid w:val="002030BA"/>
    <w:rsid w:val="00205B09"/>
    <w:rsid w:val="0020736B"/>
    <w:rsid w:val="002110DF"/>
    <w:rsid w:val="00212D0E"/>
    <w:rsid w:val="002143CD"/>
    <w:rsid w:val="00214AEE"/>
    <w:rsid w:val="00214F61"/>
    <w:rsid w:val="00215252"/>
    <w:rsid w:val="00216489"/>
    <w:rsid w:val="00216B61"/>
    <w:rsid w:val="00216FA9"/>
    <w:rsid w:val="002222F7"/>
    <w:rsid w:val="00222BE8"/>
    <w:rsid w:val="002239AC"/>
    <w:rsid w:val="00224F12"/>
    <w:rsid w:val="00225C86"/>
    <w:rsid w:val="00225D48"/>
    <w:rsid w:val="00226215"/>
    <w:rsid w:val="0022685E"/>
    <w:rsid w:val="00230350"/>
    <w:rsid w:val="002318CD"/>
    <w:rsid w:val="00233010"/>
    <w:rsid w:val="002357BD"/>
    <w:rsid w:val="00235A61"/>
    <w:rsid w:val="00236609"/>
    <w:rsid w:val="00236EF7"/>
    <w:rsid w:val="00241599"/>
    <w:rsid w:val="0024257C"/>
    <w:rsid w:val="00242B2B"/>
    <w:rsid w:val="002436E9"/>
    <w:rsid w:val="00243782"/>
    <w:rsid w:val="00244623"/>
    <w:rsid w:val="002455C4"/>
    <w:rsid w:val="00246040"/>
    <w:rsid w:val="00246076"/>
    <w:rsid w:val="00246A05"/>
    <w:rsid w:val="002470EC"/>
    <w:rsid w:val="00247118"/>
    <w:rsid w:val="002477CF"/>
    <w:rsid w:val="00251F02"/>
    <w:rsid w:val="00253435"/>
    <w:rsid w:val="0025552F"/>
    <w:rsid w:val="00260CD6"/>
    <w:rsid w:val="00260FB2"/>
    <w:rsid w:val="00265E4B"/>
    <w:rsid w:val="00267B0B"/>
    <w:rsid w:val="002704F1"/>
    <w:rsid w:val="0027113E"/>
    <w:rsid w:val="00271A8E"/>
    <w:rsid w:val="002729D3"/>
    <w:rsid w:val="002748D8"/>
    <w:rsid w:val="00274B07"/>
    <w:rsid w:val="00275EAA"/>
    <w:rsid w:val="00276DEC"/>
    <w:rsid w:val="00277084"/>
    <w:rsid w:val="002802FC"/>
    <w:rsid w:val="00281C85"/>
    <w:rsid w:val="00282574"/>
    <w:rsid w:val="00285EAC"/>
    <w:rsid w:val="00286625"/>
    <w:rsid w:val="00286918"/>
    <w:rsid w:val="002869B9"/>
    <w:rsid w:val="0029043E"/>
    <w:rsid w:val="00290ADC"/>
    <w:rsid w:val="002947A0"/>
    <w:rsid w:val="002950D9"/>
    <w:rsid w:val="00295389"/>
    <w:rsid w:val="00297B18"/>
    <w:rsid w:val="00297EB1"/>
    <w:rsid w:val="002A1AFC"/>
    <w:rsid w:val="002A25EE"/>
    <w:rsid w:val="002A3B75"/>
    <w:rsid w:val="002A3ECB"/>
    <w:rsid w:val="002A4875"/>
    <w:rsid w:val="002A4BF2"/>
    <w:rsid w:val="002A62E1"/>
    <w:rsid w:val="002A6E49"/>
    <w:rsid w:val="002B07EB"/>
    <w:rsid w:val="002B22CD"/>
    <w:rsid w:val="002B2FB4"/>
    <w:rsid w:val="002B44D7"/>
    <w:rsid w:val="002B6AF5"/>
    <w:rsid w:val="002B7926"/>
    <w:rsid w:val="002B7A2A"/>
    <w:rsid w:val="002C1700"/>
    <w:rsid w:val="002C3868"/>
    <w:rsid w:val="002C3D15"/>
    <w:rsid w:val="002C6BCA"/>
    <w:rsid w:val="002D0E39"/>
    <w:rsid w:val="002D122F"/>
    <w:rsid w:val="002D2C57"/>
    <w:rsid w:val="002D3CE8"/>
    <w:rsid w:val="002D5DDD"/>
    <w:rsid w:val="002E1B4C"/>
    <w:rsid w:val="002E29BF"/>
    <w:rsid w:val="002E36AB"/>
    <w:rsid w:val="002E3790"/>
    <w:rsid w:val="002E4178"/>
    <w:rsid w:val="002E5274"/>
    <w:rsid w:val="002E5B5D"/>
    <w:rsid w:val="002E743B"/>
    <w:rsid w:val="002E7957"/>
    <w:rsid w:val="002F0126"/>
    <w:rsid w:val="002F2870"/>
    <w:rsid w:val="002F470C"/>
    <w:rsid w:val="002F5AD7"/>
    <w:rsid w:val="002F603F"/>
    <w:rsid w:val="002F66F4"/>
    <w:rsid w:val="002F6EAD"/>
    <w:rsid w:val="002F7132"/>
    <w:rsid w:val="002F76E9"/>
    <w:rsid w:val="00300ECC"/>
    <w:rsid w:val="00300F68"/>
    <w:rsid w:val="00301ECF"/>
    <w:rsid w:val="0030389E"/>
    <w:rsid w:val="00304603"/>
    <w:rsid w:val="0030529E"/>
    <w:rsid w:val="0030754B"/>
    <w:rsid w:val="00310F38"/>
    <w:rsid w:val="003149C5"/>
    <w:rsid w:val="003158AD"/>
    <w:rsid w:val="00324B7E"/>
    <w:rsid w:val="0032530E"/>
    <w:rsid w:val="00332543"/>
    <w:rsid w:val="00334F62"/>
    <w:rsid w:val="00336ADB"/>
    <w:rsid w:val="0033742D"/>
    <w:rsid w:val="00340525"/>
    <w:rsid w:val="003409EC"/>
    <w:rsid w:val="00340A14"/>
    <w:rsid w:val="00340B31"/>
    <w:rsid w:val="00340B94"/>
    <w:rsid w:val="0034178F"/>
    <w:rsid w:val="00342263"/>
    <w:rsid w:val="00342346"/>
    <w:rsid w:val="00342731"/>
    <w:rsid w:val="003429FE"/>
    <w:rsid w:val="00344A6C"/>
    <w:rsid w:val="00344A9E"/>
    <w:rsid w:val="003455A9"/>
    <w:rsid w:val="0034696F"/>
    <w:rsid w:val="0034698C"/>
    <w:rsid w:val="00347374"/>
    <w:rsid w:val="00350503"/>
    <w:rsid w:val="0035307B"/>
    <w:rsid w:val="00354EAA"/>
    <w:rsid w:val="00355A8D"/>
    <w:rsid w:val="00356868"/>
    <w:rsid w:val="00360588"/>
    <w:rsid w:val="00360E9B"/>
    <w:rsid w:val="00360EC1"/>
    <w:rsid w:val="0036132A"/>
    <w:rsid w:val="00362C18"/>
    <w:rsid w:val="00366BB9"/>
    <w:rsid w:val="0036719E"/>
    <w:rsid w:val="00367BE1"/>
    <w:rsid w:val="00372F5E"/>
    <w:rsid w:val="0037489E"/>
    <w:rsid w:val="0037520A"/>
    <w:rsid w:val="00376458"/>
    <w:rsid w:val="003774AB"/>
    <w:rsid w:val="0038002F"/>
    <w:rsid w:val="00380843"/>
    <w:rsid w:val="00382E21"/>
    <w:rsid w:val="0038354D"/>
    <w:rsid w:val="00383D3D"/>
    <w:rsid w:val="003841AA"/>
    <w:rsid w:val="003848A9"/>
    <w:rsid w:val="00384CF6"/>
    <w:rsid w:val="00385A65"/>
    <w:rsid w:val="00386853"/>
    <w:rsid w:val="00387ACE"/>
    <w:rsid w:val="003907DF"/>
    <w:rsid w:val="00391B00"/>
    <w:rsid w:val="0039247C"/>
    <w:rsid w:val="003925EE"/>
    <w:rsid w:val="00392ADE"/>
    <w:rsid w:val="0039326F"/>
    <w:rsid w:val="00393F78"/>
    <w:rsid w:val="00394127"/>
    <w:rsid w:val="00394DF1"/>
    <w:rsid w:val="00395068"/>
    <w:rsid w:val="00395F2E"/>
    <w:rsid w:val="00396D50"/>
    <w:rsid w:val="003A0F08"/>
    <w:rsid w:val="003A11E1"/>
    <w:rsid w:val="003A1B8B"/>
    <w:rsid w:val="003A30E3"/>
    <w:rsid w:val="003A346A"/>
    <w:rsid w:val="003A357C"/>
    <w:rsid w:val="003A40CE"/>
    <w:rsid w:val="003A4F2D"/>
    <w:rsid w:val="003A5DBE"/>
    <w:rsid w:val="003A6356"/>
    <w:rsid w:val="003A63B5"/>
    <w:rsid w:val="003B0322"/>
    <w:rsid w:val="003B0DC6"/>
    <w:rsid w:val="003B18CC"/>
    <w:rsid w:val="003B2098"/>
    <w:rsid w:val="003B24DB"/>
    <w:rsid w:val="003B3235"/>
    <w:rsid w:val="003B3ACF"/>
    <w:rsid w:val="003B445A"/>
    <w:rsid w:val="003B4E5C"/>
    <w:rsid w:val="003B63A8"/>
    <w:rsid w:val="003C2DE3"/>
    <w:rsid w:val="003C3907"/>
    <w:rsid w:val="003C7BBA"/>
    <w:rsid w:val="003D0999"/>
    <w:rsid w:val="003D1A20"/>
    <w:rsid w:val="003D1E52"/>
    <w:rsid w:val="003D2D90"/>
    <w:rsid w:val="003D4E0C"/>
    <w:rsid w:val="003D4EAF"/>
    <w:rsid w:val="003E07A7"/>
    <w:rsid w:val="003E3185"/>
    <w:rsid w:val="003E3270"/>
    <w:rsid w:val="003E474D"/>
    <w:rsid w:val="003E6347"/>
    <w:rsid w:val="003E63B5"/>
    <w:rsid w:val="003F497D"/>
    <w:rsid w:val="003F5233"/>
    <w:rsid w:val="003F5895"/>
    <w:rsid w:val="003F63CF"/>
    <w:rsid w:val="003F693A"/>
    <w:rsid w:val="003F6ADB"/>
    <w:rsid w:val="003F7551"/>
    <w:rsid w:val="00401E5C"/>
    <w:rsid w:val="00402F8A"/>
    <w:rsid w:val="0040366E"/>
    <w:rsid w:val="00406BD7"/>
    <w:rsid w:val="00407E68"/>
    <w:rsid w:val="00412D0C"/>
    <w:rsid w:val="00414B3F"/>
    <w:rsid w:val="004178DA"/>
    <w:rsid w:val="00417AFF"/>
    <w:rsid w:val="00420513"/>
    <w:rsid w:val="00420664"/>
    <w:rsid w:val="004218F9"/>
    <w:rsid w:val="00421BCB"/>
    <w:rsid w:val="00423936"/>
    <w:rsid w:val="004243B7"/>
    <w:rsid w:val="00424ED0"/>
    <w:rsid w:val="00425E94"/>
    <w:rsid w:val="00426E11"/>
    <w:rsid w:val="00427AF5"/>
    <w:rsid w:val="00430E86"/>
    <w:rsid w:val="0043306A"/>
    <w:rsid w:val="004334D9"/>
    <w:rsid w:val="00435259"/>
    <w:rsid w:val="004363B6"/>
    <w:rsid w:val="00436640"/>
    <w:rsid w:val="00437DCD"/>
    <w:rsid w:val="00440B21"/>
    <w:rsid w:val="004433DE"/>
    <w:rsid w:val="00444E82"/>
    <w:rsid w:val="0044541A"/>
    <w:rsid w:val="0044664C"/>
    <w:rsid w:val="004466DD"/>
    <w:rsid w:val="00446E17"/>
    <w:rsid w:val="00451A9B"/>
    <w:rsid w:val="00452D4C"/>
    <w:rsid w:val="00454453"/>
    <w:rsid w:val="00454D04"/>
    <w:rsid w:val="00454FE3"/>
    <w:rsid w:val="00455A7C"/>
    <w:rsid w:val="00456048"/>
    <w:rsid w:val="00461B6A"/>
    <w:rsid w:val="004634F3"/>
    <w:rsid w:val="004648AF"/>
    <w:rsid w:val="00464B07"/>
    <w:rsid w:val="00464E5F"/>
    <w:rsid w:val="0046535A"/>
    <w:rsid w:val="00465A3A"/>
    <w:rsid w:val="00466B2B"/>
    <w:rsid w:val="00467F02"/>
    <w:rsid w:val="00472CE4"/>
    <w:rsid w:val="00480633"/>
    <w:rsid w:val="004809B0"/>
    <w:rsid w:val="00480B57"/>
    <w:rsid w:val="00480D1F"/>
    <w:rsid w:val="004811CD"/>
    <w:rsid w:val="004854C8"/>
    <w:rsid w:val="00485EFD"/>
    <w:rsid w:val="00486193"/>
    <w:rsid w:val="004864A3"/>
    <w:rsid w:val="00486BE8"/>
    <w:rsid w:val="00487F90"/>
    <w:rsid w:val="00491AB2"/>
    <w:rsid w:val="004959DF"/>
    <w:rsid w:val="00495C13"/>
    <w:rsid w:val="00496E6B"/>
    <w:rsid w:val="004A0464"/>
    <w:rsid w:val="004A113F"/>
    <w:rsid w:val="004A2EEE"/>
    <w:rsid w:val="004A30CD"/>
    <w:rsid w:val="004A338A"/>
    <w:rsid w:val="004A5374"/>
    <w:rsid w:val="004B07E3"/>
    <w:rsid w:val="004B0A71"/>
    <w:rsid w:val="004B20E2"/>
    <w:rsid w:val="004B2583"/>
    <w:rsid w:val="004B40F3"/>
    <w:rsid w:val="004B49D3"/>
    <w:rsid w:val="004B4B60"/>
    <w:rsid w:val="004B78CE"/>
    <w:rsid w:val="004B7E9D"/>
    <w:rsid w:val="004C07DE"/>
    <w:rsid w:val="004C08E6"/>
    <w:rsid w:val="004C164F"/>
    <w:rsid w:val="004C29BA"/>
    <w:rsid w:val="004C350C"/>
    <w:rsid w:val="004C42C7"/>
    <w:rsid w:val="004C73B9"/>
    <w:rsid w:val="004D1367"/>
    <w:rsid w:val="004D1A5E"/>
    <w:rsid w:val="004D38B3"/>
    <w:rsid w:val="004D3D1A"/>
    <w:rsid w:val="004D4937"/>
    <w:rsid w:val="004D5E24"/>
    <w:rsid w:val="004D641A"/>
    <w:rsid w:val="004D6EE0"/>
    <w:rsid w:val="004D7651"/>
    <w:rsid w:val="004D7953"/>
    <w:rsid w:val="004D7D1F"/>
    <w:rsid w:val="004E1CAA"/>
    <w:rsid w:val="004E2866"/>
    <w:rsid w:val="004E3EBD"/>
    <w:rsid w:val="004E5E0F"/>
    <w:rsid w:val="004F0151"/>
    <w:rsid w:val="004F0C02"/>
    <w:rsid w:val="004F0DD7"/>
    <w:rsid w:val="004F22F7"/>
    <w:rsid w:val="004F23DD"/>
    <w:rsid w:val="004F29FB"/>
    <w:rsid w:val="004F49E0"/>
    <w:rsid w:val="004F50D9"/>
    <w:rsid w:val="004F545A"/>
    <w:rsid w:val="004F6782"/>
    <w:rsid w:val="004F6DA7"/>
    <w:rsid w:val="005011B1"/>
    <w:rsid w:val="00501404"/>
    <w:rsid w:val="005024F2"/>
    <w:rsid w:val="00505FDE"/>
    <w:rsid w:val="00506134"/>
    <w:rsid w:val="00506AD3"/>
    <w:rsid w:val="005073D4"/>
    <w:rsid w:val="0050784A"/>
    <w:rsid w:val="005110A3"/>
    <w:rsid w:val="00511A07"/>
    <w:rsid w:val="00513548"/>
    <w:rsid w:val="005141E4"/>
    <w:rsid w:val="0051517E"/>
    <w:rsid w:val="005166F2"/>
    <w:rsid w:val="00517053"/>
    <w:rsid w:val="00521711"/>
    <w:rsid w:val="0052396F"/>
    <w:rsid w:val="005256F6"/>
    <w:rsid w:val="005259A3"/>
    <w:rsid w:val="00525B68"/>
    <w:rsid w:val="00525CC3"/>
    <w:rsid w:val="005264BC"/>
    <w:rsid w:val="00526D4D"/>
    <w:rsid w:val="005275EC"/>
    <w:rsid w:val="00530617"/>
    <w:rsid w:val="0053384A"/>
    <w:rsid w:val="0053428E"/>
    <w:rsid w:val="00534ECA"/>
    <w:rsid w:val="00536099"/>
    <w:rsid w:val="005370CE"/>
    <w:rsid w:val="00537780"/>
    <w:rsid w:val="00537FDB"/>
    <w:rsid w:val="0054100B"/>
    <w:rsid w:val="00542223"/>
    <w:rsid w:val="005435A6"/>
    <w:rsid w:val="00543F70"/>
    <w:rsid w:val="005448C3"/>
    <w:rsid w:val="00544CE0"/>
    <w:rsid w:val="00545814"/>
    <w:rsid w:val="005472B1"/>
    <w:rsid w:val="005505CE"/>
    <w:rsid w:val="00550FD2"/>
    <w:rsid w:val="00554A94"/>
    <w:rsid w:val="00555991"/>
    <w:rsid w:val="0055644F"/>
    <w:rsid w:val="005576C9"/>
    <w:rsid w:val="00557A37"/>
    <w:rsid w:val="0056104F"/>
    <w:rsid w:val="005620BB"/>
    <w:rsid w:val="00563317"/>
    <w:rsid w:val="00563628"/>
    <w:rsid w:val="00563F3E"/>
    <w:rsid w:val="00565304"/>
    <w:rsid w:val="0056640C"/>
    <w:rsid w:val="00566F0A"/>
    <w:rsid w:val="00567628"/>
    <w:rsid w:val="00570DFA"/>
    <w:rsid w:val="0057127F"/>
    <w:rsid w:val="00571325"/>
    <w:rsid w:val="005724E2"/>
    <w:rsid w:val="00573004"/>
    <w:rsid w:val="0057566A"/>
    <w:rsid w:val="00576106"/>
    <w:rsid w:val="00577EAC"/>
    <w:rsid w:val="0058103F"/>
    <w:rsid w:val="005816FE"/>
    <w:rsid w:val="00582230"/>
    <w:rsid w:val="005840F9"/>
    <w:rsid w:val="00584910"/>
    <w:rsid w:val="00584A7C"/>
    <w:rsid w:val="00587655"/>
    <w:rsid w:val="005938DF"/>
    <w:rsid w:val="00593B16"/>
    <w:rsid w:val="0059408F"/>
    <w:rsid w:val="00595477"/>
    <w:rsid w:val="005954C2"/>
    <w:rsid w:val="005A12C5"/>
    <w:rsid w:val="005A15A3"/>
    <w:rsid w:val="005A1FC1"/>
    <w:rsid w:val="005A2178"/>
    <w:rsid w:val="005A28BC"/>
    <w:rsid w:val="005A4D8E"/>
    <w:rsid w:val="005A62D6"/>
    <w:rsid w:val="005A692A"/>
    <w:rsid w:val="005A7E93"/>
    <w:rsid w:val="005B236A"/>
    <w:rsid w:val="005B27B5"/>
    <w:rsid w:val="005B3184"/>
    <w:rsid w:val="005B6ABE"/>
    <w:rsid w:val="005B6B3B"/>
    <w:rsid w:val="005B7950"/>
    <w:rsid w:val="005B7E35"/>
    <w:rsid w:val="005C2050"/>
    <w:rsid w:val="005C319E"/>
    <w:rsid w:val="005C3CFE"/>
    <w:rsid w:val="005C3E94"/>
    <w:rsid w:val="005C5166"/>
    <w:rsid w:val="005C7392"/>
    <w:rsid w:val="005C752B"/>
    <w:rsid w:val="005D3457"/>
    <w:rsid w:val="005D518C"/>
    <w:rsid w:val="005D551E"/>
    <w:rsid w:val="005D59A9"/>
    <w:rsid w:val="005D738B"/>
    <w:rsid w:val="005D7564"/>
    <w:rsid w:val="005D7671"/>
    <w:rsid w:val="005D7CF4"/>
    <w:rsid w:val="005E01E4"/>
    <w:rsid w:val="005E08BE"/>
    <w:rsid w:val="005E5EB1"/>
    <w:rsid w:val="005E7A0F"/>
    <w:rsid w:val="005F04CB"/>
    <w:rsid w:val="005F0DDB"/>
    <w:rsid w:val="005F1097"/>
    <w:rsid w:val="005F3003"/>
    <w:rsid w:val="005F44C4"/>
    <w:rsid w:val="005F508F"/>
    <w:rsid w:val="005F58DF"/>
    <w:rsid w:val="005F5F42"/>
    <w:rsid w:val="005F652E"/>
    <w:rsid w:val="005F70D3"/>
    <w:rsid w:val="00600297"/>
    <w:rsid w:val="00601197"/>
    <w:rsid w:val="00602151"/>
    <w:rsid w:val="006035B8"/>
    <w:rsid w:val="00603B9E"/>
    <w:rsid w:val="0060457C"/>
    <w:rsid w:val="00604EB6"/>
    <w:rsid w:val="006051A3"/>
    <w:rsid w:val="006056E3"/>
    <w:rsid w:val="00605895"/>
    <w:rsid w:val="00606553"/>
    <w:rsid w:val="00606E26"/>
    <w:rsid w:val="00606E75"/>
    <w:rsid w:val="006117B0"/>
    <w:rsid w:val="006119BE"/>
    <w:rsid w:val="00612066"/>
    <w:rsid w:val="0061379E"/>
    <w:rsid w:val="00613994"/>
    <w:rsid w:val="006154D8"/>
    <w:rsid w:val="00620510"/>
    <w:rsid w:val="006227A4"/>
    <w:rsid w:val="00622D0F"/>
    <w:rsid w:val="00622E1C"/>
    <w:rsid w:val="00625F9A"/>
    <w:rsid w:val="00626447"/>
    <w:rsid w:val="0062660F"/>
    <w:rsid w:val="00630FC4"/>
    <w:rsid w:val="0063161E"/>
    <w:rsid w:val="00632D37"/>
    <w:rsid w:val="006330C1"/>
    <w:rsid w:val="00633538"/>
    <w:rsid w:val="006338C0"/>
    <w:rsid w:val="00635390"/>
    <w:rsid w:val="006355F5"/>
    <w:rsid w:val="00637591"/>
    <w:rsid w:val="00640C40"/>
    <w:rsid w:val="00641995"/>
    <w:rsid w:val="0064298D"/>
    <w:rsid w:val="00644887"/>
    <w:rsid w:val="00644E14"/>
    <w:rsid w:val="00645E98"/>
    <w:rsid w:val="0064606D"/>
    <w:rsid w:val="006469E4"/>
    <w:rsid w:val="00647BCE"/>
    <w:rsid w:val="006512B2"/>
    <w:rsid w:val="00651674"/>
    <w:rsid w:val="006558DC"/>
    <w:rsid w:val="00656805"/>
    <w:rsid w:val="00656A69"/>
    <w:rsid w:val="00656C2B"/>
    <w:rsid w:val="00656D43"/>
    <w:rsid w:val="00656DE8"/>
    <w:rsid w:val="00656E11"/>
    <w:rsid w:val="00657828"/>
    <w:rsid w:val="006602AC"/>
    <w:rsid w:val="00660785"/>
    <w:rsid w:val="00662EFB"/>
    <w:rsid w:val="00663DC1"/>
    <w:rsid w:val="00664A10"/>
    <w:rsid w:val="0066524E"/>
    <w:rsid w:val="00666DB4"/>
    <w:rsid w:val="00667AB7"/>
    <w:rsid w:val="00671333"/>
    <w:rsid w:val="00672BD7"/>
    <w:rsid w:val="00674A0B"/>
    <w:rsid w:val="00674D7D"/>
    <w:rsid w:val="00675BF7"/>
    <w:rsid w:val="0067672F"/>
    <w:rsid w:val="00676F8A"/>
    <w:rsid w:val="006801B2"/>
    <w:rsid w:val="006804B3"/>
    <w:rsid w:val="006834BC"/>
    <w:rsid w:val="0068449B"/>
    <w:rsid w:val="00684626"/>
    <w:rsid w:val="00686AEF"/>
    <w:rsid w:val="00692EB0"/>
    <w:rsid w:val="00693AB2"/>
    <w:rsid w:val="00693ED4"/>
    <w:rsid w:val="0069479F"/>
    <w:rsid w:val="0069481F"/>
    <w:rsid w:val="00696686"/>
    <w:rsid w:val="006972D8"/>
    <w:rsid w:val="00697309"/>
    <w:rsid w:val="00697E3C"/>
    <w:rsid w:val="006A0857"/>
    <w:rsid w:val="006A4B21"/>
    <w:rsid w:val="006A67B6"/>
    <w:rsid w:val="006A6DAB"/>
    <w:rsid w:val="006A7E7E"/>
    <w:rsid w:val="006B0885"/>
    <w:rsid w:val="006B0C6F"/>
    <w:rsid w:val="006B3D5A"/>
    <w:rsid w:val="006B540E"/>
    <w:rsid w:val="006B58AC"/>
    <w:rsid w:val="006B6BC5"/>
    <w:rsid w:val="006C0B22"/>
    <w:rsid w:val="006C0ED4"/>
    <w:rsid w:val="006C1661"/>
    <w:rsid w:val="006C1AC0"/>
    <w:rsid w:val="006C4320"/>
    <w:rsid w:val="006C77C0"/>
    <w:rsid w:val="006D313F"/>
    <w:rsid w:val="006D31E0"/>
    <w:rsid w:val="006D3433"/>
    <w:rsid w:val="006D43B6"/>
    <w:rsid w:val="006D6041"/>
    <w:rsid w:val="006D6DE8"/>
    <w:rsid w:val="006E17B8"/>
    <w:rsid w:val="006E42E7"/>
    <w:rsid w:val="006E4B4E"/>
    <w:rsid w:val="006E507B"/>
    <w:rsid w:val="006E565B"/>
    <w:rsid w:val="006E5966"/>
    <w:rsid w:val="006E6DA3"/>
    <w:rsid w:val="006E7829"/>
    <w:rsid w:val="006F0941"/>
    <w:rsid w:val="006F3E3D"/>
    <w:rsid w:val="006F4037"/>
    <w:rsid w:val="006F4C71"/>
    <w:rsid w:val="006F55AB"/>
    <w:rsid w:val="006F5660"/>
    <w:rsid w:val="006F5A54"/>
    <w:rsid w:val="006F75AC"/>
    <w:rsid w:val="00701DD2"/>
    <w:rsid w:val="007045AC"/>
    <w:rsid w:val="0070573A"/>
    <w:rsid w:val="00706A12"/>
    <w:rsid w:val="007124CF"/>
    <w:rsid w:val="007129F5"/>
    <w:rsid w:val="007141A0"/>
    <w:rsid w:val="007169D5"/>
    <w:rsid w:val="00722BB7"/>
    <w:rsid w:val="007233DC"/>
    <w:rsid w:val="0072528C"/>
    <w:rsid w:val="00725FE3"/>
    <w:rsid w:val="00726390"/>
    <w:rsid w:val="007268CE"/>
    <w:rsid w:val="00730177"/>
    <w:rsid w:val="007303C2"/>
    <w:rsid w:val="007305EB"/>
    <w:rsid w:val="00730603"/>
    <w:rsid w:val="0073096A"/>
    <w:rsid w:val="00730BD7"/>
    <w:rsid w:val="0073100A"/>
    <w:rsid w:val="0073171D"/>
    <w:rsid w:val="00732CBE"/>
    <w:rsid w:val="00732D91"/>
    <w:rsid w:val="00732F63"/>
    <w:rsid w:val="0073428F"/>
    <w:rsid w:val="00734AA7"/>
    <w:rsid w:val="00735D05"/>
    <w:rsid w:val="007407CB"/>
    <w:rsid w:val="00742CF8"/>
    <w:rsid w:val="00743F32"/>
    <w:rsid w:val="007469F8"/>
    <w:rsid w:val="00746A4C"/>
    <w:rsid w:val="00747D9C"/>
    <w:rsid w:val="00750DE5"/>
    <w:rsid w:val="00753A0C"/>
    <w:rsid w:val="00754355"/>
    <w:rsid w:val="00754986"/>
    <w:rsid w:val="00754F60"/>
    <w:rsid w:val="00755348"/>
    <w:rsid w:val="007567B3"/>
    <w:rsid w:val="00761350"/>
    <w:rsid w:val="00761F06"/>
    <w:rsid w:val="007630E2"/>
    <w:rsid w:val="00764740"/>
    <w:rsid w:val="00765373"/>
    <w:rsid w:val="007661F8"/>
    <w:rsid w:val="00767013"/>
    <w:rsid w:val="007671CC"/>
    <w:rsid w:val="00767895"/>
    <w:rsid w:val="00767A7D"/>
    <w:rsid w:val="00767CDF"/>
    <w:rsid w:val="00772825"/>
    <w:rsid w:val="00774F34"/>
    <w:rsid w:val="00777491"/>
    <w:rsid w:val="00780D49"/>
    <w:rsid w:val="0078119F"/>
    <w:rsid w:val="0078168C"/>
    <w:rsid w:val="00783122"/>
    <w:rsid w:val="00786AAC"/>
    <w:rsid w:val="0078730D"/>
    <w:rsid w:val="007879B9"/>
    <w:rsid w:val="00787D3A"/>
    <w:rsid w:val="00790270"/>
    <w:rsid w:val="00790E79"/>
    <w:rsid w:val="0079187B"/>
    <w:rsid w:val="00792A34"/>
    <w:rsid w:val="00795232"/>
    <w:rsid w:val="0079596D"/>
    <w:rsid w:val="00796149"/>
    <w:rsid w:val="00796BDB"/>
    <w:rsid w:val="00796F06"/>
    <w:rsid w:val="00797DF5"/>
    <w:rsid w:val="007A1BDC"/>
    <w:rsid w:val="007A3B97"/>
    <w:rsid w:val="007A54C1"/>
    <w:rsid w:val="007A5F7B"/>
    <w:rsid w:val="007A6E73"/>
    <w:rsid w:val="007A7175"/>
    <w:rsid w:val="007B0288"/>
    <w:rsid w:val="007B03AF"/>
    <w:rsid w:val="007B2358"/>
    <w:rsid w:val="007B23CA"/>
    <w:rsid w:val="007B251F"/>
    <w:rsid w:val="007B35BE"/>
    <w:rsid w:val="007B5EBF"/>
    <w:rsid w:val="007B7585"/>
    <w:rsid w:val="007C05E3"/>
    <w:rsid w:val="007C0B2F"/>
    <w:rsid w:val="007C24D2"/>
    <w:rsid w:val="007C6A47"/>
    <w:rsid w:val="007C6B17"/>
    <w:rsid w:val="007D05A1"/>
    <w:rsid w:val="007D0E6B"/>
    <w:rsid w:val="007D1AEA"/>
    <w:rsid w:val="007D3185"/>
    <w:rsid w:val="007D36AD"/>
    <w:rsid w:val="007D4429"/>
    <w:rsid w:val="007D4F02"/>
    <w:rsid w:val="007D5868"/>
    <w:rsid w:val="007D6F87"/>
    <w:rsid w:val="007D7806"/>
    <w:rsid w:val="007E1602"/>
    <w:rsid w:val="007E2753"/>
    <w:rsid w:val="007E286F"/>
    <w:rsid w:val="007E2C3E"/>
    <w:rsid w:val="007E49BC"/>
    <w:rsid w:val="007E5AD8"/>
    <w:rsid w:val="007E645A"/>
    <w:rsid w:val="007F037F"/>
    <w:rsid w:val="007F12F6"/>
    <w:rsid w:val="007F3186"/>
    <w:rsid w:val="007F3C0C"/>
    <w:rsid w:val="007F51B9"/>
    <w:rsid w:val="007F5DA7"/>
    <w:rsid w:val="00800DC9"/>
    <w:rsid w:val="00801597"/>
    <w:rsid w:val="00801BBF"/>
    <w:rsid w:val="008026F8"/>
    <w:rsid w:val="00806935"/>
    <w:rsid w:val="00807055"/>
    <w:rsid w:val="00807879"/>
    <w:rsid w:val="0081047B"/>
    <w:rsid w:val="00810E57"/>
    <w:rsid w:val="00812044"/>
    <w:rsid w:val="008120F3"/>
    <w:rsid w:val="00812AD4"/>
    <w:rsid w:val="008136FF"/>
    <w:rsid w:val="0081377B"/>
    <w:rsid w:val="00813AF5"/>
    <w:rsid w:val="0081418F"/>
    <w:rsid w:val="0081437F"/>
    <w:rsid w:val="0081448B"/>
    <w:rsid w:val="00815DD6"/>
    <w:rsid w:val="00815E6B"/>
    <w:rsid w:val="00816027"/>
    <w:rsid w:val="008162D5"/>
    <w:rsid w:val="00820C31"/>
    <w:rsid w:val="00826202"/>
    <w:rsid w:val="0082720C"/>
    <w:rsid w:val="0083241C"/>
    <w:rsid w:val="00832E8E"/>
    <w:rsid w:val="008332B2"/>
    <w:rsid w:val="008345D5"/>
    <w:rsid w:val="00841414"/>
    <w:rsid w:val="0084275D"/>
    <w:rsid w:val="00843D3C"/>
    <w:rsid w:val="00844212"/>
    <w:rsid w:val="008454E8"/>
    <w:rsid w:val="008503FE"/>
    <w:rsid w:val="008506A0"/>
    <w:rsid w:val="00850CFA"/>
    <w:rsid w:val="008511AE"/>
    <w:rsid w:val="008543DA"/>
    <w:rsid w:val="00855072"/>
    <w:rsid w:val="00855D9F"/>
    <w:rsid w:val="008563BD"/>
    <w:rsid w:val="00856F15"/>
    <w:rsid w:val="00860107"/>
    <w:rsid w:val="00863A4E"/>
    <w:rsid w:val="00865924"/>
    <w:rsid w:val="00866358"/>
    <w:rsid w:val="008672A6"/>
    <w:rsid w:val="00870190"/>
    <w:rsid w:val="00872CA2"/>
    <w:rsid w:val="0087428F"/>
    <w:rsid w:val="00875081"/>
    <w:rsid w:val="00875462"/>
    <w:rsid w:val="0087647E"/>
    <w:rsid w:val="00876B22"/>
    <w:rsid w:val="0087742E"/>
    <w:rsid w:val="0088024D"/>
    <w:rsid w:val="0088269B"/>
    <w:rsid w:val="00886810"/>
    <w:rsid w:val="008919A8"/>
    <w:rsid w:val="008954A7"/>
    <w:rsid w:val="008A040C"/>
    <w:rsid w:val="008A04B5"/>
    <w:rsid w:val="008A2028"/>
    <w:rsid w:val="008A29C6"/>
    <w:rsid w:val="008A5903"/>
    <w:rsid w:val="008A6581"/>
    <w:rsid w:val="008B0E6C"/>
    <w:rsid w:val="008B17B0"/>
    <w:rsid w:val="008B2F6C"/>
    <w:rsid w:val="008B47FA"/>
    <w:rsid w:val="008B5D71"/>
    <w:rsid w:val="008B7CC3"/>
    <w:rsid w:val="008C0E01"/>
    <w:rsid w:val="008C0E7F"/>
    <w:rsid w:val="008C1C24"/>
    <w:rsid w:val="008C22BD"/>
    <w:rsid w:val="008C3CF3"/>
    <w:rsid w:val="008C4F51"/>
    <w:rsid w:val="008C5D88"/>
    <w:rsid w:val="008C7F0A"/>
    <w:rsid w:val="008D0588"/>
    <w:rsid w:val="008D0CEF"/>
    <w:rsid w:val="008D290D"/>
    <w:rsid w:val="008D2B8D"/>
    <w:rsid w:val="008D5CD6"/>
    <w:rsid w:val="008D710D"/>
    <w:rsid w:val="008E0322"/>
    <w:rsid w:val="008E11E3"/>
    <w:rsid w:val="008E1214"/>
    <w:rsid w:val="008E32F9"/>
    <w:rsid w:val="008E48EB"/>
    <w:rsid w:val="008E4F5B"/>
    <w:rsid w:val="008E7FB6"/>
    <w:rsid w:val="008F0966"/>
    <w:rsid w:val="008F28FD"/>
    <w:rsid w:val="008F3C67"/>
    <w:rsid w:val="008F53E5"/>
    <w:rsid w:val="008F5843"/>
    <w:rsid w:val="008F61B7"/>
    <w:rsid w:val="008F6BB6"/>
    <w:rsid w:val="008F7EEA"/>
    <w:rsid w:val="00900C67"/>
    <w:rsid w:val="00904988"/>
    <w:rsid w:val="00906A16"/>
    <w:rsid w:val="00906C5D"/>
    <w:rsid w:val="00907751"/>
    <w:rsid w:val="0091035A"/>
    <w:rsid w:val="00911861"/>
    <w:rsid w:val="0091454F"/>
    <w:rsid w:val="0091521E"/>
    <w:rsid w:val="00917763"/>
    <w:rsid w:val="009219E0"/>
    <w:rsid w:val="00923A8A"/>
    <w:rsid w:val="0092499F"/>
    <w:rsid w:val="00924BB9"/>
    <w:rsid w:val="00924F8E"/>
    <w:rsid w:val="00925182"/>
    <w:rsid w:val="00925778"/>
    <w:rsid w:val="009259BA"/>
    <w:rsid w:val="00925E12"/>
    <w:rsid w:val="00926446"/>
    <w:rsid w:val="00926576"/>
    <w:rsid w:val="009268AD"/>
    <w:rsid w:val="009302AA"/>
    <w:rsid w:val="009303EE"/>
    <w:rsid w:val="00931A46"/>
    <w:rsid w:val="00932BC9"/>
    <w:rsid w:val="0093345C"/>
    <w:rsid w:val="00933611"/>
    <w:rsid w:val="009341D7"/>
    <w:rsid w:val="009342C4"/>
    <w:rsid w:val="00934E9D"/>
    <w:rsid w:val="00937C7C"/>
    <w:rsid w:val="00937F3A"/>
    <w:rsid w:val="00940100"/>
    <w:rsid w:val="00940234"/>
    <w:rsid w:val="00940EFA"/>
    <w:rsid w:val="00941D0F"/>
    <w:rsid w:val="00944052"/>
    <w:rsid w:val="00944A6D"/>
    <w:rsid w:val="0094508B"/>
    <w:rsid w:val="0095143B"/>
    <w:rsid w:val="00951AB2"/>
    <w:rsid w:val="0095285B"/>
    <w:rsid w:val="00953B03"/>
    <w:rsid w:val="00953E5A"/>
    <w:rsid w:val="00953EA8"/>
    <w:rsid w:val="009546D1"/>
    <w:rsid w:val="00955056"/>
    <w:rsid w:val="009563EF"/>
    <w:rsid w:val="009572B3"/>
    <w:rsid w:val="00961C27"/>
    <w:rsid w:val="00963C9F"/>
    <w:rsid w:val="00964F76"/>
    <w:rsid w:val="009668AB"/>
    <w:rsid w:val="009679E4"/>
    <w:rsid w:val="0097086F"/>
    <w:rsid w:val="00970A0E"/>
    <w:rsid w:val="00971823"/>
    <w:rsid w:val="00971CDC"/>
    <w:rsid w:val="00971D03"/>
    <w:rsid w:val="00974A99"/>
    <w:rsid w:val="009752DD"/>
    <w:rsid w:val="00975B57"/>
    <w:rsid w:val="009762F9"/>
    <w:rsid w:val="00976603"/>
    <w:rsid w:val="00976BE4"/>
    <w:rsid w:val="00980714"/>
    <w:rsid w:val="00982497"/>
    <w:rsid w:val="00982AFF"/>
    <w:rsid w:val="00984327"/>
    <w:rsid w:val="009854F1"/>
    <w:rsid w:val="009878D2"/>
    <w:rsid w:val="00990573"/>
    <w:rsid w:val="00990F15"/>
    <w:rsid w:val="009911F5"/>
    <w:rsid w:val="00994D13"/>
    <w:rsid w:val="009964FA"/>
    <w:rsid w:val="009A0668"/>
    <w:rsid w:val="009A1FDB"/>
    <w:rsid w:val="009A204F"/>
    <w:rsid w:val="009A2604"/>
    <w:rsid w:val="009A28AA"/>
    <w:rsid w:val="009A38C0"/>
    <w:rsid w:val="009A448B"/>
    <w:rsid w:val="009A48C1"/>
    <w:rsid w:val="009B022D"/>
    <w:rsid w:val="009B15CC"/>
    <w:rsid w:val="009B2DEC"/>
    <w:rsid w:val="009B45AA"/>
    <w:rsid w:val="009B4696"/>
    <w:rsid w:val="009C023A"/>
    <w:rsid w:val="009C0C4B"/>
    <w:rsid w:val="009C1B69"/>
    <w:rsid w:val="009C339B"/>
    <w:rsid w:val="009C4E0E"/>
    <w:rsid w:val="009C5604"/>
    <w:rsid w:val="009C639B"/>
    <w:rsid w:val="009C6702"/>
    <w:rsid w:val="009C6707"/>
    <w:rsid w:val="009D0394"/>
    <w:rsid w:val="009D061C"/>
    <w:rsid w:val="009D296B"/>
    <w:rsid w:val="009D3CFE"/>
    <w:rsid w:val="009D47C9"/>
    <w:rsid w:val="009D5459"/>
    <w:rsid w:val="009D59C6"/>
    <w:rsid w:val="009D5D60"/>
    <w:rsid w:val="009D6658"/>
    <w:rsid w:val="009D7A7D"/>
    <w:rsid w:val="009E083D"/>
    <w:rsid w:val="009E105A"/>
    <w:rsid w:val="009E1BE1"/>
    <w:rsid w:val="009E1FF9"/>
    <w:rsid w:val="009E3EF2"/>
    <w:rsid w:val="009E40EC"/>
    <w:rsid w:val="009E411A"/>
    <w:rsid w:val="009E4151"/>
    <w:rsid w:val="009E507F"/>
    <w:rsid w:val="009E560A"/>
    <w:rsid w:val="009E7060"/>
    <w:rsid w:val="009F2D9E"/>
    <w:rsid w:val="009F31B9"/>
    <w:rsid w:val="009F3927"/>
    <w:rsid w:val="009F7CD3"/>
    <w:rsid w:val="00A00294"/>
    <w:rsid w:val="00A00DFF"/>
    <w:rsid w:val="00A0198A"/>
    <w:rsid w:val="00A02B1C"/>
    <w:rsid w:val="00A04279"/>
    <w:rsid w:val="00A048C9"/>
    <w:rsid w:val="00A04E8E"/>
    <w:rsid w:val="00A051D8"/>
    <w:rsid w:val="00A05C6A"/>
    <w:rsid w:val="00A06732"/>
    <w:rsid w:val="00A06F7B"/>
    <w:rsid w:val="00A10396"/>
    <w:rsid w:val="00A10CCF"/>
    <w:rsid w:val="00A11366"/>
    <w:rsid w:val="00A1197C"/>
    <w:rsid w:val="00A11E43"/>
    <w:rsid w:val="00A123DA"/>
    <w:rsid w:val="00A12691"/>
    <w:rsid w:val="00A13BD8"/>
    <w:rsid w:val="00A154F2"/>
    <w:rsid w:val="00A16736"/>
    <w:rsid w:val="00A22DE7"/>
    <w:rsid w:val="00A230C4"/>
    <w:rsid w:val="00A231F5"/>
    <w:rsid w:val="00A23D2B"/>
    <w:rsid w:val="00A25959"/>
    <w:rsid w:val="00A26F60"/>
    <w:rsid w:val="00A30DCD"/>
    <w:rsid w:val="00A32C3E"/>
    <w:rsid w:val="00A34EC7"/>
    <w:rsid w:val="00A36069"/>
    <w:rsid w:val="00A37EEA"/>
    <w:rsid w:val="00A42EFB"/>
    <w:rsid w:val="00A43122"/>
    <w:rsid w:val="00A44300"/>
    <w:rsid w:val="00A4486D"/>
    <w:rsid w:val="00A448B6"/>
    <w:rsid w:val="00A45C49"/>
    <w:rsid w:val="00A46891"/>
    <w:rsid w:val="00A4696B"/>
    <w:rsid w:val="00A46D24"/>
    <w:rsid w:val="00A4787B"/>
    <w:rsid w:val="00A516EF"/>
    <w:rsid w:val="00A53116"/>
    <w:rsid w:val="00A542EA"/>
    <w:rsid w:val="00A5459F"/>
    <w:rsid w:val="00A54A1E"/>
    <w:rsid w:val="00A54B1D"/>
    <w:rsid w:val="00A558DC"/>
    <w:rsid w:val="00A571BC"/>
    <w:rsid w:val="00A60130"/>
    <w:rsid w:val="00A613FF"/>
    <w:rsid w:val="00A61BFF"/>
    <w:rsid w:val="00A62383"/>
    <w:rsid w:val="00A624B8"/>
    <w:rsid w:val="00A62EAD"/>
    <w:rsid w:val="00A63442"/>
    <w:rsid w:val="00A65A00"/>
    <w:rsid w:val="00A67914"/>
    <w:rsid w:val="00A7064B"/>
    <w:rsid w:val="00A7089F"/>
    <w:rsid w:val="00A7116B"/>
    <w:rsid w:val="00A72232"/>
    <w:rsid w:val="00A73039"/>
    <w:rsid w:val="00A777B4"/>
    <w:rsid w:val="00A779F3"/>
    <w:rsid w:val="00A80070"/>
    <w:rsid w:val="00A8210E"/>
    <w:rsid w:val="00A84B46"/>
    <w:rsid w:val="00A8593E"/>
    <w:rsid w:val="00A870F8"/>
    <w:rsid w:val="00A90059"/>
    <w:rsid w:val="00A91319"/>
    <w:rsid w:val="00A92F39"/>
    <w:rsid w:val="00A93AC7"/>
    <w:rsid w:val="00A940F9"/>
    <w:rsid w:val="00A9472D"/>
    <w:rsid w:val="00A94AD7"/>
    <w:rsid w:val="00A95651"/>
    <w:rsid w:val="00A95C23"/>
    <w:rsid w:val="00A9701D"/>
    <w:rsid w:val="00A9712A"/>
    <w:rsid w:val="00AA1BA6"/>
    <w:rsid w:val="00AA3336"/>
    <w:rsid w:val="00AA3D98"/>
    <w:rsid w:val="00AA4039"/>
    <w:rsid w:val="00AA537C"/>
    <w:rsid w:val="00AA58A8"/>
    <w:rsid w:val="00AA5A20"/>
    <w:rsid w:val="00AA640E"/>
    <w:rsid w:val="00AA7A5B"/>
    <w:rsid w:val="00AA7ABC"/>
    <w:rsid w:val="00AB23D2"/>
    <w:rsid w:val="00AB2721"/>
    <w:rsid w:val="00AB27EE"/>
    <w:rsid w:val="00AB29D8"/>
    <w:rsid w:val="00AB2D22"/>
    <w:rsid w:val="00AB3595"/>
    <w:rsid w:val="00AB52C3"/>
    <w:rsid w:val="00AB6A25"/>
    <w:rsid w:val="00AC0BDA"/>
    <w:rsid w:val="00AC276E"/>
    <w:rsid w:val="00AC2CFD"/>
    <w:rsid w:val="00AC5153"/>
    <w:rsid w:val="00AC567B"/>
    <w:rsid w:val="00AC6BED"/>
    <w:rsid w:val="00AC772F"/>
    <w:rsid w:val="00AD1313"/>
    <w:rsid w:val="00AD4698"/>
    <w:rsid w:val="00AD617E"/>
    <w:rsid w:val="00AD63DC"/>
    <w:rsid w:val="00AD7A13"/>
    <w:rsid w:val="00AE2350"/>
    <w:rsid w:val="00AE3CC5"/>
    <w:rsid w:val="00AE52E4"/>
    <w:rsid w:val="00AE5B86"/>
    <w:rsid w:val="00AE69BA"/>
    <w:rsid w:val="00AE7060"/>
    <w:rsid w:val="00AF11C9"/>
    <w:rsid w:val="00AF3171"/>
    <w:rsid w:val="00AF40C5"/>
    <w:rsid w:val="00AF4CA9"/>
    <w:rsid w:val="00AF4D59"/>
    <w:rsid w:val="00AF4E78"/>
    <w:rsid w:val="00AF520C"/>
    <w:rsid w:val="00AF534A"/>
    <w:rsid w:val="00AF67A7"/>
    <w:rsid w:val="00AF6F8C"/>
    <w:rsid w:val="00AF7793"/>
    <w:rsid w:val="00AF7942"/>
    <w:rsid w:val="00AF7AA4"/>
    <w:rsid w:val="00B01F17"/>
    <w:rsid w:val="00B01F5D"/>
    <w:rsid w:val="00B02530"/>
    <w:rsid w:val="00B044CC"/>
    <w:rsid w:val="00B048D8"/>
    <w:rsid w:val="00B07678"/>
    <w:rsid w:val="00B07E99"/>
    <w:rsid w:val="00B07FF8"/>
    <w:rsid w:val="00B10760"/>
    <w:rsid w:val="00B10B5E"/>
    <w:rsid w:val="00B1169A"/>
    <w:rsid w:val="00B12D91"/>
    <w:rsid w:val="00B13B5F"/>
    <w:rsid w:val="00B140E5"/>
    <w:rsid w:val="00B15FA0"/>
    <w:rsid w:val="00B168E1"/>
    <w:rsid w:val="00B16A29"/>
    <w:rsid w:val="00B1715C"/>
    <w:rsid w:val="00B2320E"/>
    <w:rsid w:val="00B2506B"/>
    <w:rsid w:val="00B25F04"/>
    <w:rsid w:val="00B2630C"/>
    <w:rsid w:val="00B277D9"/>
    <w:rsid w:val="00B30A7C"/>
    <w:rsid w:val="00B30BCA"/>
    <w:rsid w:val="00B3111D"/>
    <w:rsid w:val="00B31701"/>
    <w:rsid w:val="00B32083"/>
    <w:rsid w:val="00B3402A"/>
    <w:rsid w:val="00B340F9"/>
    <w:rsid w:val="00B3439D"/>
    <w:rsid w:val="00B34DA6"/>
    <w:rsid w:val="00B359BF"/>
    <w:rsid w:val="00B36E65"/>
    <w:rsid w:val="00B427CF"/>
    <w:rsid w:val="00B438E8"/>
    <w:rsid w:val="00B45777"/>
    <w:rsid w:val="00B47F7F"/>
    <w:rsid w:val="00B50D3E"/>
    <w:rsid w:val="00B51049"/>
    <w:rsid w:val="00B528AA"/>
    <w:rsid w:val="00B529CE"/>
    <w:rsid w:val="00B52DF7"/>
    <w:rsid w:val="00B539BF"/>
    <w:rsid w:val="00B53F2A"/>
    <w:rsid w:val="00B5655B"/>
    <w:rsid w:val="00B56C97"/>
    <w:rsid w:val="00B61090"/>
    <w:rsid w:val="00B620DA"/>
    <w:rsid w:val="00B63458"/>
    <w:rsid w:val="00B63C4F"/>
    <w:rsid w:val="00B64BC1"/>
    <w:rsid w:val="00B654DE"/>
    <w:rsid w:val="00B6697F"/>
    <w:rsid w:val="00B70975"/>
    <w:rsid w:val="00B7101D"/>
    <w:rsid w:val="00B716BC"/>
    <w:rsid w:val="00B7390B"/>
    <w:rsid w:val="00B758ED"/>
    <w:rsid w:val="00B77B9A"/>
    <w:rsid w:val="00B805B5"/>
    <w:rsid w:val="00B80D3A"/>
    <w:rsid w:val="00B82995"/>
    <w:rsid w:val="00B83E7F"/>
    <w:rsid w:val="00B83E8C"/>
    <w:rsid w:val="00B84B28"/>
    <w:rsid w:val="00B8673E"/>
    <w:rsid w:val="00B875D1"/>
    <w:rsid w:val="00B91368"/>
    <w:rsid w:val="00B92A24"/>
    <w:rsid w:val="00B93539"/>
    <w:rsid w:val="00B95207"/>
    <w:rsid w:val="00B965DC"/>
    <w:rsid w:val="00BA1596"/>
    <w:rsid w:val="00BA17F6"/>
    <w:rsid w:val="00BA185F"/>
    <w:rsid w:val="00BA33E1"/>
    <w:rsid w:val="00BA3EB9"/>
    <w:rsid w:val="00BA502B"/>
    <w:rsid w:val="00BA548A"/>
    <w:rsid w:val="00BB137B"/>
    <w:rsid w:val="00BB15A1"/>
    <w:rsid w:val="00BB1880"/>
    <w:rsid w:val="00BB29F4"/>
    <w:rsid w:val="00BB2FE5"/>
    <w:rsid w:val="00BB3C63"/>
    <w:rsid w:val="00BB44EA"/>
    <w:rsid w:val="00BB5B33"/>
    <w:rsid w:val="00BB7BEB"/>
    <w:rsid w:val="00BC077C"/>
    <w:rsid w:val="00BC1177"/>
    <w:rsid w:val="00BC14B5"/>
    <w:rsid w:val="00BC1A02"/>
    <w:rsid w:val="00BC1BE7"/>
    <w:rsid w:val="00BC7CED"/>
    <w:rsid w:val="00BC7F1F"/>
    <w:rsid w:val="00BD0EEC"/>
    <w:rsid w:val="00BD1292"/>
    <w:rsid w:val="00BD18A3"/>
    <w:rsid w:val="00BD3F37"/>
    <w:rsid w:val="00BD4DF4"/>
    <w:rsid w:val="00BD6AED"/>
    <w:rsid w:val="00BD7E3A"/>
    <w:rsid w:val="00BD7FF9"/>
    <w:rsid w:val="00BE003F"/>
    <w:rsid w:val="00BE1797"/>
    <w:rsid w:val="00BE2763"/>
    <w:rsid w:val="00BE353C"/>
    <w:rsid w:val="00BE38A2"/>
    <w:rsid w:val="00BE4646"/>
    <w:rsid w:val="00BE4EF6"/>
    <w:rsid w:val="00BE6077"/>
    <w:rsid w:val="00BE60B1"/>
    <w:rsid w:val="00BE6ACC"/>
    <w:rsid w:val="00BE7E44"/>
    <w:rsid w:val="00BF306A"/>
    <w:rsid w:val="00BF319C"/>
    <w:rsid w:val="00BF38CA"/>
    <w:rsid w:val="00BF5C61"/>
    <w:rsid w:val="00BF6342"/>
    <w:rsid w:val="00BF7717"/>
    <w:rsid w:val="00BF7AAD"/>
    <w:rsid w:val="00C03B44"/>
    <w:rsid w:val="00C059E5"/>
    <w:rsid w:val="00C05D7B"/>
    <w:rsid w:val="00C060A6"/>
    <w:rsid w:val="00C065E1"/>
    <w:rsid w:val="00C06975"/>
    <w:rsid w:val="00C077ED"/>
    <w:rsid w:val="00C07F81"/>
    <w:rsid w:val="00C10181"/>
    <w:rsid w:val="00C11B9B"/>
    <w:rsid w:val="00C1399D"/>
    <w:rsid w:val="00C143FF"/>
    <w:rsid w:val="00C14632"/>
    <w:rsid w:val="00C146C6"/>
    <w:rsid w:val="00C149B8"/>
    <w:rsid w:val="00C14F3C"/>
    <w:rsid w:val="00C15474"/>
    <w:rsid w:val="00C1772D"/>
    <w:rsid w:val="00C25897"/>
    <w:rsid w:val="00C25FC3"/>
    <w:rsid w:val="00C26BD4"/>
    <w:rsid w:val="00C278E9"/>
    <w:rsid w:val="00C31378"/>
    <w:rsid w:val="00C32F62"/>
    <w:rsid w:val="00C330A9"/>
    <w:rsid w:val="00C342F2"/>
    <w:rsid w:val="00C34885"/>
    <w:rsid w:val="00C34887"/>
    <w:rsid w:val="00C34C56"/>
    <w:rsid w:val="00C35733"/>
    <w:rsid w:val="00C3714B"/>
    <w:rsid w:val="00C37DA5"/>
    <w:rsid w:val="00C420D3"/>
    <w:rsid w:val="00C44D8C"/>
    <w:rsid w:val="00C45181"/>
    <w:rsid w:val="00C463F2"/>
    <w:rsid w:val="00C46952"/>
    <w:rsid w:val="00C5042A"/>
    <w:rsid w:val="00C5163E"/>
    <w:rsid w:val="00C51779"/>
    <w:rsid w:val="00C5271B"/>
    <w:rsid w:val="00C52783"/>
    <w:rsid w:val="00C53E83"/>
    <w:rsid w:val="00C53FBA"/>
    <w:rsid w:val="00C56BA4"/>
    <w:rsid w:val="00C60514"/>
    <w:rsid w:val="00C64344"/>
    <w:rsid w:val="00C6459A"/>
    <w:rsid w:val="00C64D08"/>
    <w:rsid w:val="00C66FD8"/>
    <w:rsid w:val="00C67175"/>
    <w:rsid w:val="00C709C2"/>
    <w:rsid w:val="00C70B24"/>
    <w:rsid w:val="00C721B6"/>
    <w:rsid w:val="00C73FD4"/>
    <w:rsid w:val="00C75401"/>
    <w:rsid w:val="00C76977"/>
    <w:rsid w:val="00C77A5E"/>
    <w:rsid w:val="00C80C85"/>
    <w:rsid w:val="00C81B55"/>
    <w:rsid w:val="00C82978"/>
    <w:rsid w:val="00C84E17"/>
    <w:rsid w:val="00C8577D"/>
    <w:rsid w:val="00C868C5"/>
    <w:rsid w:val="00C91E57"/>
    <w:rsid w:val="00C927EA"/>
    <w:rsid w:val="00C932F0"/>
    <w:rsid w:val="00C95EEC"/>
    <w:rsid w:val="00C96104"/>
    <w:rsid w:val="00C9713A"/>
    <w:rsid w:val="00CA0C6D"/>
    <w:rsid w:val="00CA1206"/>
    <w:rsid w:val="00CA2667"/>
    <w:rsid w:val="00CA2970"/>
    <w:rsid w:val="00CA3A8E"/>
    <w:rsid w:val="00CA436A"/>
    <w:rsid w:val="00CA441A"/>
    <w:rsid w:val="00CA4657"/>
    <w:rsid w:val="00CA567C"/>
    <w:rsid w:val="00CA59F5"/>
    <w:rsid w:val="00CA5CD4"/>
    <w:rsid w:val="00CB2A35"/>
    <w:rsid w:val="00CB43C4"/>
    <w:rsid w:val="00CB755B"/>
    <w:rsid w:val="00CB7BC9"/>
    <w:rsid w:val="00CC013C"/>
    <w:rsid w:val="00CC1607"/>
    <w:rsid w:val="00CC211D"/>
    <w:rsid w:val="00CC2545"/>
    <w:rsid w:val="00CC6103"/>
    <w:rsid w:val="00CC759E"/>
    <w:rsid w:val="00CD059E"/>
    <w:rsid w:val="00CD0E23"/>
    <w:rsid w:val="00CD1234"/>
    <w:rsid w:val="00CD2AC1"/>
    <w:rsid w:val="00CD2B5C"/>
    <w:rsid w:val="00CD41AD"/>
    <w:rsid w:val="00CD4A20"/>
    <w:rsid w:val="00CD657C"/>
    <w:rsid w:val="00CE1333"/>
    <w:rsid w:val="00CE1708"/>
    <w:rsid w:val="00CE1ABB"/>
    <w:rsid w:val="00CE2E44"/>
    <w:rsid w:val="00CE5B18"/>
    <w:rsid w:val="00CE709D"/>
    <w:rsid w:val="00CF01B1"/>
    <w:rsid w:val="00CF14F0"/>
    <w:rsid w:val="00CF3054"/>
    <w:rsid w:val="00CF34E0"/>
    <w:rsid w:val="00CF74B7"/>
    <w:rsid w:val="00D001F2"/>
    <w:rsid w:val="00D0080C"/>
    <w:rsid w:val="00D00866"/>
    <w:rsid w:val="00D00CC4"/>
    <w:rsid w:val="00D01500"/>
    <w:rsid w:val="00D024A9"/>
    <w:rsid w:val="00D03454"/>
    <w:rsid w:val="00D03BD2"/>
    <w:rsid w:val="00D04C23"/>
    <w:rsid w:val="00D05055"/>
    <w:rsid w:val="00D050F1"/>
    <w:rsid w:val="00D06E4D"/>
    <w:rsid w:val="00D07AEA"/>
    <w:rsid w:val="00D120C7"/>
    <w:rsid w:val="00D13198"/>
    <w:rsid w:val="00D13448"/>
    <w:rsid w:val="00D142A9"/>
    <w:rsid w:val="00D21707"/>
    <w:rsid w:val="00D21836"/>
    <w:rsid w:val="00D21AB9"/>
    <w:rsid w:val="00D23181"/>
    <w:rsid w:val="00D25AC8"/>
    <w:rsid w:val="00D25EDD"/>
    <w:rsid w:val="00D26000"/>
    <w:rsid w:val="00D31716"/>
    <w:rsid w:val="00D31897"/>
    <w:rsid w:val="00D31B12"/>
    <w:rsid w:val="00D3209E"/>
    <w:rsid w:val="00D342B8"/>
    <w:rsid w:val="00D34ECC"/>
    <w:rsid w:val="00D3570B"/>
    <w:rsid w:val="00D362E1"/>
    <w:rsid w:val="00D403C1"/>
    <w:rsid w:val="00D420B6"/>
    <w:rsid w:val="00D438B6"/>
    <w:rsid w:val="00D4579A"/>
    <w:rsid w:val="00D4688E"/>
    <w:rsid w:val="00D4696F"/>
    <w:rsid w:val="00D46D3B"/>
    <w:rsid w:val="00D5032E"/>
    <w:rsid w:val="00D5060B"/>
    <w:rsid w:val="00D50D7F"/>
    <w:rsid w:val="00D51245"/>
    <w:rsid w:val="00D52658"/>
    <w:rsid w:val="00D5410F"/>
    <w:rsid w:val="00D54B0D"/>
    <w:rsid w:val="00D5662C"/>
    <w:rsid w:val="00D5721B"/>
    <w:rsid w:val="00D57693"/>
    <w:rsid w:val="00D607C9"/>
    <w:rsid w:val="00D618C6"/>
    <w:rsid w:val="00D61CAA"/>
    <w:rsid w:val="00D649CD"/>
    <w:rsid w:val="00D6527E"/>
    <w:rsid w:val="00D65885"/>
    <w:rsid w:val="00D6618C"/>
    <w:rsid w:val="00D6668C"/>
    <w:rsid w:val="00D67785"/>
    <w:rsid w:val="00D710EB"/>
    <w:rsid w:val="00D734A7"/>
    <w:rsid w:val="00D743DA"/>
    <w:rsid w:val="00D753C3"/>
    <w:rsid w:val="00D77862"/>
    <w:rsid w:val="00D806A9"/>
    <w:rsid w:val="00D810C1"/>
    <w:rsid w:val="00D83815"/>
    <w:rsid w:val="00D83A7A"/>
    <w:rsid w:val="00D83DCB"/>
    <w:rsid w:val="00D8524E"/>
    <w:rsid w:val="00D85996"/>
    <w:rsid w:val="00D85F9C"/>
    <w:rsid w:val="00D86446"/>
    <w:rsid w:val="00D86C10"/>
    <w:rsid w:val="00D91509"/>
    <w:rsid w:val="00D92A66"/>
    <w:rsid w:val="00D92E5F"/>
    <w:rsid w:val="00D942BC"/>
    <w:rsid w:val="00D945C0"/>
    <w:rsid w:val="00D97B06"/>
    <w:rsid w:val="00DA02F7"/>
    <w:rsid w:val="00DA1A5D"/>
    <w:rsid w:val="00DA1EC6"/>
    <w:rsid w:val="00DA7D75"/>
    <w:rsid w:val="00DB0656"/>
    <w:rsid w:val="00DB0AC5"/>
    <w:rsid w:val="00DB3AC0"/>
    <w:rsid w:val="00DB526E"/>
    <w:rsid w:val="00DB53CE"/>
    <w:rsid w:val="00DB6099"/>
    <w:rsid w:val="00DB60D9"/>
    <w:rsid w:val="00DB6881"/>
    <w:rsid w:val="00DC03AF"/>
    <w:rsid w:val="00DC28C4"/>
    <w:rsid w:val="00DC302A"/>
    <w:rsid w:val="00DC3647"/>
    <w:rsid w:val="00DC4377"/>
    <w:rsid w:val="00DC4A28"/>
    <w:rsid w:val="00DC63ED"/>
    <w:rsid w:val="00DC7C66"/>
    <w:rsid w:val="00DD308D"/>
    <w:rsid w:val="00DD407B"/>
    <w:rsid w:val="00DD440F"/>
    <w:rsid w:val="00DD4B13"/>
    <w:rsid w:val="00DD5C48"/>
    <w:rsid w:val="00DD742C"/>
    <w:rsid w:val="00DE05A0"/>
    <w:rsid w:val="00DE2BCA"/>
    <w:rsid w:val="00DE3DD5"/>
    <w:rsid w:val="00DE452D"/>
    <w:rsid w:val="00DE6C02"/>
    <w:rsid w:val="00DE6F2E"/>
    <w:rsid w:val="00DE6FC4"/>
    <w:rsid w:val="00DF0368"/>
    <w:rsid w:val="00DF0DC5"/>
    <w:rsid w:val="00DF0EE4"/>
    <w:rsid w:val="00DF128C"/>
    <w:rsid w:val="00DF335B"/>
    <w:rsid w:val="00DF48A7"/>
    <w:rsid w:val="00DF4B9A"/>
    <w:rsid w:val="00DF515B"/>
    <w:rsid w:val="00DF6443"/>
    <w:rsid w:val="00E0020D"/>
    <w:rsid w:val="00E00B44"/>
    <w:rsid w:val="00E02A8D"/>
    <w:rsid w:val="00E02DDD"/>
    <w:rsid w:val="00E0342D"/>
    <w:rsid w:val="00E034F2"/>
    <w:rsid w:val="00E040DF"/>
    <w:rsid w:val="00E04C9B"/>
    <w:rsid w:val="00E054C9"/>
    <w:rsid w:val="00E05F87"/>
    <w:rsid w:val="00E10686"/>
    <w:rsid w:val="00E11883"/>
    <w:rsid w:val="00E13086"/>
    <w:rsid w:val="00E15F98"/>
    <w:rsid w:val="00E16EE1"/>
    <w:rsid w:val="00E177ED"/>
    <w:rsid w:val="00E225C4"/>
    <w:rsid w:val="00E234B0"/>
    <w:rsid w:val="00E237C1"/>
    <w:rsid w:val="00E244F7"/>
    <w:rsid w:val="00E272B8"/>
    <w:rsid w:val="00E27CD8"/>
    <w:rsid w:val="00E30434"/>
    <w:rsid w:val="00E30546"/>
    <w:rsid w:val="00E31052"/>
    <w:rsid w:val="00E31420"/>
    <w:rsid w:val="00E31C10"/>
    <w:rsid w:val="00E358E7"/>
    <w:rsid w:val="00E364CF"/>
    <w:rsid w:val="00E364E4"/>
    <w:rsid w:val="00E36B4C"/>
    <w:rsid w:val="00E36C54"/>
    <w:rsid w:val="00E375CC"/>
    <w:rsid w:val="00E411BD"/>
    <w:rsid w:val="00E41C21"/>
    <w:rsid w:val="00E42639"/>
    <w:rsid w:val="00E42A4F"/>
    <w:rsid w:val="00E432D3"/>
    <w:rsid w:val="00E43715"/>
    <w:rsid w:val="00E43B05"/>
    <w:rsid w:val="00E444D1"/>
    <w:rsid w:val="00E4745E"/>
    <w:rsid w:val="00E5108E"/>
    <w:rsid w:val="00E51C0F"/>
    <w:rsid w:val="00E536EB"/>
    <w:rsid w:val="00E561DC"/>
    <w:rsid w:val="00E564F2"/>
    <w:rsid w:val="00E60AD8"/>
    <w:rsid w:val="00E61AC2"/>
    <w:rsid w:val="00E62199"/>
    <w:rsid w:val="00E625B3"/>
    <w:rsid w:val="00E63729"/>
    <w:rsid w:val="00E65571"/>
    <w:rsid w:val="00E6650F"/>
    <w:rsid w:val="00E72E4C"/>
    <w:rsid w:val="00E737A8"/>
    <w:rsid w:val="00E73A43"/>
    <w:rsid w:val="00E7427C"/>
    <w:rsid w:val="00E75D9E"/>
    <w:rsid w:val="00E76DBC"/>
    <w:rsid w:val="00E77DA7"/>
    <w:rsid w:val="00E80BAA"/>
    <w:rsid w:val="00E81780"/>
    <w:rsid w:val="00E81979"/>
    <w:rsid w:val="00E83505"/>
    <w:rsid w:val="00E8369D"/>
    <w:rsid w:val="00E836DE"/>
    <w:rsid w:val="00E84CE1"/>
    <w:rsid w:val="00E858A6"/>
    <w:rsid w:val="00E9311F"/>
    <w:rsid w:val="00E9416D"/>
    <w:rsid w:val="00E94735"/>
    <w:rsid w:val="00E95C5F"/>
    <w:rsid w:val="00E9784B"/>
    <w:rsid w:val="00E97C65"/>
    <w:rsid w:val="00EA0EAC"/>
    <w:rsid w:val="00EA2C85"/>
    <w:rsid w:val="00EA2EB2"/>
    <w:rsid w:val="00EA46B6"/>
    <w:rsid w:val="00EB0201"/>
    <w:rsid w:val="00EB0A16"/>
    <w:rsid w:val="00EB0D5D"/>
    <w:rsid w:val="00EB3320"/>
    <w:rsid w:val="00EB5326"/>
    <w:rsid w:val="00EB5D79"/>
    <w:rsid w:val="00EB7ADA"/>
    <w:rsid w:val="00EC11B8"/>
    <w:rsid w:val="00EC2C30"/>
    <w:rsid w:val="00EC2F3F"/>
    <w:rsid w:val="00EC30CB"/>
    <w:rsid w:val="00EC4EAC"/>
    <w:rsid w:val="00EC6089"/>
    <w:rsid w:val="00ED09F5"/>
    <w:rsid w:val="00ED12D2"/>
    <w:rsid w:val="00ED1628"/>
    <w:rsid w:val="00ED1E30"/>
    <w:rsid w:val="00ED2A6C"/>
    <w:rsid w:val="00ED411E"/>
    <w:rsid w:val="00ED41DE"/>
    <w:rsid w:val="00ED487D"/>
    <w:rsid w:val="00ED53A9"/>
    <w:rsid w:val="00ED6AE5"/>
    <w:rsid w:val="00EE2E2C"/>
    <w:rsid w:val="00EE31B8"/>
    <w:rsid w:val="00EE37DE"/>
    <w:rsid w:val="00EE393C"/>
    <w:rsid w:val="00EE5C8D"/>
    <w:rsid w:val="00EE7AE6"/>
    <w:rsid w:val="00EF0C6F"/>
    <w:rsid w:val="00EF228F"/>
    <w:rsid w:val="00EF49B7"/>
    <w:rsid w:val="00EF6358"/>
    <w:rsid w:val="00EF63D3"/>
    <w:rsid w:val="00F02440"/>
    <w:rsid w:val="00F033DE"/>
    <w:rsid w:val="00F03F4B"/>
    <w:rsid w:val="00F047AA"/>
    <w:rsid w:val="00F062F8"/>
    <w:rsid w:val="00F07B44"/>
    <w:rsid w:val="00F10679"/>
    <w:rsid w:val="00F13D70"/>
    <w:rsid w:val="00F1520E"/>
    <w:rsid w:val="00F15C35"/>
    <w:rsid w:val="00F15EDE"/>
    <w:rsid w:val="00F16115"/>
    <w:rsid w:val="00F17DFE"/>
    <w:rsid w:val="00F218EE"/>
    <w:rsid w:val="00F220CC"/>
    <w:rsid w:val="00F23F86"/>
    <w:rsid w:val="00F257E4"/>
    <w:rsid w:val="00F262C7"/>
    <w:rsid w:val="00F26FFF"/>
    <w:rsid w:val="00F3016D"/>
    <w:rsid w:val="00F3069A"/>
    <w:rsid w:val="00F30CE8"/>
    <w:rsid w:val="00F31E9B"/>
    <w:rsid w:val="00F34526"/>
    <w:rsid w:val="00F35EB6"/>
    <w:rsid w:val="00F37A81"/>
    <w:rsid w:val="00F40063"/>
    <w:rsid w:val="00F40F20"/>
    <w:rsid w:val="00F45517"/>
    <w:rsid w:val="00F460E0"/>
    <w:rsid w:val="00F516AF"/>
    <w:rsid w:val="00F54762"/>
    <w:rsid w:val="00F5485F"/>
    <w:rsid w:val="00F55D42"/>
    <w:rsid w:val="00F5668D"/>
    <w:rsid w:val="00F6090E"/>
    <w:rsid w:val="00F60E16"/>
    <w:rsid w:val="00F61030"/>
    <w:rsid w:val="00F614D0"/>
    <w:rsid w:val="00F629DC"/>
    <w:rsid w:val="00F63329"/>
    <w:rsid w:val="00F6351D"/>
    <w:rsid w:val="00F636AE"/>
    <w:rsid w:val="00F64D73"/>
    <w:rsid w:val="00F74F7F"/>
    <w:rsid w:val="00F75F82"/>
    <w:rsid w:val="00F75FAD"/>
    <w:rsid w:val="00F76262"/>
    <w:rsid w:val="00F773C2"/>
    <w:rsid w:val="00F77673"/>
    <w:rsid w:val="00F819E2"/>
    <w:rsid w:val="00F81F10"/>
    <w:rsid w:val="00F82332"/>
    <w:rsid w:val="00F82B41"/>
    <w:rsid w:val="00F82F24"/>
    <w:rsid w:val="00F84EB5"/>
    <w:rsid w:val="00F85240"/>
    <w:rsid w:val="00F86154"/>
    <w:rsid w:val="00F86AB2"/>
    <w:rsid w:val="00F87FA2"/>
    <w:rsid w:val="00F90133"/>
    <w:rsid w:val="00F913E6"/>
    <w:rsid w:val="00F91726"/>
    <w:rsid w:val="00F92D15"/>
    <w:rsid w:val="00F92EED"/>
    <w:rsid w:val="00F955C2"/>
    <w:rsid w:val="00F96F8C"/>
    <w:rsid w:val="00FA0966"/>
    <w:rsid w:val="00FA0D59"/>
    <w:rsid w:val="00FA2633"/>
    <w:rsid w:val="00FA4667"/>
    <w:rsid w:val="00FA488C"/>
    <w:rsid w:val="00FA4DBD"/>
    <w:rsid w:val="00FA7CCA"/>
    <w:rsid w:val="00FA7D2B"/>
    <w:rsid w:val="00FB0540"/>
    <w:rsid w:val="00FB0554"/>
    <w:rsid w:val="00FB3970"/>
    <w:rsid w:val="00FB5313"/>
    <w:rsid w:val="00FB6DF3"/>
    <w:rsid w:val="00FB7877"/>
    <w:rsid w:val="00FB7A27"/>
    <w:rsid w:val="00FB7DCE"/>
    <w:rsid w:val="00FC1622"/>
    <w:rsid w:val="00FC5951"/>
    <w:rsid w:val="00FC7A87"/>
    <w:rsid w:val="00FD2D53"/>
    <w:rsid w:val="00FD2EC3"/>
    <w:rsid w:val="00FD37CA"/>
    <w:rsid w:val="00FD3869"/>
    <w:rsid w:val="00FD48B8"/>
    <w:rsid w:val="00FD509C"/>
    <w:rsid w:val="00FD7777"/>
    <w:rsid w:val="00FE07BF"/>
    <w:rsid w:val="00FE0B5F"/>
    <w:rsid w:val="00FE0D05"/>
    <w:rsid w:val="00FE19B7"/>
    <w:rsid w:val="00FE596C"/>
    <w:rsid w:val="00FE5CB9"/>
    <w:rsid w:val="00FE78AF"/>
    <w:rsid w:val="00FE7A91"/>
    <w:rsid w:val="00FF0E74"/>
    <w:rsid w:val="00FF13EC"/>
    <w:rsid w:val="00FF176B"/>
    <w:rsid w:val="00FF1A4F"/>
    <w:rsid w:val="00FF1D34"/>
    <w:rsid w:val="00FF2886"/>
    <w:rsid w:val="00FF32E7"/>
    <w:rsid w:val="00FF4283"/>
    <w:rsid w:val="00FF43FF"/>
    <w:rsid w:val="00FF4DBF"/>
    <w:rsid w:val="00FF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 style="v-text-anchor:middle" fillcolor="#36f" stroke="f">
      <v:fill color="#36f"/>
      <v:stroke on="f"/>
      <v:shadow on="t" color="#5f5f5f"/>
      <v:textbox inset="2.48919mm,2mm,2.48919mm,1.2446mm"/>
    </o:shapedefaults>
    <o:shapelayout v:ext="edit">
      <o:idmap v:ext="edit" data="1"/>
    </o:shapelayout>
  </w:shapeDefaults>
  <w:decimalSymbol w:val="."/>
  <w:listSeparator w:val=","/>
  <w14:docId w14:val="541A5C24"/>
  <w15:docId w15:val="{BF66DF0E-026D-414C-90DB-4AC2F6FB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513548"/>
    <w:pPr>
      <w:adjustRightInd w:val="0"/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지방세_제목1,l1,level 1 heading,level1,가.,1,Level 1,LEVEL1,_Kapitelüberschrift,H1,level1 + (영어) Times New Roman,(한글) 굴림,왼쪽:  0 cm,첫 줄:  0 cm,줄 간격: ... ...,Annex,I,I1,Annex1,I2,Annex2,I11,Annex11,Annex3,I3,I4,Annex4,I5,I12,Annex12,I21"/>
    <w:basedOn w:val="a1"/>
    <w:next w:val="a1"/>
    <w:link w:val="1Char"/>
    <w:qFormat/>
    <w:rsid w:val="00EB5326"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지방세_제목2,2,Level 2,1).,LEVEL 2,l2,l 2,two,heading2,_Überschrift,H2,H21,11,12,H22,H211,Attribute Heading 21,1).1,111,13,H23,H212,Attribute Heading 22,1).2,112,121,H221,H2111,Attribute Heading 211,1).11,1111,H24,H213,14"/>
    <w:basedOn w:val="a1"/>
    <w:next w:val="a1"/>
    <w:qFormat/>
    <w:rsid w:val="00EB5326"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지방세_제목3,H3,3,h3,level 3,l3,l 3,Table Attribute Heading1,가)1,Table Attribute Heading2,가)2,Table Attribute Heading3,가)3,Table Attribute Heading4,가)4,Table Attribute Heading5,가)5,Table Attribute Heading6,가)6,가)7"/>
    <w:basedOn w:val="a1"/>
    <w:next w:val="a1"/>
    <w:qFormat/>
    <w:rsid w:val="00EB5326"/>
    <w:pPr>
      <w:keepNext/>
      <w:widowControl w:val="0"/>
      <w:numPr>
        <w:ilvl w:val="2"/>
        <w:numId w:val="1"/>
      </w:numPr>
      <w:spacing w:before="240" w:after="240" w:line="240" w:lineRule="atLeast"/>
      <w:ind w:left="0"/>
      <w:outlineLvl w:val="2"/>
    </w:pPr>
    <w:rPr>
      <w:rFonts w:hAnsi="Arial"/>
      <w:sz w:val="24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1"/>
    <w:next w:val="a1"/>
    <w:qFormat/>
    <w:rsid w:val="00EB5326"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aliases w:val="지방세_제목5,L5,가),제목5,h5,H5"/>
    <w:basedOn w:val="a1"/>
    <w:next w:val="a1"/>
    <w:qFormat/>
    <w:rsid w:val="00EB5326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aliases w:val="지방세_제목6"/>
    <w:basedOn w:val="a1"/>
    <w:next w:val="a1"/>
    <w:qFormat/>
    <w:rsid w:val="00EB5326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지방세_제목7,7"/>
    <w:basedOn w:val="a1"/>
    <w:next w:val="a1"/>
    <w:qFormat/>
    <w:rsid w:val="00EB5326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aliases w:val="지방세_제목8,8"/>
    <w:basedOn w:val="a1"/>
    <w:next w:val="a1"/>
    <w:qFormat/>
    <w:rsid w:val="00EB5326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aliases w:val="9,Level 9,Prelim"/>
    <w:basedOn w:val="a1"/>
    <w:next w:val="a1"/>
    <w:qFormat/>
    <w:rsid w:val="00EB5326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rsid w:val="00EB5326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sid w:val="00EB5326"/>
    <w:rPr>
      <w:color w:val="0000FF"/>
      <w:u w:val="single"/>
    </w:rPr>
  </w:style>
  <w:style w:type="paragraph" w:customStyle="1" w:styleId="-">
    <w:name w:val="글머리-표"/>
    <w:basedOn w:val="a1"/>
    <w:rsid w:val="00EB5326"/>
    <w:pPr>
      <w:numPr>
        <w:numId w:val="7"/>
      </w:numPr>
    </w:pPr>
  </w:style>
  <w:style w:type="paragraph" w:styleId="12">
    <w:name w:val="toc 1"/>
    <w:basedOn w:val="a1"/>
    <w:next w:val="a1"/>
    <w:uiPriority w:val="39"/>
    <w:qFormat/>
    <w:rsid w:val="00EB5326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rsid w:val="00EB5326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rsid w:val="00C76977"/>
    <w:pPr>
      <w:tabs>
        <w:tab w:val="right" w:leader="dot" w:pos="9240"/>
      </w:tabs>
      <w:ind w:left="198"/>
      <w:jc w:val="left"/>
    </w:pPr>
    <w:rPr>
      <w:rFonts w:asciiTheme="minorHAnsi" w:eastAsiaTheme="minorHAnsi" w:hAnsiTheme="minorHAnsi"/>
      <w:b/>
      <w:noProof/>
      <w:sz w:val="20"/>
    </w:rPr>
  </w:style>
  <w:style w:type="paragraph" w:customStyle="1" w:styleId="a6">
    <w:name w:val="표머리"/>
    <w:basedOn w:val="a1"/>
    <w:rsid w:val="00EB5326"/>
    <w:pPr>
      <w:jc w:val="center"/>
      <w:textAlignment w:val="center"/>
    </w:pPr>
    <w:rPr>
      <w:b/>
    </w:rPr>
  </w:style>
  <w:style w:type="paragraph" w:customStyle="1" w:styleId="-2">
    <w:name w:val="표지-문서명"/>
    <w:rsid w:val="00EB5326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1"/>
    <w:next w:val="a1"/>
    <w:autoRedefine/>
    <w:semiHidden/>
    <w:rsid w:val="00EB5326"/>
    <w:pPr>
      <w:tabs>
        <w:tab w:val="right" w:leader="dot" w:pos="9240"/>
      </w:tabs>
      <w:adjustRightInd/>
      <w:ind w:left="204" w:firstLineChars="200" w:firstLine="440"/>
    </w:pPr>
  </w:style>
  <w:style w:type="paragraph" w:styleId="a7">
    <w:name w:val="table of figures"/>
    <w:basedOn w:val="a1"/>
    <w:uiPriority w:val="99"/>
    <w:rsid w:val="00EB5326"/>
    <w:pPr>
      <w:tabs>
        <w:tab w:val="right" w:leader="dot" w:pos="9240"/>
      </w:tabs>
      <w:ind w:left="850" w:hanging="850"/>
    </w:pPr>
  </w:style>
  <w:style w:type="paragraph" w:styleId="a8">
    <w:name w:val="caption"/>
    <w:basedOn w:val="a1"/>
    <w:next w:val="a1"/>
    <w:qFormat/>
    <w:rsid w:val="00EB5326"/>
    <w:pPr>
      <w:widowControl w:val="0"/>
      <w:wordWrap w:val="0"/>
      <w:spacing w:after="240"/>
      <w:jc w:val="center"/>
    </w:pPr>
  </w:style>
  <w:style w:type="paragraph" w:styleId="a9">
    <w:name w:val="Balloon Text"/>
    <w:basedOn w:val="a1"/>
    <w:semiHidden/>
    <w:rsid w:val="00EB5326"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rsid w:val="00EB5326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rsid w:val="00EB5326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rsid w:val="00EB5326"/>
    <w:pPr>
      <w:jc w:val="right"/>
    </w:pPr>
    <w:rPr>
      <w:rFonts w:ascii="바탕체"/>
      <w:b/>
      <w:sz w:val="40"/>
    </w:rPr>
  </w:style>
  <w:style w:type="paragraph" w:customStyle="1" w:styleId="-4">
    <w:name w:val="표지-버전"/>
    <w:rsid w:val="00EB5326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rsid w:val="00EB5326"/>
    <w:pPr>
      <w:ind w:leftChars="800" w:left="800"/>
    </w:pPr>
  </w:style>
  <w:style w:type="paragraph" w:styleId="60">
    <w:name w:val="toc 6"/>
    <w:basedOn w:val="a1"/>
    <w:next w:val="a1"/>
    <w:autoRedefine/>
    <w:semiHidden/>
    <w:rsid w:val="00EB5326"/>
    <w:pPr>
      <w:ind w:leftChars="1000" w:left="2125"/>
    </w:pPr>
  </w:style>
  <w:style w:type="paragraph" w:styleId="70">
    <w:name w:val="toc 7"/>
    <w:basedOn w:val="a1"/>
    <w:next w:val="a1"/>
    <w:autoRedefine/>
    <w:semiHidden/>
    <w:rsid w:val="00EB5326"/>
    <w:pPr>
      <w:ind w:leftChars="1200" w:left="2550"/>
    </w:pPr>
  </w:style>
  <w:style w:type="paragraph" w:styleId="80">
    <w:name w:val="toc 8"/>
    <w:basedOn w:val="a1"/>
    <w:next w:val="a1"/>
    <w:autoRedefine/>
    <w:semiHidden/>
    <w:rsid w:val="00EB5326"/>
    <w:pPr>
      <w:ind w:leftChars="1400" w:left="2975"/>
    </w:pPr>
  </w:style>
  <w:style w:type="paragraph" w:styleId="90">
    <w:name w:val="toc 9"/>
    <w:basedOn w:val="a1"/>
    <w:next w:val="a1"/>
    <w:autoRedefine/>
    <w:semiHidden/>
    <w:rsid w:val="00EB5326"/>
    <w:pPr>
      <w:ind w:leftChars="1600" w:left="3400"/>
    </w:pPr>
  </w:style>
  <w:style w:type="paragraph" w:customStyle="1" w:styleId="-5">
    <w:name w:val="표지-프로젝트팀명"/>
    <w:rsid w:val="00EB5326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rsid w:val="00EB5326"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styleId="aa">
    <w:name w:val="index heading"/>
    <w:basedOn w:val="a1"/>
    <w:next w:val="a1"/>
    <w:semiHidden/>
    <w:rsid w:val="00EB5326"/>
    <w:pPr>
      <w:widowControl w:val="0"/>
      <w:wordWrap w:val="0"/>
    </w:pPr>
  </w:style>
  <w:style w:type="paragraph" w:customStyle="1" w:styleId="5pt">
    <w:name w:val="스타일 굵게 밑줄 단락 뒤: 5 pt"/>
    <w:basedOn w:val="a1"/>
    <w:rsid w:val="00EB5326"/>
    <w:pPr>
      <w:spacing w:before="100" w:after="100"/>
    </w:pPr>
    <w:rPr>
      <w:b/>
      <w:bCs/>
      <w:u w:val="single"/>
    </w:rPr>
  </w:style>
  <w:style w:type="paragraph" w:styleId="ab">
    <w:name w:val="footnote text"/>
    <w:basedOn w:val="a1"/>
    <w:autoRedefine/>
    <w:semiHidden/>
    <w:rsid w:val="00EB5326"/>
    <w:pPr>
      <w:snapToGrid w:val="0"/>
      <w:spacing w:line="240" w:lineRule="auto"/>
      <w:jc w:val="left"/>
    </w:pPr>
    <w:rPr>
      <w:sz w:val="16"/>
    </w:rPr>
  </w:style>
  <w:style w:type="character" w:styleId="ac">
    <w:name w:val="footnote reference"/>
    <w:basedOn w:val="a2"/>
    <w:semiHidden/>
    <w:rsid w:val="00EB5326"/>
    <w:rPr>
      <w:vertAlign w:val="superscript"/>
    </w:rPr>
  </w:style>
  <w:style w:type="paragraph" w:styleId="ad">
    <w:name w:val="Document Map"/>
    <w:basedOn w:val="a1"/>
    <w:semiHidden/>
    <w:rsid w:val="00EB5326"/>
    <w:pPr>
      <w:shd w:val="clear" w:color="auto" w:fill="000080"/>
    </w:pPr>
    <w:rPr>
      <w:rFonts w:ascii="Arial" w:eastAsia="돋움" w:hAnsi="Arial"/>
      <w:sz w:val="18"/>
    </w:rPr>
  </w:style>
  <w:style w:type="paragraph" w:styleId="ae">
    <w:name w:val="Body Text"/>
    <w:basedOn w:val="a1"/>
    <w:rsid w:val="00EB5326"/>
    <w:pPr>
      <w:spacing w:after="180"/>
    </w:pPr>
  </w:style>
  <w:style w:type="paragraph" w:customStyle="1" w:styleId="13">
    <w:name w:val="번호 (1)"/>
    <w:basedOn w:val="af"/>
    <w:rsid w:val="00EB5326"/>
    <w:pPr>
      <w:tabs>
        <w:tab w:val="num" w:pos="1021"/>
      </w:tabs>
      <w:spacing w:line="360" w:lineRule="atLeast"/>
      <w:ind w:leftChars="0" w:left="1021" w:hanging="539"/>
    </w:pPr>
    <w:rPr>
      <w:sz w:val="24"/>
    </w:rPr>
  </w:style>
  <w:style w:type="paragraph" w:customStyle="1" w:styleId="11">
    <w:name w:val="부록1"/>
    <w:basedOn w:val="a1"/>
    <w:rsid w:val="00EB5326"/>
    <w:pPr>
      <w:numPr>
        <w:numId w:val="2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rsid w:val="00EB5326"/>
    <w:pPr>
      <w:jc w:val="center"/>
    </w:pPr>
    <w:rPr>
      <w:rFonts w:cs="바탕"/>
      <w:b/>
      <w:bCs/>
      <w:sz w:val="28"/>
      <w:u w:val="single"/>
    </w:rPr>
  </w:style>
  <w:style w:type="paragraph" w:styleId="af0">
    <w:name w:val="header"/>
    <w:basedOn w:val="a1"/>
    <w:rsid w:val="00EB5326"/>
    <w:pPr>
      <w:tabs>
        <w:tab w:val="center" w:pos="4252"/>
        <w:tab w:val="right" w:pos="8504"/>
      </w:tabs>
      <w:snapToGrid w:val="0"/>
    </w:pPr>
  </w:style>
  <w:style w:type="paragraph" w:customStyle="1" w:styleId="af1">
    <w:name w:val="글머리"/>
    <w:basedOn w:val="af2"/>
    <w:rsid w:val="00EB5326"/>
    <w:pPr>
      <w:widowControl w:val="0"/>
      <w:tabs>
        <w:tab w:val="num" w:pos="720"/>
      </w:tabs>
      <w:wordWrap w:val="0"/>
      <w:adjustRightInd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styleId="af">
    <w:name w:val="Normal Indent"/>
    <w:basedOn w:val="a1"/>
    <w:rsid w:val="00EB5326"/>
    <w:pPr>
      <w:ind w:leftChars="400" w:left="800"/>
    </w:pPr>
  </w:style>
  <w:style w:type="paragraph" w:styleId="af3">
    <w:name w:val="footer"/>
    <w:basedOn w:val="a1"/>
    <w:rsid w:val="00EB5326"/>
    <w:pPr>
      <w:tabs>
        <w:tab w:val="center" w:pos="4252"/>
        <w:tab w:val="right" w:pos="8504"/>
      </w:tabs>
      <w:snapToGrid w:val="0"/>
    </w:pPr>
    <w:rPr>
      <w:sz w:val="18"/>
    </w:rPr>
  </w:style>
  <w:style w:type="paragraph" w:styleId="af2">
    <w:name w:val="List Bullet"/>
    <w:basedOn w:val="a1"/>
    <w:autoRedefine/>
    <w:rsid w:val="00EB5326"/>
  </w:style>
  <w:style w:type="paragraph" w:styleId="22">
    <w:name w:val="Body Text 2"/>
    <w:basedOn w:val="a1"/>
    <w:rsid w:val="00EB5326"/>
    <w:pPr>
      <w:spacing w:after="180" w:line="480" w:lineRule="auto"/>
    </w:pPr>
  </w:style>
  <w:style w:type="paragraph" w:styleId="af4">
    <w:name w:val="Normal (Web)"/>
    <w:basedOn w:val="a1"/>
    <w:uiPriority w:val="99"/>
    <w:rsid w:val="00EB5326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3"/>
    <w:autoRedefine/>
    <w:rsid w:val="00EB5326"/>
    <w:pPr>
      <w:widowControl w:val="0"/>
      <w:wordWrap w:val="0"/>
      <w:autoSpaceDE w:val="0"/>
      <w:autoSpaceDN w:val="0"/>
      <w:adjustRightInd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1"/>
    <w:rsid w:val="00EB5326"/>
    <w:pPr>
      <w:widowControl w:val="0"/>
      <w:numPr>
        <w:numId w:val="11"/>
      </w:numPr>
      <w:tabs>
        <w:tab w:val="clear" w:pos="425"/>
      </w:tabs>
      <w:wordWrap w:val="0"/>
      <w:autoSpaceDE w:val="0"/>
      <w:autoSpaceDN w:val="0"/>
      <w:adjustRightInd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styleId="23">
    <w:name w:val="Body Text Indent 2"/>
    <w:basedOn w:val="a1"/>
    <w:rsid w:val="00EB5326"/>
    <w:pPr>
      <w:spacing w:after="180" w:line="480" w:lineRule="auto"/>
      <w:ind w:leftChars="400" w:left="851"/>
    </w:pPr>
  </w:style>
  <w:style w:type="paragraph" w:customStyle="1" w:styleId="af5">
    <w:name w:val="스타일 표내부 + 양쪽"/>
    <w:basedOn w:val="a1"/>
    <w:rsid w:val="00EB5326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2"/>
    <w:rsid w:val="00EB5326"/>
    <w:pPr>
      <w:widowControl w:val="0"/>
      <w:wordWrap w:val="0"/>
      <w:autoSpaceDE w:val="0"/>
      <w:autoSpaceDN w:val="0"/>
      <w:adjustRightInd/>
      <w:spacing w:after="0" w:line="240" w:lineRule="auto"/>
      <w:ind w:leftChars="0" w:left="907"/>
      <w:textAlignment w:val="auto"/>
    </w:pPr>
    <w:rPr>
      <w:rFonts w:ascii="Arial" w:eastAsia="돋움" w:hAnsi="Arial"/>
      <w:kern w:val="2"/>
      <w:sz w:val="20"/>
      <w:szCs w:val="20"/>
    </w:rPr>
  </w:style>
  <w:style w:type="paragraph" w:styleId="32">
    <w:name w:val="Body Text Indent 3"/>
    <w:basedOn w:val="a1"/>
    <w:rsid w:val="00EB5326"/>
    <w:pPr>
      <w:spacing w:after="180"/>
      <w:ind w:leftChars="400" w:left="851"/>
    </w:pPr>
    <w:rPr>
      <w:sz w:val="16"/>
      <w:szCs w:val="16"/>
    </w:rPr>
  </w:style>
  <w:style w:type="paragraph" w:customStyle="1" w:styleId="Char">
    <w:name w:val="각주참조 Char"/>
    <w:basedOn w:val="a1"/>
    <w:rsid w:val="00EB5326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rsid w:val="00EB5326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rsid w:val="00EB5326"/>
    <w:pPr>
      <w:numPr>
        <w:numId w:val="6"/>
      </w:numPr>
    </w:pPr>
  </w:style>
  <w:style w:type="paragraph" w:customStyle="1" w:styleId="a">
    <w:name w:val="별첨"/>
    <w:basedOn w:val="a1"/>
    <w:rsid w:val="00EB5326"/>
    <w:pPr>
      <w:numPr>
        <w:numId w:val="8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af6">
    <w:name w:val="설명"/>
    <w:basedOn w:val="a1"/>
    <w:rsid w:val="00EB5326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rsid w:val="00EB5326"/>
    <w:pPr>
      <w:numPr>
        <w:numId w:val="10"/>
      </w:numPr>
      <w:spacing w:before="200" w:after="200" w:line="240" w:lineRule="atLeast"/>
    </w:pPr>
    <w:rPr>
      <w:b/>
      <w:bCs/>
    </w:rPr>
  </w:style>
  <w:style w:type="character" w:styleId="af7">
    <w:name w:val="annotation reference"/>
    <w:basedOn w:val="a2"/>
    <w:semiHidden/>
    <w:rsid w:val="00EB5326"/>
    <w:rPr>
      <w:sz w:val="18"/>
      <w:szCs w:val="18"/>
    </w:rPr>
  </w:style>
  <w:style w:type="paragraph" w:styleId="af8">
    <w:name w:val="annotation text"/>
    <w:basedOn w:val="a1"/>
    <w:semiHidden/>
    <w:rsid w:val="00EB5326"/>
    <w:pPr>
      <w:jc w:val="left"/>
    </w:pPr>
  </w:style>
  <w:style w:type="paragraph" w:styleId="af9">
    <w:name w:val="annotation subject"/>
    <w:basedOn w:val="af8"/>
    <w:next w:val="af8"/>
    <w:semiHidden/>
    <w:rsid w:val="00EB5326"/>
    <w:rPr>
      <w:b/>
      <w:bCs/>
    </w:rPr>
  </w:style>
  <w:style w:type="paragraph" w:customStyle="1" w:styleId="afa">
    <w:name w:val="각주참조"/>
    <w:basedOn w:val="a1"/>
    <w:rsid w:val="00EB5326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rsid w:val="00EB5326"/>
    <w:pPr>
      <w:numPr>
        <w:numId w:val="9"/>
      </w:numPr>
    </w:pPr>
  </w:style>
  <w:style w:type="table" w:styleId="afb">
    <w:name w:val="Table Grid"/>
    <w:basedOn w:val="a3"/>
    <w:rsid w:val="00EB5326"/>
    <w:pPr>
      <w:adjustRightInd w:val="0"/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basedOn w:val="a1"/>
    <w:uiPriority w:val="34"/>
    <w:qFormat/>
    <w:rsid w:val="00843D3C"/>
    <w:pPr>
      <w:ind w:leftChars="400" w:left="800"/>
    </w:pPr>
  </w:style>
  <w:style w:type="paragraph" w:customStyle="1" w:styleId="hieatt">
    <w:name w:val="hie_att"/>
    <w:basedOn w:val="a1"/>
    <w:rsid w:val="00601197"/>
    <w:pPr>
      <w:tabs>
        <w:tab w:val="left" w:pos="567"/>
        <w:tab w:val="left" w:pos="6521"/>
        <w:tab w:val="left" w:pos="7088"/>
        <w:tab w:val="left" w:pos="7938"/>
      </w:tabs>
      <w:suppressAutoHyphens/>
      <w:adjustRightInd/>
      <w:spacing w:line="240" w:lineRule="auto"/>
      <w:ind w:right="-1"/>
      <w:jc w:val="left"/>
      <w:textAlignment w:val="auto"/>
    </w:pPr>
    <w:rPr>
      <w:rFonts w:ascii="Times New Roman" w:eastAsia="MS Mincho"/>
      <w:lang w:eastAsia="ar-SA"/>
    </w:rPr>
  </w:style>
  <w:style w:type="paragraph" w:customStyle="1" w:styleId="level4overv">
    <w:name w:val="level4_overv"/>
    <w:basedOn w:val="a1"/>
    <w:rsid w:val="00AF7942"/>
    <w:pPr>
      <w:tabs>
        <w:tab w:val="right" w:pos="6804"/>
        <w:tab w:val="left" w:pos="7088"/>
        <w:tab w:val="left" w:pos="7938"/>
      </w:tabs>
      <w:suppressAutoHyphens/>
      <w:adjustRightInd/>
      <w:spacing w:line="240" w:lineRule="auto"/>
      <w:ind w:left="7938" w:right="-1" w:hanging="7218"/>
      <w:jc w:val="left"/>
      <w:textAlignment w:val="auto"/>
    </w:pPr>
    <w:rPr>
      <w:rFonts w:ascii="Times New Roman" w:eastAsia="Times New Roman"/>
      <w:lang w:val="en-GB" w:eastAsia="ar-SA"/>
    </w:rPr>
  </w:style>
  <w:style w:type="paragraph" w:customStyle="1" w:styleId="level3overv">
    <w:name w:val="level3_overv"/>
    <w:basedOn w:val="a1"/>
    <w:rsid w:val="00AF7942"/>
    <w:pPr>
      <w:tabs>
        <w:tab w:val="right" w:pos="6804"/>
        <w:tab w:val="left" w:pos="7088"/>
        <w:tab w:val="left" w:pos="7938"/>
      </w:tabs>
      <w:suppressAutoHyphens/>
      <w:adjustRightInd/>
      <w:spacing w:line="240" w:lineRule="auto"/>
      <w:ind w:left="7939" w:right="-1" w:hanging="7655"/>
      <w:jc w:val="left"/>
      <w:textAlignment w:val="auto"/>
    </w:pPr>
    <w:rPr>
      <w:rFonts w:ascii="Times New Roman" w:eastAsiaTheme="minorEastAsia"/>
      <w:lang w:eastAsia="ar-SA"/>
    </w:rPr>
  </w:style>
  <w:style w:type="paragraph" w:customStyle="1" w:styleId="afd">
    <w:name w:val="바탕글"/>
    <w:basedOn w:val="a1"/>
    <w:rsid w:val="00CA3A8E"/>
    <w:pPr>
      <w:widowControl w:val="0"/>
      <w:wordWrap w:val="0"/>
      <w:autoSpaceDE w:val="0"/>
      <w:autoSpaceDN w:val="0"/>
      <w:adjustRightInd/>
      <w:snapToGrid w:val="0"/>
      <w:spacing w:line="384" w:lineRule="auto"/>
    </w:pPr>
    <w:rPr>
      <w:rFonts w:ascii="굴림" w:eastAsia="굴림" w:hAnsi="굴림" w:cs="굴림"/>
      <w:color w:val="000000"/>
      <w:sz w:val="20"/>
    </w:rPr>
  </w:style>
  <w:style w:type="paragraph" w:customStyle="1" w:styleId="TableheaderCentered">
    <w:name w:val="Table header Centered"/>
    <w:basedOn w:val="a1"/>
    <w:next w:val="a1"/>
    <w:rsid w:val="006B0C6F"/>
    <w:pPr>
      <w:keepNext/>
      <w:keepLines/>
      <w:suppressAutoHyphens/>
      <w:adjustRightInd/>
      <w:spacing w:before="120" w:after="120" w:line="240" w:lineRule="auto"/>
      <w:jc w:val="center"/>
      <w:textAlignment w:val="auto"/>
    </w:pPr>
    <w:rPr>
      <w:rFonts w:ascii="Times New Roman" w:eastAsia="MS Mincho"/>
      <w:b/>
      <w:bCs/>
      <w:lang w:val="en-GB" w:eastAsia="ar-SA"/>
    </w:rPr>
  </w:style>
  <w:style w:type="character" w:customStyle="1" w:styleId="1Char">
    <w:name w:val="제목 1 Char"/>
    <w:aliases w:val="Attribute Heading 1 Char,지방세_제목1 Char,l1 Char,level 1 heading Char,level1 Char,가. Char,1 Char,Level 1 Char,LEVEL1 Char,_Kapitelüberschrift Char,H1 Char,level1 + (영어) Times New Roman Char,(한글) 굴림 Char,왼쪽:  0 cm Char,첫 줄:  0 cm Char,Annex Char"/>
    <w:basedOn w:val="a2"/>
    <w:link w:val="1"/>
    <w:rsid w:val="00E272B8"/>
    <w:rPr>
      <w:rFonts w:ascii="바탕체" w:hAnsi="Arial"/>
      <w:b/>
      <w:kern w:val="28"/>
      <w:sz w:val="26"/>
      <w:szCs w:val="24"/>
    </w:rPr>
  </w:style>
  <w:style w:type="character" w:customStyle="1" w:styleId="webkit-html-tag">
    <w:name w:val="webkit-html-tag"/>
    <w:basedOn w:val="a2"/>
    <w:rsid w:val="00480D1F"/>
  </w:style>
  <w:style w:type="character" w:customStyle="1" w:styleId="webkit-html-attribute">
    <w:name w:val="webkit-html-attribute"/>
    <w:basedOn w:val="a2"/>
    <w:rsid w:val="00480D1F"/>
  </w:style>
  <w:style w:type="character" w:customStyle="1" w:styleId="apple-converted-space">
    <w:name w:val="apple-converted-space"/>
    <w:basedOn w:val="a2"/>
    <w:rsid w:val="00480D1F"/>
  </w:style>
  <w:style w:type="character" w:customStyle="1" w:styleId="webkit-html-attribute-name">
    <w:name w:val="webkit-html-attribute-name"/>
    <w:basedOn w:val="a2"/>
    <w:rsid w:val="00480D1F"/>
  </w:style>
  <w:style w:type="character" w:customStyle="1" w:styleId="webkit-html-attribute-value">
    <w:name w:val="webkit-html-attribute-value"/>
    <w:basedOn w:val="a2"/>
    <w:rsid w:val="00480D1F"/>
  </w:style>
  <w:style w:type="character" w:customStyle="1" w:styleId="button">
    <w:name w:val="button"/>
    <w:basedOn w:val="a2"/>
    <w:rsid w:val="00480D1F"/>
  </w:style>
  <w:style w:type="character" w:styleId="afe">
    <w:name w:val="Placeholder Text"/>
    <w:basedOn w:val="a2"/>
    <w:uiPriority w:val="99"/>
    <w:semiHidden/>
    <w:rsid w:val="00DB6099"/>
    <w:rPr>
      <w:color w:val="808080"/>
    </w:rPr>
  </w:style>
  <w:style w:type="paragraph" w:styleId="aff">
    <w:name w:val="Body Text Indent"/>
    <w:basedOn w:val="a1"/>
    <w:link w:val="Char0"/>
    <w:rsid w:val="007169D5"/>
    <w:pPr>
      <w:spacing w:after="180"/>
      <w:ind w:leftChars="400" w:left="851"/>
    </w:pPr>
  </w:style>
  <w:style w:type="character" w:customStyle="1" w:styleId="Char0">
    <w:name w:val="본문 들여쓰기 Char"/>
    <w:basedOn w:val="a2"/>
    <w:link w:val="aff"/>
    <w:rsid w:val="007169D5"/>
    <w:rPr>
      <w:rFonts w:ascii="바탕체"/>
      <w:sz w:val="22"/>
    </w:rPr>
  </w:style>
  <w:style w:type="paragraph" w:styleId="25">
    <w:name w:val="Body Text First Indent 2"/>
    <w:basedOn w:val="aff"/>
    <w:link w:val="2Char"/>
    <w:rsid w:val="007169D5"/>
    <w:pPr>
      <w:widowControl w:val="0"/>
      <w:wordWrap w:val="0"/>
      <w:autoSpaceDE w:val="0"/>
      <w:autoSpaceDN w:val="0"/>
      <w:adjustRightInd/>
      <w:spacing w:line="240" w:lineRule="auto"/>
      <w:ind w:firstLineChars="100" w:firstLine="210"/>
      <w:textAlignment w:val="auto"/>
    </w:pPr>
    <w:rPr>
      <w:rFonts w:ascii="굴림체" w:eastAsia="굴림체" w:hAnsi="굴림체" w:cs="굴림체"/>
      <w:kern w:val="2"/>
      <w:sz w:val="20"/>
      <w:szCs w:val="24"/>
    </w:rPr>
  </w:style>
  <w:style w:type="character" w:customStyle="1" w:styleId="2Char">
    <w:name w:val="본문 첫 줄 들여쓰기 2 Char"/>
    <w:basedOn w:val="Char0"/>
    <w:link w:val="25"/>
    <w:rsid w:val="007169D5"/>
    <w:rPr>
      <w:rFonts w:ascii="굴림체" w:eastAsia="굴림체" w:hAnsi="굴림체" w:cs="굴림체"/>
      <w:kern w:val="2"/>
      <w:sz w:val="22"/>
      <w:szCs w:val="24"/>
    </w:rPr>
  </w:style>
  <w:style w:type="paragraph" w:customStyle="1" w:styleId="xl70">
    <w:name w:val="xl70"/>
    <w:basedOn w:val="a1"/>
    <w:rsid w:val="000765CF"/>
    <w:pPr>
      <w:widowControl w:val="0"/>
      <w:shd w:val="clear" w:color="auto" w:fill="FFFFFF"/>
      <w:wordWrap w:val="0"/>
      <w:autoSpaceDE w:val="0"/>
      <w:autoSpaceDN w:val="0"/>
      <w:adjustRightInd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xl68">
    <w:name w:val="xl68"/>
    <w:basedOn w:val="a1"/>
    <w:rsid w:val="000765CF"/>
    <w:pPr>
      <w:widowControl w:val="0"/>
      <w:shd w:val="clear" w:color="auto" w:fill="FFFFFF"/>
      <w:wordWrap w:val="0"/>
      <w:autoSpaceDE w:val="0"/>
      <w:autoSpaceDN w:val="0"/>
      <w:adjustRightInd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aff0">
    <w:name w:val="표/그림제목"/>
    <w:basedOn w:val="a1"/>
    <w:link w:val="CharChar"/>
    <w:autoRedefine/>
    <w:rsid w:val="00FF13EC"/>
    <w:pPr>
      <w:widowControl w:val="0"/>
      <w:wordWrap w:val="0"/>
      <w:autoSpaceDE w:val="0"/>
      <w:autoSpaceDN w:val="0"/>
      <w:adjustRightInd/>
      <w:spacing w:line="240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f0"/>
    <w:rsid w:val="00FF13EC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m1">
    <w:name w:val="m1"/>
    <w:basedOn w:val="a2"/>
    <w:rsid w:val="00297EB1"/>
    <w:rPr>
      <w:color w:val="0000FF"/>
    </w:rPr>
  </w:style>
  <w:style w:type="character" w:customStyle="1" w:styleId="pi1">
    <w:name w:val="pi1"/>
    <w:basedOn w:val="a2"/>
    <w:rsid w:val="00297EB1"/>
    <w:rPr>
      <w:color w:val="0000FF"/>
    </w:rPr>
  </w:style>
  <w:style w:type="character" w:customStyle="1" w:styleId="t1">
    <w:name w:val="t1"/>
    <w:basedOn w:val="a2"/>
    <w:rsid w:val="00297EB1"/>
    <w:rPr>
      <w:color w:val="990000"/>
    </w:rPr>
  </w:style>
  <w:style w:type="character" w:customStyle="1" w:styleId="b1">
    <w:name w:val="b1"/>
    <w:basedOn w:val="a2"/>
    <w:rsid w:val="00297EB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2"/>
    <w:rsid w:val="00297EB1"/>
    <w:rPr>
      <w:b/>
      <w:bCs/>
    </w:rPr>
  </w:style>
  <w:style w:type="character" w:customStyle="1" w:styleId="text">
    <w:name w:val="text"/>
    <w:basedOn w:val="a2"/>
    <w:rsid w:val="0057127F"/>
  </w:style>
  <w:style w:type="paragraph" w:styleId="HTML">
    <w:name w:val="HTML Preformatted"/>
    <w:basedOn w:val="a1"/>
    <w:link w:val="HTMLChar"/>
    <w:uiPriority w:val="99"/>
    <w:unhideWhenUsed/>
    <w:rsid w:val="00651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6512B2"/>
    <w:rPr>
      <w:rFonts w:ascii="굴림체" w:eastAsia="굴림체" w:hAnsi="굴림체" w:cs="굴림체"/>
      <w:sz w:val="24"/>
      <w:szCs w:val="24"/>
    </w:rPr>
  </w:style>
  <w:style w:type="paragraph" w:customStyle="1" w:styleId="b">
    <w:name w:val="b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Courier New" w:eastAsia="굴림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a1"/>
    <w:rsid w:val="006512B2"/>
    <w:pPr>
      <w:adjustRightInd/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k">
    <w:name w:val="k"/>
    <w:basedOn w:val="a1"/>
    <w:rsid w:val="006512B2"/>
    <w:pPr>
      <w:adjustRightInd/>
      <w:spacing w:before="100" w:beforeAutospacing="1" w:after="100" w:afterAutospacing="1" w:line="240" w:lineRule="auto"/>
      <w:ind w:left="240" w:right="240" w:hanging="240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t">
    <w:name w:val="t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00"/>
      <w:sz w:val="24"/>
      <w:szCs w:val="24"/>
    </w:rPr>
  </w:style>
  <w:style w:type="paragraph" w:customStyle="1" w:styleId="xt">
    <w:name w:val="xt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990099"/>
      <w:sz w:val="24"/>
      <w:szCs w:val="24"/>
    </w:rPr>
  </w:style>
  <w:style w:type="paragraph" w:customStyle="1" w:styleId="ns">
    <w:name w:val="ns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FF0000"/>
      <w:sz w:val="24"/>
      <w:szCs w:val="24"/>
    </w:rPr>
  </w:style>
  <w:style w:type="paragraph" w:customStyle="1" w:styleId="dt">
    <w:name w:val="dt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8000"/>
      <w:sz w:val="24"/>
      <w:szCs w:val="24"/>
    </w:rPr>
  </w:style>
  <w:style w:type="paragraph" w:customStyle="1" w:styleId="m">
    <w:name w:val="m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tx">
    <w:name w:val="tx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4"/>
      <w:szCs w:val="24"/>
    </w:rPr>
  </w:style>
  <w:style w:type="paragraph" w:customStyle="1" w:styleId="db">
    <w:name w:val="db"/>
    <w:basedOn w:val="a1"/>
    <w:rsid w:val="006512B2"/>
    <w:pPr>
      <w:pBdr>
        <w:left w:val="single" w:sz="6" w:space="4" w:color="CCCCCC"/>
      </w:pBdr>
      <w:adjustRightInd/>
      <w:spacing w:line="240" w:lineRule="auto"/>
      <w:ind w:left="240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i">
    <w:name w:val="di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">
    <w:name w:val="d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pi">
    <w:name w:val="pi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cb">
    <w:name w:val="cb"/>
    <w:basedOn w:val="a1"/>
    <w:rsid w:val="006512B2"/>
    <w:pPr>
      <w:adjustRightInd/>
      <w:spacing w:line="240" w:lineRule="auto"/>
      <w:ind w:left="240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paragraph" w:customStyle="1" w:styleId="ci">
    <w:name w:val="ci"/>
    <w:basedOn w:val="a1"/>
    <w:rsid w:val="006512B2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character" w:styleId="aff1">
    <w:name w:val="FollowedHyperlink"/>
    <w:basedOn w:val="a2"/>
    <w:uiPriority w:val="99"/>
    <w:unhideWhenUsed/>
    <w:rsid w:val="006512B2"/>
    <w:rPr>
      <w:color w:val="800080"/>
      <w:u w:val="single"/>
    </w:rPr>
  </w:style>
  <w:style w:type="paragraph" w:styleId="TOC">
    <w:name w:val="TOC Heading"/>
    <w:basedOn w:val="1"/>
    <w:next w:val="a1"/>
    <w:uiPriority w:val="39"/>
    <w:semiHidden/>
    <w:unhideWhenUsed/>
    <w:qFormat/>
    <w:rsid w:val="008E32F9"/>
    <w:pPr>
      <w:keepLines/>
      <w:widowControl/>
      <w:numPr>
        <w:numId w:val="0"/>
      </w:numPr>
      <w:wordWrap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html-tag">
    <w:name w:val="html-tag"/>
    <w:basedOn w:val="a2"/>
    <w:rsid w:val="00E6650F"/>
  </w:style>
  <w:style w:type="character" w:customStyle="1" w:styleId="block">
    <w:name w:val="block"/>
    <w:basedOn w:val="a2"/>
    <w:rsid w:val="00B56C97"/>
  </w:style>
  <w:style w:type="character" w:customStyle="1" w:styleId="14">
    <w:name w:val="확인되지 않은 멘션1"/>
    <w:basedOn w:val="a2"/>
    <w:uiPriority w:val="99"/>
    <w:semiHidden/>
    <w:unhideWhenUsed/>
    <w:rsid w:val="00BE4EF6"/>
    <w:rPr>
      <w:color w:val="605E5C"/>
      <w:shd w:val="clear" w:color="auto" w:fill="E1DFDD"/>
    </w:rPr>
  </w:style>
  <w:style w:type="character" w:styleId="aff2">
    <w:name w:val="Emphasis"/>
    <w:basedOn w:val="a2"/>
    <w:qFormat/>
    <w:rsid w:val="006846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86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50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72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78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700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43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992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37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411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1738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5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032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3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41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77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57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852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951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7943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04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920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44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4603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36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5658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5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873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41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6717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16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1481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43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710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1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0827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56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1823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12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1631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93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89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00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7987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811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2306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0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8462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6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319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765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5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379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92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06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37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6263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78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33053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93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6245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6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80473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6462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33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35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06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4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90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25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94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64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8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9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1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7413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2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75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4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4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62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7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76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50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9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74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653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7137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00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8275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05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007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75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9992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73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6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9328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800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26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5129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5039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74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563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78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435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240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0766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01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034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55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4273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795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3488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11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235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20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6311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07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4276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32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2161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68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36253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0408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493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36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5783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2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963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84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5489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5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911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2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684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42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2802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7765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00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051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98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55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461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58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412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331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579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362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89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230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835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680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37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4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79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906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830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901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5880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58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0167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0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4232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649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405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84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8568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65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6625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402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6939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12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2543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04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0772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39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2947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67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9782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01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1099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08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9310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26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6513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60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365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17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3191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560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313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45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75673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29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727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10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90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667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12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49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5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39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37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7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049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2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5843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1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63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42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3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6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4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9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41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47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41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9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66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674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0858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79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8269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53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4989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81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208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47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8614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633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6048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577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0027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30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4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1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3307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39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4032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738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91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8180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67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8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945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147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18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843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6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0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3059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53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207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585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6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1083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33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9250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408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55904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790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4354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3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6093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41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7119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6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85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3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43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80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984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7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9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04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3624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95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542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924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7695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68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90475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27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10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287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20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11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238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87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5097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58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686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0098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89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4735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54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4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165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4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8903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67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1554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83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4680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2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62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35981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7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70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92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7329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0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944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18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093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01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3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6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873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8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9042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927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4159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94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1493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39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9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7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6603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2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08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6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8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06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41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92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3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2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3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30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70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7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3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01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92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522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27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8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99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9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93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9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95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8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58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8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0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90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5983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3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2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23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62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33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3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7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2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83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0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27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57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6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8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2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3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1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72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21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772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66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163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3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525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05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17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28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96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215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306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402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69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9501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90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3279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10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262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379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919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24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91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904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77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214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29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5841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70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456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94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8663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3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314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10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9464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4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1793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40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87603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0868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31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6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2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881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308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6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3434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2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3173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318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851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183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5249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33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736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67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234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99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6174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74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322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23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1451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03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9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65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93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069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54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9057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14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496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6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5778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62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1037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2382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70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3909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594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7448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7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0799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334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67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08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6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18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1161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414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8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620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787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8209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0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303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46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9587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63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245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306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4558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18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2962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0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8927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66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9441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733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7940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330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9849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186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1007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154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874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514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5174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493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2081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820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2168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835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2535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71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562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57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823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17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98368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89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453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1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83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835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287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39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820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25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647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298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65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6559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91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3944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99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6697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098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1275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6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7649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20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91844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49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9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4243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54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43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55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93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62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27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90591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46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858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4469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17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4650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85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54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4251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48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8320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65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400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58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0780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00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7424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20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4800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03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604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516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9775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87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33052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2695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030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1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6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5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2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2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37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6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9305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3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657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332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9601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8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6740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01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6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345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20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4758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38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2353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1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574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499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3698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385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11312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10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42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8408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56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2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1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054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52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221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5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25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0737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516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3606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8606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182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7392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597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8464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3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8186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45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05275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6753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0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8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79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496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78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63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97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7039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70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6723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88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2667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307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240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841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3227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3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4651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0338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4721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46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225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416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120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78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6769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149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2584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74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473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28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06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27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694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806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7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6770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43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298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043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64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046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440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54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80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7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2092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52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4018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92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3633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6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9209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69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4712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58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46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01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032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008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2342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92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6597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305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5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3328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0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323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82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3050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42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4422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83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5396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1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86493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49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0787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57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58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9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8395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55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44818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09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16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7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54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14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721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68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1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562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56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651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46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906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14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1129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97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904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53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459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63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577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120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2644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66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8180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63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1930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54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1097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0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5970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77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2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857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1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677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5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6788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2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5279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873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3719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206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2120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73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6769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848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8720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816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6627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6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5271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3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0909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75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8325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173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380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54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74225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5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59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504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26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304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8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9566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791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7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2695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13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9377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42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1600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80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34384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49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8564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69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02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508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5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1382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7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328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4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37732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1902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6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525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7547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36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185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42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0834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7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92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8760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96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4342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881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064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78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11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8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021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73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169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64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687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68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3348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26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1604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57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4638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0097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43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4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81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78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0645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515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5993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49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1109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1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0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9567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997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8154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63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5550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40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756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770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8341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642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2446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123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0543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7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8520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668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7886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15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22203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46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491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739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06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6691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38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5316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219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1107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3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0005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03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9840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2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246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483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1719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022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20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501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82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504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92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7714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88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1028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6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3149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8822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60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67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48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2746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832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49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0900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38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6472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1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6558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32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302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75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1977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48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0615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41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4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571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789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3497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6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9437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668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3403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0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143392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57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5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41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776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70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563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66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3498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1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1284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09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8718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17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6627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63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2349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706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0975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38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3006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49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0925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8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4023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03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385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35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88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59524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02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251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12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354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3628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21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2623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087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2363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4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314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03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1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11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6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524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37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7411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07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9821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39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4349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89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2574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2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6486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941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0122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2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03846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93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26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6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51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24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1746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121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7002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973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951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65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5918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4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0357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086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1238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8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8791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97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3842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2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505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97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9635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6915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18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2880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709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6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0486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90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030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1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645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44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71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8686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0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1542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62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2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292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54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0045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90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656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063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9501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54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520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3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2488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2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72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86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3654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68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7157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636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86251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0182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8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0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87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8588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724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8999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14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03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295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893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8081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923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156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245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30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7300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24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2803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38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28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597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7017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25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266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78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4893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92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43372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54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2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61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37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1364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39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4270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30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8291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40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9655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03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32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7738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35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042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3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7243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9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970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31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4372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2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4465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467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5906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23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764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1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65424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65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29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450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002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7339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10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509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84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795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74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1076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76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4151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2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818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04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9663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72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01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122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617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30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0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7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07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4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7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1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7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23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70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73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9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23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8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15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6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0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17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05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0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0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2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259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4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96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8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3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10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91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0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88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95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3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309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032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86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2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365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99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9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3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67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63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818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3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5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499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2783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98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6870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276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3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1448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674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729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69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82431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57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192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43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9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8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9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5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5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0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95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9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68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45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75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1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992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05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37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2403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24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7202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4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143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288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3944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1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6784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725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36495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1357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3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3699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785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304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5796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0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936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64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5624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600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12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61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6437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901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84424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822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22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9333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35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5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2927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53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6870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222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430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2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229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446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52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49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129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0019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7975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8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655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13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2351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401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021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92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2264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66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53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77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00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7462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4962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389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12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7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0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5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8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21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6908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7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6835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41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146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1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87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133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286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5610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41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2671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09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749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584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348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838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63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95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64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9318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26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3776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299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6238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966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5729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08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5334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97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0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3943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61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7578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63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3260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66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5745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4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164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08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9573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71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27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94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6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7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96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882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5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68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3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3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48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70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2725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71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37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95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9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028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48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7254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12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4858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00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0595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91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4424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07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837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47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5406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21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835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24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945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71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89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2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2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65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9400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286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50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0064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27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4020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875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6868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38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243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63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5535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605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9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2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3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5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263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164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27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8823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02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4283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33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6121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58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6146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50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9348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30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0215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924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6821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6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8380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5297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3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259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89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653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225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42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7947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55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9158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9595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2547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32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379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53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3183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36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6088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0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738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3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39238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8813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71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4594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40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786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96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45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63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70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7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768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75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461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60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716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4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6257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49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793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046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583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4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230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67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099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45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0092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3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1547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80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203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960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6312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382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1018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66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94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2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56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1755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462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799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247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7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33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7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1995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70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3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002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1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13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2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6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440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19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11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11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96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5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028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66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462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34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26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6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4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893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75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814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72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0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1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82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65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97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465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3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3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790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16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013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8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4805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07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25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7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22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30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87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4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714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2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6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27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0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19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13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1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2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76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23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8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5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0773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241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44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71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92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571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57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367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9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8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8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95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62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9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43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55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50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90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81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97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67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31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8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57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7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506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0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8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9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913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8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9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5979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9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4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65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73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61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93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2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8902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95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3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77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9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3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8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60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3393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11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0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34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893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7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8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1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0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96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262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42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1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50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316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33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4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7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560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4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61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7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88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509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05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93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8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58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8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8025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5128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0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64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405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50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38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7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44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16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63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399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5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053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4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6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29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7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3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1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9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9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50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10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09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0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694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13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3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1178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1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26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68375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654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727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1258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643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61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586105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045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901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3250">
                                                                                                          <w:marLeft w:val="24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4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98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581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853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798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314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436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566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623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235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057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3301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6793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7369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2292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4797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7633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5179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2365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7802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5085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7821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7868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7870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2292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0098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0395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2428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6581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1844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8218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6977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2655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4355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2849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4731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5540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7623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41162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1671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0386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1166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7419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974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8799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097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7846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3358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4470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2824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218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8985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05095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1215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4262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4656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5720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8900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8237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5709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720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0170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0654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5724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5168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3572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5164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9246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96208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7062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4408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4573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3169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1997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1071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3934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1531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9154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0215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7494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53146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9019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3870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2541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2178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9504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4008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4442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7904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103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5712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1110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340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053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14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06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66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12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5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8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86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09326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5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03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201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78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173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65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105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23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221056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202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594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675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1147313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36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007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2910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6431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2945014">
                                                                                                          <w:marLeft w:val="24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30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244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470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010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77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572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982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0124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8627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4045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5171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9065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3303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8237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5123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0850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172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58591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0436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6327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2907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7804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3241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6484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9271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7943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9389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907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8417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9166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6493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5205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3199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7807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7004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8488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5661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4493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8284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3445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3910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8738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1960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8033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3375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6769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7223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8223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9335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1250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7339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9493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9850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2791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5792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1474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9062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5659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8167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4534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643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045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378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226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5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29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29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322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21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6199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43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73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8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9279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88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41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40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48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586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1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2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0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093164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8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81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09810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98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254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05231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22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278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55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7824128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830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108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309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9410090">
                                                                                                          <w:marLeft w:val="24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86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824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006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972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551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6161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6165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7666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9023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2374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3971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470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5461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2881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6473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4065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0174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4972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5937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9286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43434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3748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6240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5778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8923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5256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2228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3218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6376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3707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2362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2994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8084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8658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2059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8804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4628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5397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5837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215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3351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7692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3412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8994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9573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4237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6520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2814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4421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2385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99899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0380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5980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2048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0353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2312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0492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0835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40804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56705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0280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295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946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752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147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691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518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45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83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070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717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0961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46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7492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9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25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648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70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76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519895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5457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00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12480">
                                                                                                          <w:marLeft w:val="24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5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18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086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349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403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804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743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664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864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462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998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194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1239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1891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8590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8582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6670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0497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0960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9574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7946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3185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699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6217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8051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2564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66691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4266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0060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9965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69482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8747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3764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0131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3885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5121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8809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63400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2962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0870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1430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0747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974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5813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6419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6097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9163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1243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2870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6852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2745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3471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7019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46381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8023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1421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1254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0833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2827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9303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0265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0996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8714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3913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3012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9901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0161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7199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0471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392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4501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9624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3917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4453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7576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4196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7189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7262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9825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1747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423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3266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1177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1538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9785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4279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5200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2976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0223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4992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5853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6400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094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168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087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4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6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8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8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55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1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9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58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4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6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669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187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67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7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0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46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976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9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17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52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5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7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25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10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377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9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475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4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258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93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7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20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219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70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02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7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798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84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26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73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004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86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3673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7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7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6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891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2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51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3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4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742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3333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7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5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63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792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48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32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7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69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070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5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355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57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60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267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44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2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6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8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7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254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6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42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575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18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44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0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93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69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26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7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94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5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4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8224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9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5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721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63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9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01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25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20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23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57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4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23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370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9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2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3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62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05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47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4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0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839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68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78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73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2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0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5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71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0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59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702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43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098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63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4865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58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906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302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7784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11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3663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434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86997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70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63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991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271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4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7357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04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0239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020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215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0898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83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1682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7916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53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571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35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28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718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890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696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78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5390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7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5255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81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17337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167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828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68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38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3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63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8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8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3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9939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1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53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7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198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32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8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06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7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3084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84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2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4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9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5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42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1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0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3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2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0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05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58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07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3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2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38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22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96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6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3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60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6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7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59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39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01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44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8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35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889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30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532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3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2346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29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3829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00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7574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141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2580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2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8387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69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7820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504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9779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287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1579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196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6886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9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0834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89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1386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331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1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2439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024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3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3780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34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057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6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97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05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14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47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850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73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6976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50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3967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51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7171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23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3388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31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5644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129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81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119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17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238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77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216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088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023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801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4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59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3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661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716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9294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30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8931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49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7332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7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4842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482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7486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54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7712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1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499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028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6352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024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44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063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67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5804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61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7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1779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914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81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3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6111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594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1669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3215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04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2887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54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090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35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5146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38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78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532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119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5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46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720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20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61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357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5450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08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443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26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3669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720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7915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3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123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7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9380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962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7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6726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058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0696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586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1363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84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3202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78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227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4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896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5175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117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4265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72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5586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298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2243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8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2378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66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5099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476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901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2537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7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640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946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5392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652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48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674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5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978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39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7585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77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323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44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2334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5126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05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7842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95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3107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15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7030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43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0072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29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186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066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190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70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9959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721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4795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07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869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06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9107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41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6233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2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4860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49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0104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78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5318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3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3115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34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6649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0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3872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33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277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14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1441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4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41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3470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708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3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62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7180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28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5354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78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1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65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6336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012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77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3733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873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7550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976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7681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766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6979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82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905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7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8768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4015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0620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47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7493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34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9715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53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5306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710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4104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7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7258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53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157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359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159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20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3977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12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368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26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5077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5306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93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95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250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98124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80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2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176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89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5339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70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9622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27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072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78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0229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96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0180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51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441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452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8200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19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9562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526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0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79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043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10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4396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45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8320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1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3756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206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6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145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4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7781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57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2466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9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6242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22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2268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5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47488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15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62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82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87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792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347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11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6486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093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3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03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3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33053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7118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99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8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5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0913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66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8489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26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72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1497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10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4271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540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30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783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73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200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98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95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7890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2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773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858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1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37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09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255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1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37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1041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677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314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17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7284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067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2701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14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3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15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34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3098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16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6980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7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610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3375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487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5250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84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48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55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74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999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6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019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1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0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8608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19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69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1404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3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7333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701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3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6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0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82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586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1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463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02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5818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63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38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000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9995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1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2303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6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08875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1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58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2347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28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7874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66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0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2880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07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8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8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5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6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23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2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3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24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9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3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9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5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2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14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70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8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3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65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5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2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8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81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850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874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84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61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2700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18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2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989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98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3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1521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709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2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891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6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0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15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4007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0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70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76123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73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5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786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47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90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806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7778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0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5333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58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925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288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8908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21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0295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392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4337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4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5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125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42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08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54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2299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76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15778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32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8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82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7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608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691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9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10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284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29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306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5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3618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0767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5355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556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12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92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00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103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3258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03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073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91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7063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272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17363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137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3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4160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74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5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590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67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8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03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29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38063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097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6917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04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8917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83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7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37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303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7787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327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2003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84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0955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3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72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071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06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4745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02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7184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1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6955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11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4962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746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0753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3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9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792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61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538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6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4342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61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4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236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685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3017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652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4515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35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5725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63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9554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78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4141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379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329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9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12720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1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192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1035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911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5386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55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4065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64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0835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732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814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801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8089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63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9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9417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865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54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474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93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9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43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4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4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4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8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02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0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1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39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5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12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tcsp.customs.go.kr:8010/ext/rest/cargCsclPrgsInfoQry/retrieveCargCsclPrgsInfo?crkyCn=20150821000166&amp;cargMtNo=00ANLU083N59007001" TargetMode="External"/><Relationship Id="rId21" Type="http://schemas.openxmlformats.org/officeDocument/2006/relationships/hyperlink" Target="http://tcsp.customs.go.kr:8010/ext/rest/cargCsclPrgsInfoQry/retrieveCargCsclPrgsInfo?crkyCn=20150821000166&amp;cargMtNo=00ANLU083N59007001" TargetMode="External"/><Relationship Id="rId42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63" Type="http://schemas.openxmlformats.org/officeDocument/2006/relationships/hyperlink" Target="http://tcsp.customs.go.kr:8010/ext/rest/flcoBrkdQry/retrieveFlcoBrkd?crkyCn" TargetMode="External"/><Relationship Id="rId84" Type="http://schemas.openxmlformats.org/officeDocument/2006/relationships/hyperlink" Target="http://tcsp.customs.go.kr:8010/ext/rest/simlXamrttXtrnUserQry/retrieveSimlXamrttXtrnUser?crkyCn" TargetMode="External"/><Relationship Id="rId138" Type="http://schemas.openxmlformats.org/officeDocument/2006/relationships/hyperlink" Target="https://unipass.customs.go.kr:38010/ext/rest/bdgdFccmShedQry/retrievebdgdFccmShed?crkyCn" TargetMode="External"/><Relationship Id="rId107" Type="http://schemas.openxmlformats.org/officeDocument/2006/relationships/hyperlink" Target="http://tcsp.customs.go.kr:8010/ext/rest/cargCsclPrgsInfoQry/retrieveCargCsclPrgsInfo?crkyCn" TargetMode="External"/><Relationship Id="rId11" Type="http://schemas.openxmlformats.org/officeDocument/2006/relationships/footer" Target="footer3.xml"/><Relationship Id="rId32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53" Type="http://schemas.openxmlformats.org/officeDocument/2006/relationships/hyperlink" Target="http://tcsp.customs.go.kr:8010/ext/rest/shedInfoQry/retrieveShedInfo?crkyCn=20150821000171&amp;jrsdCstmCd=040" TargetMode="External"/><Relationship Id="rId74" Type="http://schemas.openxmlformats.org/officeDocument/2006/relationships/hyperlink" Target="http://tcsp.customs.go.kr:8010/ext/rest/trifFxrtInfoQry/retrieveTrifFxrtInfo?crkyCn=20150821000168&amp;qryYymmDd=20150101&amp;imexTp=1" TargetMode="External"/><Relationship Id="rId128" Type="http://schemas.openxmlformats.org/officeDocument/2006/relationships/hyperlink" Target="http://tcsp.customs.go.kr:8010/ext/rest/flcoLstQry/retrieveFlcoLst?crkyCn=20150821000177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hyperlink" Target="http://tcsp.customs.go.kr:8010/ext/rest/hsSgnQry/searchHsSgn?crkyCn" TargetMode="External"/><Relationship Id="rId22" Type="http://schemas.openxmlformats.org/officeDocument/2006/relationships/hyperlink" Target="http://tcsp.customs.go.kr:8010/ext/rest/cargCsclPrgsInfoQry/retrieveCargCsclPrgsInfo?crkyCn=20150821000166&amp;cargMtNo=00ANLU083N59007001" TargetMode="External"/><Relationship Id="rId27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3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48" Type="http://schemas.openxmlformats.org/officeDocument/2006/relationships/hyperlink" Target="http://tcsp.customs.go.kr:8010/ext/rest/shedInfoQry/retrieveShedInfo?crkyCn=20150821000171&amp;jrsdCstmCd=040" TargetMode="External"/><Relationship Id="rId64" Type="http://schemas.openxmlformats.org/officeDocument/2006/relationships/hyperlink" Target="http://tcsp.customs.go.kr:8010/ext/rest/flcoBrkdQry/retrieveFlcoBrkd?crkyCn=20150821000176&amp;flcoSgn=KC" TargetMode="External"/><Relationship Id="rId69" Type="http://schemas.openxmlformats.org/officeDocument/2006/relationships/hyperlink" Target="http://tcsp.customs.go.kr:8010/ext/rest/ovrsSplrSgnQry/retrieveOvrsSplrSgn?crkyCn" TargetMode="External"/><Relationship Id="rId113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8" Type="http://schemas.openxmlformats.org/officeDocument/2006/relationships/hyperlink" Target="https://unipass.customs.go.kr:38010/ext/rest/btcoVhclQry/retrieveBtcoVhcl?crkyCn" TargetMode="External"/><Relationship Id="rId134" Type="http://schemas.openxmlformats.org/officeDocument/2006/relationships/hyperlink" Target="https://unipass.customs.go.kr:38010/ext/rest/impDclrCrfnVrfcQry/%20retrieveImpDclrCrfnVrfc?crkyCn" TargetMode="External"/><Relationship Id="rId139" Type="http://schemas.openxmlformats.org/officeDocument/2006/relationships/hyperlink" Target="https://unipass.customs.go.kr:38010/ext/rest/impCmdtSnarRlseDclrQry/retrieveImpCmdtSnarRlseDclr?crkyCn" TargetMode="External"/><Relationship Id="rId80" Type="http://schemas.openxmlformats.org/officeDocument/2006/relationships/hyperlink" Target="http://tcsp.customs.go.kr:8010/ext/rest/lcaLstInfoQry/retrieveLcaBrkd?crkyCn=20150821000173&amp;lcaSgn=73365&amp;jrsdCstm=010" TargetMode="External"/><Relationship Id="rId85" Type="http://schemas.openxmlformats.org/officeDocument/2006/relationships/hyperlink" Target="http://tcsp.customs.go.kr:8010/ext/rest/simlXamrttXtrnUserQry/retrieveSimlXamrttXtrnUser?crkyCn=20150821000182&amp;baseDt=19930201" TargetMode="External"/><Relationship Id="rId150" Type="http://schemas.openxmlformats.org/officeDocument/2006/relationships/theme" Target="theme/theme1.xml"/><Relationship Id="rId12" Type="http://schemas.openxmlformats.org/officeDocument/2006/relationships/header" Target="header1.xml"/><Relationship Id="rId17" Type="http://schemas.openxmlformats.org/officeDocument/2006/relationships/image" Target="media/image4.jpeg"/><Relationship Id="rId33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38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9" Type="http://schemas.openxmlformats.org/officeDocument/2006/relationships/hyperlink" Target="http://tcsp.customs.go.kr:8010/ext/rest/flcoLstQry/retrieveFlcoLst?crkyCn=20150821000177" TargetMode="External"/><Relationship Id="rId103" Type="http://schemas.openxmlformats.org/officeDocument/2006/relationships/hyperlink" Target="http://tcsp.customs.go.kr:8010/ext/rest/statsSgnQry/retrieveStatsSgnBrkd?crkyCn=20150821000165&amp;statsSgnTp=A01" TargetMode="External"/><Relationship Id="rId108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24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29" Type="http://schemas.openxmlformats.org/officeDocument/2006/relationships/hyperlink" Target="http://tcsp.customs.go.kr:8010/ext/rest/flcoLstQry/retrieveFlcoLst?crkyCn=20150821000177" TargetMode="External"/><Relationship Id="rId54" Type="http://schemas.openxmlformats.org/officeDocument/2006/relationships/hyperlink" Target="http://tcsp.customs.go.kr:8010/ext/rest/shedInfoQry/retrieveShedInfo?crkyCn=20150821000171&amp;jrsdCstmCd=040" TargetMode="External"/><Relationship Id="rId70" Type="http://schemas.openxmlformats.org/officeDocument/2006/relationships/hyperlink" Target="http://tcsp.customs.go.kr:8010/ext/rest/ovrsSplrSgnQry/retrieveOvrsSplrSgn?crkyCn=20150821000170&amp;cntySgn=CHAD" TargetMode="External"/><Relationship Id="rId75" Type="http://schemas.openxmlformats.org/officeDocument/2006/relationships/hyperlink" Target="http://tcsp.customs.go.kr:8010/ext/rest/trifFxrtInfoQry/retrieveTrifFxrtInfo?crkyCn=20150821000168&amp;qryYymmDd=20150101&amp;imexTp=1" TargetMode="External"/><Relationship Id="rId91" Type="http://schemas.openxmlformats.org/officeDocument/2006/relationships/hyperlink" Target="http://tcsp.customs.go.kr:8010/ext/rest/lcaBrkdQry/retrieveLcaBrkd?crkyCn=20150821000172&amp;lcaSgn=33542" TargetMode="External"/><Relationship Id="rId96" Type="http://schemas.openxmlformats.org/officeDocument/2006/relationships/hyperlink" Target="http://tcsp.customs.go.kr:8010/ext/rest/hsSgnQry/searchHsSgn?crkyCn" TargetMode="External"/><Relationship Id="rId140" Type="http://schemas.openxmlformats.org/officeDocument/2006/relationships/hyperlink" Target="https://unipass.customs.go.kr:38010/ext/rest/taxMgPayYnAndPayDtInfoQry/retrieveTaxMgPayYnAndPayDt?crkyCn" TargetMode="External"/><Relationship Id="rId145" Type="http://schemas.openxmlformats.org/officeDocument/2006/relationships/hyperlink" Target="https://unipass.customs.go.kr:38010/ext/rest/expLdpInscInfoQry/retrieveLdpInscInfo?crkyC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://tcsp.customs.go.kr:8010/ext/rest/cargCsclPrgsInfoQry/retrieveCargCsclPrgsInfo?crkyCn=20150821000166&amp;cargMtNo=00ANLU083N59007001" TargetMode="External"/><Relationship Id="rId28" Type="http://schemas.openxmlformats.org/officeDocument/2006/relationships/hyperlink" Target="http://tcsp.customs.go.kr:8010/ext/rest/expDclrNoPrExpFfmnBrkdQry/retrieveExpDclrNoPrExpFfmnBrkd?crkyCn" TargetMode="External"/><Relationship Id="rId49" Type="http://schemas.openxmlformats.org/officeDocument/2006/relationships/hyperlink" Target="http://tcsp.customs.go.kr:8010/ext/rest/shedInfoQry/retrieveShedInfo?crkyCn=20150821000171&amp;jrsdCstmCd=040" TargetMode="External"/><Relationship Id="rId114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9" Type="http://schemas.openxmlformats.org/officeDocument/2006/relationships/hyperlink" Target="http://localhost:9080/ext/rest/ioprRprtQry/retrieveIoprRprtBrkd?crkyCn=q210b168b081i266w030x040z0&amp;shipCallImoNo=3FWM9&amp;seaFlghIoprTpcd=10" TargetMode="External"/><Relationship Id="rId44" Type="http://schemas.openxmlformats.org/officeDocument/2006/relationships/hyperlink" Target="https://unipass.customs.go.kr:38010/ext/rest/xtrnUserInscQuanBrkdQry/retrieveXtrnUserInscQuanBrkd?crkyCn=20150821000179&amp;inscQuanItt=11&amp;ntfcNo=2CD2015014272&amp;dgcnt=1" TargetMode="External"/><Relationship Id="rId60" Type="http://schemas.openxmlformats.org/officeDocument/2006/relationships/hyperlink" Target="http://tcsp.customs.go.kr:8010/ext/rest/flcoLstQry/retrieveFlcoLst?crkyCn=20150821000177" TargetMode="External"/><Relationship Id="rId65" Type="http://schemas.openxmlformats.org/officeDocument/2006/relationships/hyperlink" Target="http://tcsp.customs.go.kr:8010/ext/rest/flcoBrkdQry/retrieveFlcoBrkd?crkyCn=20150821000176&amp;flcoSgn=KC" TargetMode="External"/><Relationship Id="rId81" Type="http://schemas.openxmlformats.org/officeDocument/2006/relationships/hyperlink" Target="http://tcsp.customs.go.kr:8010/ext/rest/lcaBrkdQry/retrieveLcaBrkd?crkyCn" TargetMode="External"/><Relationship Id="rId86" Type="http://schemas.openxmlformats.org/officeDocument/2006/relationships/hyperlink" Target="http://tcsp.customs.go.kr:8010/ext/rest/simlXamrttXtrnUserQry/retrieveSimlXamrttXtrnUser?crkyCn=20150821000182&amp;baseDt=19930201" TargetMode="External"/><Relationship Id="rId130" Type="http://schemas.openxmlformats.org/officeDocument/2006/relationships/hyperlink" Target="https://unipass.customs.go.kr:38010/ext/rest/shipCoBrkdQry/retrieveShipCoBrkd?crkyCn" TargetMode="External"/><Relationship Id="rId135" Type="http://schemas.openxmlformats.org/officeDocument/2006/relationships/hyperlink" Target="https://unipass.customs.go.kr:38010/ext/rest/%20etprRprtQryBrkdQry/retrieveFlghEtprRprtBrkd?crkyCn" TargetMode="External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39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109" Type="http://schemas.openxmlformats.org/officeDocument/2006/relationships/hyperlink" Target="http://tcsp.customs.go.kr:8010/ext/rest/cargCsclPrgsInfoQry/retrieveCargCsclPrgsInfo?crkyCn=20150821000166&amp;cargMtNo=00ANLU083N59007001" TargetMode="External"/><Relationship Id="rId34" Type="http://schemas.openxmlformats.org/officeDocument/2006/relationships/hyperlink" Target="http://localhost:9080/ext/rest/xtrnUserReqApreBrkdQry/retrieveXtrnUserReqApreBrkd?crkyCn=20150918000016&amp;reqApreNo=2BE2018100012679&amp;imexTpcd=I" TargetMode="External"/><Relationship Id="rId50" Type="http://schemas.openxmlformats.org/officeDocument/2006/relationships/hyperlink" Target="http://tcsp.customs.go.kr:8010/ext/rest/frwrLstQry/retrieveFrwrLst?crkyCn" TargetMode="External"/><Relationship Id="rId55" Type="http://schemas.openxmlformats.org/officeDocument/2006/relationships/hyperlink" Target="http://tcsp.customs.go.kr:8010/ext/rest/frwrBrkdQry/retrieveFrwrBrkd?crkyCn" TargetMode="External"/><Relationship Id="rId76" Type="http://schemas.openxmlformats.org/officeDocument/2006/relationships/hyperlink" Target="http://tcsp.customs.go.kr:8010/ext/rest/trifFxrtInfoQry/retrieveTrifFxrtInfo?crkyCn=20150821000168&amp;qryYymmDd=20150101&amp;imexTp=1" TargetMode="External"/><Relationship Id="rId97" Type="http://schemas.openxmlformats.org/officeDocument/2006/relationships/hyperlink" Target="http://tcsp.customs.go.kr:8010/ext/rest/hsSgnQry/searchHsSgn?crkyCn" TargetMode="External"/><Relationship Id="rId104" Type="http://schemas.openxmlformats.org/officeDocument/2006/relationships/hyperlink" Target="http://tcsp.customs.go.kr:8010/ext/rest/statsSgnQry/retrieveStatsSgnBrkd?crkyCn=20150821000165&amp;statsSgnTp=A01" TargetMode="External"/><Relationship Id="rId120" Type="http://schemas.openxmlformats.org/officeDocument/2006/relationships/hyperlink" Target="http://localhost:9080/ext/rest/ioprRprtQry/retrieveIoprRprtBrkd?crkyCn=q210b168b081i266w030x040z0&amp;shipCallImoNo=DSFS8&amp;seaFlghIoprTpcd=10" TargetMode="External"/><Relationship Id="rId125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1" Type="http://schemas.openxmlformats.org/officeDocument/2006/relationships/hyperlink" Target="https://unipass.customs.go.kr:38010/ext/rest/taxMgReleRqstPrcsStusInfoQry/retrieveTaxMgReleRqstPrcsStus?crkyCn" TargetMode="External"/><Relationship Id="rId14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hyperlink" Target="http://tcsp.customs.go.kr:8010/ext/rest/ovrsSplrSgnQry/retrieveOvrsSplrSgn?crkyCn=20150821000170&amp;cntySgn=CHAD" TargetMode="External"/><Relationship Id="rId92" Type="http://schemas.openxmlformats.org/officeDocument/2006/relationships/hyperlink" Target="http://tcsp.customs.go.kr:8010/ext/rest/expFfmnPridShrtTrgtPrlstQry/retrieveExpFfmnPridShrtTrgtPrlst?crkyCn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24" Type="http://schemas.openxmlformats.org/officeDocument/2006/relationships/hyperlink" Target="http://tcsp.customs.go.kr:8010/ext/rest/expDclrNoPrExpFfmnBrkdQry/retrieveExpDclrNoPrExpFfmnBrkd?crkyCn" TargetMode="External"/><Relationship Id="rId40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45" Type="http://schemas.openxmlformats.org/officeDocument/2006/relationships/hyperlink" Target="http://tcsp.customs.go.kr:8010/ext/rest/shedInfoQry/retrieveShedInfo?crkyCn" TargetMode="External"/><Relationship Id="rId66" Type="http://schemas.openxmlformats.org/officeDocument/2006/relationships/hyperlink" Target="http://tcsp.customs.go.kr:8010/ext/rest/ecmQry/retrieveEcm?crkyCn" TargetMode="External"/><Relationship Id="rId87" Type="http://schemas.openxmlformats.org/officeDocument/2006/relationships/hyperlink" Target="http://tcsp.customs.go.kr:8010/ext/rest/simlXamrttXtrnUserQry/retrieveSimlXamrttXtrnUser?crkyCn=20150821000182&amp;baseDt=19930201" TargetMode="External"/><Relationship Id="rId110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15" Type="http://schemas.openxmlformats.org/officeDocument/2006/relationships/hyperlink" Target="https://unipass.customs.go.kr:38010/ext/rest/impDclrCrfnVrfcQry/%20retrieveImpDclrCrfnVrfc?crkyCn" TargetMode="External"/><Relationship Id="rId131" Type="http://schemas.openxmlformats.org/officeDocument/2006/relationships/hyperlink" Target="http://tcsp.customs.go.kr:8010/ext/rest/flcoLstQry/retrieveFlcoLst?crkyCn=20150821000177" TargetMode="External"/><Relationship Id="rId136" Type="http://schemas.openxmlformats.org/officeDocument/2006/relationships/hyperlink" Target="https://unipass.customs.go.kr:38010/ext/rest/reepCndtImpFfmnTmlmInfoOfr/retrieveReepCndtImpFfmnTmlmInfo?crkyCn" TargetMode="External"/><Relationship Id="rId61" Type="http://schemas.openxmlformats.org/officeDocument/2006/relationships/hyperlink" Target="http://tcsp.customs.go.kr:8010/ext/rest/flcoLstQry/retrieveFlcoLst?crkyCn=20150821000177" TargetMode="External"/><Relationship Id="rId82" Type="http://schemas.openxmlformats.org/officeDocument/2006/relationships/hyperlink" Target="http://tcsp.customs.go.kr:8010/ext/rest/lcaBrkdQry/retrieveLcaBrkd?crkyCn=20150821000172&amp;lcaSgn=33542" TargetMode="External"/><Relationship Id="rId19" Type="http://schemas.openxmlformats.org/officeDocument/2006/relationships/hyperlink" Target="http://tcsp.customs.go.kr:8010/ext/rest/cargCsclPrgsInfoQry/retrieveCargCsclPrgsInfo?crkyCn=0000000000042&amp;blNo=11111111111111111111" TargetMode="External"/><Relationship Id="rId14" Type="http://schemas.openxmlformats.org/officeDocument/2006/relationships/footer" Target="footer4.xml"/><Relationship Id="rId30" Type="http://schemas.openxmlformats.org/officeDocument/2006/relationships/hyperlink" Target="http://tcsp.customs.go.kr:8010/ext/rest/expDclrNoPrExpFfmnBrkdQry/retrieveExpDclrNoPrExpFfmnBrkd?crkyCn=20150821000178&amp;expDclrNo=122100900340033" TargetMode="External"/><Relationship Id="rId35" Type="http://schemas.openxmlformats.org/officeDocument/2006/relationships/hyperlink" Target="http://tcsp.customs.go.kr:8010/ext/rest/xtrnUserReqApreBrkdQry/retrieveXtrnUserReqApreBrkd?crkyCn" TargetMode="External"/><Relationship Id="rId56" Type="http://schemas.openxmlformats.org/officeDocument/2006/relationships/hyperlink" Target="http://tcsp.customs.go.kr:8010/ext/rest/frwrBrkdQry/retrieveFrwrBrkd?crkyCn=20150821000175&amp;frwrSgn=YJTT" TargetMode="External"/><Relationship Id="rId77" Type="http://schemas.openxmlformats.org/officeDocument/2006/relationships/hyperlink" Target="http://tcsp.customs.go.kr:8010/ext/rest/trifFxrtInfoQry/retrieveTrifFxrtInfo?crkyCn=20150821000168&amp;qryYymmDd=20150101&amp;imexTp=1" TargetMode="External"/><Relationship Id="rId100" Type="http://schemas.openxmlformats.org/officeDocument/2006/relationships/hyperlink" Target="http://tcsp.customs.go.kr:8010/ext/rest/hsSgnQry/searchHsSgn?crkyCn=20150821000167&amp;hsSgn=0302440000&amp;koenTp=1" TargetMode="External"/><Relationship Id="rId105" Type="http://schemas.openxmlformats.org/officeDocument/2006/relationships/hyperlink" Target="http://tcsp.customs.go.kr:8010/ext/rest/statsSgnQry/retrieveStatsSgnBrkd?crkyCn=20150821000165&amp;statsSgnTp=A01" TargetMode="External"/><Relationship Id="rId126" Type="http://schemas.openxmlformats.org/officeDocument/2006/relationships/hyperlink" Target="https://unipass.customs.go.kr:38010/ext/rest/shipCoLstQry/retrieveShipCoLst?crkyCn" TargetMode="External"/><Relationship Id="rId147" Type="http://schemas.openxmlformats.org/officeDocument/2006/relationships/header" Target="header4.xml"/><Relationship Id="rId8" Type="http://schemas.openxmlformats.org/officeDocument/2006/relationships/image" Target="media/image1.png"/><Relationship Id="rId51" Type="http://schemas.openxmlformats.org/officeDocument/2006/relationships/hyperlink" Target="http://tcsp.customs.go.kr:8010/ext/rest/shedInfoQry/retrieveShedInfo?crkyCn=20150821000171&amp;jrsdCstmCd=040" TargetMode="External"/><Relationship Id="rId72" Type="http://schemas.openxmlformats.org/officeDocument/2006/relationships/hyperlink" Target="http://tcsp.customs.go.kr:8010/ext/rest/ovrsSplrSgnQry/retrieveOvrsSplrSgn?crkyCn=20150821000170&amp;cntySgn=CHAD" TargetMode="External"/><Relationship Id="rId93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98" Type="http://schemas.openxmlformats.org/officeDocument/2006/relationships/hyperlink" Target="http://tcsp.customs.go.kr:8010/ext/rest/hsSgnQry/searchHsSgn?crkyCn=20150821000167&amp;hsSgn=0302440000&amp;koenTp=1" TargetMode="External"/><Relationship Id="rId121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142" Type="http://schemas.openxmlformats.org/officeDocument/2006/relationships/hyperlink" Target="https://unipass.customs.go.kr:38010/ext/rest/%20elcmExpLoadInfoQry/retrieveElcmExpLoadInfo?crkyCn" TargetMode="External"/><Relationship Id="rId3" Type="http://schemas.openxmlformats.org/officeDocument/2006/relationships/styles" Target="styles.xml"/><Relationship Id="rId25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6" Type="http://schemas.openxmlformats.org/officeDocument/2006/relationships/hyperlink" Target="http://tcsp.customs.go.kr:8010/ext/rest/shedInfoQry/retrieveShedInfo?crkyCn=20150821000171&amp;jrsdCstmCd=040" TargetMode="External"/><Relationship Id="rId67" Type="http://schemas.openxmlformats.org/officeDocument/2006/relationships/hyperlink" Target="http://tcsp.customs.go.kr:8010/ext/rest/ecmQry/retrieveEcm?crkyCn=20150821000169&amp;brno=1078614075" TargetMode="External"/><Relationship Id="rId116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7" Type="http://schemas.openxmlformats.org/officeDocument/2006/relationships/hyperlink" Target="https://unipass.customs.go.kr:38010/ext/rest/reexpFfmnCmplRprtPrcsInfoQry/retrieveReexpFfmnCmplRprtPrcsInfo?crkyCn" TargetMode="External"/><Relationship Id="rId20" Type="http://schemas.openxmlformats.org/officeDocument/2006/relationships/hyperlink" Target="http://tcsp.customs.go.kr:8010/ext/rest/cargCsclPrgsInfoQry/retrieveCargCsclPrgsInfo?crkyCn" TargetMode="External"/><Relationship Id="rId41" Type="http://schemas.openxmlformats.org/officeDocument/2006/relationships/hyperlink" Target="http://tcsp.customs.go.kr:8010/ext/rest/xtrnUserInscQuanBrkdQry/retrieveXtrnUserInscQuanBrkd?crkyCn" TargetMode="External"/><Relationship Id="rId62" Type="http://schemas.openxmlformats.org/officeDocument/2006/relationships/hyperlink" Target="http://tcsp.customs.go.kr:8010/ext/rest/flcoLstQry/retrieveFlcoLst?crkyCn=20150821000177" TargetMode="External"/><Relationship Id="rId83" Type="http://schemas.openxmlformats.org/officeDocument/2006/relationships/hyperlink" Target="http://tcsp.customs.go.kr:8010/ext/rest/lcaBrkdQry/retrieveLcaBrkd?crkyCn=20150821000172&amp;lcaSgn=33542" TargetMode="External"/><Relationship Id="rId88" Type="http://schemas.openxmlformats.org/officeDocument/2006/relationships/hyperlink" Target="http://tcsp.customs.go.kr:8010/ext/rest/simlXamrttXtrnUserQry/retrieveSimlXamrttXtrnUser?crkyCn=20150821000182&amp;baseDt=19930201" TargetMode="External"/><Relationship Id="rId111" Type="http://schemas.openxmlformats.org/officeDocument/2006/relationships/hyperlink" Target="https://unipass.customs.go.kr:38010/ext/rest/%20etprRprtQryBrkdQry/retrieveetprRprtQryBrkd?crkyCn" TargetMode="External"/><Relationship Id="rId132" Type="http://schemas.openxmlformats.org/officeDocument/2006/relationships/hyperlink" Target="http://tcsp.customs.go.kr:8010/ext/rest/flcoLstQry/retrieveFlcoLst?crkyCn=20150821000177" TargetMode="External"/><Relationship Id="rId15" Type="http://schemas.openxmlformats.org/officeDocument/2006/relationships/image" Target="media/image2.jpeg"/><Relationship Id="rId36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7" Type="http://schemas.openxmlformats.org/officeDocument/2006/relationships/hyperlink" Target="http://tcsp.customs.go.kr:8010/ext/rest/frwrBrkdQry/retrieveFrwrBrkd?crkyCn=20150821000175&amp;frwrSgn=YJTT" TargetMode="External"/><Relationship Id="rId106" Type="http://schemas.openxmlformats.org/officeDocument/2006/relationships/hyperlink" Target="http://tcsp.customs.go.kr:8010/ext/rest/statsSgnQry/retrieveStatsSgnBrkd?crkyCn=20150821000165&amp;statsSgnTp=A01" TargetMode="External"/><Relationship Id="rId127" Type="http://schemas.openxmlformats.org/officeDocument/2006/relationships/hyperlink" Target="http://tcsp.customs.go.kr:8010/ext/rest/flcoLstQry/retrieveFlcoLst?crkyCn=20150821000177" TargetMode="External"/><Relationship Id="rId10" Type="http://schemas.openxmlformats.org/officeDocument/2006/relationships/footer" Target="footer2.xml"/><Relationship Id="rId31" Type="http://schemas.openxmlformats.org/officeDocument/2006/relationships/hyperlink" Target="http://tcsp.customs.go.kr:8010/ext/rest/xtrnUserReqApreBrkdQry/retrieveXtrnUserReqApreBrkd?crkyCn" TargetMode="External"/><Relationship Id="rId52" Type="http://schemas.openxmlformats.org/officeDocument/2006/relationships/hyperlink" Target="http://tcsp.customs.go.kr:8010/ext/rest/shedInfoQry/retrieveShedInfo?crkyCn=20150821000171&amp;jrsdCstmCd=040" TargetMode="External"/><Relationship Id="rId73" Type="http://schemas.openxmlformats.org/officeDocument/2006/relationships/hyperlink" Target="http://tcsp.customs.go.kr:8010/ext/rest/trifFxrtInfoQry/retrieveTrifFxrtInfo?crkyCn" TargetMode="External"/><Relationship Id="rId78" Type="http://schemas.openxmlformats.org/officeDocument/2006/relationships/hyperlink" Target="http://tcsp.customs.go.kr:8010/ext/rest/lcaLstInfoQry/retrieveLcaBrkd?crkyCn" TargetMode="External"/><Relationship Id="rId94" Type="http://schemas.openxmlformats.org/officeDocument/2006/relationships/hyperlink" Target="http://tcsp.customs.go.kr:8010/ext/rest/expFfmnPridShrtTrgtPrlstQry/retrieveExpFfmnPridShrtTrgtPrlst?crkyCn=20150821000183&amp;hsSgn=7213100000" TargetMode="External"/><Relationship Id="rId99" Type="http://schemas.openxmlformats.org/officeDocument/2006/relationships/hyperlink" Target="http://tcsp.customs.go.kr:8010/ext/rest/hsSgnQry/searchHsSgn?crkyCn=20150821000167&amp;hsSgn=0302440000&amp;koenTp=1" TargetMode="External"/><Relationship Id="rId101" Type="http://schemas.openxmlformats.org/officeDocument/2006/relationships/hyperlink" Target="http://tcsp.customs.go.kr:8010/ext/rest/statsSgnQry/retrieveStatsSgnBrkd?crkyCn" TargetMode="External"/><Relationship Id="rId122" Type="http://schemas.openxmlformats.org/officeDocument/2006/relationships/hyperlink" Target="http://localhost:9080/ext/rest/ioprRprtQry/retrieveIoprRprtBrkd?crkyCn=q210b168b081i266w030x040z0&amp;shipCallImoNo=DSFS8&amp;seaFlghIoprTpcd=11&amp;cstmSgn=030" TargetMode="External"/><Relationship Id="rId143" Type="http://schemas.openxmlformats.org/officeDocument/2006/relationships/hyperlink" Target="https://unipass.customs.go.kr:38010/ext/rest/mdfyPrcsSttsBrkdQry/retrieveMdfyPrcsSttsBrkd?crkyCn" TargetMode="External"/><Relationship Id="rId148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hyperlink" Target="http://tcsp.customs.go.kr:8010/ext/rest/expDclrNoPrExpFfmnBrkdQry/retrieveExpDclrNoPrExpFfmnBrkd?crkyCn=20150821000178&amp;blNo=KCT0389056" TargetMode="External"/><Relationship Id="rId47" Type="http://schemas.openxmlformats.org/officeDocument/2006/relationships/hyperlink" Target="http://tcsp.customs.go.kr:8010/ext/rest/shedInfoQry/retrieveShedInfo?crkyCn=20150821000171&amp;jrsdCstmCd=040" TargetMode="External"/><Relationship Id="rId68" Type="http://schemas.openxmlformats.org/officeDocument/2006/relationships/hyperlink" Target="http://tcsp.customs.go.kr:8010/ext/rest/ecmQry/retrieveEcm?crkyCn=20150821000169&amp;brno=1078614075" TargetMode="External"/><Relationship Id="rId89" Type="http://schemas.openxmlformats.org/officeDocument/2006/relationships/hyperlink" Target="http://tcsp.customs.go.kr:8010/ext/rest/simlFxamtAplyNnaplyEntsQry/retrieveSimlFxamtAplyNnaplyEnts?crkyCn" TargetMode="External"/><Relationship Id="rId112" Type="http://schemas.openxmlformats.org/officeDocument/2006/relationships/hyperlink" Target="http://tcsp.customs.go.kr:8010/ext/rest/cargCsclPrgsInfoQry/retrieveCargCsclPrgsInfo?crkyCn=20150821000166&amp;cargMtNo=00ANLU083N59007001" TargetMode="External"/><Relationship Id="rId133" Type="http://schemas.openxmlformats.org/officeDocument/2006/relationships/hyperlink" Target="https://unipass.customs.go.kr:38010/ext/rest/ccctLworCdQry/retrieveCcctLworCd?crkyCn" TargetMode="External"/><Relationship Id="rId16" Type="http://schemas.openxmlformats.org/officeDocument/2006/relationships/image" Target="media/image3.jpeg"/><Relationship Id="rId37" Type="http://schemas.openxmlformats.org/officeDocument/2006/relationships/hyperlink" Target="https://unipass.customs.go.kr:38010/ext/rest/xtrnUserReqApreBrkdQry/retrieveXtrnUserReqApreBrkd?crkyCn=20150821000180&amp;&amp;reqApreNo=1034381000008801&amp;imexTpcd=E" TargetMode="External"/><Relationship Id="rId58" Type="http://schemas.openxmlformats.org/officeDocument/2006/relationships/hyperlink" Target="http://tcsp.customs.go.kr:8010/ext/rest/flcoLstQry/retrieveFlcoLst?crkyCn" TargetMode="External"/><Relationship Id="rId79" Type="http://schemas.openxmlformats.org/officeDocument/2006/relationships/hyperlink" Target="http://tcsp.customs.go.kr:8010/ext/rest/lcaLstInfoQry/retrieveLcaBrkd?crkyCn=20150821000173&amp;lcaSgn=73365&amp;jrsdCstm=010" TargetMode="External"/><Relationship Id="rId102" Type="http://schemas.openxmlformats.org/officeDocument/2006/relationships/hyperlink" Target="http://tcsp.customs.go.kr:8010/ext/rest/statsSgnQry/retrieveStatsSgnBrkd?crkyCn=20150821000165&amp;statsSgnTp=A01" TargetMode="External"/><Relationship Id="rId123" Type="http://schemas.openxmlformats.org/officeDocument/2006/relationships/hyperlink" Target="http://dunipass.customs.go.kr:8010/ext/rest/apfmPrcsStusQry/retrieveApfmPrcsStus?crkyCn=r200x168t057z331t040v010u0&amp;reqRqstNo=2284516001XZC" TargetMode="External"/><Relationship Id="rId144" Type="http://schemas.openxmlformats.org/officeDocument/2006/relationships/hyperlink" Target="https://unipass.customs.go.kr:38010/ext/rest/mdfyPrcsSttsBrkdQry/retrieveMdfyPrcsSttsBrkd?crkyCn" TargetMode="External"/><Relationship Id="rId90" Type="http://schemas.openxmlformats.org/officeDocument/2006/relationships/hyperlink" Target="http://tcsp.customs.go.kr:8010/ext/rest/lcaBrkdQry/retrieveLcaBrkd?crkyCn=20150821000172&amp;lcaSgn=33542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mmtckh0\Application%20Data\Microsoft\Templates\&#54364;&#51456;&#49436;&#49885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3BD6E-751E-418D-8EA5-9D657E26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표준서식</Template>
  <TotalTime>107</TotalTime>
  <Pages>8</Pages>
  <Words>20142</Words>
  <Characters>114816</Characters>
  <Application>Microsoft Office Word</Application>
  <DocSecurity>0</DocSecurity>
  <Lines>956</Lines>
  <Paragraphs>269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문서제목</vt:lpstr>
    </vt:vector>
  </TitlesOfParts>
  <Company>LG CNS</Company>
  <LinksUpToDate>false</LinksUpToDate>
  <CharactersWithSpaces>134689</CharactersWithSpaces>
  <SharedDoc>false</SharedDoc>
  <HLinks>
    <vt:vector size="174" baseType="variant">
      <vt:variant>
        <vt:i4>1638453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_Toc352765297</vt:lpwstr>
      </vt:variant>
      <vt:variant>
        <vt:i4>1638453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_Toc352765296</vt:lpwstr>
      </vt:variant>
      <vt:variant>
        <vt:i4>1638453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_Toc352765295</vt:lpwstr>
      </vt:variant>
      <vt:variant>
        <vt:i4>1638453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_Toc352765294</vt:lpwstr>
      </vt:variant>
      <vt:variant>
        <vt:i4>1638453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_Toc352765293</vt:lpwstr>
      </vt:variant>
      <vt:variant>
        <vt:i4>1638453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_Toc352765292</vt:lpwstr>
      </vt:variant>
      <vt:variant>
        <vt:i4>1638453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_Toc352765291</vt:lpwstr>
      </vt:variant>
      <vt:variant>
        <vt:i4>1638453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_Toc352765290</vt:lpwstr>
      </vt:variant>
      <vt:variant>
        <vt:i4>1572917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_Toc352765289</vt:lpwstr>
      </vt:variant>
      <vt:variant>
        <vt:i4>1572917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_Toc352765288</vt:lpwstr>
      </vt:variant>
      <vt:variant>
        <vt:i4>1572917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_Toc352765287</vt:lpwstr>
      </vt:variant>
      <vt:variant>
        <vt:i4>1572917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_Toc352765286</vt:lpwstr>
      </vt:variant>
      <vt:variant>
        <vt:i4>1572917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_Toc352765285</vt:lpwstr>
      </vt:variant>
      <vt:variant>
        <vt:i4>1572917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_Toc352765284</vt:lpwstr>
      </vt:variant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_Toc352765283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_Toc352765282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_Toc352765281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_Toc352765280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_Toc352765279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_Toc352765278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_Toc352765277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_Toc352765276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_Toc352765275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_Toc352765274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_Toc352765273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_Toc352765272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_Toc352765271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_Toc352765270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_Toc352765269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문서제목</dc:title>
  <dc:subject>4세대 국가관세종합정보망 구축 사업 (1단계)</dc:subject>
  <dc:creator>구형준</dc:creator>
  <cp:keywords>문서번호</cp:keywords>
  <cp:lastModifiedBy>P-정진호</cp:lastModifiedBy>
  <cp:revision>96</cp:revision>
  <cp:lastPrinted>2024-04-30T09:08:00Z</cp:lastPrinted>
  <dcterms:created xsi:type="dcterms:W3CDTF">2023-10-26T05:09:00Z</dcterms:created>
  <dcterms:modified xsi:type="dcterms:W3CDTF">2025-02-13T01:36:00Z</dcterms:modified>
  <cp:category>Ver. 1.0</cp:category>
</cp:coreProperties>
</file>